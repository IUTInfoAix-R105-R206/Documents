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EC3" w14:textId="07D2570E" w:rsidR="00CD2535" w:rsidRDefault="00000000" w:rsidP="00CD2535">
      <w:pPr>
        <w:pStyle w:val="TitreDoc"/>
      </w:pPr>
      <w:sdt>
        <w:sdtPr>
          <w:alias w:val="Titre "/>
          <w:tag w:val=""/>
          <w:id w:val="1899089894"/>
          <w:placeholder>
            <w:docPart w:val="C289FCEC84F54AC48C6843433D3EE1C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924EF" w:rsidRPr="00D924EF">
            <w:t>TD</w:t>
          </w:r>
          <w:r w:rsidR="00F74FB9">
            <w:t>5</w:t>
          </w:r>
          <w:r w:rsidR="003A51B6">
            <w:t> :</w:t>
          </w:r>
          <w:r w:rsidR="00D924EF" w:rsidRPr="00D924EF">
            <w:t xml:space="preserve"> Interrogations </w:t>
          </w:r>
          <w:r w:rsidR="00F74FB9">
            <w:t xml:space="preserve">avancées </w:t>
          </w:r>
          <w:r w:rsidR="00D924EF" w:rsidRPr="00D924EF">
            <w:t>en SQL</w:t>
          </w:r>
        </w:sdtContent>
      </w:sdt>
      <w:r w:rsidR="00CD2535">
        <w:br/>
      </w:r>
      <w:sdt>
        <w:sdtPr>
          <w:alias w:val="État "/>
          <w:tag w:val=""/>
          <w:id w:val="-916779178"/>
          <w:placeholder>
            <w:docPart w:val="4E705455730C4717B50F2B8E69B961BC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D2535">
            <w:t>V2.0.0</w:t>
          </w:r>
        </w:sdtContent>
      </w:sdt>
    </w:p>
    <w:p w14:paraId="1ABED14C" w14:textId="77777777" w:rsidR="00CD2535" w:rsidRDefault="00CD2535" w:rsidP="00CD2535">
      <w:pPr>
        <w:pStyle w:val="Sansinterligne"/>
        <w:widowControl/>
        <w:jc w:val="center"/>
      </w:pPr>
      <w:r>
        <w:rPr>
          <w:noProof/>
        </w:rPr>
        <w:drawing>
          <wp:inline distT="0" distB="0" distL="0" distR="0" wp14:anchorId="0B2E8E44" wp14:editId="14147B28">
            <wp:extent cx="1114425" cy="390525"/>
            <wp:effectExtent l="0" t="0" r="9525" b="9525"/>
            <wp:docPr id="9" name="Image 9" descr="D:\Personnel\Enseignements\_identité-graphique\licence\licence-creative-common-by-nc-sa-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sonnel\Enseignements\_identité-graphique\licence\licence-creative-common-by-nc-sa-88x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025D" w14:textId="77777777" w:rsidR="00CD2535" w:rsidRDefault="00CD2535" w:rsidP="00CD2535">
      <w:pPr>
        <w:pStyle w:val="Sansinterligne"/>
        <w:jc w:val="center"/>
      </w:pPr>
      <w:bookmarkStart w:id="0" w:name="_Hlk206166752"/>
      <w:r w:rsidRPr="004A4604">
        <w:t xml:space="preserve">Cette </w:t>
      </w:r>
      <w:r w:rsidRPr="004A4604">
        <w:rPr>
          <w:rFonts w:hint="eastAsia"/>
        </w:rPr>
        <w:t>œ</w:t>
      </w:r>
      <w:r w:rsidRPr="004A4604">
        <w:t>uvre de Micka</w:t>
      </w:r>
      <w:r w:rsidRPr="004A4604">
        <w:rPr>
          <w:rFonts w:hint="eastAsia"/>
        </w:rPr>
        <w:t>ë</w:t>
      </w:r>
      <w:r w:rsidRPr="004A4604">
        <w:t xml:space="preserve">l Martin Nevot est mise </w:t>
      </w:r>
      <w:r w:rsidRPr="004A4604">
        <w:rPr>
          <w:rFonts w:hint="eastAsia"/>
        </w:rPr>
        <w:t>à</w:t>
      </w:r>
      <w:r w:rsidRPr="004A4604">
        <w:t xml:space="preserve"> disposition sous licence Creative Commons Attribution - Utilisation non commerciale - Partage dans les m</w:t>
      </w:r>
      <w:r w:rsidRPr="004A4604">
        <w:rPr>
          <w:rFonts w:hint="eastAsia"/>
        </w:rPr>
        <w:t>ê</w:t>
      </w:r>
      <w:r w:rsidRPr="004A4604">
        <w:t>mes conditions.</w:t>
      </w:r>
    </w:p>
    <w:p w14:paraId="551774A3" w14:textId="77777777" w:rsidR="00CD2535" w:rsidRPr="00EC34DA" w:rsidRDefault="00CD2535" w:rsidP="00CD2535">
      <w:pPr>
        <w:pStyle w:val="Sansinterligne"/>
        <w:jc w:val="center"/>
        <w:rPr>
          <w:noProof/>
        </w:rPr>
      </w:pPr>
    </w:p>
    <w:p w14:paraId="7FE27CA9" w14:textId="77777777" w:rsidR="00CD2535" w:rsidRPr="00EC34DA" w:rsidRDefault="00CD2535" w:rsidP="00CD2535">
      <w:pPr>
        <w:pStyle w:val="Sansinterligne"/>
        <w:jc w:val="center"/>
        <w:rPr>
          <w:bCs/>
          <w:noProof/>
        </w:rPr>
      </w:pPr>
      <w:r w:rsidRPr="00EC34DA">
        <w:rPr>
          <w:bCs/>
          <w:noProof/>
        </w:rPr>
        <w:t xml:space="preserve">Document en ligne : </w:t>
      </w:r>
      <w:hyperlink r:id="rId9" w:history="1">
        <w:r w:rsidRPr="00EC34DA">
          <w:rPr>
            <w:rStyle w:val="Lienhypertexte"/>
            <w:rFonts w:ascii="FreeMono" w:hAnsi="FreeMono" w:cs="FreeMono"/>
            <w:noProof/>
          </w:rPr>
          <w:t>www.mickael-martin-nevot.com</w:t>
        </w:r>
      </w:hyperlink>
      <w:r w:rsidRPr="00EC34DA">
        <w:rPr>
          <w:rStyle w:val="Accentuation"/>
          <w:noProof/>
        </w:rPr>
        <w:t xml:space="preserve"> </w:t>
      </w:r>
    </w:p>
    <w:bookmarkEnd w:id="0"/>
    <w:p w14:paraId="2ED54B5E" w14:textId="77777777" w:rsidR="00CD2535" w:rsidRPr="004E7A7E" w:rsidRDefault="00CD2535" w:rsidP="00CD2535">
      <w:pPr>
        <w:pStyle w:val="Pieddepage"/>
        <w:widowControl/>
        <w:rPr>
          <w:rFonts w:asciiTheme="majorHAnsi" w:hAnsiTheme="majorHAnsi" w:cstheme="majorHAnsi"/>
          <w:b/>
          <w:color w:val="4F81BD"/>
        </w:rPr>
      </w:pPr>
      <w:r w:rsidRPr="004E7A7E">
        <w:rPr>
          <w:rFonts w:asciiTheme="majorHAnsi" w:hAnsiTheme="majorHAnsi" w:cstheme="majorHAnsi"/>
          <w:b/>
          <w:color w:val="4F81BD"/>
        </w:rPr>
        <w:t>________________________________________________________________________________</w:t>
      </w:r>
    </w:p>
    <w:p w14:paraId="47B9253F" w14:textId="44B278A8" w:rsidR="00CD2535" w:rsidRDefault="005C64B7" w:rsidP="00CD2535">
      <w:pPr>
        <w:pStyle w:val="Titre1"/>
        <w:widowControl/>
      </w:pPr>
      <w:r>
        <w:t xml:space="preserve">Rappel : </w:t>
      </w:r>
      <w:r w:rsidR="00CD2535">
        <w:t>Prise en main d’un éditeur Oracle</w:t>
      </w:r>
    </w:p>
    <w:p w14:paraId="24D6C265" w14:textId="77777777" w:rsidR="00CD2535" w:rsidRPr="004F7A1C" w:rsidRDefault="00CD2535" w:rsidP="00CD2535">
      <w:pPr>
        <w:jc w:val="both"/>
      </w:pPr>
      <w:r>
        <w:t>Utilisez une des deux solutions ci-dessous.</w:t>
      </w:r>
    </w:p>
    <w:p w14:paraId="5DEC74BB" w14:textId="77777777" w:rsidR="00CD2535" w:rsidRDefault="00CD2535" w:rsidP="00CD2535">
      <w:pPr>
        <w:pStyle w:val="Titre2"/>
      </w:pPr>
      <w:r w:rsidRPr="001E3522">
        <w:t>Oracle Live SQL</w:t>
      </w:r>
    </w:p>
    <w:p w14:paraId="5347142E" w14:textId="77777777" w:rsidR="00CD2535" w:rsidRPr="004F7A1C" w:rsidRDefault="00CD2535" w:rsidP="00CD2535">
      <w:r>
        <w:t xml:space="preserve">Vous pouvez utiliser directement, sans installation ou configuration, l’interpréteur en ligne : </w:t>
      </w:r>
      <w:hyperlink r:id="rId10" w:history="1">
        <w:r w:rsidRPr="001E3522">
          <w:rPr>
            <w:rStyle w:val="Lienhypertexte"/>
            <w:rFonts w:ascii="FreeMono" w:hAnsi="FreeMono" w:cs="FreeMono"/>
          </w:rPr>
          <w:t>https://livesql.oracle.com</w:t>
        </w:r>
      </w:hyperlink>
      <w:r>
        <w:t>.</w:t>
      </w:r>
      <w:r w:rsidRPr="007C7C7E">
        <w:rPr>
          <w:rStyle w:val="Accentuation"/>
        </w:rPr>
        <w:t xml:space="preserve"> </w:t>
      </w:r>
    </w:p>
    <w:p w14:paraId="68DE1847" w14:textId="77777777" w:rsidR="00CD2535" w:rsidRPr="004F7A1C" w:rsidRDefault="00CD2535" w:rsidP="00CD2535">
      <w:pPr>
        <w:pStyle w:val="Titre2"/>
      </w:pPr>
      <w:r w:rsidRPr="00E64ED0">
        <w:t>Oracle Cloud Free Tier</w:t>
      </w:r>
    </w:p>
    <w:p w14:paraId="2B564764" w14:textId="77777777" w:rsidR="00CD2535" w:rsidRDefault="00CD2535" w:rsidP="00CD2535">
      <w:pPr>
        <w:jc w:val="both"/>
      </w:pPr>
      <w:r>
        <w:t xml:space="preserve">Mettez en place une solution d’hébergement en ligne d’un SGBD Oracle. Vous pouvez pour cela consulter le document </w:t>
      </w:r>
      <w:r w:rsidRPr="00E64ED0">
        <w:rPr>
          <w:rStyle w:val="Accentuation"/>
        </w:rPr>
        <w:t>Vade-Mecum</w:t>
      </w:r>
      <w:r>
        <w:rPr>
          <w:rStyle w:val="Accentuation"/>
        </w:rPr>
        <w:t> </w:t>
      </w:r>
      <w:r w:rsidRPr="00E64ED0">
        <w:rPr>
          <w:rStyle w:val="Accentuation"/>
        </w:rPr>
        <w:t>mise</w:t>
      </w:r>
      <w:r>
        <w:rPr>
          <w:rStyle w:val="Accentuation"/>
        </w:rPr>
        <w:t> </w:t>
      </w:r>
      <w:r w:rsidRPr="00E64ED0">
        <w:rPr>
          <w:rStyle w:val="Accentuation"/>
        </w:rPr>
        <w:t>en</w:t>
      </w:r>
      <w:r>
        <w:rPr>
          <w:rStyle w:val="Accentuation"/>
        </w:rPr>
        <w:t> </w:t>
      </w:r>
      <w:r w:rsidRPr="00E64ED0">
        <w:rPr>
          <w:rStyle w:val="Accentuation"/>
        </w:rPr>
        <w:t>place</w:t>
      </w:r>
      <w:r>
        <w:rPr>
          <w:rStyle w:val="Accentuation"/>
        </w:rPr>
        <w:t> </w:t>
      </w:r>
      <w:r w:rsidRPr="00E64ED0">
        <w:rPr>
          <w:rStyle w:val="Accentuation"/>
        </w:rPr>
        <w:t>d</w:t>
      </w:r>
      <w:r>
        <w:rPr>
          <w:rStyle w:val="Accentuation"/>
        </w:rPr>
        <w:t>’</w:t>
      </w:r>
      <w:r w:rsidRPr="00E64ED0">
        <w:rPr>
          <w:rStyle w:val="Accentuation"/>
        </w:rPr>
        <w:t>un</w:t>
      </w:r>
      <w:r>
        <w:rPr>
          <w:rStyle w:val="Accentuation"/>
        </w:rPr>
        <w:t> </w:t>
      </w:r>
      <w:r w:rsidRPr="00E64ED0">
        <w:rPr>
          <w:rStyle w:val="Accentuation"/>
        </w:rPr>
        <w:t>h</w:t>
      </w:r>
      <w:r w:rsidRPr="00E64ED0">
        <w:rPr>
          <w:rStyle w:val="Accentuation"/>
          <w:rFonts w:hint="eastAsia"/>
        </w:rPr>
        <w:t>é</w:t>
      </w:r>
      <w:r w:rsidRPr="00E64ED0">
        <w:rPr>
          <w:rStyle w:val="Accentuation"/>
        </w:rPr>
        <w:t>bergement</w:t>
      </w:r>
      <w:r>
        <w:rPr>
          <w:rStyle w:val="Accentuation"/>
        </w:rPr>
        <w:t> </w:t>
      </w:r>
      <w:r w:rsidRPr="00E64ED0">
        <w:rPr>
          <w:rStyle w:val="Accentuation"/>
        </w:rPr>
        <w:t>Oracle</w:t>
      </w:r>
      <w:r>
        <w:rPr>
          <w:rStyle w:val="Accentuation"/>
        </w:rPr>
        <w:t> </w:t>
      </w:r>
      <w:r w:rsidRPr="00E64ED0">
        <w:rPr>
          <w:rStyle w:val="Accentuation"/>
        </w:rPr>
        <w:t>Cloud</w:t>
      </w:r>
      <w:r>
        <w:rPr>
          <w:rStyle w:val="Accentuation"/>
        </w:rPr>
        <w:t> </w:t>
      </w:r>
      <w:r w:rsidRPr="00E64ED0">
        <w:rPr>
          <w:rStyle w:val="Accentuation"/>
        </w:rPr>
        <w:t>Free Tier</w:t>
      </w:r>
      <w:r>
        <w:t>.</w:t>
      </w:r>
    </w:p>
    <w:p w14:paraId="27FD9AE0" w14:textId="77777777" w:rsidR="00CD2535" w:rsidRDefault="00CD2535" w:rsidP="00CD2535">
      <w:pPr>
        <w:jc w:val="both"/>
      </w:pPr>
    </w:p>
    <w:p w14:paraId="472B4B28" w14:textId="77777777" w:rsidR="00CD2535" w:rsidRDefault="00CD2535" w:rsidP="00CD2535">
      <w:pPr>
        <w:jc w:val="both"/>
      </w:pPr>
      <w:r>
        <w:t xml:space="preserve">Ajouter ensuite une base de données nommée </w:t>
      </w:r>
      <w:proofErr w:type="spellStart"/>
      <w:r>
        <w:rPr>
          <w:rStyle w:val="Accentuation"/>
        </w:rPr>
        <w:t>zenetude</w:t>
      </w:r>
      <w:proofErr w:type="spellEnd"/>
      <w:r w:rsidRPr="004B25C7">
        <w:rPr>
          <w:rStyle w:val="Accentuation"/>
        </w:rPr>
        <w:t>-bd</w:t>
      </w:r>
      <w:r>
        <w:t>.</w:t>
      </w:r>
    </w:p>
    <w:p w14:paraId="62EF17D1" w14:textId="1538D8FF" w:rsidR="00CD2535" w:rsidRDefault="00CD2535" w:rsidP="00CD2535">
      <w:pPr>
        <w:pStyle w:val="Titre1"/>
      </w:pPr>
      <w:r>
        <w:t xml:space="preserve">Rappel : </w:t>
      </w:r>
      <w:r w:rsidR="008A1BC3">
        <w:t>G</w:t>
      </w:r>
      <w:r>
        <w:t>énéralités</w:t>
      </w:r>
    </w:p>
    <w:p w14:paraId="0971A869" w14:textId="77777777" w:rsidR="00CD2535" w:rsidRDefault="00CD2535" w:rsidP="00CD2535">
      <w:pPr>
        <w:pStyle w:val="Sansinterligne"/>
      </w:pPr>
      <w:r>
        <w:t>Voici la convention de nommage proposé dans cet enseignement :</w:t>
      </w:r>
    </w:p>
    <w:p w14:paraId="685684CE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mots</w:t>
      </w:r>
      <w:proofErr w:type="gramEnd"/>
      <w:r w:rsidRPr="00651072">
        <w:rPr>
          <w:rStyle w:val="lev"/>
        </w:rPr>
        <w:t xml:space="preserve"> clefs</w:t>
      </w:r>
      <w:r>
        <w:t xml:space="preserve"> :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> ;</w:t>
      </w:r>
    </w:p>
    <w:p w14:paraId="5A31C9AC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relation</w:t>
      </w:r>
      <w:proofErr w:type="gramEnd"/>
      <w:r>
        <w:t xml:space="preserve"> : </w:t>
      </w:r>
      <w:r w:rsidRPr="002A198F">
        <w:t>première lettre de chaque mot</w:t>
      </w:r>
      <w:r>
        <w:t xml:space="preserve"> en capitale</w:t>
      </w:r>
      <w:r w:rsidRPr="002A198F">
        <w:t xml:space="preserve"> </w:t>
      </w:r>
      <w:r w:rsidRPr="00AF1C9F">
        <w:rPr>
          <w:rStyle w:val="Accentuationlgre"/>
        </w:rPr>
        <w:t>(pascal case)</w:t>
      </w:r>
      <w:r>
        <w:t> ;</w:t>
      </w:r>
    </w:p>
    <w:p w14:paraId="4312A878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attributs</w:t>
      </w:r>
      <w:proofErr w:type="gramEnd"/>
      <w:r>
        <w:t> : premier mot en minuscule et première lettre de chaque</w:t>
      </w:r>
      <w:r w:rsidRPr="002A198F">
        <w:t xml:space="preserve"> mot</w:t>
      </w:r>
      <w:r>
        <w:t xml:space="preserve"> suivant en capitale </w:t>
      </w:r>
      <w:r w:rsidRPr="00AF1C9F">
        <w:rPr>
          <w:rStyle w:val="Accentuationlgre"/>
        </w:rPr>
        <w:t>(</w:t>
      </w:r>
      <w:proofErr w:type="spellStart"/>
      <w:r>
        <w:rPr>
          <w:rStyle w:val="Accentuationlgre"/>
        </w:rPr>
        <w:t>camel</w:t>
      </w:r>
      <w:proofErr w:type="spellEnd"/>
      <w:r w:rsidRPr="00AF1C9F">
        <w:rPr>
          <w:rStyle w:val="Accentuationlgre"/>
        </w:rPr>
        <w:t xml:space="preserve"> case)</w:t>
      </w:r>
      <w:r>
        <w:t> ;</w:t>
      </w:r>
    </w:p>
    <w:p w14:paraId="3DD5ED65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>
        <w:rPr>
          <w:rStyle w:val="lev"/>
        </w:rPr>
        <w:t>domaine</w:t>
      </w:r>
      <w:proofErr w:type="gramEnd"/>
      <w:r>
        <w:rPr>
          <w:rStyle w:val="lev"/>
        </w:rPr>
        <w:t> </w:t>
      </w:r>
      <w:r w:rsidRPr="00423EFD">
        <w:t>:</w:t>
      </w:r>
      <w:r>
        <w:t xml:space="preserve">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 xml:space="preserve"> au format </w:t>
      </w:r>
      <w:r w:rsidRPr="0099161A">
        <w:rPr>
          <w:rStyle w:val="Accentuation"/>
          <w:color w:val="0070C0"/>
        </w:rPr>
        <w:t>D_XXX</w:t>
      </w:r>
      <w:r>
        <w:rPr>
          <w:rStyle w:val="Appelnotedebasdep"/>
        </w:rPr>
        <w:footnoteReference w:id="1"/>
      </w:r>
      <w:r>
        <w:t>.</w:t>
      </w:r>
    </w:p>
    <w:p w14:paraId="53010173" w14:textId="77777777" w:rsidR="00CD2535" w:rsidRDefault="00CD2535" w:rsidP="00CD2535">
      <w:pPr>
        <w:pStyle w:val="Sansinterligne"/>
      </w:pPr>
    </w:p>
    <w:p w14:paraId="68A176BC" w14:textId="77777777" w:rsidR="00CD2535" w:rsidRDefault="00CD2535" w:rsidP="00CD2535">
      <w:pPr>
        <w:pStyle w:val="Sansinterligne"/>
      </w:pPr>
      <w:r w:rsidRPr="00F40338">
        <w:t>Pour rappel, les valeurs saisies dans une base de donn</w:t>
      </w:r>
      <w:r w:rsidRPr="00F40338">
        <w:rPr>
          <w:rFonts w:hint="eastAsia"/>
        </w:rPr>
        <w:t>é</w:t>
      </w:r>
      <w:r w:rsidRPr="00F40338">
        <w:t>es</w:t>
      </w:r>
      <w:r>
        <w:t>, comme les chaînes de caractères,</w:t>
      </w:r>
      <w:r w:rsidRPr="00F40338">
        <w:t xml:space="preserve"> sont</w:t>
      </w:r>
      <w:r>
        <w:t xml:space="preserve"> </w:t>
      </w:r>
      <w:r w:rsidRPr="00F40338">
        <w:t xml:space="preserve">sensibles </w:t>
      </w:r>
      <w:r w:rsidRPr="00F40338">
        <w:rPr>
          <w:rFonts w:hint="eastAsia"/>
        </w:rPr>
        <w:t>à</w:t>
      </w:r>
      <w:r w:rsidRPr="00F40338">
        <w:t xml:space="preserve"> la casse et, par convention, sont saisies </w:t>
      </w:r>
      <w:r w:rsidRPr="00F40338">
        <w:rPr>
          <w:rStyle w:val="lev"/>
        </w:rPr>
        <w:t xml:space="preserve">en </w:t>
      </w:r>
      <w:r>
        <w:rPr>
          <w:rStyle w:val="lev"/>
        </w:rPr>
        <w:t>lettres capitales</w:t>
      </w:r>
      <w:r w:rsidRPr="00F40338">
        <w:t xml:space="preserve">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 xml:space="preserve">, sans diacritique, </w:t>
      </w:r>
      <w:r w:rsidRPr="00F40338">
        <w:t>dans le cadre de cet enseignement.</w:t>
      </w:r>
    </w:p>
    <w:p w14:paraId="155501F6" w14:textId="77E730A2" w:rsidR="00CD2535" w:rsidRDefault="00635485" w:rsidP="00CD2535">
      <w:pPr>
        <w:pStyle w:val="Titre1"/>
      </w:pPr>
      <w:r>
        <w:t xml:space="preserve">Rappel : </w:t>
      </w:r>
      <w:r w:rsidR="00CD2535">
        <w:t>Base de données exemple</w:t>
      </w:r>
    </w:p>
    <w:p w14:paraId="37685D6F" w14:textId="7B74A75D" w:rsidR="00B4605B" w:rsidRDefault="00CD2535" w:rsidP="00CD2535">
      <w:pPr>
        <w:pStyle w:val="Sansinterligne"/>
        <w:rPr>
          <w:bCs/>
        </w:rPr>
      </w:pPr>
      <w:r w:rsidRPr="00C67B6E">
        <w:rPr>
          <w:bCs/>
        </w:rPr>
        <w:t>La base de donn</w:t>
      </w:r>
      <w:r w:rsidRPr="00C67B6E">
        <w:rPr>
          <w:rFonts w:hint="eastAsia"/>
          <w:bCs/>
        </w:rPr>
        <w:t>é</w:t>
      </w:r>
      <w:r w:rsidRPr="00C67B6E">
        <w:rPr>
          <w:bCs/>
        </w:rPr>
        <w:t>es exemple</w:t>
      </w:r>
      <w:r>
        <w:rPr>
          <w:bCs/>
        </w:rPr>
        <w:t xml:space="preserve">, </w:t>
      </w:r>
      <w:r w:rsidR="00B4605B">
        <w:rPr>
          <w:bCs/>
        </w:rPr>
        <w:t>Gestion pédagogique</w:t>
      </w:r>
      <w:r w:rsidRPr="00C67B6E">
        <w:rPr>
          <w:bCs/>
        </w:rPr>
        <w:t>, utilis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e dans </w:t>
      </w:r>
      <w:r>
        <w:rPr>
          <w:bCs/>
        </w:rPr>
        <w:t xml:space="preserve">les documents de travaux dirigés </w:t>
      </w:r>
      <w:proofErr w:type="gramStart"/>
      <w:r>
        <w:rPr>
          <w:bCs/>
        </w:rPr>
        <w:lastRenderedPageBreak/>
        <w:t>de</w:t>
      </w:r>
      <w:proofErr w:type="gramEnd"/>
      <w:r>
        <w:rPr>
          <w:bCs/>
        </w:rPr>
        <w:t xml:space="preserve"> </w:t>
      </w:r>
      <w:r w:rsidRPr="00C67B6E">
        <w:rPr>
          <w:bCs/>
        </w:rPr>
        <w:t>c</w:t>
      </w:r>
      <w:r>
        <w:rPr>
          <w:bCs/>
        </w:rPr>
        <w:t xml:space="preserve">et enseignement, permet </w:t>
      </w:r>
      <w:r w:rsidR="00B4605B">
        <w:rPr>
          <w:bCs/>
        </w:rPr>
        <w:t>de gérer</w:t>
      </w:r>
      <w:r w:rsidR="00F7053E">
        <w:rPr>
          <w:bCs/>
        </w:rPr>
        <w:t xml:space="preserve"> une formation en informatique, avec ses professeurs, ses étudiants, ses modules </w:t>
      </w:r>
      <w:r w:rsidR="00615F39">
        <w:rPr>
          <w:bCs/>
        </w:rPr>
        <w:t>ainsi que</w:t>
      </w:r>
      <w:r w:rsidR="00A52D24">
        <w:rPr>
          <w:bCs/>
        </w:rPr>
        <w:t xml:space="preserve"> leurs enseignement</w:t>
      </w:r>
      <w:r w:rsidR="00AC2A1B">
        <w:rPr>
          <w:bCs/>
        </w:rPr>
        <w:t>s</w:t>
      </w:r>
      <w:r w:rsidR="00A52D24">
        <w:rPr>
          <w:bCs/>
        </w:rPr>
        <w:t xml:space="preserve"> et notations.</w:t>
      </w:r>
    </w:p>
    <w:p w14:paraId="187F23D7" w14:textId="77777777" w:rsidR="00CD2535" w:rsidRDefault="00CD2535" w:rsidP="00CD2535">
      <w:pPr>
        <w:pStyle w:val="Titre2"/>
      </w:pPr>
      <w:r>
        <w:t>Dictionnaire de données</w:t>
      </w:r>
    </w:p>
    <w:p w14:paraId="608EB90F" w14:textId="259F860F" w:rsidR="00CD2535" w:rsidRDefault="00CD2535" w:rsidP="00CD2535">
      <w:pPr>
        <w:pStyle w:val="Sansinterligne"/>
      </w:pPr>
      <w:r>
        <w:t xml:space="preserve">La base de données </w:t>
      </w:r>
      <w:r w:rsidR="00B4605B">
        <w:rPr>
          <w:bCs/>
        </w:rPr>
        <w:t>Gestion pédagogique</w:t>
      </w:r>
      <w:r w:rsidR="00B4605B">
        <w:t xml:space="preserve"> </w:t>
      </w:r>
      <w:r>
        <w:t>a été élaborée à partir du dictionnaire des données suivant :</w:t>
      </w:r>
    </w:p>
    <w:p w14:paraId="5E5E5900" w14:textId="77777777" w:rsidR="00CD2535" w:rsidRDefault="00CD2535" w:rsidP="00CD2535">
      <w:pPr>
        <w:pStyle w:val="Sansinterligne"/>
      </w:pPr>
    </w:p>
    <w:p w14:paraId="64894C0F" w14:textId="6DDC54C9" w:rsidR="00CD2535" w:rsidRDefault="00CD2535" w:rsidP="00D41AE8">
      <w:pPr>
        <w:pStyle w:val="Lgende"/>
      </w:pPr>
      <w:r>
        <w:t xml:space="preserve">Tableau </w:t>
      </w:r>
      <w:fldSimple w:instr=" SEQ Tableau \* ARABIC ">
        <w:r w:rsidR="00021D62">
          <w:rPr>
            <w:noProof/>
          </w:rPr>
          <w:t>1</w:t>
        </w:r>
      </w:fldSimple>
      <w:r>
        <w:t xml:space="preserve"> – </w:t>
      </w:r>
      <w:r w:rsidR="007667DC">
        <w:t>D</w:t>
      </w:r>
      <w:r>
        <w:t>ictionnaire des données de la base de données exemple</w:t>
      </w:r>
    </w:p>
    <w:tbl>
      <w:tblPr>
        <w:tblStyle w:val="TableauGrille6Couleur-Accentuation1"/>
        <w:tblW w:w="5000" w:type="pct"/>
        <w:tblLook w:val="0000" w:firstRow="0" w:lastRow="0" w:firstColumn="0" w:lastColumn="0" w:noHBand="0" w:noVBand="0"/>
      </w:tblPr>
      <w:tblGrid>
        <w:gridCol w:w="1536"/>
        <w:gridCol w:w="3251"/>
        <w:gridCol w:w="3074"/>
        <w:gridCol w:w="1992"/>
      </w:tblGrid>
      <w:tr w:rsidR="0074438A" w14:paraId="6B209BDB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0237CD58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Attribut</w:t>
            </w:r>
          </w:p>
        </w:tc>
        <w:tc>
          <w:tcPr>
            <w:tcW w:w="1649" w:type="pct"/>
          </w:tcPr>
          <w:p w14:paraId="31CD600B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2EEA4CE2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Domaine</w:t>
            </w:r>
            <w:r w:rsidRPr="00390BBB">
              <w:rPr>
                <w:rStyle w:val="Caractresdenotedebasdepage"/>
                <w:rFonts w:asciiTheme="majorHAnsi" w:hAnsiTheme="majorHAnsi" w:cstheme="majorHAnsi"/>
                <w:b/>
                <w:color w:val="000000"/>
              </w:rPr>
              <w:footnoteReference w:id="2"/>
            </w:r>
          </w:p>
        </w:tc>
        <w:tc>
          <w:tcPr>
            <w:tcW w:w="1011" w:type="pct"/>
          </w:tcPr>
          <w:p w14:paraId="6D943E22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Remarques</w:t>
            </w:r>
          </w:p>
        </w:tc>
      </w:tr>
      <w:tr w:rsidR="0074438A" w14:paraId="2D0EC568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D0803FD" w14:textId="6DE50161" w:rsidR="00CD2535" w:rsidRPr="00A16F19" w:rsidRDefault="00FD7C5E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numEt</w:t>
            </w:r>
            <w:proofErr w:type="spellEnd"/>
            <w:proofErr w:type="gramEnd"/>
          </w:p>
        </w:tc>
        <w:tc>
          <w:tcPr>
            <w:tcW w:w="1649" w:type="pct"/>
          </w:tcPr>
          <w:p w14:paraId="178DDC40" w14:textId="42BDDEC2" w:rsidR="00CD2535" w:rsidRPr="00390BBB" w:rsidRDefault="00FD7C5E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>Num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 xml:space="preserve">ro d'un 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384746D6" w14:textId="25E99AB8" w:rsidR="00CD2535" w:rsidRPr="00390BBB" w:rsidRDefault="00FD7C5E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NUMET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21755370" w14:textId="458C9A6F" w:rsidR="00CD2535" w:rsidRPr="00390BBB" w:rsidRDefault="00FD7C5E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74438A" w14:paraId="22D82B14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2AB7F8D4" w14:textId="73CC8237" w:rsidR="00CD2535" w:rsidRPr="00A16F19" w:rsidRDefault="00FD7C5E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nomEt</w:t>
            </w:r>
            <w:proofErr w:type="spellEnd"/>
            <w:proofErr w:type="gramEnd"/>
          </w:p>
        </w:tc>
        <w:tc>
          <w:tcPr>
            <w:tcW w:w="1649" w:type="pct"/>
          </w:tcPr>
          <w:p w14:paraId="6ED1B2E2" w14:textId="5F80960C" w:rsidR="00CD2535" w:rsidRPr="00390BBB" w:rsidRDefault="00FD7C5E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 xml:space="preserve">Nom d'un 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7DC86815" w14:textId="3DDDADC5" w:rsidR="00CD2535" w:rsidRPr="00390BBB" w:rsidRDefault="00FD7C5E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DC6822">
              <w:rPr>
                <w:rFonts w:ascii="FreeMono" w:hAnsi="FreeMono" w:cs="FreeMono"/>
                <w:color w:val="000000"/>
              </w:rPr>
              <w:t>3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0C4DE1B2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74438A" w14:paraId="6199FC01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9F967B2" w14:textId="5E3B29A5" w:rsidR="00CD2535" w:rsidRPr="00A16F19" w:rsidRDefault="00FD7C5E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prenomEt</w:t>
            </w:r>
            <w:proofErr w:type="spellEnd"/>
            <w:proofErr w:type="gramEnd"/>
          </w:p>
        </w:tc>
        <w:tc>
          <w:tcPr>
            <w:tcW w:w="1649" w:type="pct"/>
          </w:tcPr>
          <w:p w14:paraId="500BF1CD" w14:textId="2AB348F5" w:rsidR="00CD2535" w:rsidRPr="00390BBB" w:rsidRDefault="00FD7C5E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>Pr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 xml:space="preserve">nom d'un 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75483304" w14:textId="1029C8C1" w:rsidR="00CD2535" w:rsidRPr="00390BBB" w:rsidRDefault="00FD7C5E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PRENOM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DC6822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6DDA0FB8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74438A" w14:paraId="1EA63006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6B659D6F" w14:textId="52E024CB" w:rsidR="00CD2535" w:rsidRPr="00A16F19" w:rsidRDefault="00FD7C5E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cpEt</w:t>
            </w:r>
            <w:proofErr w:type="spellEnd"/>
            <w:proofErr w:type="gramEnd"/>
          </w:p>
        </w:tc>
        <w:tc>
          <w:tcPr>
            <w:tcW w:w="1649" w:type="pct"/>
          </w:tcPr>
          <w:p w14:paraId="34559AD2" w14:textId="77A81FF3" w:rsidR="00CD2535" w:rsidRPr="00390BBB" w:rsidRDefault="00FD7C5E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 xml:space="preserve">Code postal d'un 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5321288E" w14:textId="0E46943B" w:rsidR="00CD2535" w:rsidRPr="00390BBB" w:rsidRDefault="00FD7C5E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D_CP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3A1DA741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74438A" w14:paraId="62A85F69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688D0DA0" w14:textId="591AE2C4" w:rsidR="00CD2535" w:rsidRPr="00A16F19" w:rsidRDefault="00FD7C5E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villeEt</w:t>
            </w:r>
            <w:proofErr w:type="spellEnd"/>
            <w:proofErr w:type="gramEnd"/>
          </w:p>
        </w:tc>
        <w:tc>
          <w:tcPr>
            <w:tcW w:w="1649" w:type="pct"/>
          </w:tcPr>
          <w:p w14:paraId="06509CDA" w14:textId="1C24A485" w:rsidR="00CD2535" w:rsidRPr="00390BBB" w:rsidRDefault="00FD7C5E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 xml:space="preserve">Ville d'un 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5D9E15FC" w14:textId="04D4C551" w:rsidR="00CD2535" w:rsidRPr="00390BBB" w:rsidRDefault="00FD7C5E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14BE46A2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74438A" w14:paraId="51FDF4AF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0611F93" w14:textId="1BB3DC3F" w:rsidR="00CD2535" w:rsidRPr="00A16F19" w:rsidRDefault="00BA42C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anneeEt</w:t>
            </w:r>
            <w:proofErr w:type="spellEnd"/>
            <w:proofErr w:type="gramEnd"/>
          </w:p>
        </w:tc>
        <w:tc>
          <w:tcPr>
            <w:tcW w:w="1649" w:type="pct"/>
          </w:tcPr>
          <w:p w14:paraId="590541D6" w14:textId="6BCA6C2C" w:rsidR="00CD2535" w:rsidRPr="00390BBB" w:rsidRDefault="00BA42C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BA42C5">
              <w:rPr>
                <w:rFonts w:asciiTheme="majorHAnsi" w:hAnsiTheme="majorHAnsi" w:cstheme="majorHAnsi"/>
                <w:color w:val="000000"/>
              </w:rPr>
              <w:t>Ann</w:t>
            </w:r>
            <w:r w:rsidRPr="00BA42C5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BA42C5">
              <w:rPr>
                <w:rFonts w:asciiTheme="majorHAnsi" w:hAnsiTheme="majorHAnsi" w:cstheme="majorHAnsi"/>
                <w:color w:val="000000"/>
              </w:rPr>
              <w:t>e d'</w:t>
            </w:r>
            <w:r w:rsidRPr="00BA42C5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BA42C5">
              <w:rPr>
                <w:rFonts w:asciiTheme="majorHAnsi" w:hAnsiTheme="majorHAnsi" w:cstheme="majorHAnsi"/>
                <w:color w:val="000000"/>
              </w:rPr>
              <w:t xml:space="preserve">tude d'un </w:t>
            </w:r>
            <w:r w:rsidRPr="00BA42C5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BA42C5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39BB9D43" w14:textId="1BE1EE41" w:rsidR="00CD2535" w:rsidRPr="00390BBB" w:rsidRDefault="00BA42C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ANNEE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6D8CEA1B" w14:textId="4AC0A2BF" w:rsidR="00CD2535" w:rsidRPr="00390BBB" w:rsidRDefault="00A43A9A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A43A9A">
              <w:rPr>
                <w:rFonts w:asciiTheme="majorHAnsi" w:hAnsiTheme="majorHAnsi" w:cstheme="majorHAnsi"/>
                <w:color w:val="000000"/>
              </w:rPr>
              <w:t>[</w:t>
            </w:r>
            <w:proofErr w:type="gramStart"/>
            <w:r w:rsidRPr="00A43A9A">
              <w:rPr>
                <w:rFonts w:ascii="FreeMono" w:hAnsi="FreeMono" w:cs="FreeMono"/>
                <w:color w:val="002060"/>
              </w:rPr>
              <w:t>1</w:t>
            </w:r>
            <w:r w:rsidRPr="00A43A9A">
              <w:rPr>
                <w:rFonts w:asciiTheme="majorHAnsi" w:hAnsiTheme="majorHAnsi" w:cstheme="majorHAnsi"/>
                <w:color w:val="000000"/>
              </w:rPr>
              <w:t>..</w:t>
            </w:r>
            <w:proofErr w:type="gramEnd"/>
            <w:r w:rsidR="00E313E9">
              <w:rPr>
                <w:rFonts w:ascii="FreeMono" w:hAnsi="FreeMono" w:cs="FreeMono"/>
                <w:color w:val="002060"/>
              </w:rPr>
              <w:t>2</w:t>
            </w:r>
            <w:r w:rsidRPr="00A43A9A">
              <w:rPr>
                <w:rFonts w:asciiTheme="majorHAnsi" w:hAnsiTheme="majorHAnsi" w:cstheme="majorHAnsi"/>
                <w:color w:val="000000"/>
              </w:rPr>
              <w:t>]</w:t>
            </w:r>
          </w:p>
        </w:tc>
      </w:tr>
      <w:tr w:rsidR="0074438A" w14:paraId="107FA2C7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16A0C68D" w14:textId="1956AB1E" w:rsidR="00CD2535" w:rsidRPr="00A16F19" w:rsidRDefault="00BA42C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groupeEt</w:t>
            </w:r>
            <w:proofErr w:type="spellEnd"/>
            <w:proofErr w:type="gramEnd"/>
          </w:p>
        </w:tc>
        <w:tc>
          <w:tcPr>
            <w:tcW w:w="1649" w:type="pct"/>
          </w:tcPr>
          <w:p w14:paraId="30EDD50F" w14:textId="2A1A282B" w:rsidR="00CD2535" w:rsidRPr="00390BBB" w:rsidRDefault="00BA42C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BA42C5">
              <w:rPr>
                <w:rFonts w:asciiTheme="majorHAnsi" w:hAnsiTheme="majorHAnsi" w:cstheme="majorHAnsi"/>
                <w:color w:val="000000"/>
              </w:rPr>
              <w:t>Num</w:t>
            </w:r>
            <w:r w:rsidRPr="00BA42C5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BA42C5">
              <w:rPr>
                <w:rFonts w:asciiTheme="majorHAnsi" w:hAnsiTheme="majorHAnsi" w:cstheme="majorHAnsi"/>
                <w:color w:val="000000"/>
              </w:rPr>
              <w:t xml:space="preserve">ro de groupe d'un </w:t>
            </w:r>
            <w:r w:rsidRPr="00BA42C5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BA42C5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2F135F04" w14:textId="6D3D42DC" w:rsidR="00CD2535" w:rsidRPr="00390BBB" w:rsidRDefault="00BA42C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GROUPE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1530E9A2" w14:textId="52CF00D2" w:rsidR="00CD2535" w:rsidRPr="00390BBB" w:rsidRDefault="00A43A9A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A43A9A">
              <w:rPr>
                <w:rFonts w:asciiTheme="majorHAnsi" w:hAnsiTheme="majorHAnsi" w:cstheme="majorHAnsi"/>
                <w:color w:val="000000"/>
              </w:rPr>
              <w:t>[</w:t>
            </w:r>
            <w:proofErr w:type="gramStart"/>
            <w:r w:rsidRPr="00A43A9A">
              <w:rPr>
                <w:rFonts w:ascii="FreeMono" w:hAnsi="FreeMono" w:cs="FreeMono"/>
                <w:color w:val="002060"/>
              </w:rPr>
              <w:t>1</w:t>
            </w:r>
            <w:r w:rsidRPr="00A43A9A">
              <w:rPr>
                <w:rFonts w:asciiTheme="majorHAnsi" w:hAnsiTheme="majorHAnsi" w:cstheme="majorHAnsi"/>
                <w:color w:val="000000"/>
              </w:rPr>
              <w:t>..</w:t>
            </w:r>
            <w:proofErr w:type="gramEnd"/>
            <w:r w:rsidRPr="00A43A9A">
              <w:rPr>
                <w:rFonts w:ascii="FreeMono" w:hAnsi="FreeMono" w:cs="FreeMono"/>
                <w:color w:val="002060"/>
              </w:rPr>
              <w:t>5</w:t>
            </w:r>
            <w:r w:rsidRPr="00A43A9A">
              <w:rPr>
                <w:rFonts w:asciiTheme="majorHAnsi" w:hAnsiTheme="majorHAnsi" w:cstheme="majorHAnsi"/>
                <w:color w:val="000000"/>
              </w:rPr>
              <w:t>]</w:t>
            </w:r>
          </w:p>
        </w:tc>
      </w:tr>
      <w:tr w:rsidR="00D7032B" w14:paraId="04F3AA94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06B82BBE" w14:textId="77777777" w:rsidR="00D7032B" w:rsidRPr="00A16F19" w:rsidRDefault="00D7032B" w:rsidP="002C77D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numProf</w:t>
            </w:r>
            <w:proofErr w:type="spellEnd"/>
            <w:proofErr w:type="gramEnd"/>
          </w:p>
        </w:tc>
        <w:tc>
          <w:tcPr>
            <w:tcW w:w="1649" w:type="pct"/>
          </w:tcPr>
          <w:p w14:paraId="6272CD85" w14:textId="77777777" w:rsidR="00D7032B" w:rsidRPr="00390BBB" w:rsidRDefault="00D7032B" w:rsidP="002C77D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31C02">
              <w:rPr>
                <w:rFonts w:asciiTheme="majorHAnsi" w:hAnsiTheme="majorHAnsi" w:cstheme="majorHAnsi"/>
                <w:color w:val="000000"/>
              </w:rPr>
              <w:t>Num</w:t>
            </w:r>
            <w:r w:rsidRPr="00E31C02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E31C02">
              <w:rPr>
                <w:rFonts w:asciiTheme="majorHAnsi" w:hAnsiTheme="majorHAnsi" w:cstheme="majorHAnsi"/>
                <w:color w:val="000000"/>
              </w:rPr>
              <w:t>ro d'un professeur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69435BAE" w14:textId="77777777" w:rsidR="00D7032B" w:rsidRPr="00390BBB" w:rsidRDefault="00D7032B" w:rsidP="002C77D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NUMPROF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5820FF6C" w14:textId="77777777" w:rsidR="00D7032B" w:rsidRPr="00390BBB" w:rsidRDefault="00D7032B" w:rsidP="002C77D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D7032B" w14:paraId="053CFC78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12E3A92A" w14:textId="77777777" w:rsidR="00D7032B" w:rsidRPr="00A16F19" w:rsidRDefault="00D7032B" w:rsidP="002C77D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nomProf</w:t>
            </w:r>
            <w:proofErr w:type="spellEnd"/>
            <w:proofErr w:type="gramEnd"/>
          </w:p>
        </w:tc>
        <w:tc>
          <w:tcPr>
            <w:tcW w:w="1649" w:type="pct"/>
          </w:tcPr>
          <w:p w14:paraId="42DD68FB" w14:textId="77777777" w:rsidR="00D7032B" w:rsidRPr="00390BBB" w:rsidRDefault="00D7032B" w:rsidP="002C77D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61F50">
              <w:rPr>
                <w:rFonts w:asciiTheme="majorHAnsi" w:hAnsiTheme="majorHAnsi" w:cstheme="majorHAnsi"/>
                <w:color w:val="000000"/>
              </w:rPr>
              <w:t>Nom d'un professeur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43112BEB" w14:textId="77777777" w:rsidR="00D7032B" w:rsidRPr="00390BBB" w:rsidRDefault="00D7032B" w:rsidP="002C77D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04CE9BD5" w14:textId="77777777" w:rsidR="00D7032B" w:rsidRPr="00390BBB" w:rsidRDefault="00D7032B" w:rsidP="002C77D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612FF381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0FAE4304" w14:textId="77777777" w:rsidR="00D7032B" w:rsidRPr="00A16F19" w:rsidRDefault="00D7032B" w:rsidP="002C77D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prenomProf</w:t>
            </w:r>
            <w:proofErr w:type="spellEnd"/>
            <w:proofErr w:type="gramEnd"/>
          </w:p>
        </w:tc>
        <w:tc>
          <w:tcPr>
            <w:tcW w:w="1649" w:type="pct"/>
          </w:tcPr>
          <w:p w14:paraId="2B4DA581" w14:textId="77777777" w:rsidR="00D7032B" w:rsidRPr="00390BBB" w:rsidRDefault="00D7032B" w:rsidP="002C77D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61F50">
              <w:rPr>
                <w:rFonts w:asciiTheme="majorHAnsi" w:hAnsiTheme="majorHAnsi" w:cstheme="majorHAnsi"/>
                <w:color w:val="000000"/>
              </w:rPr>
              <w:t>Pr</w:t>
            </w:r>
            <w:r w:rsidRPr="00E61F50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E61F50">
              <w:rPr>
                <w:rFonts w:asciiTheme="majorHAnsi" w:hAnsiTheme="majorHAnsi" w:cstheme="majorHAnsi"/>
                <w:color w:val="000000"/>
              </w:rPr>
              <w:t>nom d'un professeur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5CD3106A" w14:textId="77777777" w:rsidR="00D7032B" w:rsidRPr="000D14C1" w:rsidRDefault="00D7032B" w:rsidP="002C77D5">
            <w:pPr>
              <w:spacing w:line="240" w:lineRule="atLeast"/>
              <w:ind w:right="-15"/>
              <w:rPr>
                <w:rFonts w:asciiTheme="majorHAnsi" w:hAnsiTheme="majorHAnsi" w:cstheme="majorHAnsi"/>
                <w:iCs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PRENOM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2829A872" w14:textId="77777777" w:rsidR="00D7032B" w:rsidRPr="00390BBB" w:rsidRDefault="00D7032B" w:rsidP="002C77D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7B8C86DB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079D90C1" w14:textId="77777777" w:rsidR="00D7032B" w:rsidRPr="00A16F19" w:rsidRDefault="00D7032B" w:rsidP="002C77D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adresseProf</w:t>
            </w:r>
            <w:proofErr w:type="spellEnd"/>
            <w:proofErr w:type="gramEnd"/>
          </w:p>
        </w:tc>
        <w:tc>
          <w:tcPr>
            <w:tcW w:w="1649" w:type="pct"/>
          </w:tcPr>
          <w:p w14:paraId="42C6FD60" w14:textId="77777777" w:rsidR="00D7032B" w:rsidRPr="00390BBB" w:rsidRDefault="00D7032B" w:rsidP="002C77D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61F50">
              <w:rPr>
                <w:rFonts w:asciiTheme="majorHAnsi" w:hAnsiTheme="majorHAnsi" w:cstheme="majorHAnsi"/>
                <w:color w:val="000000"/>
              </w:rPr>
              <w:t>Adresse d'un professeur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66F32DBB" w14:textId="77777777" w:rsidR="00D7032B" w:rsidRPr="00390BBB" w:rsidRDefault="00D7032B" w:rsidP="002C77D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ADRESSE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40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1A2E4151" w14:textId="77777777" w:rsidR="00D7032B" w:rsidRPr="00390BBB" w:rsidRDefault="00D7032B" w:rsidP="002C77D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61DF60E4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91E75DF" w14:textId="77777777" w:rsidR="00D7032B" w:rsidRPr="00A16F19" w:rsidRDefault="00D7032B" w:rsidP="002C77D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cpProf</w:t>
            </w:r>
            <w:proofErr w:type="spellEnd"/>
            <w:proofErr w:type="gramEnd"/>
          </w:p>
        </w:tc>
        <w:tc>
          <w:tcPr>
            <w:tcW w:w="1649" w:type="pct"/>
          </w:tcPr>
          <w:p w14:paraId="009CBEA9" w14:textId="77777777" w:rsidR="00D7032B" w:rsidRPr="00390BBB" w:rsidRDefault="00D7032B" w:rsidP="002C77D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61F50">
              <w:rPr>
                <w:rFonts w:asciiTheme="majorHAnsi" w:hAnsiTheme="majorHAnsi" w:cstheme="majorHAnsi"/>
                <w:color w:val="000000"/>
              </w:rPr>
              <w:t>Code postal d'un professeur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184B1A49" w14:textId="77777777" w:rsidR="00D7032B" w:rsidRPr="00390BBB" w:rsidRDefault="00D7032B" w:rsidP="002C77D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D_CP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143C218A" w14:textId="77777777" w:rsidR="00D7032B" w:rsidRPr="00390BBB" w:rsidRDefault="00D7032B" w:rsidP="002C77D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4E7E3C2C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1950466" w14:textId="77777777" w:rsidR="00D7032B" w:rsidRPr="00A16F19" w:rsidRDefault="00D7032B" w:rsidP="002C77D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villeProf</w:t>
            </w:r>
            <w:proofErr w:type="spellEnd"/>
            <w:proofErr w:type="gramEnd"/>
          </w:p>
        </w:tc>
        <w:tc>
          <w:tcPr>
            <w:tcW w:w="1649" w:type="pct"/>
          </w:tcPr>
          <w:p w14:paraId="5CD69F0F" w14:textId="77777777" w:rsidR="00D7032B" w:rsidRPr="00390BBB" w:rsidRDefault="00D7032B" w:rsidP="002C77D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BB01B1">
              <w:rPr>
                <w:rFonts w:asciiTheme="majorHAnsi" w:hAnsiTheme="majorHAnsi" w:cstheme="majorHAnsi"/>
                <w:color w:val="000000"/>
              </w:rPr>
              <w:t>Ville d'un professeur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30A0F2C5" w14:textId="77777777" w:rsidR="00D7032B" w:rsidRPr="00390BBB" w:rsidRDefault="00D7032B" w:rsidP="002C77D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298E2DC2" w14:textId="77777777" w:rsidR="00D7032B" w:rsidRPr="00390BBB" w:rsidRDefault="00D7032B" w:rsidP="002C77D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70817A25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BD755E0" w14:textId="77777777" w:rsidR="00D7032B" w:rsidRPr="00A16F19" w:rsidRDefault="00D7032B" w:rsidP="002C77D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specProf</w:t>
            </w:r>
            <w:proofErr w:type="spellEnd"/>
            <w:proofErr w:type="gramEnd"/>
          </w:p>
        </w:tc>
        <w:tc>
          <w:tcPr>
            <w:tcW w:w="1649" w:type="pct"/>
          </w:tcPr>
          <w:p w14:paraId="6F064FCF" w14:textId="77777777" w:rsidR="00D7032B" w:rsidRPr="00BB01B1" w:rsidRDefault="00D7032B" w:rsidP="002C77D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Code d'un</w:t>
            </w:r>
            <w:r>
              <w:rPr>
                <w:rFonts w:asciiTheme="majorHAnsi" w:hAnsiTheme="majorHAnsi" w:cstheme="majorHAnsi"/>
                <w:color w:val="000000"/>
              </w:rPr>
              <w:t>e</w:t>
            </w:r>
            <w:r w:rsidRPr="00F51B35">
              <w:rPr>
                <w:rFonts w:asciiTheme="majorHAnsi" w:hAnsiTheme="majorHAnsi" w:cstheme="majorHAnsi"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</w:rPr>
              <w:t>matière dont un professeur est spécialiste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6030A571" w14:textId="77777777" w:rsidR="00D7032B" w:rsidRPr="00390BBB" w:rsidRDefault="00D7032B" w:rsidP="002C77D5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CODE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7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4547D9F6" w14:textId="77777777" w:rsidR="00D7032B" w:rsidRPr="00390BBB" w:rsidRDefault="00D7032B" w:rsidP="002C77D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5CF26B12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ECC976D" w14:textId="3A63B281" w:rsidR="00A16F19" w:rsidRPr="00A16F19" w:rsidRDefault="00A16F19" w:rsidP="00A16F19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code</w:t>
            </w:r>
            <w:proofErr w:type="gramEnd"/>
          </w:p>
        </w:tc>
        <w:tc>
          <w:tcPr>
            <w:tcW w:w="1649" w:type="pct"/>
          </w:tcPr>
          <w:p w14:paraId="69DA2050" w14:textId="26B551C4" w:rsidR="00A16F19" w:rsidRPr="00BA42C5" w:rsidRDefault="00F51B35" w:rsidP="00A16F19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Code d'un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70169698" w14:textId="2B2AEE4A" w:rsidR="00A16F19" w:rsidRPr="00390BBB" w:rsidRDefault="00F51B35" w:rsidP="00A16F19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 w:rsidR="003D3606">
              <w:rPr>
                <w:rStyle w:val="Accentuation"/>
                <w:rFonts w:cs="Times New Roman"/>
                <w:color w:val="0070C0"/>
              </w:rPr>
              <w:t>CODE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E31C02">
              <w:rPr>
                <w:rFonts w:ascii="FreeMono" w:hAnsi="FreeMono" w:cs="FreeMono"/>
                <w:color w:val="002060"/>
              </w:rPr>
              <w:t>7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2D9C36E3" w14:textId="7F2DBADD" w:rsidR="00A16F19" w:rsidRPr="00390BBB" w:rsidRDefault="00F51B35" w:rsidP="00A16F19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D7032B" w14:paraId="3A136002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699F6F22" w14:textId="1DC3D2C9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A16F19">
              <w:rPr>
                <w:rFonts w:ascii="FreeMono" w:hAnsi="FreeMono" w:cs="FreeMono"/>
                <w:color w:val="08674D" w:themeColor="accent4" w:themeShade="80"/>
              </w:rPr>
              <w:t>Libelle</w:t>
            </w:r>
          </w:p>
        </w:tc>
        <w:tc>
          <w:tcPr>
            <w:tcW w:w="1649" w:type="pct"/>
          </w:tcPr>
          <w:p w14:paraId="24774C03" w14:textId="752CCB8D" w:rsidR="003D3606" w:rsidRPr="00BA42C5" w:rsidRDefault="003D3606" w:rsidP="003D3606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Libell</w:t>
            </w:r>
            <w:r w:rsidRPr="00F51B35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51B35">
              <w:rPr>
                <w:rFonts w:asciiTheme="majorHAnsi" w:hAnsiTheme="majorHAnsi" w:cstheme="majorHAnsi"/>
                <w:color w:val="000000"/>
              </w:rPr>
              <w:t xml:space="preserve"> d'un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0FABCEB5" w14:textId="30A2DF29" w:rsidR="003D3606" w:rsidRPr="00390BBB" w:rsidRDefault="003D3606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LIBELLE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0000"/>
              </w:rPr>
              <w:t>30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4D25B165" w14:textId="77777777" w:rsidR="003D3606" w:rsidRPr="00390BBB" w:rsidRDefault="003D3606" w:rsidP="003D3606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1631F419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C57367E" w14:textId="7C7A2D47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heureCMPrev</w:t>
            </w:r>
            <w:proofErr w:type="spellEnd"/>
            <w:proofErr w:type="gramEnd"/>
          </w:p>
        </w:tc>
        <w:tc>
          <w:tcPr>
            <w:tcW w:w="1649" w:type="pct"/>
          </w:tcPr>
          <w:p w14:paraId="38D2715E" w14:textId="1F0816B1" w:rsidR="003D3606" w:rsidRPr="00BA42C5" w:rsidRDefault="003D3606" w:rsidP="003D3606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D3606">
              <w:rPr>
                <w:rFonts w:asciiTheme="majorHAnsi" w:hAnsiTheme="majorHAnsi" w:cstheme="majorHAnsi"/>
                <w:color w:val="000000"/>
              </w:rPr>
              <w:t xml:space="preserve">Nombre d'heures de </w:t>
            </w:r>
            <w:r>
              <w:rPr>
                <w:rFonts w:asciiTheme="majorHAnsi" w:hAnsiTheme="majorHAnsi" w:cstheme="majorHAnsi"/>
                <w:color w:val="000000"/>
              </w:rPr>
              <w:t>CM prévues pour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7C53E4B5" w14:textId="240BE914" w:rsidR="003D3606" w:rsidRPr="00390BBB" w:rsidRDefault="00DD2E93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NBHEURE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DC6822">
              <w:rPr>
                <w:rFonts w:ascii="FreeMono" w:hAnsi="FreeMono" w:cs="FreeMono"/>
                <w:color w:val="00000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3979F17C" w14:textId="77777777" w:rsidR="003D3606" w:rsidRPr="00390BBB" w:rsidRDefault="003D3606" w:rsidP="003D3606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199D9AB5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257D4FD8" w14:textId="7627E8D6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heureCMReal</w:t>
            </w:r>
            <w:proofErr w:type="spellEnd"/>
            <w:proofErr w:type="gramEnd"/>
          </w:p>
        </w:tc>
        <w:tc>
          <w:tcPr>
            <w:tcW w:w="1649" w:type="pct"/>
          </w:tcPr>
          <w:p w14:paraId="536CE4DD" w14:textId="2F4D6280" w:rsidR="003D3606" w:rsidRPr="00BA42C5" w:rsidRDefault="003D3606" w:rsidP="003D3606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D3606">
              <w:rPr>
                <w:rFonts w:asciiTheme="majorHAnsi" w:hAnsiTheme="majorHAnsi" w:cstheme="majorHAnsi"/>
                <w:color w:val="000000"/>
              </w:rPr>
              <w:t xml:space="preserve">Nombre d'heures de </w:t>
            </w:r>
            <w:r>
              <w:rPr>
                <w:rFonts w:asciiTheme="majorHAnsi" w:hAnsiTheme="majorHAnsi" w:cstheme="majorHAnsi"/>
                <w:color w:val="000000"/>
              </w:rPr>
              <w:t>CM réalisées pour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1394D27F" w14:textId="77F96C91" w:rsidR="003D3606" w:rsidRPr="00390BBB" w:rsidRDefault="00DD2E93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NBHEURE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DC6822">
              <w:rPr>
                <w:rFonts w:ascii="FreeMono" w:hAnsi="FreeMono" w:cs="FreeMono"/>
                <w:color w:val="00000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4F5C0E4E" w14:textId="77777777" w:rsidR="003D3606" w:rsidRPr="00390BBB" w:rsidRDefault="003D3606" w:rsidP="003D3606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68CB0912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0C5BABE4" w14:textId="741C573F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heureTPPrev</w:t>
            </w:r>
            <w:proofErr w:type="spellEnd"/>
            <w:proofErr w:type="gramEnd"/>
          </w:p>
        </w:tc>
        <w:tc>
          <w:tcPr>
            <w:tcW w:w="1649" w:type="pct"/>
          </w:tcPr>
          <w:p w14:paraId="33DE015A" w14:textId="33B05D11" w:rsidR="003D3606" w:rsidRPr="00BA42C5" w:rsidRDefault="003D3606" w:rsidP="003D3606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D3606">
              <w:rPr>
                <w:rFonts w:asciiTheme="majorHAnsi" w:hAnsiTheme="majorHAnsi" w:cstheme="majorHAnsi"/>
                <w:color w:val="000000"/>
              </w:rPr>
              <w:t xml:space="preserve">Nombre d'heures de </w:t>
            </w:r>
            <w:r>
              <w:rPr>
                <w:rFonts w:asciiTheme="majorHAnsi" w:hAnsiTheme="majorHAnsi" w:cstheme="majorHAnsi"/>
                <w:color w:val="000000"/>
              </w:rPr>
              <w:t>TP prévues pour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66E6A406" w14:textId="36C701BE" w:rsidR="003D3606" w:rsidRPr="00390BBB" w:rsidRDefault="00DD2E93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NBHEURE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DC6822">
              <w:rPr>
                <w:rFonts w:ascii="FreeMono" w:hAnsi="FreeMono" w:cs="FreeMono"/>
                <w:color w:val="00000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392F5B36" w14:textId="77777777" w:rsidR="003D3606" w:rsidRPr="00390BBB" w:rsidRDefault="003D3606" w:rsidP="003D3606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691208F0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00175B91" w14:textId="7E4BEF50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heureTPReal</w:t>
            </w:r>
            <w:proofErr w:type="spellEnd"/>
            <w:proofErr w:type="gramEnd"/>
          </w:p>
        </w:tc>
        <w:tc>
          <w:tcPr>
            <w:tcW w:w="1649" w:type="pct"/>
          </w:tcPr>
          <w:p w14:paraId="1B207570" w14:textId="57A7FE0B" w:rsidR="003D3606" w:rsidRPr="00BA42C5" w:rsidRDefault="003D3606" w:rsidP="003D3606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D3606">
              <w:rPr>
                <w:rFonts w:asciiTheme="majorHAnsi" w:hAnsiTheme="majorHAnsi" w:cstheme="majorHAnsi"/>
                <w:color w:val="000000"/>
              </w:rPr>
              <w:t xml:space="preserve">Nombre d'heures de </w:t>
            </w:r>
            <w:r>
              <w:rPr>
                <w:rFonts w:asciiTheme="majorHAnsi" w:hAnsiTheme="majorHAnsi" w:cstheme="majorHAnsi"/>
                <w:color w:val="000000"/>
              </w:rPr>
              <w:t>TP réalisées pour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47460029" w14:textId="0B9AB4A9" w:rsidR="003D3606" w:rsidRPr="00390BBB" w:rsidRDefault="00DD2E93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NBHEURE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DC6822">
              <w:rPr>
                <w:rFonts w:ascii="FreeMono" w:hAnsi="FreeMono" w:cs="FreeMono"/>
                <w:color w:val="00000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63810E64" w14:textId="77777777" w:rsidR="003D3606" w:rsidRPr="00390BBB" w:rsidRDefault="003D3606" w:rsidP="003D3606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327CD2A2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4447F2C8" w14:textId="4228D1C3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discipline</w:t>
            </w:r>
            <w:proofErr w:type="gramEnd"/>
          </w:p>
        </w:tc>
        <w:tc>
          <w:tcPr>
            <w:tcW w:w="1649" w:type="pct"/>
          </w:tcPr>
          <w:p w14:paraId="1739AAF7" w14:textId="68167935" w:rsidR="003D3606" w:rsidRPr="00BA42C5" w:rsidRDefault="00DD2E93" w:rsidP="003D3606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DD2E93">
              <w:rPr>
                <w:rFonts w:asciiTheme="majorHAnsi" w:hAnsiTheme="majorHAnsi" w:cstheme="majorHAnsi"/>
                <w:color w:val="000000"/>
              </w:rPr>
              <w:t>Discipline enseign</w:t>
            </w:r>
            <w:r w:rsidRPr="00DD2E93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DD2E93">
              <w:rPr>
                <w:rFonts w:asciiTheme="majorHAnsi" w:hAnsiTheme="majorHAnsi" w:cstheme="majorHAnsi"/>
                <w:color w:val="000000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1A608413" w14:textId="473D6D02" w:rsidR="003D3606" w:rsidRPr="00390BBB" w:rsidRDefault="00DD2E93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DISCIPLINE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15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03B7852D" w14:textId="18CAAEED" w:rsidR="003D3606" w:rsidRPr="00390BBB" w:rsidRDefault="00DD2E93" w:rsidP="003D3606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{</w:t>
            </w:r>
            <w:r w:rsidRPr="00DD2E93">
              <w:rPr>
                <w:rFonts w:ascii="FreeMono" w:hAnsi="FreeMono" w:cs="FreeMono"/>
                <w:color w:val="002060"/>
              </w:rPr>
              <w:t>INFORMATIQUE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, </w:t>
            </w:r>
            <w:r>
              <w:rPr>
                <w:rFonts w:ascii="FreeMono" w:hAnsi="FreeMono" w:cs="FreeMono"/>
                <w:color w:val="002060"/>
              </w:rPr>
              <w:t>MATHS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, </w:t>
            </w:r>
            <w:r>
              <w:rPr>
                <w:rFonts w:ascii="FreeMono" w:hAnsi="FreeMono" w:cs="FreeMono"/>
                <w:color w:val="002060"/>
              </w:rPr>
              <w:t>GESTION</w:t>
            </w:r>
            <w:r w:rsidRPr="00390BBB"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D7032B" w14:paraId="025AA7EE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2E491669" w14:textId="33040FDD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coefCC</w:t>
            </w:r>
            <w:proofErr w:type="spellEnd"/>
            <w:proofErr w:type="gramEnd"/>
          </w:p>
        </w:tc>
        <w:tc>
          <w:tcPr>
            <w:tcW w:w="1649" w:type="pct"/>
          </w:tcPr>
          <w:p w14:paraId="44ED739D" w14:textId="7515638C" w:rsidR="003D3606" w:rsidRPr="00BA42C5" w:rsidRDefault="00CE1652" w:rsidP="003D3606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CE1652">
              <w:rPr>
                <w:rFonts w:asciiTheme="majorHAnsi" w:hAnsiTheme="majorHAnsi" w:cstheme="majorHAnsi"/>
                <w:color w:val="000000"/>
              </w:rPr>
              <w:t>Coefficient du contr</w:t>
            </w:r>
            <w:r w:rsidRPr="00CE1652">
              <w:rPr>
                <w:rFonts w:asciiTheme="majorHAnsi" w:hAnsiTheme="majorHAnsi" w:cstheme="majorHAnsi" w:hint="eastAsia"/>
                <w:color w:val="000000"/>
              </w:rPr>
              <w:t>ô</w:t>
            </w:r>
            <w:r w:rsidRPr="00CE1652">
              <w:rPr>
                <w:rFonts w:asciiTheme="majorHAnsi" w:hAnsiTheme="majorHAnsi" w:cstheme="majorHAnsi"/>
                <w:color w:val="000000"/>
              </w:rPr>
              <w:t>le continu</w:t>
            </w:r>
            <w:r>
              <w:t xml:space="preserve"> </w:t>
            </w:r>
            <w:r w:rsidRPr="00CE1652">
              <w:rPr>
                <w:rFonts w:asciiTheme="majorHAnsi" w:hAnsiTheme="majorHAnsi" w:cstheme="majorHAnsi"/>
                <w:color w:val="000000"/>
              </w:rPr>
              <w:t>pour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64793416" w14:textId="0F4CC8D5" w:rsidR="003D3606" w:rsidRPr="00390BBB" w:rsidRDefault="00DF3BC6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COEF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18D018F8" w14:textId="49F0B8F7" w:rsidR="003D3606" w:rsidRPr="00390BBB" w:rsidRDefault="00DF3BC6" w:rsidP="003D3606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A43A9A">
              <w:rPr>
                <w:rFonts w:asciiTheme="majorHAnsi" w:hAnsiTheme="majorHAnsi" w:cstheme="majorHAnsi"/>
                <w:color w:val="000000"/>
              </w:rPr>
              <w:t>[</w:t>
            </w:r>
            <w:proofErr w:type="gramStart"/>
            <w:r>
              <w:rPr>
                <w:rFonts w:ascii="FreeMono" w:hAnsi="FreeMono" w:cs="FreeMono"/>
                <w:color w:val="002060"/>
              </w:rPr>
              <w:t>0</w:t>
            </w:r>
            <w:r w:rsidRPr="00A43A9A">
              <w:rPr>
                <w:rFonts w:asciiTheme="majorHAnsi" w:hAnsiTheme="majorHAnsi" w:cstheme="majorHAnsi"/>
                <w:color w:val="000000"/>
              </w:rPr>
              <w:t>..</w:t>
            </w:r>
            <w:proofErr w:type="gramEnd"/>
            <w:r>
              <w:rPr>
                <w:rFonts w:ascii="FreeMono" w:hAnsi="FreeMono" w:cs="FreeMono"/>
                <w:color w:val="002060"/>
              </w:rPr>
              <w:t>10</w:t>
            </w:r>
            <w:r w:rsidRPr="00DF3BC6">
              <w:rPr>
                <w:rFonts w:ascii="FreeMono" w:hAnsi="FreeMono" w:cs="FreeMono"/>
                <w:color w:val="002060"/>
              </w:rPr>
              <w:t>0</w:t>
            </w:r>
            <w:r w:rsidRPr="00A43A9A">
              <w:rPr>
                <w:rFonts w:asciiTheme="majorHAnsi" w:hAnsiTheme="majorHAnsi" w:cstheme="majorHAnsi"/>
                <w:color w:val="000000"/>
              </w:rPr>
              <w:t>]</w:t>
            </w:r>
          </w:p>
        </w:tc>
      </w:tr>
      <w:tr w:rsidR="00D7032B" w14:paraId="203FED04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42E11392" w14:textId="3DE16BF3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coefTest</w:t>
            </w:r>
            <w:proofErr w:type="spellEnd"/>
            <w:proofErr w:type="gramEnd"/>
          </w:p>
        </w:tc>
        <w:tc>
          <w:tcPr>
            <w:tcW w:w="1649" w:type="pct"/>
          </w:tcPr>
          <w:p w14:paraId="4FB8A7CC" w14:textId="1BFFD93E" w:rsidR="003D3606" w:rsidRPr="00BA42C5" w:rsidRDefault="00E31C02" w:rsidP="003D3606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CE1652">
              <w:rPr>
                <w:rFonts w:asciiTheme="majorHAnsi" w:hAnsiTheme="majorHAnsi" w:cstheme="majorHAnsi"/>
                <w:color w:val="000000"/>
              </w:rPr>
              <w:t>Coefficient</w:t>
            </w:r>
            <w:r w:rsidR="00594CAB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CE1652">
              <w:rPr>
                <w:rFonts w:asciiTheme="majorHAnsi" w:hAnsiTheme="majorHAnsi" w:cstheme="majorHAnsi"/>
                <w:color w:val="000000"/>
              </w:rPr>
              <w:t xml:space="preserve">du </w:t>
            </w:r>
            <w:r>
              <w:rPr>
                <w:rFonts w:asciiTheme="majorHAnsi" w:hAnsiTheme="majorHAnsi" w:cstheme="majorHAnsi"/>
                <w:color w:val="000000"/>
              </w:rPr>
              <w:t>test</w:t>
            </w:r>
            <w:r>
              <w:t xml:space="preserve"> </w:t>
            </w:r>
            <w:r w:rsidRPr="00CE1652">
              <w:rPr>
                <w:rFonts w:asciiTheme="majorHAnsi" w:hAnsiTheme="majorHAnsi" w:cstheme="majorHAnsi"/>
                <w:color w:val="000000"/>
              </w:rPr>
              <w:t>pour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7A0A1C31" w14:textId="11E56E15" w:rsidR="003D3606" w:rsidRPr="00390BBB" w:rsidRDefault="00DF3BC6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COEF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70E870E5" w14:textId="1155CAA1" w:rsidR="003D3606" w:rsidRPr="00390BBB" w:rsidRDefault="00DF3BC6" w:rsidP="003D3606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A43A9A">
              <w:rPr>
                <w:rFonts w:asciiTheme="majorHAnsi" w:hAnsiTheme="majorHAnsi" w:cstheme="majorHAnsi"/>
                <w:color w:val="000000"/>
              </w:rPr>
              <w:t>[</w:t>
            </w:r>
            <w:proofErr w:type="gramStart"/>
            <w:r>
              <w:rPr>
                <w:rFonts w:ascii="FreeMono" w:hAnsi="FreeMono" w:cs="FreeMono"/>
                <w:color w:val="002060"/>
              </w:rPr>
              <w:t>0</w:t>
            </w:r>
            <w:r w:rsidRPr="00A43A9A">
              <w:rPr>
                <w:rFonts w:asciiTheme="majorHAnsi" w:hAnsiTheme="majorHAnsi" w:cstheme="majorHAnsi"/>
                <w:color w:val="000000"/>
              </w:rPr>
              <w:t>..</w:t>
            </w:r>
            <w:proofErr w:type="gramEnd"/>
            <w:r>
              <w:rPr>
                <w:rFonts w:ascii="FreeMono" w:hAnsi="FreeMono" w:cs="FreeMono"/>
                <w:color w:val="002060"/>
              </w:rPr>
              <w:t>10</w:t>
            </w:r>
            <w:r w:rsidRPr="00DF3BC6">
              <w:rPr>
                <w:rFonts w:ascii="FreeMono" w:hAnsi="FreeMono" w:cs="FreeMono"/>
                <w:color w:val="002060"/>
              </w:rPr>
              <w:t>0</w:t>
            </w:r>
            <w:r w:rsidRPr="00A43A9A">
              <w:rPr>
                <w:rFonts w:asciiTheme="majorHAnsi" w:hAnsiTheme="majorHAnsi" w:cstheme="majorHAnsi"/>
                <w:color w:val="000000"/>
              </w:rPr>
              <w:t>]</w:t>
            </w:r>
          </w:p>
        </w:tc>
      </w:tr>
      <w:tr w:rsidR="00D7032B" w14:paraId="61AA7342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6B432C53" w14:textId="0BF71AE1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resp</w:t>
            </w:r>
            <w:proofErr w:type="spellEnd"/>
            <w:proofErr w:type="gramEnd"/>
          </w:p>
        </w:tc>
        <w:tc>
          <w:tcPr>
            <w:tcW w:w="1649" w:type="pct"/>
          </w:tcPr>
          <w:p w14:paraId="0B085402" w14:textId="526B7291" w:rsidR="003D3606" w:rsidRPr="00BA42C5" w:rsidRDefault="00972EF7" w:rsidP="003D3606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31C02">
              <w:rPr>
                <w:rFonts w:asciiTheme="majorHAnsi" w:hAnsiTheme="majorHAnsi" w:cstheme="majorHAnsi"/>
                <w:color w:val="000000"/>
              </w:rPr>
              <w:t>Num</w:t>
            </w:r>
            <w:r w:rsidRPr="00E31C02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E31C02">
              <w:rPr>
                <w:rFonts w:asciiTheme="majorHAnsi" w:hAnsiTheme="majorHAnsi" w:cstheme="majorHAnsi"/>
                <w:color w:val="000000"/>
              </w:rPr>
              <w:t>ro d'un professeur</w:t>
            </w:r>
            <w:r>
              <w:rPr>
                <w:rFonts w:asciiTheme="majorHAnsi" w:hAnsiTheme="majorHAnsi" w:cstheme="majorHAnsi"/>
                <w:color w:val="000000"/>
              </w:rPr>
              <w:t xml:space="preserve"> responsable d’une matière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598B7AE9" w14:textId="1F419847" w:rsidR="003D3606" w:rsidRPr="00390BBB" w:rsidRDefault="00DF3BC6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NUMPROF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56F72099" w14:textId="77777777" w:rsidR="003D3606" w:rsidRPr="00390BBB" w:rsidRDefault="003D3606" w:rsidP="003D3606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3E38604B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64A54B8C" w14:textId="21CED5CC" w:rsidR="003D3606" w:rsidRPr="00A16F19" w:rsidRDefault="003D3606" w:rsidP="003D360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codePere</w:t>
            </w:r>
            <w:proofErr w:type="spellEnd"/>
            <w:proofErr w:type="gramEnd"/>
          </w:p>
        </w:tc>
        <w:tc>
          <w:tcPr>
            <w:tcW w:w="1649" w:type="pct"/>
          </w:tcPr>
          <w:p w14:paraId="34502934" w14:textId="49902D51" w:rsidR="003D3606" w:rsidRPr="00BA42C5" w:rsidRDefault="00EC08D1" w:rsidP="003D3606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C08D1">
              <w:rPr>
                <w:rFonts w:asciiTheme="majorHAnsi" w:hAnsiTheme="majorHAnsi" w:cstheme="majorHAnsi"/>
                <w:color w:val="000000"/>
              </w:rPr>
              <w:t>Code du module p</w:t>
            </w:r>
            <w:r w:rsidRPr="00EC08D1">
              <w:rPr>
                <w:rFonts w:asciiTheme="majorHAnsi" w:hAnsiTheme="majorHAnsi" w:cstheme="majorHAnsi" w:hint="eastAsia"/>
                <w:color w:val="000000"/>
              </w:rPr>
              <w:t>è</w:t>
            </w:r>
            <w:r w:rsidRPr="00EC08D1">
              <w:rPr>
                <w:rFonts w:asciiTheme="majorHAnsi" w:hAnsiTheme="majorHAnsi" w:cstheme="majorHAnsi"/>
                <w:color w:val="000000"/>
              </w:rPr>
              <w:t>re d</w:t>
            </w:r>
            <w:r>
              <w:rPr>
                <w:rFonts w:asciiTheme="majorHAnsi" w:hAnsiTheme="majorHAnsi" w:cstheme="majorHAnsi"/>
                <w:color w:val="000000"/>
              </w:rPr>
              <w:t>’un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02498696" w14:textId="06D0A4B4" w:rsidR="003D3606" w:rsidRPr="00390BBB" w:rsidRDefault="00A43A9A" w:rsidP="003D3606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CODE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7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59BCE209" w14:textId="771AB3A6" w:rsidR="003D3606" w:rsidRPr="00390BBB" w:rsidRDefault="003D3606" w:rsidP="003D3606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D7032B" w14:paraId="5287902A" w14:textId="77777777" w:rsidTr="00D7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0B6C986" w14:textId="70BA5D8C" w:rsidR="006A1A08" w:rsidRPr="00A16F19" w:rsidRDefault="006A1A08" w:rsidP="006A1A08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lastRenderedPageBreak/>
              <w:t>moyCC</w:t>
            </w:r>
            <w:proofErr w:type="spellEnd"/>
            <w:proofErr w:type="gramEnd"/>
          </w:p>
        </w:tc>
        <w:tc>
          <w:tcPr>
            <w:tcW w:w="1649" w:type="pct"/>
          </w:tcPr>
          <w:p w14:paraId="2F5DFD7C" w14:textId="13AAAB56" w:rsidR="006A1A08" w:rsidRPr="00390BBB" w:rsidRDefault="006A1A08" w:rsidP="006A1A08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6A1A08">
              <w:rPr>
                <w:rFonts w:asciiTheme="majorHAnsi" w:hAnsiTheme="majorHAnsi" w:cstheme="majorHAnsi"/>
                <w:color w:val="000000"/>
              </w:rPr>
              <w:t>Moyenne de contr</w:t>
            </w:r>
            <w:r w:rsidRPr="006A1A08">
              <w:rPr>
                <w:rFonts w:asciiTheme="majorHAnsi" w:hAnsiTheme="majorHAnsi" w:cstheme="majorHAnsi" w:hint="eastAsia"/>
                <w:color w:val="000000"/>
              </w:rPr>
              <w:t>ô</w:t>
            </w:r>
            <w:r w:rsidRPr="006A1A08">
              <w:rPr>
                <w:rFonts w:asciiTheme="majorHAnsi" w:hAnsiTheme="majorHAnsi" w:cstheme="majorHAnsi"/>
                <w:color w:val="000000"/>
              </w:rPr>
              <w:t>le continu</w:t>
            </w:r>
            <w:r w:rsidR="007A4E6E">
              <w:rPr>
                <w:rFonts w:asciiTheme="majorHAnsi" w:hAnsiTheme="majorHAnsi" w:cstheme="majorHAnsi"/>
                <w:color w:val="000000"/>
              </w:rPr>
              <w:t xml:space="preserve"> d’un étudiant dans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43D255CA" w14:textId="680EA07D" w:rsidR="006A1A08" w:rsidRPr="00390BBB" w:rsidRDefault="006A1A08" w:rsidP="006A1A08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NOTE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7731F4C1" w14:textId="78ECECD2" w:rsidR="006A1A08" w:rsidRPr="00390BBB" w:rsidRDefault="00DF3BC6" w:rsidP="006A1A08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A43A9A">
              <w:rPr>
                <w:rFonts w:asciiTheme="majorHAnsi" w:hAnsiTheme="majorHAnsi" w:cstheme="majorHAnsi"/>
                <w:color w:val="000000"/>
              </w:rPr>
              <w:t>[</w:t>
            </w:r>
            <w:proofErr w:type="gramStart"/>
            <w:r>
              <w:rPr>
                <w:rFonts w:ascii="FreeMono" w:hAnsi="FreeMono" w:cs="FreeMono"/>
                <w:color w:val="002060"/>
              </w:rPr>
              <w:t>0</w:t>
            </w:r>
            <w:r w:rsidRPr="00A43A9A">
              <w:rPr>
                <w:rFonts w:asciiTheme="majorHAnsi" w:hAnsiTheme="majorHAnsi" w:cstheme="majorHAnsi"/>
                <w:color w:val="000000"/>
              </w:rPr>
              <w:t>..</w:t>
            </w:r>
            <w:proofErr w:type="gramEnd"/>
            <w:r w:rsidRPr="00DF3BC6">
              <w:rPr>
                <w:rFonts w:ascii="FreeMono" w:hAnsi="FreeMono" w:cs="FreeMono"/>
                <w:color w:val="002060"/>
              </w:rPr>
              <w:t>20</w:t>
            </w:r>
            <w:r w:rsidRPr="00A43A9A">
              <w:rPr>
                <w:rFonts w:asciiTheme="majorHAnsi" w:hAnsiTheme="majorHAnsi" w:cstheme="majorHAnsi"/>
                <w:color w:val="000000"/>
              </w:rPr>
              <w:t>]</w:t>
            </w:r>
          </w:p>
        </w:tc>
      </w:tr>
      <w:tr w:rsidR="00D7032B" w14:paraId="6B76FDDB" w14:textId="77777777" w:rsidTr="00D703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46FBCFBF" w14:textId="5016D786" w:rsidR="006A1A08" w:rsidRPr="00A16F19" w:rsidRDefault="006A1A08" w:rsidP="006A1A08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A16F19">
              <w:rPr>
                <w:rFonts w:ascii="FreeMono" w:hAnsi="FreeMono" w:cs="FreeMono"/>
                <w:color w:val="08674D" w:themeColor="accent4" w:themeShade="80"/>
              </w:rPr>
              <w:t>moyTest</w:t>
            </w:r>
            <w:proofErr w:type="spellEnd"/>
            <w:proofErr w:type="gramEnd"/>
          </w:p>
        </w:tc>
        <w:tc>
          <w:tcPr>
            <w:tcW w:w="1649" w:type="pct"/>
          </w:tcPr>
          <w:p w14:paraId="455DBFDB" w14:textId="6925BA37" w:rsidR="006A1A08" w:rsidRPr="00390BBB" w:rsidRDefault="006A1A08" w:rsidP="006A1A08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6A1A08">
              <w:rPr>
                <w:rFonts w:asciiTheme="majorHAnsi" w:hAnsiTheme="majorHAnsi" w:cstheme="majorHAnsi"/>
                <w:color w:val="000000"/>
              </w:rPr>
              <w:t>Moyenne de test</w:t>
            </w:r>
            <w:r w:rsidR="007A4E6E">
              <w:rPr>
                <w:rFonts w:asciiTheme="majorHAnsi" w:hAnsiTheme="majorHAnsi" w:cstheme="majorHAnsi"/>
                <w:color w:val="000000"/>
              </w:rPr>
              <w:t xml:space="preserve"> d’un étudiant dans un 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pct"/>
          </w:tcPr>
          <w:p w14:paraId="38961CDC" w14:textId="2B19E5B6" w:rsidR="006A1A08" w:rsidRPr="00390BBB" w:rsidRDefault="006A1A08" w:rsidP="006A1A08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NOTE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11" w:type="pct"/>
          </w:tcPr>
          <w:p w14:paraId="71DDF7C4" w14:textId="430E974A" w:rsidR="006A1A08" w:rsidRPr="00390BBB" w:rsidRDefault="00DF3BC6" w:rsidP="006A1A08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A43A9A">
              <w:rPr>
                <w:rFonts w:asciiTheme="majorHAnsi" w:hAnsiTheme="majorHAnsi" w:cstheme="majorHAnsi"/>
                <w:color w:val="000000"/>
              </w:rPr>
              <w:t>[</w:t>
            </w:r>
            <w:proofErr w:type="gramStart"/>
            <w:r>
              <w:rPr>
                <w:rFonts w:ascii="FreeMono" w:hAnsi="FreeMono" w:cs="FreeMono"/>
                <w:color w:val="002060"/>
              </w:rPr>
              <w:t>0</w:t>
            </w:r>
            <w:r w:rsidRPr="00A43A9A">
              <w:rPr>
                <w:rFonts w:asciiTheme="majorHAnsi" w:hAnsiTheme="majorHAnsi" w:cstheme="majorHAnsi"/>
                <w:color w:val="000000"/>
              </w:rPr>
              <w:t>..</w:t>
            </w:r>
            <w:proofErr w:type="gramEnd"/>
            <w:r w:rsidRPr="00DF3BC6">
              <w:rPr>
                <w:rFonts w:ascii="FreeMono" w:hAnsi="FreeMono" w:cs="FreeMono"/>
                <w:color w:val="002060"/>
              </w:rPr>
              <w:t>20</w:t>
            </w:r>
            <w:r w:rsidRPr="00A43A9A">
              <w:rPr>
                <w:rFonts w:asciiTheme="majorHAnsi" w:hAnsiTheme="majorHAnsi" w:cstheme="majorHAnsi"/>
                <w:color w:val="000000"/>
              </w:rPr>
              <w:t>]</w:t>
            </w:r>
          </w:p>
        </w:tc>
      </w:tr>
    </w:tbl>
    <w:p w14:paraId="77376747" w14:textId="77777777" w:rsidR="00CD2535" w:rsidRDefault="00CD2535" w:rsidP="00CD2535">
      <w:pPr>
        <w:pStyle w:val="Sous-titre"/>
      </w:pPr>
      <w:r>
        <w:t>Remarques</w:t>
      </w:r>
    </w:p>
    <w:p w14:paraId="1B2B626B" w14:textId="742692CD" w:rsidR="00F9534B" w:rsidRDefault="00531DB3" w:rsidP="00531DB3">
      <w:pPr>
        <w:jc w:val="both"/>
      </w:pPr>
      <w:r>
        <w:t xml:space="preserve">Les modules forment une hiérarchie entre eux. </w:t>
      </w:r>
      <w:r w:rsidR="00A82A07">
        <w:t>Q</w:t>
      </w:r>
      <w:r w:rsidR="00A82A07" w:rsidRPr="008656C1">
        <w:t>uel que soit leur niveau dans la hi</w:t>
      </w:r>
      <w:r w:rsidR="00A82A07" w:rsidRPr="008656C1">
        <w:rPr>
          <w:rFonts w:hint="eastAsia"/>
        </w:rPr>
        <w:t>é</w:t>
      </w:r>
      <w:r w:rsidR="00A82A07" w:rsidRPr="008656C1">
        <w:t xml:space="preserve">rarchie, </w:t>
      </w:r>
      <w:r w:rsidR="00A82A07">
        <w:t xml:space="preserve">tous les modules possèdent </w:t>
      </w:r>
      <w:r w:rsidR="00A82A07" w:rsidRPr="008656C1">
        <w:t>les m</w:t>
      </w:r>
      <w:r w:rsidR="00A82A07" w:rsidRPr="008656C1">
        <w:rPr>
          <w:rFonts w:hint="eastAsia"/>
        </w:rPr>
        <w:t>ê</w:t>
      </w:r>
      <w:r w:rsidR="00A82A07" w:rsidRPr="008656C1">
        <w:t>mes attributs</w:t>
      </w:r>
      <w:r w:rsidR="00A82A07">
        <w:t xml:space="preserve">. </w:t>
      </w:r>
      <w:r>
        <w:t>La racine de l’arbre ainsi formé</w:t>
      </w:r>
      <w:r w:rsidR="00A82A07">
        <w:t xml:space="preserve"> par cette hiérarchie</w:t>
      </w:r>
      <w:r>
        <w:t xml:space="preserve"> est le programme pédagogique national de formation en informatique. Il se d</w:t>
      </w:r>
      <w:r>
        <w:rPr>
          <w:rFonts w:hint="eastAsia"/>
        </w:rPr>
        <w:t>é</w:t>
      </w:r>
      <w:r>
        <w:t xml:space="preserve">compose en </w:t>
      </w:r>
      <w:r w:rsidR="00896B62">
        <w:t xml:space="preserve">véritables </w:t>
      </w:r>
      <w:r>
        <w:t>modules, eux-mêmes se d</w:t>
      </w:r>
      <w:r>
        <w:rPr>
          <w:rFonts w:hint="eastAsia"/>
        </w:rPr>
        <w:t>é</w:t>
      </w:r>
      <w:r>
        <w:t>composant en sous-modules et ainsi de suite jusqu’au</w:t>
      </w:r>
      <w:r w:rsidR="00E64CE3">
        <w:t>x</w:t>
      </w:r>
      <w:r>
        <w:t xml:space="preserve"> feuilles qui correspondent aux mati</w:t>
      </w:r>
      <w:r>
        <w:rPr>
          <w:rFonts w:hint="eastAsia"/>
        </w:rPr>
        <w:t>è</w:t>
      </w:r>
      <w:r>
        <w:t>res</w:t>
      </w:r>
      <w:r w:rsidR="005B6105">
        <w:t>. Les matières sont les seuls modules</w:t>
      </w:r>
      <w:r>
        <w:t xml:space="preserve"> </w:t>
      </w:r>
      <w:r w:rsidR="0005526A">
        <w:t xml:space="preserve">pouvant être enseignés et </w:t>
      </w:r>
      <w:r w:rsidR="009775B0">
        <w:t>susceptibles de</w:t>
      </w:r>
      <w:r w:rsidR="0005526A">
        <w:t xml:space="preserve"> recevoir </w:t>
      </w:r>
      <w:r w:rsidR="00FE519D">
        <w:t>des notes</w:t>
      </w:r>
      <w:r>
        <w:t>.</w:t>
      </w:r>
      <w:r w:rsidR="00F41660">
        <w:t xml:space="preserve"> </w:t>
      </w:r>
      <w:r w:rsidR="001E6FB4">
        <w:t xml:space="preserve">Certains modules sont </w:t>
      </w:r>
      <w:r w:rsidR="001D33F0">
        <w:t>associé</w:t>
      </w:r>
      <w:r w:rsidR="00732936">
        <w:t>s</w:t>
      </w:r>
      <w:r w:rsidR="001D33F0">
        <w:t xml:space="preserve"> à une</w:t>
      </w:r>
      <w:r w:rsidR="001E6FB4">
        <w:t xml:space="preserve"> discipline.</w:t>
      </w:r>
    </w:p>
    <w:p w14:paraId="1947E480" w14:textId="77777777" w:rsidR="00531DB3" w:rsidRDefault="00531DB3" w:rsidP="0031198E"/>
    <w:p w14:paraId="6F3D38A3" w14:textId="382DCB38" w:rsidR="0031198E" w:rsidRDefault="0094495C" w:rsidP="001E6FB4">
      <w:pPr>
        <w:jc w:val="both"/>
      </w:pPr>
      <w:r>
        <w:t xml:space="preserve">Voici la hiérarchie des modules de l’extension </w:t>
      </w:r>
      <w:r w:rsidR="00B22509">
        <w:t>de la base de données exemple représentée sous forme d’arborescence</w:t>
      </w:r>
      <w:r w:rsidR="00310B19">
        <w:t xml:space="preserve"> des codes</w:t>
      </w:r>
      <w:r w:rsidR="00B22509">
        <w:t> :</w:t>
      </w:r>
    </w:p>
    <w:p w14:paraId="3778A7CE" w14:textId="77777777" w:rsidR="00D41AE8" w:rsidRDefault="00310B19" w:rsidP="00D41AE8">
      <w:pPr>
        <w:keepNext/>
        <w:jc w:val="both"/>
      </w:pPr>
      <w:r>
        <w:rPr>
          <w:noProof/>
        </w:rPr>
        <w:drawing>
          <wp:inline distT="0" distB="0" distL="0" distR="0" wp14:anchorId="2F02B5A1" wp14:editId="4DFBCE52">
            <wp:extent cx="6118988" cy="3200400"/>
            <wp:effectExtent l="76200" t="0" r="91440" b="0"/>
            <wp:docPr id="1806982914" name="Diagramme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90A385F" w14:textId="1F77FD5C" w:rsidR="007B15CC" w:rsidRDefault="00D41AE8" w:rsidP="00D41AE8">
      <w:pPr>
        <w:pStyle w:val="Lgende"/>
      </w:pPr>
      <w:r>
        <w:t xml:space="preserve">Figure </w:t>
      </w:r>
      <w:fldSimple w:instr=" SEQ Figure \* ARABIC ">
        <w:r w:rsidR="00021D62">
          <w:rPr>
            <w:noProof/>
          </w:rPr>
          <w:t>1</w:t>
        </w:r>
      </w:fldSimple>
      <w:r>
        <w:t xml:space="preserve"> – Hiérarchie des modules</w:t>
      </w:r>
    </w:p>
    <w:p w14:paraId="5651D097" w14:textId="77777777" w:rsidR="002A5F8A" w:rsidRDefault="002A5F8A" w:rsidP="00A7241B">
      <w:pPr>
        <w:jc w:val="both"/>
      </w:pPr>
    </w:p>
    <w:p w14:paraId="690AE298" w14:textId="14AAAB04" w:rsidR="00A7241B" w:rsidRDefault="00A7241B" w:rsidP="00A7241B">
      <w:pPr>
        <w:jc w:val="both"/>
      </w:pPr>
      <w:r>
        <w:t>Les coefficients de contrôle continue et de test d’un module sont des pourcentages</w:t>
      </w:r>
      <w:r w:rsidR="0021181B">
        <w:t xml:space="preserve">. Ils </w:t>
      </w:r>
      <w:r>
        <w:t>peuvent ne pas être renseignés</w:t>
      </w:r>
      <w:r w:rsidR="0011721C">
        <w:t xml:space="preserve">. Si un </w:t>
      </w:r>
      <w:r w:rsidR="008D1671">
        <w:t xml:space="preserve">des deux </w:t>
      </w:r>
      <w:r w:rsidR="0011721C">
        <w:t>coefficient</w:t>
      </w:r>
      <w:r w:rsidR="008D1671">
        <w:t>s</w:t>
      </w:r>
      <w:r w:rsidR="0011721C">
        <w:t xml:space="preserve"> n’est pas renseigné, l’autre ne doit pas l’être non plus</w:t>
      </w:r>
      <w:r>
        <w:t>. Leur somme pour un même module est donc soit de 0, soit de 100.</w:t>
      </w:r>
    </w:p>
    <w:p w14:paraId="67A6EDDE" w14:textId="77777777" w:rsidR="00B4605B" w:rsidRDefault="00B4605B" w:rsidP="00A7241B">
      <w:pPr>
        <w:jc w:val="both"/>
      </w:pPr>
    </w:p>
    <w:p w14:paraId="4A73AD7F" w14:textId="58BD5365" w:rsidR="00B4605B" w:rsidRPr="00B4605B" w:rsidRDefault="001C375A" w:rsidP="00A7241B">
      <w:pPr>
        <w:jc w:val="both"/>
      </w:pPr>
      <w:r w:rsidRPr="001C375A">
        <w:t>Nous consid</w:t>
      </w:r>
      <w:r w:rsidRPr="001C375A">
        <w:rPr>
          <w:rFonts w:hint="eastAsia"/>
        </w:rPr>
        <w:t>é</w:t>
      </w:r>
      <w:r w:rsidRPr="001C375A">
        <w:t>rons qu'il n'y a pas deux personnes homonymes ayant le m</w:t>
      </w:r>
      <w:r w:rsidRPr="001C375A">
        <w:rPr>
          <w:rFonts w:hint="eastAsia"/>
        </w:rPr>
        <w:t>ê</w:t>
      </w:r>
      <w:r w:rsidRPr="001C375A">
        <w:t>me pr</w:t>
      </w:r>
      <w:r w:rsidRPr="001C375A">
        <w:rPr>
          <w:rFonts w:hint="eastAsia"/>
        </w:rPr>
        <w:t>é</w:t>
      </w:r>
      <w:r w:rsidRPr="001C375A">
        <w:t>nom et le m</w:t>
      </w:r>
      <w:r w:rsidRPr="001C375A">
        <w:rPr>
          <w:rFonts w:hint="eastAsia"/>
        </w:rPr>
        <w:t>ê</w:t>
      </w:r>
      <w:r w:rsidRPr="001C375A">
        <w:t>me nom.</w:t>
      </w:r>
    </w:p>
    <w:p w14:paraId="1F096905" w14:textId="77777777" w:rsidR="00CD2535" w:rsidRDefault="00CD2535" w:rsidP="00CD2535">
      <w:pPr>
        <w:pStyle w:val="Titre2"/>
      </w:pPr>
      <w:r>
        <w:t>MCD</w:t>
      </w:r>
    </w:p>
    <w:p w14:paraId="34A17FE5" w14:textId="1BD07A21" w:rsidR="00D7032B" w:rsidRDefault="00CD2535" w:rsidP="00C44F99">
      <w:r>
        <w:t>Voici le MCD correspondant :</w:t>
      </w:r>
    </w:p>
    <w:p w14:paraId="20D4A545" w14:textId="20DD2BDE" w:rsidR="00C44F99" w:rsidRDefault="00C44F99" w:rsidP="00CD2535">
      <w:pPr>
        <w:jc w:val="center"/>
      </w:pPr>
      <w:r>
        <w:rPr>
          <w:noProof/>
        </w:rPr>
        <w:lastRenderedPageBreak/>
        <w:drawing>
          <wp:inline distT="0" distB="0" distL="0" distR="0" wp14:anchorId="154E244E" wp14:editId="6C8A9705">
            <wp:extent cx="5719635" cy="3898753"/>
            <wp:effectExtent l="0" t="0" r="0" b="6985"/>
            <wp:docPr id="1163382910" name="Image 4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2910" name="Image 4" descr="Une image contenant texte, diagramme, lign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614" cy="390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ED39" w14:textId="32E08580" w:rsidR="00CD2535" w:rsidRPr="008C4CF8" w:rsidRDefault="00CD2535" w:rsidP="00D41AE8">
      <w:pPr>
        <w:pStyle w:val="Lgende"/>
      </w:pPr>
      <w:r>
        <w:t xml:space="preserve">Figure </w:t>
      </w:r>
      <w:fldSimple w:instr=" SEQ Figure \* ARABIC ">
        <w:r w:rsidR="00021D62">
          <w:rPr>
            <w:noProof/>
          </w:rPr>
          <w:t>2</w:t>
        </w:r>
      </w:fldSimple>
      <w:r>
        <w:t xml:space="preserve"> – Modèle conceptuel des données (MCD)</w:t>
      </w:r>
    </w:p>
    <w:p w14:paraId="5A239EF6" w14:textId="77777777" w:rsidR="00CD2535" w:rsidRPr="000F13A9" w:rsidRDefault="00CD2535" w:rsidP="00CD2535"/>
    <w:p w14:paraId="23963BEE" w14:textId="77777777" w:rsidR="00CD2535" w:rsidRDefault="00CD2535" w:rsidP="00CD2535">
      <w:pPr>
        <w:pStyle w:val="Titre2"/>
      </w:pPr>
      <w:r w:rsidRPr="00750FF4">
        <w:t>Schéma</w:t>
      </w:r>
      <w:r>
        <w:t xml:space="preserve"> relationnel</w:t>
      </w:r>
    </w:p>
    <w:p w14:paraId="5585D6E7" w14:textId="538D91F6" w:rsidR="00CD2535" w:rsidRDefault="00CD2535" w:rsidP="00CD2535">
      <w:pPr>
        <w:jc w:val="both"/>
      </w:pPr>
      <w:r>
        <w:rPr>
          <w:bCs/>
        </w:rPr>
        <w:t>L</w:t>
      </w:r>
      <w:r w:rsidRPr="004062BF">
        <w:rPr>
          <w:bCs/>
        </w:rPr>
        <w:t xml:space="preserve">es clefs primaires </w:t>
      </w:r>
      <w:r>
        <w:rPr>
          <w:bCs/>
        </w:rPr>
        <w:t>sont</w:t>
      </w:r>
      <w:r w:rsidRPr="004062BF">
        <w:rPr>
          <w:bCs/>
        </w:rPr>
        <w:t xml:space="preserve"> </w:t>
      </w:r>
      <w:r w:rsidRPr="004062BF">
        <w:rPr>
          <w:rStyle w:val="Accentuation"/>
          <w:rFonts w:eastAsia="Times New Roman"/>
          <w:color w:val="08674D" w:themeColor="accent4" w:themeShade="80"/>
          <w:kern w:val="0"/>
          <w:u w:val="single"/>
        </w:rPr>
        <w:t>soulignées</w:t>
      </w:r>
      <w:r w:rsidRPr="004062BF">
        <w:rPr>
          <w:bCs/>
        </w:rPr>
        <w:t xml:space="preserve"> et les clefs étrangères en </w:t>
      </w:r>
      <w:r w:rsidRPr="004062BF">
        <w:rPr>
          <w:rStyle w:val="Accentuation"/>
          <w:rFonts w:eastAsia="Times New Roman"/>
          <w:i/>
          <w:color w:val="08674D" w:themeColor="accent4" w:themeShade="80"/>
          <w:kern w:val="0"/>
        </w:rPr>
        <w:t>italique</w:t>
      </w:r>
      <w:r>
        <w:rPr>
          <w:rStyle w:val="Accentuation"/>
          <w:rFonts w:eastAsia="Times New Roman"/>
          <w:i/>
          <w:color w:val="08674D" w:themeColor="accent4" w:themeShade="80"/>
          <w:kern w:val="0"/>
        </w:rPr>
        <w:t xml:space="preserve"> suivies d’un #</w:t>
      </w:r>
      <w:r>
        <w:t xml:space="preserve">. </w:t>
      </w:r>
    </w:p>
    <w:p w14:paraId="0A9233AA" w14:textId="77777777" w:rsidR="00CD2535" w:rsidRDefault="00CD2535" w:rsidP="00CD2535"/>
    <w:p w14:paraId="25D4A8C5" w14:textId="77777777" w:rsidR="00CD2535" w:rsidRDefault="00CD2535" w:rsidP="00CD2535">
      <w:r>
        <w:t>Le schéma relationnel de la base de données exemple est présenté ci-après :</w:t>
      </w:r>
    </w:p>
    <w:p w14:paraId="6A5B6741" w14:textId="77777777" w:rsidR="00CD2535" w:rsidRPr="00905236" w:rsidRDefault="00CD2535" w:rsidP="00CD2535"/>
    <w:p w14:paraId="4F9512B6" w14:textId="5F033D50" w:rsidR="00CD2535" w:rsidRPr="00624333" w:rsidRDefault="00CD2535" w:rsidP="007B15CC">
      <w:pPr>
        <w:widowControl/>
        <w:tabs>
          <w:tab w:val="left" w:pos="709"/>
          <w:tab w:val="left" w:pos="1985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proofErr w:type="spellStart"/>
      <w:r w:rsidR="007B15CC">
        <w:rPr>
          <w:rStyle w:val="Accentuation"/>
          <w:color w:val="0070C0"/>
        </w:rPr>
        <w:t>Etudiant</w:t>
      </w:r>
      <w:proofErr w:type="spellEnd"/>
      <w:r w:rsidRPr="00624333">
        <w:rPr>
          <w:rStyle w:val="Accentuation"/>
        </w:rPr>
        <w:tab/>
        <w:t>(</w:t>
      </w:r>
      <w:proofErr w:type="spellStart"/>
      <w:r w:rsidR="007B15CC">
        <w:rPr>
          <w:rStyle w:val="Accentuation"/>
          <w:color w:val="08674D" w:themeColor="accent4" w:themeShade="80"/>
          <w:u w:val="single"/>
        </w:rPr>
        <w:t>numEt</w:t>
      </w:r>
      <w:proofErr w:type="spellEnd"/>
      <w:r w:rsidRPr="00B33817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nomEt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prenomEt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cpEt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villeEt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anneeEt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groupeEt</w:t>
      </w:r>
      <w:proofErr w:type="spellEnd"/>
      <w:r w:rsidRPr="00624333">
        <w:rPr>
          <w:rStyle w:val="Accentuation"/>
        </w:rPr>
        <w:t>)</w:t>
      </w:r>
    </w:p>
    <w:p w14:paraId="4D8CB453" w14:textId="675737C5" w:rsidR="00427921" w:rsidRDefault="007B15CC" w:rsidP="007B15CC">
      <w:pPr>
        <w:widowControl/>
        <w:tabs>
          <w:tab w:val="left" w:pos="709"/>
          <w:tab w:val="left" w:pos="1985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Professeur</w:t>
      </w:r>
      <w:r w:rsidRPr="00624333">
        <w:rPr>
          <w:rStyle w:val="Accentuation"/>
        </w:rPr>
        <w:tab/>
        <w:t>(</w:t>
      </w:r>
      <w:proofErr w:type="spellStart"/>
      <w:r>
        <w:rPr>
          <w:rStyle w:val="Accentuation"/>
          <w:color w:val="08674D" w:themeColor="accent4" w:themeShade="80"/>
          <w:u w:val="single"/>
        </w:rPr>
        <w:t>numProf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nomProf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prenomProf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adresseProf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cpProf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villeProf</w:t>
      </w:r>
      <w:proofErr w:type="spellEnd"/>
      <w:r w:rsidR="00427921" w:rsidRPr="00624333">
        <w:rPr>
          <w:rStyle w:val="Accentuation"/>
        </w:rPr>
        <w:t>,</w:t>
      </w:r>
    </w:p>
    <w:p w14:paraId="2E9696E2" w14:textId="62CA6CFD" w:rsidR="007B15CC" w:rsidRDefault="00427921" w:rsidP="007B15CC">
      <w:pPr>
        <w:widowControl/>
        <w:tabs>
          <w:tab w:val="left" w:pos="709"/>
          <w:tab w:val="left" w:pos="1985"/>
        </w:tabs>
        <w:jc w:val="both"/>
        <w:rPr>
          <w:rStyle w:val="Accentuation"/>
        </w:rPr>
      </w:pPr>
      <w:r>
        <w:rPr>
          <w:rStyle w:val="Accentuation"/>
        </w:rPr>
        <w:tab/>
      </w:r>
      <w:r>
        <w:rPr>
          <w:rStyle w:val="Accentuation"/>
        </w:rPr>
        <w:tab/>
        <w:t xml:space="preserve"> </w:t>
      </w:r>
      <w:proofErr w:type="spellStart"/>
      <w:proofErr w:type="gramStart"/>
      <w:r w:rsidRPr="00C44F99">
        <w:rPr>
          <w:rStyle w:val="Accentuation"/>
          <w:i/>
          <w:iCs w:val="0"/>
          <w:color w:val="08674D" w:themeColor="accent4" w:themeShade="80"/>
        </w:rPr>
        <w:t>specProf</w:t>
      </w:r>
      <w:proofErr w:type="spellEnd"/>
      <w:proofErr w:type="gramEnd"/>
      <w:r w:rsidR="00C44F99" w:rsidRPr="00C44F99">
        <w:rPr>
          <w:rStyle w:val="Accentuation"/>
          <w:i/>
          <w:iCs w:val="0"/>
          <w:color w:val="08674D" w:themeColor="accent4" w:themeShade="80"/>
        </w:rPr>
        <w:t>#</w:t>
      </w:r>
      <w:r w:rsidR="007B15CC" w:rsidRPr="00624333">
        <w:rPr>
          <w:rStyle w:val="Accentuation"/>
        </w:rPr>
        <w:t>)</w:t>
      </w:r>
    </w:p>
    <w:p w14:paraId="595EA8D0" w14:textId="77777777" w:rsidR="002F298A" w:rsidRDefault="00CD2535" w:rsidP="007B15CC">
      <w:pPr>
        <w:widowControl/>
        <w:tabs>
          <w:tab w:val="left" w:pos="709"/>
          <w:tab w:val="left" w:pos="1985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 w:rsidR="007B15CC">
        <w:rPr>
          <w:rStyle w:val="Accentuation"/>
          <w:color w:val="0070C0"/>
        </w:rPr>
        <w:t>Module</w:t>
      </w:r>
      <w:r w:rsidRPr="00624333">
        <w:rPr>
          <w:rStyle w:val="Accentuation"/>
        </w:rPr>
        <w:tab/>
        <w:t>(</w:t>
      </w:r>
      <w:r w:rsidR="007B15CC" w:rsidRPr="007B15CC">
        <w:rPr>
          <w:rStyle w:val="Accentuation"/>
          <w:color w:val="08674D" w:themeColor="accent4" w:themeShade="80"/>
          <w:u w:val="single"/>
        </w:rPr>
        <w:t>code</w:t>
      </w:r>
      <w:r w:rsidRPr="004865A1">
        <w:rPr>
          <w:rStyle w:val="Accentuation"/>
          <w:u w:val="single"/>
        </w:rPr>
        <w:t>,</w:t>
      </w:r>
      <w:r w:rsidRPr="007B15CC">
        <w:rPr>
          <w:rStyle w:val="Accentuation"/>
        </w:rPr>
        <w:t> </w:t>
      </w:r>
      <w:r w:rsidR="007B15CC" w:rsidRPr="007B15CC">
        <w:rPr>
          <w:rStyle w:val="Accentuation"/>
          <w:color w:val="08674D" w:themeColor="accent4" w:themeShade="80"/>
        </w:rPr>
        <w:t>libelle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heureCMPrev</w:t>
      </w:r>
      <w:proofErr w:type="spellEnd"/>
      <w:r w:rsidR="007B15CC" w:rsidRPr="00624333">
        <w:rPr>
          <w:rStyle w:val="Accentuation"/>
        </w:rPr>
        <w:t>,</w:t>
      </w:r>
      <w:r w:rsidR="007B15CC"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heureCMReal</w:t>
      </w:r>
      <w:proofErr w:type="spellEnd"/>
      <w:r w:rsidR="002F298A" w:rsidRPr="00624333">
        <w:rPr>
          <w:rStyle w:val="Accentuation"/>
        </w:rPr>
        <w:t>,</w:t>
      </w:r>
      <w:r w:rsidR="002F298A">
        <w:rPr>
          <w:rStyle w:val="Accentuation"/>
        </w:rPr>
        <w:t> </w:t>
      </w:r>
      <w:proofErr w:type="spellStart"/>
      <w:r w:rsidR="002F298A">
        <w:rPr>
          <w:rStyle w:val="Accentuation"/>
          <w:color w:val="08674D" w:themeColor="accent4" w:themeShade="80"/>
        </w:rPr>
        <w:t>heureTDPrev</w:t>
      </w:r>
      <w:proofErr w:type="spellEnd"/>
      <w:r w:rsidR="002F298A" w:rsidRPr="00624333">
        <w:rPr>
          <w:rStyle w:val="Accentuation"/>
        </w:rPr>
        <w:t>,</w:t>
      </w:r>
      <w:r w:rsidR="002F298A">
        <w:rPr>
          <w:rStyle w:val="Accentuation"/>
        </w:rPr>
        <w:t xml:space="preserve"> </w:t>
      </w:r>
    </w:p>
    <w:p w14:paraId="66DEE039" w14:textId="5A396000" w:rsidR="00CD2535" w:rsidRDefault="002F298A" w:rsidP="007B15CC">
      <w:pPr>
        <w:widowControl/>
        <w:tabs>
          <w:tab w:val="left" w:pos="709"/>
          <w:tab w:val="left" w:pos="1985"/>
        </w:tabs>
        <w:jc w:val="both"/>
        <w:rPr>
          <w:rStyle w:val="Accentuation"/>
        </w:rPr>
      </w:pPr>
      <w:r>
        <w:rPr>
          <w:rStyle w:val="Accentuation"/>
        </w:rPr>
        <w:tab/>
      </w:r>
      <w:r>
        <w:rPr>
          <w:rStyle w:val="Accentuation"/>
        </w:rPr>
        <w:tab/>
        <w:t xml:space="preserve"> </w:t>
      </w:r>
      <w:proofErr w:type="spellStart"/>
      <w:proofErr w:type="gramStart"/>
      <w:r>
        <w:rPr>
          <w:rStyle w:val="Accentuation"/>
          <w:color w:val="08674D" w:themeColor="accent4" w:themeShade="80"/>
        </w:rPr>
        <w:t>heureTDReal</w:t>
      </w:r>
      <w:proofErr w:type="spellEnd"/>
      <w:proofErr w:type="gramEnd"/>
      <w:r w:rsidR="007B15CC" w:rsidRPr="00624333">
        <w:rPr>
          <w:rStyle w:val="Accentuation"/>
        </w:rPr>
        <w:t>,</w:t>
      </w:r>
      <w:r w:rsidR="007B15CC">
        <w:rPr>
          <w:rStyle w:val="Accentuation"/>
        </w:rPr>
        <w:t> </w:t>
      </w:r>
      <w:r w:rsidR="007B15CC">
        <w:rPr>
          <w:rStyle w:val="Accentuation"/>
          <w:color w:val="08674D" w:themeColor="accent4" w:themeShade="80"/>
        </w:rPr>
        <w:t>discipline</w:t>
      </w:r>
      <w:r w:rsidR="007B15CC" w:rsidRPr="00624333">
        <w:rPr>
          <w:rStyle w:val="Accentuation"/>
        </w:rPr>
        <w:t>,</w:t>
      </w:r>
      <w:r w:rsidR="007B15CC"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coefCC</w:t>
      </w:r>
      <w:proofErr w:type="spellEnd"/>
      <w:r w:rsidR="007B15CC"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7B15CC">
        <w:rPr>
          <w:rStyle w:val="Accentuation"/>
          <w:color w:val="08674D" w:themeColor="accent4" w:themeShade="80"/>
        </w:rPr>
        <w:t>coefTest</w:t>
      </w:r>
      <w:proofErr w:type="spellEnd"/>
      <w:r w:rsidR="00427921" w:rsidRPr="00624333">
        <w:rPr>
          <w:rStyle w:val="Accentuation"/>
        </w:rPr>
        <w:t>,</w:t>
      </w:r>
      <w:r w:rsidR="00427921">
        <w:rPr>
          <w:rStyle w:val="Accentuation"/>
        </w:rPr>
        <w:t> </w:t>
      </w:r>
      <w:proofErr w:type="spellStart"/>
      <w:r w:rsidR="00427921" w:rsidRPr="00C44F99">
        <w:rPr>
          <w:rStyle w:val="Accentuation"/>
          <w:i/>
          <w:iCs w:val="0"/>
          <w:color w:val="08674D" w:themeColor="accent4" w:themeShade="80"/>
        </w:rPr>
        <w:t>resp</w:t>
      </w:r>
      <w:proofErr w:type="spellEnd"/>
      <w:r w:rsidR="00C44F99" w:rsidRPr="00C44F99">
        <w:rPr>
          <w:rStyle w:val="Accentuation"/>
          <w:i/>
          <w:iCs w:val="0"/>
          <w:color w:val="08674D" w:themeColor="accent4" w:themeShade="80"/>
        </w:rPr>
        <w:t>#</w:t>
      </w:r>
      <w:r w:rsidR="00427921" w:rsidRPr="00624333">
        <w:rPr>
          <w:rStyle w:val="Accentuation"/>
        </w:rPr>
        <w:t>,</w:t>
      </w:r>
      <w:r w:rsidR="00427921">
        <w:rPr>
          <w:rStyle w:val="Accentuation"/>
        </w:rPr>
        <w:t> </w:t>
      </w:r>
      <w:proofErr w:type="spellStart"/>
      <w:r w:rsidR="00C44F99" w:rsidRPr="00C44F99">
        <w:rPr>
          <w:rStyle w:val="Accentuation"/>
          <w:i/>
          <w:iCs w:val="0"/>
          <w:color w:val="08674D" w:themeColor="accent4" w:themeShade="80"/>
        </w:rPr>
        <w:t>codePere</w:t>
      </w:r>
      <w:proofErr w:type="spellEnd"/>
      <w:r w:rsidR="00C44F99" w:rsidRPr="00C44F99">
        <w:rPr>
          <w:rStyle w:val="Accentuation"/>
          <w:i/>
          <w:iCs w:val="0"/>
          <w:color w:val="08674D" w:themeColor="accent4" w:themeShade="80"/>
        </w:rPr>
        <w:t>#</w:t>
      </w:r>
      <w:r w:rsidR="00CD2535" w:rsidRPr="00624333">
        <w:rPr>
          <w:rStyle w:val="Accentuation"/>
        </w:rPr>
        <w:t>)</w:t>
      </w:r>
    </w:p>
    <w:p w14:paraId="0F4CE3DF" w14:textId="0AE5DE87" w:rsidR="00CD2535" w:rsidRPr="00624333" w:rsidRDefault="00CD2535" w:rsidP="007B15CC">
      <w:pPr>
        <w:widowControl/>
        <w:tabs>
          <w:tab w:val="left" w:pos="709"/>
          <w:tab w:val="left" w:pos="1985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 w:rsidR="007B15CC">
        <w:rPr>
          <w:rStyle w:val="Accentuation"/>
          <w:color w:val="0070C0"/>
        </w:rPr>
        <w:t>Enseigne</w:t>
      </w:r>
      <w:r w:rsidRPr="00624333">
        <w:rPr>
          <w:rStyle w:val="Accentuation"/>
        </w:rPr>
        <w:tab/>
        <w:t>(</w:t>
      </w:r>
      <w:proofErr w:type="spellStart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num</w:t>
      </w:r>
      <w:r w:rsidR="00681723">
        <w:rPr>
          <w:rStyle w:val="Accentuation"/>
          <w:i/>
          <w:iCs w:val="0"/>
          <w:color w:val="08674D" w:themeColor="accent4" w:themeShade="80"/>
          <w:u w:val="single"/>
        </w:rPr>
        <w:t>Et</w:t>
      </w:r>
      <w:proofErr w:type="spellEnd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B33817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r w:rsidR="00681723">
        <w:rPr>
          <w:rStyle w:val="Accentuation"/>
          <w:i/>
          <w:iCs w:val="0"/>
          <w:color w:val="08674D" w:themeColor="accent4" w:themeShade="80"/>
          <w:u w:val="single"/>
        </w:rPr>
        <w:t>code</w:t>
      </w:r>
      <w:r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681723">
        <w:rPr>
          <w:rStyle w:val="Accentuation"/>
          <w:color w:val="08674D" w:themeColor="accent4" w:themeShade="80"/>
        </w:rPr>
        <w:t>moyCC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681723">
        <w:rPr>
          <w:rStyle w:val="Accentuation"/>
          <w:color w:val="08674D" w:themeColor="accent4" w:themeShade="80"/>
        </w:rPr>
        <w:t>moyTest</w:t>
      </w:r>
      <w:proofErr w:type="spellEnd"/>
      <w:r w:rsidRPr="00624333">
        <w:rPr>
          <w:rStyle w:val="Accentuation"/>
        </w:rPr>
        <w:t>)</w:t>
      </w:r>
    </w:p>
    <w:p w14:paraId="13CE8A7A" w14:textId="1ACCAF88" w:rsidR="00CD2535" w:rsidRDefault="00CD2535" w:rsidP="007B15CC">
      <w:pPr>
        <w:widowControl/>
        <w:tabs>
          <w:tab w:val="left" w:pos="709"/>
          <w:tab w:val="left" w:pos="1985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 w:rsidR="007B15CC">
        <w:rPr>
          <w:rStyle w:val="Accentuation"/>
          <w:color w:val="0070C0"/>
        </w:rPr>
        <w:t>Note</w:t>
      </w:r>
      <w:r w:rsidRPr="00624333">
        <w:rPr>
          <w:rStyle w:val="Accentuation"/>
        </w:rPr>
        <w:tab/>
        <w:t>(</w:t>
      </w:r>
      <w:proofErr w:type="spellStart"/>
      <w:r w:rsidR="00681723" w:rsidRPr="00B13974">
        <w:rPr>
          <w:rStyle w:val="Accentuation"/>
          <w:i/>
          <w:iCs w:val="0"/>
          <w:color w:val="08674D" w:themeColor="accent4" w:themeShade="80"/>
          <w:u w:val="single"/>
        </w:rPr>
        <w:t>num</w:t>
      </w:r>
      <w:r w:rsidR="00681723">
        <w:rPr>
          <w:rStyle w:val="Accentuation"/>
          <w:i/>
          <w:iCs w:val="0"/>
          <w:color w:val="08674D" w:themeColor="accent4" w:themeShade="80"/>
          <w:u w:val="single"/>
        </w:rPr>
        <w:t>Et</w:t>
      </w:r>
      <w:proofErr w:type="spellEnd"/>
      <w:r w:rsidR="00681723"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="00681723" w:rsidRPr="00B33817">
        <w:rPr>
          <w:rStyle w:val="Accentuation"/>
          <w:u w:val="single"/>
        </w:rPr>
        <w:t>,</w:t>
      </w:r>
      <w:r w:rsidR="00681723">
        <w:rPr>
          <w:rStyle w:val="Accentuation"/>
          <w:u w:val="single"/>
        </w:rPr>
        <w:t> </w:t>
      </w:r>
      <w:r w:rsidR="00681723">
        <w:rPr>
          <w:rStyle w:val="Accentuation"/>
          <w:i/>
          <w:iCs w:val="0"/>
          <w:color w:val="08674D" w:themeColor="accent4" w:themeShade="80"/>
          <w:u w:val="single"/>
        </w:rPr>
        <w:t>code#</w:t>
      </w:r>
      <w:r w:rsidR="00681723" w:rsidRPr="00B13974">
        <w:rPr>
          <w:rStyle w:val="Accentuation"/>
          <w:i/>
          <w:iCs w:val="0"/>
          <w:u w:val="single"/>
        </w:rPr>
        <w:t>,</w:t>
      </w:r>
      <w:r w:rsidR="00681723">
        <w:rPr>
          <w:rStyle w:val="Accentuation"/>
          <w:i/>
          <w:iCs w:val="0"/>
          <w:u w:val="single"/>
        </w:rPr>
        <w:t> </w:t>
      </w:r>
      <w:proofErr w:type="spellStart"/>
      <w:r w:rsidR="00681723">
        <w:rPr>
          <w:rStyle w:val="Accentuation"/>
          <w:i/>
          <w:iCs w:val="0"/>
          <w:color w:val="08674D" w:themeColor="accent4" w:themeShade="80"/>
          <w:u w:val="single"/>
        </w:rPr>
        <w:t>numProf</w:t>
      </w:r>
      <w:proofErr w:type="spellEnd"/>
      <w:r w:rsidR="00681723"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624333">
        <w:rPr>
          <w:rStyle w:val="Accentuation"/>
        </w:rPr>
        <w:t>)</w:t>
      </w:r>
    </w:p>
    <w:p w14:paraId="0AAD3BCF" w14:textId="0AB6A636" w:rsidR="002F298A" w:rsidRDefault="002F298A" w:rsidP="002F298A">
      <w:pPr>
        <w:pStyle w:val="Sous-titre"/>
        <w:rPr>
          <w:rStyle w:val="Accentuation"/>
        </w:rPr>
      </w:pPr>
      <w:r>
        <w:rPr>
          <w:rStyle w:val="Accentuation"/>
        </w:rPr>
        <w:t>Remarques</w:t>
      </w:r>
    </w:p>
    <w:p w14:paraId="5436D376" w14:textId="26E8BF98" w:rsidR="00F331B7" w:rsidRDefault="00F331B7" w:rsidP="002F298A">
      <w:pPr>
        <w:jc w:val="both"/>
      </w:pPr>
      <w:r>
        <w:t>La clef étrangère</w:t>
      </w:r>
      <w:r w:rsidR="002F298A" w:rsidRPr="002F298A">
        <w:t xml:space="preserve"> </w:t>
      </w:r>
      <w:proofErr w:type="spellStart"/>
      <w:r w:rsidR="00B3085A" w:rsidRPr="00B3085A">
        <w:rPr>
          <w:rStyle w:val="Accentuation"/>
          <w:color w:val="08674D" w:themeColor="accent4" w:themeShade="80"/>
        </w:rPr>
        <w:t>resp</w:t>
      </w:r>
      <w:proofErr w:type="spellEnd"/>
      <w:r w:rsidR="002F298A" w:rsidRPr="002F298A">
        <w:t xml:space="preserve"> dans </w:t>
      </w:r>
      <w:r w:rsidR="00B3085A" w:rsidRPr="00B3085A">
        <w:rPr>
          <w:rStyle w:val="Accentuation"/>
          <w:color w:val="0070C0"/>
        </w:rPr>
        <w:t>Module</w:t>
      </w:r>
      <w:r w:rsidR="002F298A" w:rsidRPr="002F298A">
        <w:t xml:space="preserve"> </w:t>
      </w:r>
      <w:r w:rsidRPr="002F298A">
        <w:t>repr</w:t>
      </w:r>
      <w:r w:rsidRPr="002F298A">
        <w:rPr>
          <w:rFonts w:hint="eastAsia"/>
        </w:rPr>
        <w:t>é</w:t>
      </w:r>
      <w:r w:rsidRPr="002F298A">
        <w:t>sente</w:t>
      </w:r>
      <w:r>
        <w:t xml:space="preserve"> </w:t>
      </w:r>
      <w:r w:rsidRPr="002F298A">
        <w:t>le num</w:t>
      </w:r>
      <w:r w:rsidRPr="002F298A">
        <w:rPr>
          <w:rFonts w:hint="eastAsia"/>
        </w:rPr>
        <w:t>é</w:t>
      </w:r>
      <w:r w:rsidRPr="002F298A">
        <w:t>ro d'un professeur responsable d'un</w:t>
      </w:r>
      <w:r w:rsidR="00A92D62">
        <w:t xml:space="preserve"> module</w:t>
      </w:r>
      <w:r w:rsidR="0075391B">
        <w:rPr>
          <w:rStyle w:val="Appelnotedebasdep"/>
        </w:rPr>
        <w:footnoteReference w:id="3"/>
      </w:r>
      <w:r w:rsidR="00A92D62">
        <w:t xml:space="preserve"> </w:t>
      </w:r>
      <w:r w:rsidR="003C1F28">
        <w:t xml:space="preserve">et </w:t>
      </w:r>
      <w:r w:rsidR="003C1F28" w:rsidRPr="002F298A">
        <w:t>fait r</w:t>
      </w:r>
      <w:r w:rsidR="003C1F28" w:rsidRPr="002F298A">
        <w:rPr>
          <w:rFonts w:hint="eastAsia"/>
        </w:rPr>
        <w:t>é</w:t>
      </w:r>
      <w:r w:rsidR="003C1F28" w:rsidRPr="002F298A">
        <w:t>f</w:t>
      </w:r>
      <w:r w:rsidR="003C1F28" w:rsidRPr="002F298A">
        <w:rPr>
          <w:rFonts w:hint="eastAsia"/>
        </w:rPr>
        <w:t>é</w:t>
      </w:r>
      <w:r w:rsidR="003C1F28" w:rsidRPr="002F298A">
        <w:t>rence</w:t>
      </w:r>
      <w:r>
        <w:t xml:space="preserve"> à la clef primaire </w:t>
      </w:r>
      <w:proofErr w:type="spellStart"/>
      <w:r w:rsidRPr="00B3085A">
        <w:rPr>
          <w:rStyle w:val="Accentuation"/>
          <w:color w:val="08674D" w:themeColor="accent4" w:themeShade="80"/>
        </w:rPr>
        <w:t>numProf</w:t>
      </w:r>
      <w:proofErr w:type="spellEnd"/>
      <w:r>
        <w:t>.</w:t>
      </w:r>
    </w:p>
    <w:p w14:paraId="028A0CB5" w14:textId="77777777" w:rsidR="00F331B7" w:rsidRDefault="00F331B7" w:rsidP="002F298A">
      <w:pPr>
        <w:jc w:val="both"/>
      </w:pPr>
    </w:p>
    <w:p w14:paraId="2489E9A1" w14:textId="4649C4E0" w:rsidR="00D87AE9" w:rsidRDefault="00D87AE9" w:rsidP="002F298A">
      <w:pPr>
        <w:jc w:val="both"/>
      </w:pPr>
      <w:r>
        <w:t>La clef étrangère</w:t>
      </w:r>
      <w:r w:rsidR="002F298A" w:rsidRPr="002F298A">
        <w:t xml:space="preserve"> </w:t>
      </w:r>
      <w:proofErr w:type="spellStart"/>
      <w:r w:rsidR="00B3085A" w:rsidRPr="00B3085A">
        <w:rPr>
          <w:rStyle w:val="Accentuation"/>
          <w:color w:val="08674D" w:themeColor="accent4" w:themeShade="80"/>
        </w:rPr>
        <w:t>specProf</w:t>
      </w:r>
      <w:proofErr w:type="spellEnd"/>
      <w:r w:rsidR="002F298A" w:rsidRPr="002F298A">
        <w:t xml:space="preserve"> dans </w:t>
      </w:r>
      <w:r w:rsidR="002F298A" w:rsidRPr="00B3085A">
        <w:rPr>
          <w:rStyle w:val="Accentuation"/>
          <w:color w:val="0070C0"/>
        </w:rPr>
        <w:t>Professeur</w:t>
      </w:r>
      <w:r w:rsidR="002F298A" w:rsidRPr="002F298A">
        <w:t xml:space="preserve"> repr</w:t>
      </w:r>
      <w:r w:rsidR="002F298A" w:rsidRPr="002F298A">
        <w:rPr>
          <w:rFonts w:hint="eastAsia"/>
        </w:rPr>
        <w:t>é</w:t>
      </w:r>
      <w:r w:rsidR="002F298A" w:rsidRPr="002F298A">
        <w:t>sente le code d'une mati</w:t>
      </w:r>
      <w:r w:rsidR="002F298A" w:rsidRPr="002F298A">
        <w:rPr>
          <w:rFonts w:hint="eastAsia"/>
        </w:rPr>
        <w:t>è</w:t>
      </w:r>
      <w:r w:rsidR="002F298A" w:rsidRPr="002F298A">
        <w:t>re dont un professeur est sp</w:t>
      </w:r>
      <w:r w:rsidR="002F298A" w:rsidRPr="002F298A">
        <w:rPr>
          <w:rFonts w:hint="eastAsia"/>
        </w:rPr>
        <w:t>é</w:t>
      </w:r>
      <w:r w:rsidR="002F298A" w:rsidRPr="002F298A">
        <w:t>cialiste</w:t>
      </w:r>
      <w:r w:rsidR="003C1F28">
        <w:t xml:space="preserve"> et </w:t>
      </w:r>
      <w:r w:rsidR="003C1F28" w:rsidRPr="002F298A">
        <w:t>fait r</w:t>
      </w:r>
      <w:r w:rsidR="003C1F28" w:rsidRPr="002F298A">
        <w:rPr>
          <w:rFonts w:hint="eastAsia"/>
        </w:rPr>
        <w:t>é</w:t>
      </w:r>
      <w:r w:rsidR="003C1F28" w:rsidRPr="002F298A">
        <w:t>f</w:t>
      </w:r>
      <w:r w:rsidR="003C1F28" w:rsidRPr="002F298A">
        <w:rPr>
          <w:rFonts w:hint="eastAsia"/>
        </w:rPr>
        <w:t>é</w:t>
      </w:r>
      <w:r w:rsidR="003C1F28" w:rsidRPr="002F298A">
        <w:t>rence</w:t>
      </w:r>
      <w:r>
        <w:t xml:space="preserve"> à la clef primaire</w:t>
      </w:r>
      <w:r w:rsidR="002F298A" w:rsidRPr="002F298A">
        <w:t xml:space="preserve"> </w:t>
      </w:r>
      <w:r w:rsidR="00B3085A" w:rsidRPr="00B3085A">
        <w:rPr>
          <w:rStyle w:val="Accentuation"/>
          <w:color w:val="08674D" w:themeColor="accent4" w:themeShade="80"/>
        </w:rPr>
        <w:t>code</w:t>
      </w:r>
      <w:r w:rsidR="002F298A" w:rsidRPr="002F298A">
        <w:t>.</w:t>
      </w:r>
    </w:p>
    <w:p w14:paraId="47C6E6AD" w14:textId="77777777" w:rsidR="00D87AE9" w:rsidRDefault="00D87AE9" w:rsidP="002F298A">
      <w:pPr>
        <w:jc w:val="both"/>
      </w:pPr>
    </w:p>
    <w:p w14:paraId="2E93FA05" w14:textId="77777777" w:rsidR="003C1F28" w:rsidRDefault="002F298A" w:rsidP="002F298A">
      <w:pPr>
        <w:jc w:val="both"/>
      </w:pPr>
      <w:r w:rsidRPr="002F298A">
        <w:t xml:space="preserve">La clef </w:t>
      </w:r>
      <w:r w:rsidRPr="002F298A">
        <w:rPr>
          <w:rFonts w:hint="eastAsia"/>
        </w:rPr>
        <w:t>é</w:t>
      </w:r>
      <w:r w:rsidRPr="002F298A">
        <w:t>trang</w:t>
      </w:r>
      <w:r w:rsidRPr="002F298A">
        <w:rPr>
          <w:rFonts w:hint="eastAsia"/>
        </w:rPr>
        <w:t>è</w:t>
      </w:r>
      <w:r w:rsidRPr="002F298A">
        <w:t xml:space="preserve">re </w:t>
      </w:r>
      <w:proofErr w:type="spellStart"/>
      <w:r w:rsidR="00B3085A" w:rsidRPr="00B3085A">
        <w:rPr>
          <w:rStyle w:val="Accentuation"/>
          <w:color w:val="08674D" w:themeColor="accent4" w:themeShade="80"/>
        </w:rPr>
        <w:t>codePere</w:t>
      </w:r>
      <w:proofErr w:type="spellEnd"/>
      <w:r w:rsidRPr="002F298A">
        <w:t xml:space="preserve"> dans la relation </w:t>
      </w:r>
      <w:r w:rsidR="00B3085A" w:rsidRPr="00B3085A">
        <w:rPr>
          <w:rStyle w:val="Accentuation"/>
          <w:color w:val="0070C0"/>
        </w:rPr>
        <w:t>Module</w:t>
      </w:r>
      <w:r w:rsidRPr="002F298A">
        <w:t xml:space="preserve"> fait r</w:t>
      </w:r>
      <w:r w:rsidRPr="002F298A">
        <w:rPr>
          <w:rFonts w:hint="eastAsia"/>
        </w:rPr>
        <w:t>é</w:t>
      </w:r>
      <w:r w:rsidRPr="002F298A">
        <w:t>f</w:t>
      </w:r>
      <w:r w:rsidRPr="002F298A">
        <w:rPr>
          <w:rFonts w:hint="eastAsia"/>
        </w:rPr>
        <w:t>é</w:t>
      </w:r>
      <w:r w:rsidRPr="002F298A">
        <w:t xml:space="preserve">rence </w:t>
      </w:r>
      <w:r w:rsidRPr="002F298A">
        <w:rPr>
          <w:rFonts w:hint="eastAsia"/>
        </w:rPr>
        <w:t>à</w:t>
      </w:r>
      <w:r w:rsidRPr="002F298A">
        <w:t xml:space="preserve"> la clef primaire </w:t>
      </w:r>
      <w:r w:rsidR="00B3085A" w:rsidRPr="00B3085A">
        <w:rPr>
          <w:rStyle w:val="Accentuation"/>
          <w:color w:val="08674D" w:themeColor="accent4" w:themeShade="80"/>
        </w:rPr>
        <w:t>code</w:t>
      </w:r>
      <w:r w:rsidRPr="002F298A">
        <w:t>.</w:t>
      </w:r>
    </w:p>
    <w:p w14:paraId="48B97E4B" w14:textId="77777777" w:rsidR="003C1F28" w:rsidRDefault="003C1F28" w:rsidP="002F298A">
      <w:pPr>
        <w:jc w:val="both"/>
      </w:pPr>
    </w:p>
    <w:p w14:paraId="24041BE7" w14:textId="7DEB58C5" w:rsidR="002F298A" w:rsidRPr="002F298A" w:rsidRDefault="00B3085A" w:rsidP="002F298A">
      <w:pPr>
        <w:jc w:val="both"/>
      </w:pPr>
      <w:r>
        <w:t xml:space="preserve">Les autres clefs étrangères </w:t>
      </w:r>
      <w:r w:rsidRPr="00B17E2B">
        <w:t xml:space="preserve">font référence aux clefs primaires de même </w:t>
      </w:r>
      <w:r>
        <w:t>nom.</w:t>
      </w:r>
    </w:p>
    <w:p w14:paraId="0E396718" w14:textId="77777777" w:rsidR="00CD2535" w:rsidRPr="00040AFB" w:rsidRDefault="00CD2535" w:rsidP="00CD2535">
      <w:pPr>
        <w:pStyle w:val="Titre1"/>
      </w:pPr>
      <w:r w:rsidRPr="00040AFB">
        <w:t xml:space="preserve">Requêtes avec </w:t>
      </w:r>
      <w:r>
        <w:t>SQL</w:t>
      </w:r>
    </w:p>
    <w:p w14:paraId="1E396F0A" w14:textId="289F1786" w:rsidR="003A64E3" w:rsidRDefault="003A64E3" w:rsidP="00306549">
      <w:pPr>
        <w:jc w:val="both"/>
      </w:pPr>
      <w:r>
        <w:t>Formulez, en SQL, sur la base de données exemple, les requêtes d’interrogation suivantes.</w:t>
      </w:r>
    </w:p>
    <w:p w14:paraId="55132383" w14:textId="2FE0A987" w:rsidR="00CD2535" w:rsidRDefault="00B4605B" w:rsidP="00CD2535">
      <w:pPr>
        <w:pStyle w:val="Titre2"/>
      </w:pPr>
      <w:bookmarkStart w:id="1" w:name="_Hlk219067322"/>
      <w:r>
        <w:t xml:space="preserve">Expression des </w:t>
      </w:r>
      <w:r w:rsidR="004D0E00" w:rsidRPr="004D0E00">
        <w:t>partitionnements</w:t>
      </w:r>
    </w:p>
    <w:p w14:paraId="5A462BAF" w14:textId="237EA93D" w:rsidR="00CD2535" w:rsidRPr="00C95101" w:rsidRDefault="00E550EC" w:rsidP="00CD2535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E550EC">
        <w:t>Quel est, pour chacun des numéros et noms des professeurs, et pour chacune des années, le nombre d'étudiants auxquels il a enseigné</w:t>
      </w:r>
      <w:r>
        <w:t> ?</w:t>
      </w:r>
      <w:r w:rsidR="00635DFC" w:rsidRPr="00517D18">
        <w:rPr>
          <w:rFonts w:asciiTheme="majorHAnsi" w:hAnsiTheme="majorHAnsi" w:cstheme="majorHAnsi"/>
        </w:rPr>
        <w:t xml:space="preserve"> </w:t>
      </w:r>
      <w:r w:rsidR="00B51898">
        <w:rPr>
          <w:rStyle w:val="CitationintenseCar"/>
        </w:rPr>
        <w:t>4</w:t>
      </w:r>
      <w:r w:rsidR="00635DFC" w:rsidRPr="00EC2F3C">
        <w:rPr>
          <w:rStyle w:val="CitationintenseCar"/>
        </w:rPr>
        <w:t xml:space="preserve"> attribut</w:t>
      </w:r>
      <w:r w:rsidR="00635DFC">
        <w:rPr>
          <w:rStyle w:val="CitationintenseCar"/>
        </w:rPr>
        <w:t>s</w:t>
      </w:r>
      <w:r w:rsidR="00635DFC" w:rsidRPr="00EC2F3C">
        <w:rPr>
          <w:rStyle w:val="CitationintenseCar"/>
        </w:rPr>
        <w:t xml:space="preserve">, </w:t>
      </w:r>
      <w:r w:rsidR="00B51898">
        <w:rPr>
          <w:rStyle w:val="CitationintenseCar"/>
        </w:rPr>
        <w:t>12</w:t>
      </w:r>
      <w:r w:rsidR="00635DFC" w:rsidRPr="00EC2F3C">
        <w:rPr>
          <w:rStyle w:val="CitationintenseCar"/>
        </w:rPr>
        <w:t xml:space="preserve"> tuples</w:t>
      </w:r>
    </w:p>
    <w:p w14:paraId="6B7C94FB" w14:textId="3C34F7A0" w:rsidR="0035541C" w:rsidRDefault="0039529D" w:rsidP="0035541C">
      <w:pPr>
        <w:pStyle w:val="Question"/>
      </w:pPr>
      <w:r w:rsidRPr="0039529D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Quel est, pour chacun des numéros et noms des professeurs responsable d'un module, le nombre de modules dans lesquels il fait cours</w:t>
      </w:r>
      <w:r w:rsidR="00C83BDC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 </w:t>
      </w:r>
      <w:r w:rsidRPr="0039529D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? Formulez les requêtes suivantes en utilisant, si possible, les trois formes de jointure.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tuples</w:t>
      </w:r>
    </w:p>
    <w:p w14:paraId="13566569" w14:textId="4C61F2EA" w:rsidR="0035541C" w:rsidRDefault="00BC7496" w:rsidP="00B4605B">
      <w:pPr>
        <w:pStyle w:val="Question"/>
      </w:pPr>
      <w:r w:rsidRPr="00BC7496">
        <w:t xml:space="preserve">Donnez </w:t>
      </w:r>
      <w:r w:rsidR="00877065" w:rsidRPr="00877065">
        <w:t>la moyenne des moyennes de test par groupe</w:t>
      </w:r>
      <w:r w:rsidR="00877065">
        <w:t xml:space="preserve"> d’étudiants</w:t>
      </w:r>
      <w:r w:rsidR="00877065" w:rsidRPr="00877065">
        <w:t xml:space="preserve"> de </w:t>
      </w:r>
      <w:r w:rsidR="008C161D">
        <w:t>seconde</w:t>
      </w:r>
      <w:r w:rsidR="00877065" w:rsidRPr="00877065">
        <w:t xml:space="preserve"> année pour le module de libellé Conception de SI.</w:t>
      </w:r>
      <w:r w:rsidR="00877065" w:rsidRPr="00877065">
        <w:rPr>
          <w:rStyle w:val="CitationintenseCar"/>
        </w:rPr>
        <w:t xml:space="preserve"> </w:t>
      </w:r>
      <w:r w:rsidR="00877065">
        <w:rPr>
          <w:rStyle w:val="CitationintenseCar"/>
        </w:rPr>
        <w:t>2</w:t>
      </w:r>
      <w:r w:rsidR="00877065" w:rsidRPr="00EC2F3C">
        <w:rPr>
          <w:rStyle w:val="CitationintenseCar"/>
        </w:rPr>
        <w:t xml:space="preserve"> attribut</w:t>
      </w:r>
      <w:r w:rsidR="00877065">
        <w:rPr>
          <w:rStyle w:val="CitationintenseCar"/>
        </w:rPr>
        <w:t>s</w:t>
      </w:r>
      <w:r w:rsidR="00877065" w:rsidRPr="00EC2F3C">
        <w:rPr>
          <w:rStyle w:val="CitationintenseCar"/>
        </w:rPr>
        <w:t xml:space="preserve">, </w:t>
      </w:r>
      <w:r w:rsidR="00877065">
        <w:rPr>
          <w:rStyle w:val="CitationintenseCar"/>
        </w:rPr>
        <w:t>5</w:t>
      </w:r>
      <w:r w:rsidR="00877065" w:rsidRPr="00EC2F3C">
        <w:rPr>
          <w:rStyle w:val="CitationintenseCar"/>
        </w:rPr>
        <w:t xml:space="preserve"> tuples</w:t>
      </w:r>
    </w:p>
    <w:bookmarkEnd w:id="1"/>
    <w:p w14:paraId="0E7D9FB1" w14:textId="0530C9B0" w:rsidR="00CD2535" w:rsidRDefault="004D0E00" w:rsidP="00CD2535">
      <w:pPr>
        <w:pStyle w:val="Titre2"/>
      </w:pPr>
      <w:r>
        <w:t>Calculs complexes</w:t>
      </w:r>
    </w:p>
    <w:p w14:paraId="5A806C2E" w14:textId="689A47C6" w:rsidR="00306549" w:rsidRDefault="006E0D62" w:rsidP="00C2538E">
      <w:pPr>
        <w:pStyle w:val="Question"/>
      </w:pPr>
      <w:r w:rsidRPr="006E0D62">
        <w:t>Quels sont les numéros, noms et prénoms des enseignants ayant autant de modules que Bernard Faure</w:t>
      </w:r>
      <w:r>
        <w:t> ?</w:t>
      </w:r>
      <w:r w:rsidR="001B2742" w:rsidRPr="00877065">
        <w:rPr>
          <w:rStyle w:val="CitationintenseCar"/>
        </w:rPr>
        <w:t xml:space="preserve"> </w:t>
      </w:r>
      <w:r w:rsidR="001B2742">
        <w:rPr>
          <w:rStyle w:val="CitationintenseCar"/>
        </w:rPr>
        <w:t>3</w:t>
      </w:r>
      <w:r w:rsidR="001B2742" w:rsidRPr="00EC2F3C">
        <w:rPr>
          <w:rStyle w:val="CitationintenseCar"/>
        </w:rPr>
        <w:t xml:space="preserve"> attribut</w:t>
      </w:r>
      <w:r w:rsidR="001B2742">
        <w:rPr>
          <w:rStyle w:val="CitationintenseCar"/>
        </w:rPr>
        <w:t>s</w:t>
      </w:r>
      <w:r w:rsidR="001B2742" w:rsidRPr="00EC2F3C">
        <w:rPr>
          <w:rStyle w:val="CitationintenseCar"/>
        </w:rPr>
        <w:t xml:space="preserve">, </w:t>
      </w:r>
      <w:r w:rsidR="001B2742">
        <w:rPr>
          <w:rStyle w:val="CitationintenseCar"/>
        </w:rPr>
        <w:t>4</w:t>
      </w:r>
      <w:r w:rsidR="001B2742" w:rsidRPr="00EC2F3C">
        <w:rPr>
          <w:rStyle w:val="CitationintenseCar"/>
        </w:rPr>
        <w:t xml:space="preserve"> tuples</w:t>
      </w:r>
    </w:p>
    <w:p w14:paraId="0A0121CD" w14:textId="66683F97" w:rsidR="00C2538E" w:rsidRDefault="00133951" w:rsidP="00C2538E">
      <w:pPr>
        <w:pStyle w:val="Question"/>
      </w:pPr>
      <w:r w:rsidRPr="00133951">
        <w:t xml:space="preserve">Donnez le nombre moyen d'étudiants des groupes de </w:t>
      </w:r>
      <w:r w:rsidR="008C161D">
        <w:t>seconde</w:t>
      </w:r>
      <w:r w:rsidRPr="00133951">
        <w:t xml:space="preserve"> année.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 xml:space="preserve"> (9)</w:t>
      </w:r>
    </w:p>
    <w:p w14:paraId="72FFCE98" w14:textId="6574CD80" w:rsidR="00C2538E" w:rsidRDefault="006440A3" w:rsidP="00C2538E">
      <w:pPr>
        <w:pStyle w:val="Question"/>
      </w:pPr>
      <w:r w:rsidRPr="006440A3">
        <w:t>Quel est le plus grand nombre d'étudiants à qui un professeur enseigne</w:t>
      </w:r>
      <w:r>
        <w:t> ?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 xml:space="preserve"> (45)</w:t>
      </w:r>
    </w:p>
    <w:p w14:paraId="21155ECD" w14:textId="1CD12F93" w:rsidR="00C2538E" w:rsidRDefault="006440A3" w:rsidP="00C2538E">
      <w:pPr>
        <w:pStyle w:val="Question"/>
      </w:pPr>
      <w:r w:rsidRPr="006440A3">
        <w:t>Donnez les codes et libellés des modules, et lorsqu'il existe, le pourcentage de la somme d'heures de cours par rapport au total des heures de cours dans la discipline correspondante.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9</w:t>
      </w:r>
      <w:r w:rsidRPr="00EC2F3C">
        <w:rPr>
          <w:rStyle w:val="CitationintenseCar"/>
        </w:rPr>
        <w:t xml:space="preserve"> tuples</w:t>
      </w:r>
    </w:p>
    <w:p w14:paraId="4E295824" w14:textId="45B1CB99" w:rsidR="007C52D8" w:rsidRDefault="004D0E00" w:rsidP="007C52D8">
      <w:pPr>
        <w:pStyle w:val="Titre2"/>
      </w:pPr>
      <w:r>
        <w:t>Expression des recherches récursives</w:t>
      </w:r>
    </w:p>
    <w:p w14:paraId="6D90DB99" w14:textId="1CAE2F7B" w:rsidR="00306549" w:rsidRDefault="00BD3EA0" w:rsidP="00513894">
      <w:pPr>
        <w:pStyle w:val="Question"/>
      </w:pPr>
      <w:r w:rsidRPr="00BD3EA0">
        <w:t>Donnez, pour chaque code de module, le nombre de professeurs qui les enseignent et la moyenne de test maximale.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6</w:t>
      </w:r>
      <w:r w:rsidRPr="00EC2F3C">
        <w:rPr>
          <w:rStyle w:val="CitationintenseCar"/>
        </w:rPr>
        <w:t xml:space="preserve"> tuples</w:t>
      </w:r>
    </w:p>
    <w:p w14:paraId="64C38BB1" w14:textId="6CCF44DA" w:rsidR="00C2538E" w:rsidRDefault="00C84252" w:rsidP="00513894">
      <w:pPr>
        <w:pStyle w:val="Question"/>
      </w:pPr>
      <w:r w:rsidRPr="00C84252">
        <w:t>Quels sont les codes et libellés des racines des hiérarchies des modules</w:t>
      </w:r>
      <w:r>
        <w:t> ?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</w:p>
    <w:p w14:paraId="34726975" w14:textId="31762450" w:rsidR="009B0CB3" w:rsidRDefault="00632129" w:rsidP="009B0CB3">
      <w:pPr>
        <w:pStyle w:val="Question"/>
      </w:pPr>
      <w:r w:rsidRPr="00632129">
        <w:t>Présenter, de manière hiérarchique, les libellés de tous les sous-modules du module Informatique 2</w:t>
      </w:r>
      <w:r w:rsidR="0083413B">
        <w:rPr>
          <w:vertAlign w:val="superscript"/>
        </w:rPr>
        <w:t>de</w:t>
      </w:r>
      <w:r w:rsidRPr="00632129">
        <w:t xml:space="preserve"> année.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16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43382D8B" w14:textId="0CE2CB3C" w:rsidR="004D0E00" w:rsidRDefault="00B135AA" w:rsidP="009B0CB3">
      <w:pPr>
        <w:pStyle w:val="Question"/>
      </w:pPr>
      <w:r w:rsidRPr="00B135AA">
        <w:lastRenderedPageBreak/>
        <w:t xml:space="preserve">Présenter, de manière hiérarchique, les libellés du module </w:t>
      </w:r>
      <w:r w:rsidR="0014207D">
        <w:t>O</w:t>
      </w:r>
      <w:r w:rsidRPr="00B135AA">
        <w:t>utils modèles génie logiciel et de tous ses sous-modules.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7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7345A6FD" w14:textId="596838EB" w:rsidR="004D0E00" w:rsidRPr="0066503C" w:rsidRDefault="00D10D2C" w:rsidP="009B0CB3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D10D2C">
        <w:t>Présenter, de manière hiérarchique, les libellés de tous les modules d'où est issu le module Bases de données.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51B6435A" w14:textId="6E937AA4" w:rsidR="0066503C" w:rsidRDefault="0066503C" w:rsidP="0066503C">
      <w:pPr>
        <w:pStyle w:val="Question"/>
      </w:pPr>
      <w:r w:rsidRPr="0066503C">
        <w:t>Présenter, de manière hiérarchique, les libellés de tous les sous-modules de la discipline Informatique, subordonnés au module Informatique 2</w:t>
      </w:r>
      <w:r w:rsidR="000A152F">
        <w:rPr>
          <w:vertAlign w:val="superscript"/>
        </w:rPr>
        <w:t>de</w:t>
      </w:r>
      <w:r w:rsidRPr="0066503C">
        <w:t xml:space="preserve"> année, à l'exception du module Bases de données.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13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6AB96D55" w14:textId="45020736" w:rsidR="00C2538E" w:rsidRDefault="004D0E00" w:rsidP="00C2538E">
      <w:pPr>
        <w:pStyle w:val="Titre2"/>
      </w:pPr>
      <w:r>
        <w:t>Expression des divisions</w:t>
      </w:r>
    </w:p>
    <w:p w14:paraId="2D2A3E6A" w14:textId="4BB79E02" w:rsidR="00150F6E" w:rsidRDefault="00150F6E" w:rsidP="00150F6E">
      <w:r w:rsidRPr="006A4616">
        <w:rPr>
          <w:rStyle w:val="lev"/>
        </w:rPr>
        <w:t xml:space="preserve">Quand cela possible, formulez les requêtes suivantes de </w:t>
      </w:r>
      <w:r>
        <w:rPr>
          <w:rStyle w:val="lev"/>
        </w:rPr>
        <w:t>deux</w:t>
      </w:r>
      <w:r w:rsidRPr="006A4616">
        <w:rPr>
          <w:rStyle w:val="lev"/>
        </w:rPr>
        <w:t xml:space="preserve"> manières différentes.</w:t>
      </w:r>
    </w:p>
    <w:p w14:paraId="79832E53" w14:textId="77777777" w:rsidR="00C2538E" w:rsidRPr="00C2538E" w:rsidRDefault="00C2538E" w:rsidP="00C2538E"/>
    <w:p w14:paraId="777CBD55" w14:textId="140B58B2" w:rsidR="00306549" w:rsidRDefault="005F483A" w:rsidP="00513894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5F483A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Quels sont les noms et prénoms des </w:t>
      </w:r>
      <w:r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p</w:t>
      </w:r>
      <w:r w:rsidRPr="005F483A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rofesseurs ayant enseigné à tous les étudiants de </w:t>
      </w:r>
      <w:r w:rsidR="008C161D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seconde</w:t>
      </w:r>
      <w:r w:rsidRPr="005F483A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 année</w:t>
      </w:r>
      <w:r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 ?</w:t>
      </w:r>
      <w:r w:rsidR="005C085B" w:rsidRPr="00877065">
        <w:rPr>
          <w:rStyle w:val="CitationintenseCar"/>
        </w:rPr>
        <w:t xml:space="preserve"> </w:t>
      </w:r>
      <w:r w:rsidR="005C085B">
        <w:rPr>
          <w:rStyle w:val="CitationintenseCar"/>
        </w:rPr>
        <w:t>2</w:t>
      </w:r>
      <w:r w:rsidR="005C085B" w:rsidRPr="00EC2F3C">
        <w:rPr>
          <w:rStyle w:val="CitationintenseCar"/>
        </w:rPr>
        <w:t xml:space="preserve"> attribut</w:t>
      </w:r>
      <w:r w:rsidR="005C085B">
        <w:rPr>
          <w:rStyle w:val="CitationintenseCar"/>
        </w:rPr>
        <w:t>s</w:t>
      </w:r>
      <w:r w:rsidR="005C085B" w:rsidRPr="00EC2F3C">
        <w:rPr>
          <w:rStyle w:val="CitationintenseCar"/>
        </w:rPr>
        <w:t xml:space="preserve">, </w:t>
      </w:r>
      <w:r w:rsidR="005C085B">
        <w:rPr>
          <w:rStyle w:val="CitationintenseCar"/>
        </w:rPr>
        <w:t>1</w:t>
      </w:r>
      <w:r w:rsidR="005C085B" w:rsidRPr="00EC2F3C">
        <w:rPr>
          <w:rStyle w:val="CitationintenseCar"/>
        </w:rPr>
        <w:t xml:space="preserve"> tuple</w:t>
      </w:r>
    </w:p>
    <w:p w14:paraId="6CC729E0" w14:textId="1ABF4453" w:rsidR="00635DFC" w:rsidRDefault="00EA1139" w:rsidP="00513894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EA1139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Quels sont les noms et prénoms des étudiants dont tous les </w:t>
      </w:r>
      <w:r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p</w:t>
      </w:r>
      <w:r w:rsidRPr="00EA1139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rofesseurs ont aussi donné cours à l’étudiant numéro 1102</w:t>
      </w:r>
      <w:r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 ?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11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14720378" w14:textId="580991DD" w:rsidR="00635DFC" w:rsidRDefault="006967B4" w:rsidP="00513894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6967B4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Quels sont les numéros, noms et prénoms des étudiants ayant eu, pour le module Conception de SI, tous les Professeurs enseignant ce module</w:t>
      </w:r>
      <w:r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 ?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32689F84" w14:textId="617E73D2" w:rsidR="0066503C" w:rsidRPr="00855903" w:rsidRDefault="00994706" w:rsidP="00513894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994706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Quels sont les codes et libellés des modules suivis par tous les étudiants du </w:t>
      </w:r>
      <w:r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groupe d’étudiants</w:t>
      </w:r>
      <w:r w:rsidRPr="00994706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 2 de </w:t>
      </w:r>
      <w:r w:rsidR="008C161D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seconde</w:t>
      </w:r>
      <w:r w:rsidRPr="00994706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 année</w:t>
      </w:r>
      <w:r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 ?</w:t>
      </w:r>
      <w:r w:rsidR="00254DA2" w:rsidRPr="00877065">
        <w:rPr>
          <w:rStyle w:val="CitationintenseCar"/>
        </w:rPr>
        <w:t xml:space="preserve"> </w:t>
      </w:r>
      <w:r w:rsidR="00254DA2">
        <w:rPr>
          <w:rStyle w:val="CitationintenseCar"/>
        </w:rPr>
        <w:t>2</w:t>
      </w:r>
      <w:r w:rsidR="00254DA2" w:rsidRPr="00EC2F3C">
        <w:rPr>
          <w:rStyle w:val="CitationintenseCar"/>
        </w:rPr>
        <w:t xml:space="preserve"> attribut</w:t>
      </w:r>
      <w:r w:rsidR="00254DA2">
        <w:rPr>
          <w:rStyle w:val="CitationintenseCar"/>
        </w:rPr>
        <w:t>s</w:t>
      </w:r>
      <w:r w:rsidR="00254DA2" w:rsidRPr="00EC2F3C">
        <w:rPr>
          <w:rStyle w:val="CitationintenseCar"/>
        </w:rPr>
        <w:t xml:space="preserve">, </w:t>
      </w:r>
      <w:r w:rsidR="00254DA2">
        <w:rPr>
          <w:rStyle w:val="CitationintenseCar"/>
        </w:rPr>
        <w:t>1</w:t>
      </w:r>
      <w:r w:rsidR="00254DA2" w:rsidRPr="00EC2F3C">
        <w:rPr>
          <w:rStyle w:val="CitationintenseCar"/>
        </w:rPr>
        <w:t xml:space="preserve"> tuple</w:t>
      </w:r>
    </w:p>
    <w:p w14:paraId="79142F2F" w14:textId="6BFC40B4" w:rsidR="00855903" w:rsidRDefault="00635DFC" w:rsidP="00855903">
      <w:pPr>
        <w:pStyle w:val="Titre2"/>
      </w:pPr>
      <w:r>
        <w:t>Requêtes complexes</w:t>
      </w:r>
    </w:p>
    <w:p w14:paraId="6094FD21" w14:textId="012AC851" w:rsidR="00306549" w:rsidRDefault="00254DA2" w:rsidP="00513894">
      <w:pPr>
        <w:pStyle w:val="Question"/>
      </w:pPr>
      <w:r w:rsidRPr="00254DA2">
        <w:t>Présenter, de manière hiérarchique, les libellés de tous les sous-modules de la discipline Informatique subordonnés au module Informatique 2</w:t>
      </w:r>
      <w:r w:rsidR="00D55889">
        <w:rPr>
          <w:vertAlign w:val="superscript"/>
        </w:rPr>
        <w:t>de</w:t>
      </w:r>
      <w:r w:rsidRPr="00254DA2">
        <w:t xml:space="preserve"> année à l'exception du module Codage et circuits et de tous ses éventuels sous-modules.</w:t>
      </w:r>
      <w:r w:rsidR="00336B02" w:rsidRPr="00877065">
        <w:rPr>
          <w:rStyle w:val="CitationintenseCar"/>
        </w:rPr>
        <w:t xml:space="preserve"> </w:t>
      </w:r>
      <w:r w:rsidR="00336B02">
        <w:rPr>
          <w:rStyle w:val="CitationintenseCar"/>
        </w:rPr>
        <w:t>1</w:t>
      </w:r>
      <w:r w:rsidR="00336B02" w:rsidRPr="00EC2F3C">
        <w:rPr>
          <w:rStyle w:val="CitationintenseCar"/>
        </w:rPr>
        <w:t xml:space="preserve"> attribut, </w:t>
      </w:r>
      <w:r w:rsidR="00336B02">
        <w:rPr>
          <w:rStyle w:val="CitationintenseCar"/>
        </w:rPr>
        <w:t>13</w:t>
      </w:r>
      <w:r w:rsidR="00336B02" w:rsidRPr="00EC2F3C">
        <w:rPr>
          <w:rStyle w:val="CitationintenseCar"/>
        </w:rPr>
        <w:t xml:space="preserve"> tuple</w:t>
      </w:r>
      <w:r w:rsidR="00336B02">
        <w:rPr>
          <w:rStyle w:val="CitationintenseCar"/>
        </w:rPr>
        <w:t>s</w:t>
      </w:r>
    </w:p>
    <w:p w14:paraId="045C7CE2" w14:textId="6B7D3A7B" w:rsidR="008111E5" w:rsidRDefault="00336B02" w:rsidP="008111E5">
      <w:pPr>
        <w:pStyle w:val="Question"/>
      </w:pPr>
      <w:r w:rsidRPr="00336B02">
        <w:t>Présenter, de manière hiérarchique, les modules suivis par l'étudiant Jérôme Atlani</w:t>
      </w:r>
      <w:r>
        <w:t> ?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24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4DCBDE70" w14:textId="0C738961" w:rsidR="00DE02AF" w:rsidRDefault="00336B02" w:rsidP="00DE02AF">
      <w:pPr>
        <w:pStyle w:val="Question"/>
      </w:pPr>
      <w:r w:rsidRPr="00336B02">
        <w:t xml:space="preserve">Quels sont les numéros, noms et prénoms des étudiants de </w:t>
      </w:r>
      <w:r w:rsidR="008C161D">
        <w:t>seconde</w:t>
      </w:r>
      <w:r w:rsidRPr="00336B02">
        <w:t xml:space="preserve"> année dont toutes les moyennes de test sont supérieures ou égales à 10</w:t>
      </w:r>
      <w:r>
        <w:t> ?</w:t>
      </w:r>
      <w:r w:rsidR="00DE02AF" w:rsidRPr="00877065">
        <w:rPr>
          <w:rStyle w:val="CitationintenseCar"/>
        </w:rPr>
        <w:t xml:space="preserve"> </w:t>
      </w:r>
      <w:r w:rsidR="00DE02AF">
        <w:rPr>
          <w:rStyle w:val="CitationintenseCar"/>
        </w:rPr>
        <w:t>1</w:t>
      </w:r>
      <w:r w:rsidR="00DE02AF" w:rsidRPr="00EC2F3C">
        <w:rPr>
          <w:rStyle w:val="CitationintenseCar"/>
        </w:rPr>
        <w:t xml:space="preserve"> attribut, </w:t>
      </w:r>
      <w:r w:rsidR="00DE02AF">
        <w:rPr>
          <w:rStyle w:val="CitationintenseCar"/>
        </w:rPr>
        <w:t>23</w:t>
      </w:r>
      <w:r w:rsidR="00DE02AF" w:rsidRPr="00EC2F3C">
        <w:rPr>
          <w:rStyle w:val="CitationintenseCar"/>
        </w:rPr>
        <w:t xml:space="preserve"> tuple</w:t>
      </w:r>
      <w:r w:rsidR="00DE02AF">
        <w:rPr>
          <w:rStyle w:val="CitationintenseCar"/>
        </w:rPr>
        <w:t>s</w:t>
      </w:r>
    </w:p>
    <w:p w14:paraId="5F2F594B" w14:textId="53291B45" w:rsidR="00306549" w:rsidRDefault="00DE02AF" w:rsidP="008A292F">
      <w:pPr>
        <w:pStyle w:val="Question"/>
      </w:pPr>
      <w:r w:rsidRPr="00DE02AF">
        <w:t>Quels sont les numéros, noms et prénoms des étudiants ayant des moyennes dans un module subordonnés au module Principes des BD</w:t>
      </w:r>
      <w:r>
        <w:t> ?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19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219302F3" w14:textId="4F9824A3" w:rsidR="00635DFC" w:rsidRDefault="00AB5367" w:rsidP="008A292F">
      <w:pPr>
        <w:pStyle w:val="Question"/>
      </w:pPr>
      <w:r w:rsidRPr="00AB5367">
        <w:t xml:space="preserve">Donnez les numéros des étudiants, les écarts entre leurs éventuelles moyennes de test et la </w:t>
      </w:r>
      <w:r w:rsidRPr="00AB5367">
        <w:lastRenderedPageBreak/>
        <w:t>moins bonne moyenne de test du module ACSI ainsi que les écarts entre leurs éventuelles moyennes de test et la meilleure moyenne de test du module ACSI.</w:t>
      </w:r>
      <w:r w:rsidRPr="00877065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29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sectPr w:rsidR="00635DFC" w:rsidSect="00C01A24">
      <w:headerReference w:type="default" r:id="rId17"/>
      <w:footerReference w:type="default" r:id="rId18"/>
      <w:footerReference w:type="first" r:id="rId19"/>
      <w:pgSz w:w="11905" w:h="16837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AFB1" w14:textId="77777777" w:rsidR="00366577" w:rsidRDefault="00366577" w:rsidP="002761F1">
      <w:r>
        <w:separator/>
      </w:r>
    </w:p>
  </w:endnote>
  <w:endnote w:type="continuationSeparator" w:id="0">
    <w:p w14:paraId="313447BA" w14:textId="77777777" w:rsidR="00366577" w:rsidRDefault="00366577" w:rsidP="002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4A2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7956ADB4" w14:textId="09B0D13C" w:rsidR="00432F14" w:rsidRPr="001F23B5" w:rsidRDefault="00000000" w:rsidP="00432F1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0D52D631" w14:textId="12DE2AE3" w:rsidR="00432F14" w:rsidRPr="00484A20" w:rsidRDefault="00432F14" w:rsidP="00432F1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1594">
          <w:rPr>
            <w:rFonts w:asciiTheme="majorHAnsi" w:hAnsiTheme="majorHAnsi" w:cstheme="majorHAnsi"/>
            <w:szCs w:val="22"/>
          </w:rPr>
          <w:t>Rosine Cicchetti - Lotfi Lakhal - 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D00B52" w:rsidRPr="00484A20">
      <w:rPr>
        <w:rFonts w:ascii="Times New Roman" w:hAnsi="Times New Roman" w:cs="Times New Roman"/>
        <w:noProof/>
      </w:rPr>
      <w:t>2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8D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0D2F8C32" w14:textId="2A97D634" w:rsidR="000C5234" w:rsidRPr="001F23B5" w:rsidRDefault="00000000" w:rsidP="00C01A2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742216B4" w14:textId="1C896B9C" w:rsidR="000C5234" w:rsidRPr="00484A20" w:rsidRDefault="000C5234" w:rsidP="00C01A2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B259A">
          <w:rPr>
            <w:rFonts w:asciiTheme="majorHAnsi" w:hAnsiTheme="majorHAnsi" w:cstheme="majorHAnsi"/>
            <w:szCs w:val="22"/>
          </w:rPr>
          <w:t xml:space="preserve">Rosine Cicchetti </w:t>
        </w:r>
        <w:r w:rsidR="00B51594">
          <w:rPr>
            <w:rFonts w:asciiTheme="majorHAnsi" w:hAnsiTheme="majorHAnsi" w:cstheme="majorHAnsi"/>
            <w:szCs w:val="22"/>
          </w:rPr>
          <w:t>-</w:t>
        </w:r>
        <w:r w:rsidR="008B259A">
          <w:rPr>
            <w:rFonts w:asciiTheme="majorHAnsi" w:hAnsiTheme="majorHAnsi" w:cstheme="majorHAnsi"/>
            <w:szCs w:val="22"/>
          </w:rPr>
          <w:t xml:space="preserve"> Lotfi Lakhal - </w:t>
        </w:r>
        <w:r w:rsidR="00EF532F" w:rsidRPr="00EF532F">
          <w:rPr>
            <w:rFonts w:asciiTheme="majorHAnsi" w:hAnsiTheme="majorHAnsi" w:cstheme="majorHAnsi"/>
            <w:szCs w:val="22"/>
          </w:rPr>
          <w:t>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E96E" w14:textId="77777777" w:rsidR="00366577" w:rsidRDefault="00366577" w:rsidP="002761F1">
      <w:r>
        <w:separator/>
      </w:r>
    </w:p>
  </w:footnote>
  <w:footnote w:type="continuationSeparator" w:id="0">
    <w:p w14:paraId="59429843" w14:textId="77777777" w:rsidR="00366577" w:rsidRDefault="00366577" w:rsidP="002761F1">
      <w:r>
        <w:continuationSeparator/>
      </w:r>
    </w:p>
  </w:footnote>
  <w:footnote w:id="1">
    <w:p w14:paraId="40D1A149" w14:textId="77777777" w:rsidR="00CD2535" w:rsidRDefault="00CD2535" w:rsidP="00CD2535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Les domaines identiques sont surlignés avec la même couleur.</w:t>
      </w:r>
    </w:p>
  </w:footnote>
  <w:footnote w:id="2">
    <w:p w14:paraId="45253FCA" w14:textId="77777777" w:rsidR="00CD2535" w:rsidRDefault="00CD2535" w:rsidP="00CD2535">
      <w:pPr>
        <w:pStyle w:val="Notedebasdepage"/>
        <w:jc w:val="both"/>
      </w:pPr>
      <w:r>
        <w:rPr>
          <w:rStyle w:val="Caractresdenotedebasdepage"/>
          <w:rFonts w:ascii="Times" w:hAnsi="Times"/>
        </w:rPr>
        <w:footnoteRef/>
      </w:r>
      <w:r>
        <w:rPr>
          <w:rFonts w:ascii="Times" w:hAnsi="Times" w:cs="Times"/>
          <w:color w:val="000000"/>
          <w:sz w:val="18"/>
        </w:rPr>
        <w:t>Les types syntaxiques, utilisés pour la description des domaines, sont disponibles dans Oracle.</w:t>
      </w:r>
    </w:p>
  </w:footnote>
  <w:footnote w:id="3">
    <w:p w14:paraId="4A0AEF01" w14:textId="6B5F7B0B" w:rsidR="0075391B" w:rsidRDefault="0075391B" w:rsidP="0075391B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Idéalement, il ne devrait être possible d’y avoir qu’un responsable d’une matière</w:t>
      </w:r>
      <w:r w:rsidR="001B756C">
        <w:t>, pas de n’importe quel module</w:t>
      </w:r>
      <w:r>
        <w:t xml:space="preserve">. Par souci de simplification, cette contrainte </w:t>
      </w:r>
      <w:r w:rsidR="001B756C">
        <w:t>n’a pas</w:t>
      </w:r>
      <w:r>
        <w:t xml:space="preserve"> </w:t>
      </w:r>
      <w:r w:rsidR="001B756C">
        <w:t xml:space="preserve">été </w:t>
      </w:r>
      <w:r>
        <w:t>prise en compte</w:t>
      </w:r>
      <w:r w:rsidR="001B756C">
        <w:t xml:space="preserve"> dans </w:t>
      </w:r>
      <w:r w:rsidR="00F27148">
        <w:t>l’</w:t>
      </w:r>
      <w:proofErr w:type="spellStart"/>
      <w:r w:rsidR="00F27148">
        <w:t>intension</w:t>
      </w:r>
      <w:proofErr w:type="spellEnd"/>
      <w:r w:rsidR="001B756C">
        <w:t xml:space="preserve"> de la </w:t>
      </w:r>
      <w:r w:rsidR="00521A57">
        <w:t>base de données exemple.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D083" w14:textId="7D4858BC" w:rsidR="000C5234" w:rsidRPr="00D72C9E" w:rsidRDefault="000C5234" w:rsidP="00C01A24">
    <w:pPr>
      <w:pStyle w:val="En-tte"/>
      <w:pBdr>
        <w:between w:val="single" w:sz="4" w:space="1" w:color="0F6FC6" w:themeColor="accent1"/>
      </w:pBdr>
      <w:tabs>
        <w:tab w:val="clear" w:pos="9072"/>
        <w:tab w:val="right" w:pos="9639"/>
      </w:tabs>
      <w:spacing w:line="276" w:lineRule="auto"/>
      <w:rPr>
        <w:rFonts w:asciiTheme="majorHAnsi" w:hAnsiTheme="majorHAnsi" w:cstheme="majorHAnsi"/>
      </w:rPr>
    </w:pPr>
    <w:r w:rsidRPr="00D72C9E">
      <w:rPr>
        <w:rFonts w:asciiTheme="majorHAnsi" w:hAnsiTheme="majorHAnsi" w:cstheme="majorHAnsi"/>
        <w:noProof/>
      </w:rPr>
      <w:drawing>
        <wp:anchor distT="0" distB="0" distL="114300" distR="114300" simplePos="0" relativeHeight="251657216" behindDoc="1" locked="0" layoutInCell="1" allowOverlap="1" wp14:anchorId="32C06836" wp14:editId="1A6AA321">
          <wp:simplePos x="0" y="0"/>
          <wp:positionH relativeFrom="column">
            <wp:posOffset>5372735</wp:posOffset>
          </wp:positionH>
          <wp:positionV relativeFrom="paragraph">
            <wp:posOffset>28575</wp:posOffset>
          </wp:positionV>
          <wp:extent cx="762635" cy="143510"/>
          <wp:effectExtent l="0" t="0" r="0" b="8890"/>
          <wp:wrapTight wrapText="bothSides">
            <wp:wrapPolygon edited="0">
              <wp:start x="0" y="0"/>
              <wp:lineTo x="0" y="20071"/>
              <wp:lineTo x="21042" y="20071"/>
              <wp:lineTo x="21042" y="0"/>
              <wp:lineTo x="0" y="0"/>
            </wp:wrapPolygon>
          </wp:wrapTight>
          <wp:docPr id="2" name="Image 2" descr="D:\Personnel\Enseignements\_identité-graphique\licence\licence-creative-common-by-nc-sa-80x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ersonnel\Enseignements\_identité-graphique\licence\licence-creative-common-by-nc-sa-80x15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62635" cy="1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Accentuationlgre"/>
        </w:rPr>
        <w:alias w:val="Titre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74FB9">
          <w:rPr>
            <w:rStyle w:val="Accentuationlgre"/>
          </w:rPr>
          <w:t>TD5 : Interrogations avancées en SQL</w:t>
        </w:r>
      </w:sdtContent>
    </w:sdt>
    <w:r w:rsidRPr="00DC63DD">
      <w:rPr>
        <w:rStyle w:val="Accentuationlgre"/>
      </w:rPr>
      <w:t xml:space="preserve"> – </w:t>
    </w:r>
    <w:sdt>
      <w:sdtPr>
        <w:rPr>
          <w:rStyle w:val="Accentuationlgre"/>
        </w:rPr>
        <w:alias w:val="État "/>
        <w:tag w:val="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B33531">
          <w:rPr>
            <w:rStyle w:val="Accentuationlgre"/>
          </w:rPr>
          <w:t>V2.0.0</w:t>
        </w:r>
      </w:sdtContent>
    </w:sdt>
  </w:p>
  <w:p w14:paraId="2C121A91" w14:textId="77777777" w:rsidR="000C5234" w:rsidRPr="00D72C9E" w:rsidRDefault="000C5234" w:rsidP="00C01A24">
    <w:pPr>
      <w:pStyle w:val="En-tte"/>
      <w:pBdr>
        <w:between w:val="single" w:sz="4" w:space="1" w:color="0F6FC6" w:themeColor="accent1"/>
      </w:pBdr>
      <w:spacing w:line="276" w:lineRule="auto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4C1CD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43066"/>
    <w:multiLevelType w:val="multilevel"/>
    <w:tmpl w:val="D63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5EF"/>
    <w:multiLevelType w:val="hybridMultilevel"/>
    <w:tmpl w:val="7D28E596"/>
    <w:lvl w:ilvl="0" w:tplc="608C5168">
      <w:start w:val="1"/>
      <w:numFmt w:val="decimal"/>
      <w:lvlText w:val="Q%1 :"/>
      <w:lvlJc w:val="center"/>
      <w:pPr>
        <w:ind w:left="720" w:hanging="360"/>
      </w:pPr>
      <w:rPr>
        <w:rFonts w:hint="default"/>
        <w:spacing w:val="20"/>
        <w:kern w:val="0"/>
        <w:position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087"/>
    <w:multiLevelType w:val="hybridMultilevel"/>
    <w:tmpl w:val="815C085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86D"/>
    <w:multiLevelType w:val="multilevel"/>
    <w:tmpl w:val="25B28CA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4F559B"/>
    <w:multiLevelType w:val="hybridMultilevel"/>
    <w:tmpl w:val="A7029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65E23"/>
    <w:multiLevelType w:val="multilevel"/>
    <w:tmpl w:val="548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636C0"/>
    <w:multiLevelType w:val="hybridMultilevel"/>
    <w:tmpl w:val="5134B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3ED4"/>
    <w:multiLevelType w:val="hybridMultilevel"/>
    <w:tmpl w:val="1A2461A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B4F7F"/>
    <w:multiLevelType w:val="hybridMultilevel"/>
    <w:tmpl w:val="0FF47F2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18E3"/>
    <w:multiLevelType w:val="hybridMultilevel"/>
    <w:tmpl w:val="EFC885E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6429BE"/>
    <w:multiLevelType w:val="singleLevel"/>
    <w:tmpl w:val="3730AD40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2" w15:restartNumberingAfterBreak="0">
    <w:nsid w:val="341A166D"/>
    <w:multiLevelType w:val="hybridMultilevel"/>
    <w:tmpl w:val="1844445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848720A"/>
    <w:multiLevelType w:val="hybridMultilevel"/>
    <w:tmpl w:val="823E1EE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05FEA"/>
    <w:multiLevelType w:val="hybridMultilevel"/>
    <w:tmpl w:val="9F7A82E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1E096E"/>
    <w:multiLevelType w:val="hybridMultilevel"/>
    <w:tmpl w:val="E6C26432"/>
    <w:lvl w:ilvl="0" w:tplc="83165B04">
      <w:numFmt w:val="bullet"/>
      <w:lvlText w:val="-"/>
      <w:lvlJc w:val="left"/>
      <w:pPr>
        <w:ind w:left="720" w:hanging="360"/>
      </w:pPr>
      <w:rPr>
        <w:rFonts w:ascii="Palatino" w:eastAsia="Times New Roman" w:hAnsi="Palatino" w:cs="New Yor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D9F"/>
    <w:multiLevelType w:val="hybridMultilevel"/>
    <w:tmpl w:val="78BA1070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05A76D4"/>
    <w:multiLevelType w:val="multilevel"/>
    <w:tmpl w:val="2CC02D1C"/>
    <w:lvl w:ilvl="0">
      <w:start w:val="1"/>
      <w:numFmt w:val="decimal"/>
      <w:lvlText w:val="Q%1 :"/>
      <w:lvlJc w:val="left"/>
      <w:pPr>
        <w:ind w:left="1021" w:hanging="102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35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92" w:hanging="102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49" w:hanging="102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06" w:hanging="10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63" w:hanging="10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20" w:hanging="102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77" w:hanging="1021"/>
      </w:pPr>
      <w:rPr>
        <w:rFonts w:hint="default"/>
      </w:rPr>
    </w:lvl>
  </w:abstractNum>
  <w:abstractNum w:abstractNumId="18" w15:restartNumberingAfterBreak="0">
    <w:nsid w:val="42C240F7"/>
    <w:multiLevelType w:val="hybridMultilevel"/>
    <w:tmpl w:val="E9366B80"/>
    <w:lvl w:ilvl="0" w:tplc="5298281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16275F"/>
    <w:multiLevelType w:val="hybridMultilevel"/>
    <w:tmpl w:val="55423F9C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C6A28"/>
    <w:multiLevelType w:val="hybridMultilevel"/>
    <w:tmpl w:val="8C727258"/>
    <w:lvl w:ilvl="0" w:tplc="0C00D6A2">
      <w:start w:val="1"/>
      <w:numFmt w:val="decimal"/>
      <w:pStyle w:val="Question"/>
      <w:lvlText w:val="Q%1 :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75C3"/>
    <w:multiLevelType w:val="multilevel"/>
    <w:tmpl w:val="F94ECA4A"/>
    <w:lvl w:ilvl="0">
      <w:start w:val="1"/>
      <w:numFmt w:val="decimal"/>
      <w:lvlText w:val="Q%1 :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622F77"/>
    <w:multiLevelType w:val="hybridMultilevel"/>
    <w:tmpl w:val="519087A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09331C5"/>
    <w:multiLevelType w:val="hybridMultilevel"/>
    <w:tmpl w:val="FD706D0C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E55C8B"/>
    <w:multiLevelType w:val="hybridMultilevel"/>
    <w:tmpl w:val="0710351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66B5DFE"/>
    <w:multiLevelType w:val="hybridMultilevel"/>
    <w:tmpl w:val="44141976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3C94"/>
    <w:multiLevelType w:val="hybridMultilevel"/>
    <w:tmpl w:val="85E2A6CE"/>
    <w:lvl w:ilvl="0" w:tplc="4648CBFE">
      <w:numFmt w:val="bullet"/>
      <w:lvlText w:val="-"/>
      <w:lvlJc w:val="left"/>
      <w:pPr>
        <w:ind w:left="420" w:hanging="360"/>
      </w:pPr>
      <w:rPr>
        <w:rFonts w:ascii="Times New Roman" w:eastAsia="DejaVu San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6DD7210B"/>
    <w:multiLevelType w:val="hybridMultilevel"/>
    <w:tmpl w:val="A32C63B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31E0444"/>
    <w:multiLevelType w:val="hybridMultilevel"/>
    <w:tmpl w:val="93AA6DE4"/>
    <w:lvl w:ilvl="0" w:tplc="069AA2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4231"/>
    <w:multiLevelType w:val="hybridMultilevel"/>
    <w:tmpl w:val="B08423C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6B0BEA"/>
    <w:multiLevelType w:val="hybridMultilevel"/>
    <w:tmpl w:val="8D58F362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CE53253"/>
    <w:multiLevelType w:val="hybridMultilevel"/>
    <w:tmpl w:val="BCE8A120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2508">
    <w:abstractNumId w:val="28"/>
  </w:num>
  <w:num w:numId="2" w16cid:durableId="1114444839">
    <w:abstractNumId w:val="4"/>
  </w:num>
  <w:num w:numId="3" w16cid:durableId="162839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9689637">
    <w:abstractNumId w:val="6"/>
  </w:num>
  <w:num w:numId="5" w16cid:durableId="490365734">
    <w:abstractNumId w:val="1"/>
  </w:num>
  <w:num w:numId="6" w16cid:durableId="1736512320">
    <w:abstractNumId w:val="18"/>
  </w:num>
  <w:num w:numId="7" w16cid:durableId="1430858468">
    <w:abstractNumId w:val="22"/>
  </w:num>
  <w:num w:numId="8" w16cid:durableId="1310089187">
    <w:abstractNumId w:val="14"/>
  </w:num>
  <w:num w:numId="9" w16cid:durableId="2036147353">
    <w:abstractNumId w:val="26"/>
  </w:num>
  <w:num w:numId="10" w16cid:durableId="1317808083">
    <w:abstractNumId w:val="23"/>
  </w:num>
  <w:num w:numId="11" w16cid:durableId="1349063740">
    <w:abstractNumId w:val="27"/>
  </w:num>
  <w:num w:numId="12" w16cid:durableId="695622275">
    <w:abstractNumId w:val="29"/>
  </w:num>
  <w:num w:numId="13" w16cid:durableId="140540253">
    <w:abstractNumId w:val="9"/>
  </w:num>
  <w:num w:numId="14" w16cid:durableId="1314676276">
    <w:abstractNumId w:val="16"/>
  </w:num>
  <w:num w:numId="15" w16cid:durableId="790977337">
    <w:abstractNumId w:val="13"/>
  </w:num>
  <w:num w:numId="16" w16cid:durableId="2084712650">
    <w:abstractNumId w:val="30"/>
  </w:num>
  <w:num w:numId="17" w16cid:durableId="34619558">
    <w:abstractNumId w:val="12"/>
  </w:num>
  <w:num w:numId="18" w16cid:durableId="231158438">
    <w:abstractNumId w:val="8"/>
  </w:num>
  <w:num w:numId="19" w16cid:durableId="805706736">
    <w:abstractNumId w:val="10"/>
  </w:num>
  <w:num w:numId="20" w16cid:durableId="435559991">
    <w:abstractNumId w:val="29"/>
  </w:num>
  <w:num w:numId="21" w16cid:durableId="826553531">
    <w:abstractNumId w:val="27"/>
  </w:num>
  <w:num w:numId="22" w16cid:durableId="1396003939">
    <w:abstractNumId w:val="9"/>
  </w:num>
  <w:num w:numId="23" w16cid:durableId="1493060220">
    <w:abstractNumId w:val="23"/>
  </w:num>
  <w:num w:numId="24" w16cid:durableId="922028871">
    <w:abstractNumId w:val="16"/>
  </w:num>
  <w:num w:numId="25" w16cid:durableId="2781753">
    <w:abstractNumId w:val="13"/>
  </w:num>
  <w:num w:numId="26" w16cid:durableId="1656645736">
    <w:abstractNumId w:val="30"/>
  </w:num>
  <w:num w:numId="27" w16cid:durableId="278874832">
    <w:abstractNumId w:val="12"/>
  </w:num>
  <w:num w:numId="28" w16cid:durableId="1910532588">
    <w:abstractNumId w:val="8"/>
  </w:num>
  <w:num w:numId="29" w16cid:durableId="665785107">
    <w:abstractNumId w:val="10"/>
  </w:num>
  <w:num w:numId="30" w16cid:durableId="1216548273">
    <w:abstractNumId w:val="11"/>
  </w:num>
  <w:num w:numId="31" w16cid:durableId="858814165">
    <w:abstractNumId w:val="31"/>
  </w:num>
  <w:num w:numId="32" w16cid:durableId="949974395">
    <w:abstractNumId w:val="15"/>
  </w:num>
  <w:num w:numId="33" w16cid:durableId="1239829005">
    <w:abstractNumId w:val="24"/>
  </w:num>
  <w:num w:numId="34" w16cid:durableId="721448139">
    <w:abstractNumId w:val="3"/>
  </w:num>
  <w:num w:numId="35" w16cid:durableId="360519102">
    <w:abstractNumId w:val="19"/>
  </w:num>
  <w:num w:numId="36" w16cid:durableId="1199659227">
    <w:abstractNumId w:val="5"/>
  </w:num>
  <w:num w:numId="37" w16cid:durableId="1617104863">
    <w:abstractNumId w:val="7"/>
  </w:num>
  <w:num w:numId="38" w16cid:durableId="1174564941">
    <w:abstractNumId w:val="2"/>
  </w:num>
  <w:num w:numId="39" w16cid:durableId="8070149">
    <w:abstractNumId w:val="2"/>
    <w:lvlOverride w:ilvl="0">
      <w:startOverride w:val="1"/>
    </w:lvlOverride>
  </w:num>
  <w:num w:numId="40" w16cid:durableId="986861439">
    <w:abstractNumId w:val="0"/>
  </w:num>
  <w:num w:numId="41" w16cid:durableId="1518038545">
    <w:abstractNumId w:val="20"/>
  </w:num>
  <w:num w:numId="42" w16cid:durableId="1160274922">
    <w:abstractNumId w:val="25"/>
  </w:num>
  <w:num w:numId="43" w16cid:durableId="1035349826">
    <w:abstractNumId w:val="17"/>
  </w:num>
  <w:num w:numId="44" w16cid:durableId="4705595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8AB"/>
    <w:rsid w:val="0000238C"/>
    <w:rsid w:val="0000526B"/>
    <w:rsid w:val="00007737"/>
    <w:rsid w:val="00011521"/>
    <w:rsid w:val="000115CE"/>
    <w:rsid w:val="000117D6"/>
    <w:rsid w:val="00013675"/>
    <w:rsid w:val="00021D62"/>
    <w:rsid w:val="00022386"/>
    <w:rsid w:val="00026E44"/>
    <w:rsid w:val="00040AFB"/>
    <w:rsid w:val="00040EDC"/>
    <w:rsid w:val="00040F54"/>
    <w:rsid w:val="00041A46"/>
    <w:rsid w:val="0004513B"/>
    <w:rsid w:val="00047033"/>
    <w:rsid w:val="00053863"/>
    <w:rsid w:val="0005526A"/>
    <w:rsid w:val="000559E3"/>
    <w:rsid w:val="0005749F"/>
    <w:rsid w:val="0005778C"/>
    <w:rsid w:val="000652CA"/>
    <w:rsid w:val="00066404"/>
    <w:rsid w:val="000671C4"/>
    <w:rsid w:val="00067E09"/>
    <w:rsid w:val="00070B19"/>
    <w:rsid w:val="00070D81"/>
    <w:rsid w:val="00070E91"/>
    <w:rsid w:val="00073148"/>
    <w:rsid w:val="000763AB"/>
    <w:rsid w:val="000779B7"/>
    <w:rsid w:val="000809C1"/>
    <w:rsid w:val="00080E93"/>
    <w:rsid w:val="00086F10"/>
    <w:rsid w:val="00086F24"/>
    <w:rsid w:val="00086F81"/>
    <w:rsid w:val="00087A75"/>
    <w:rsid w:val="000953A6"/>
    <w:rsid w:val="0009651F"/>
    <w:rsid w:val="00096582"/>
    <w:rsid w:val="000974CF"/>
    <w:rsid w:val="00097BBC"/>
    <w:rsid w:val="000A152F"/>
    <w:rsid w:val="000A18EA"/>
    <w:rsid w:val="000A3FA4"/>
    <w:rsid w:val="000A538D"/>
    <w:rsid w:val="000A5822"/>
    <w:rsid w:val="000A5C33"/>
    <w:rsid w:val="000B048E"/>
    <w:rsid w:val="000B2522"/>
    <w:rsid w:val="000B48A6"/>
    <w:rsid w:val="000B58D1"/>
    <w:rsid w:val="000B78BD"/>
    <w:rsid w:val="000C2A34"/>
    <w:rsid w:val="000C4EA1"/>
    <w:rsid w:val="000C5234"/>
    <w:rsid w:val="000D14C1"/>
    <w:rsid w:val="000D3D26"/>
    <w:rsid w:val="000D4574"/>
    <w:rsid w:val="000E18CB"/>
    <w:rsid w:val="000E2061"/>
    <w:rsid w:val="000E334B"/>
    <w:rsid w:val="000E756C"/>
    <w:rsid w:val="000F13A9"/>
    <w:rsid w:val="000F141B"/>
    <w:rsid w:val="000F1D23"/>
    <w:rsid w:val="000F40F3"/>
    <w:rsid w:val="000F4E25"/>
    <w:rsid w:val="000F70C6"/>
    <w:rsid w:val="0010003F"/>
    <w:rsid w:val="001012CD"/>
    <w:rsid w:val="00104AC2"/>
    <w:rsid w:val="00104F82"/>
    <w:rsid w:val="00107963"/>
    <w:rsid w:val="00110204"/>
    <w:rsid w:val="00110267"/>
    <w:rsid w:val="00111781"/>
    <w:rsid w:val="00112105"/>
    <w:rsid w:val="0011276F"/>
    <w:rsid w:val="00112E91"/>
    <w:rsid w:val="001170C4"/>
    <w:rsid w:val="0011721C"/>
    <w:rsid w:val="001203B9"/>
    <w:rsid w:val="00121BF3"/>
    <w:rsid w:val="001228D5"/>
    <w:rsid w:val="00122DCC"/>
    <w:rsid w:val="00133951"/>
    <w:rsid w:val="00134E05"/>
    <w:rsid w:val="001352D6"/>
    <w:rsid w:val="00135A20"/>
    <w:rsid w:val="001360CE"/>
    <w:rsid w:val="00136DCE"/>
    <w:rsid w:val="00140BCD"/>
    <w:rsid w:val="0014207D"/>
    <w:rsid w:val="0014323B"/>
    <w:rsid w:val="001457B2"/>
    <w:rsid w:val="00146330"/>
    <w:rsid w:val="00150F6E"/>
    <w:rsid w:val="00152415"/>
    <w:rsid w:val="00152453"/>
    <w:rsid w:val="00154D4D"/>
    <w:rsid w:val="0015507D"/>
    <w:rsid w:val="00156023"/>
    <w:rsid w:val="001565F9"/>
    <w:rsid w:val="001574A8"/>
    <w:rsid w:val="00160AF6"/>
    <w:rsid w:val="00162A7E"/>
    <w:rsid w:val="00166F26"/>
    <w:rsid w:val="00171115"/>
    <w:rsid w:val="00171338"/>
    <w:rsid w:val="00172C26"/>
    <w:rsid w:val="001757D9"/>
    <w:rsid w:val="00175C3A"/>
    <w:rsid w:val="001771F6"/>
    <w:rsid w:val="00180128"/>
    <w:rsid w:val="0018102F"/>
    <w:rsid w:val="00181274"/>
    <w:rsid w:val="00182352"/>
    <w:rsid w:val="00186672"/>
    <w:rsid w:val="0018703C"/>
    <w:rsid w:val="00187344"/>
    <w:rsid w:val="0018789D"/>
    <w:rsid w:val="00196468"/>
    <w:rsid w:val="00197835"/>
    <w:rsid w:val="00197F35"/>
    <w:rsid w:val="001A00A0"/>
    <w:rsid w:val="001A0FDB"/>
    <w:rsid w:val="001A3822"/>
    <w:rsid w:val="001A3FE0"/>
    <w:rsid w:val="001A4E48"/>
    <w:rsid w:val="001A66E0"/>
    <w:rsid w:val="001A7D06"/>
    <w:rsid w:val="001A7FE8"/>
    <w:rsid w:val="001B0346"/>
    <w:rsid w:val="001B2742"/>
    <w:rsid w:val="001B278A"/>
    <w:rsid w:val="001B2B32"/>
    <w:rsid w:val="001B3F05"/>
    <w:rsid w:val="001B6071"/>
    <w:rsid w:val="001B756C"/>
    <w:rsid w:val="001C009D"/>
    <w:rsid w:val="001C1065"/>
    <w:rsid w:val="001C375A"/>
    <w:rsid w:val="001C5EA7"/>
    <w:rsid w:val="001D33F0"/>
    <w:rsid w:val="001E213B"/>
    <w:rsid w:val="001E3FAD"/>
    <w:rsid w:val="001E61D2"/>
    <w:rsid w:val="001E6FB4"/>
    <w:rsid w:val="001F23B5"/>
    <w:rsid w:val="001F4DE2"/>
    <w:rsid w:val="001F6BA9"/>
    <w:rsid w:val="001F729A"/>
    <w:rsid w:val="00200C70"/>
    <w:rsid w:val="00205296"/>
    <w:rsid w:val="002054DE"/>
    <w:rsid w:val="002069B2"/>
    <w:rsid w:val="00206B26"/>
    <w:rsid w:val="00206CB9"/>
    <w:rsid w:val="00210237"/>
    <w:rsid w:val="0021166C"/>
    <w:rsid w:val="0021181B"/>
    <w:rsid w:val="00212A13"/>
    <w:rsid w:val="002179ED"/>
    <w:rsid w:val="00217FC0"/>
    <w:rsid w:val="00221CBD"/>
    <w:rsid w:val="002244F2"/>
    <w:rsid w:val="00230402"/>
    <w:rsid w:val="00231484"/>
    <w:rsid w:val="0023171D"/>
    <w:rsid w:val="002321D1"/>
    <w:rsid w:val="002331E1"/>
    <w:rsid w:val="002348E7"/>
    <w:rsid w:val="00237D6F"/>
    <w:rsid w:val="0024054B"/>
    <w:rsid w:val="00241355"/>
    <w:rsid w:val="0024161A"/>
    <w:rsid w:val="00242C11"/>
    <w:rsid w:val="00242E27"/>
    <w:rsid w:val="00243434"/>
    <w:rsid w:val="002449F2"/>
    <w:rsid w:val="00250951"/>
    <w:rsid w:val="0025337A"/>
    <w:rsid w:val="00253B88"/>
    <w:rsid w:val="00254579"/>
    <w:rsid w:val="00254DA2"/>
    <w:rsid w:val="002559F5"/>
    <w:rsid w:val="00255DC6"/>
    <w:rsid w:val="0026120C"/>
    <w:rsid w:val="00261A0A"/>
    <w:rsid w:val="00263775"/>
    <w:rsid w:val="00263CD5"/>
    <w:rsid w:val="00272DD5"/>
    <w:rsid w:val="00272ECC"/>
    <w:rsid w:val="002761F1"/>
    <w:rsid w:val="002766E6"/>
    <w:rsid w:val="0027719B"/>
    <w:rsid w:val="00284064"/>
    <w:rsid w:val="002847D7"/>
    <w:rsid w:val="00285FC3"/>
    <w:rsid w:val="00286891"/>
    <w:rsid w:val="00295332"/>
    <w:rsid w:val="002A198F"/>
    <w:rsid w:val="002A5F8A"/>
    <w:rsid w:val="002A69DF"/>
    <w:rsid w:val="002B1578"/>
    <w:rsid w:val="002B2D4A"/>
    <w:rsid w:val="002B339B"/>
    <w:rsid w:val="002C0DAC"/>
    <w:rsid w:val="002C2392"/>
    <w:rsid w:val="002C25CF"/>
    <w:rsid w:val="002C36C7"/>
    <w:rsid w:val="002C4CB9"/>
    <w:rsid w:val="002C5311"/>
    <w:rsid w:val="002C5364"/>
    <w:rsid w:val="002C5512"/>
    <w:rsid w:val="002D4C25"/>
    <w:rsid w:val="002D640B"/>
    <w:rsid w:val="002D6476"/>
    <w:rsid w:val="002D6852"/>
    <w:rsid w:val="002E33E1"/>
    <w:rsid w:val="002E7D6B"/>
    <w:rsid w:val="002F298A"/>
    <w:rsid w:val="002F4C35"/>
    <w:rsid w:val="002F583A"/>
    <w:rsid w:val="002F65E9"/>
    <w:rsid w:val="002F6906"/>
    <w:rsid w:val="00300327"/>
    <w:rsid w:val="00300F84"/>
    <w:rsid w:val="00305049"/>
    <w:rsid w:val="00305626"/>
    <w:rsid w:val="003057D3"/>
    <w:rsid w:val="00305A19"/>
    <w:rsid w:val="00306549"/>
    <w:rsid w:val="00306785"/>
    <w:rsid w:val="00310B19"/>
    <w:rsid w:val="00311583"/>
    <w:rsid w:val="0031198E"/>
    <w:rsid w:val="00312727"/>
    <w:rsid w:val="00315A4B"/>
    <w:rsid w:val="00322BC4"/>
    <w:rsid w:val="003257B2"/>
    <w:rsid w:val="00326334"/>
    <w:rsid w:val="00327132"/>
    <w:rsid w:val="003322DF"/>
    <w:rsid w:val="003347AD"/>
    <w:rsid w:val="00336B02"/>
    <w:rsid w:val="0034060A"/>
    <w:rsid w:val="00340E7F"/>
    <w:rsid w:val="0034143C"/>
    <w:rsid w:val="00344D1D"/>
    <w:rsid w:val="00345DE0"/>
    <w:rsid w:val="00347E7C"/>
    <w:rsid w:val="00352AB7"/>
    <w:rsid w:val="0035541C"/>
    <w:rsid w:val="0035676F"/>
    <w:rsid w:val="003568D6"/>
    <w:rsid w:val="00361104"/>
    <w:rsid w:val="00364B63"/>
    <w:rsid w:val="00365D8A"/>
    <w:rsid w:val="00366577"/>
    <w:rsid w:val="003674D4"/>
    <w:rsid w:val="00367BFA"/>
    <w:rsid w:val="00367F01"/>
    <w:rsid w:val="00377054"/>
    <w:rsid w:val="0037714B"/>
    <w:rsid w:val="00377421"/>
    <w:rsid w:val="00382B11"/>
    <w:rsid w:val="00384E69"/>
    <w:rsid w:val="00385613"/>
    <w:rsid w:val="003867F6"/>
    <w:rsid w:val="00387188"/>
    <w:rsid w:val="00390BBB"/>
    <w:rsid w:val="003935BA"/>
    <w:rsid w:val="0039529D"/>
    <w:rsid w:val="003A254E"/>
    <w:rsid w:val="003A429B"/>
    <w:rsid w:val="003A51B6"/>
    <w:rsid w:val="003A5368"/>
    <w:rsid w:val="003A61AD"/>
    <w:rsid w:val="003A64E3"/>
    <w:rsid w:val="003A796D"/>
    <w:rsid w:val="003B0A72"/>
    <w:rsid w:val="003B2765"/>
    <w:rsid w:val="003B4474"/>
    <w:rsid w:val="003B507F"/>
    <w:rsid w:val="003B5E78"/>
    <w:rsid w:val="003C1F28"/>
    <w:rsid w:val="003C5D5D"/>
    <w:rsid w:val="003C604B"/>
    <w:rsid w:val="003D175A"/>
    <w:rsid w:val="003D1B5D"/>
    <w:rsid w:val="003D3074"/>
    <w:rsid w:val="003D3606"/>
    <w:rsid w:val="003D37C8"/>
    <w:rsid w:val="003D6087"/>
    <w:rsid w:val="003D745F"/>
    <w:rsid w:val="003E023A"/>
    <w:rsid w:val="003E297F"/>
    <w:rsid w:val="003E3492"/>
    <w:rsid w:val="003E61B2"/>
    <w:rsid w:val="003F2E83"/>
    <w:rsid w:val="003F6759"/>
    <w:rsid w:val="00406999"/>
    <w:rsid w:val="00406F1E"/>
    <w:rsid w:val="00407D31"/>
    <w:rsid w:val="00413101"/>
    <w:rsid w:val="0041358A"/>
    <w:rsid w:val="00415A1F"/>
    <w:rsid w:val="00417476"/>
    <w:rsid w:val="004230D8"/>
    <w:rsid w:val="00423EFD"/>
    <w:rsid w:val="00424471"/>
    <w:rsid w:val="00427921"/>
    <w:rsid w:val="00427D95"/>
    <w:rsid w:val="00430D31"/>
    <w:rsid w:val="00432F14"/>
    <w:rsid w:val="00433044"/>
    <w:rsid w:val="0044056D"/>
    <w:rsid w:val="00442980"/>
    <w:rsid w:val="004436B3"/>
    <w:rsid w:val="00444743"/>
    <w:rsid w:val="00450E55"/>
    <w:rsid w:val="0045304C"/>
    <w:rsid w:val="00457241"/>
    <w:rsid w:val="00460509"/>
    <w:rsid w:val="004607B6"/>
    <w:rsid w:val="00460D35"/>
    <w:rsid w:val="00464FB1"/>
    <w:rsid w:val="004650DC"/>
    <w:rsid w:val="00467965"/>
    <w:rsid w:val="004751E8"/>
    <w:rsid w:val="00475A4C"/>
    <w:rsid w:val="00476A4D"/>
    <w:rsid w:val="004772EA"/>
    <w:rsid w:val="004774E2"/>
    <w:rsid w:val="00482BC4"/>
    <w:rsid w:val="00482DF5"/>
    <w:rsid w:val="0048334C"/>
    <w:rsid w:val="0048400E"/>
    <w:rsid w:val="0048464C"/>
    <w:rsid w:val="00484A20"/>
    <w:rsid w:val="00485148"/>
    <w:rsid w:val="004852E6"/>
    <w:rsid w:val="00485A81"/>
    <w:rsid w:val="004865A1"/>
    <w:rsid w:val="00487B60"/>
    <w:rsid w:val="004937C8"/>
    <w:rsid w:val="00496E03"/>
    <w:rsid w:val="004A0BF6"/>
    <w:rsid w:val="004A116D"/>
    <w:rsid w:val="004A17D6"/>
    <w:rsid w:val="004A7375"/>
    <w:rsid w:val="004B0E4D"/>
    <w:rsid w:val="004B0FD1"/>
    <w:rsid w:val="004B15B0"/>
    <w:rsid w:val="004B5528"/>
    <w:rsid w:val="004C1A93"/>
    <w:rsid w:val="004C5545"/>
    <w:rsid w:val="004C5CCA"/>
    <w:rsid w:val="004C6F46"/>
    <w:rsid w:val="004C7A73"/>
    <w:rsid w:val="004D0E00"/>
    <w:rsid w:val="004D25FB"/>
    <w:rsid w:val="004D3E0E"/>
    <w:rsid w:val="004D623C"/>
    <w:rsid w:val="004E4701"/>
    <w:rsid w:val="004E59B1"/>
    <w:rsid w:val="004E78E6"/>
    <w:rsid w:val="004F0573"/>
    <w:rsid w:val="004F0610"/>
    <w:rsid w:val="004F163A"/>
    <w:rsid w:val="004F272D"/>
    <w:rsid w:val="004F319B"/>
    <w:rsid w:val="004F3E99"/>
    <w:rsid w:val="004F5FAD"/>
    <w:rsid w:val="004F6DAA"/>
    <w:rsid w:val="004F73D6"/>
    <w:rsid w:val="005000D5"/>
    <w:rsid w:val="00512583"/>
    <w:rsid w:val="00513894"/>
    <w:rsid w:val="0051515C"/>
    <w:rsid w:val="0051578B"/>
    <w:rsid w:val="005207E3"/>
    <w:rsid w:val="00521A57"/>
    <w:rsid w:val="005249F0"/>
    <w:rsid w:val="00525802"/>
    <w:rsid w:val="00531272"/>
    <w:rsid w:val="00531DB3"/>
    <w:rsid w:val="0053286B"/>
    <w:rsid w:val="005332A0"/>
    <w:rsid w:val="00533EA8"/>
    <w:rsid w:val="005371A9"/>
    <w:rsid w:val="005449BD"/>
    <w:rsid w:val="0055014D"/>
    <w:rsid w:val="00552152"/>
    <w:rsid w:val="005538E8"/>
    <w:rsid w:val="00556099"/>
    <w:rsid w:val="005566F7"/>
    <w:rsid w:val="00557CEF"/>
    <w:rsid w:val="005632EF"/>
    <w:rsid w:val="0056359D"/>
    <w:rsid w:val="00564A45"/>
    <w:rsid w:val="005678A2"/>
    <w:rsid w:val="00570AEA"/>
    <w:rsid w:val="00573BC1"/>
    <w:rsid w:val="0057518D"/>
    <w:rsid w:val="00577969"/>
    <w:rsid w:val="0058790B"/>
    <w:rsid w:val="00592537"/>
    <w:rsid w:val="00592BC9"/>
    <w:rsid w:val="00594CAB"/>
    <w:rsid w:val="005A07A0"/>
    <w:rsid w:val="005A1F48"/>
    <w:rsid w:val="005B294F"/>
    <w:rsid w:val="005B6105"/>
    <w:rsid w:val="005B77AB"/>
    <w:rsid w:val="005C085B"/>
    <w:rsid w:val="005C1E70"/>
    <w:rsid w:val="005C2EFD"/>
    <w:rsid w:val="005C49F3"/>
    <w:rsid w:val="005C64B7"/>
    <w:rsid w:val="005C6970"/>
    <w:rsid w:val="005D0A35"/>
    <w:rsid w:val="005D2DCD"/>
    <w:rsid w:val="005D35ED"/>
    <w:rsid w:val="005D3A88"/>
    <w:rsid w:val="005D5BBD"/>
    <w:rsid w:val="005E1263"/>
    <w:rsid w:val="005E1E5A"/>
    <w:rsid w:val="005E2A76"/>
    <w:rsid w:val="005E6449"/>
    <w:rsid w:val="005F29AD"/>
    <w:rsid w:val="005F2C62"/>
    <w:rsid w:val="005F351C"/>
    <w:rsid w:val="005F483A"/>
    <w:rsid w:val="005F794F"/>
    <w:rsid w:val="005F7F4A"/>
    <w:rsid w:val="00600F1C"/>
    <w:rsid w:val="00601387"/>
    <w:rsid w:val="00605602"/>
    <w:rsid w:val="0060636D"/>
    <w:rsid w:val="00611CC1"/>
    <w:rsid w:val="00613540"/>
    <w:rsid w:val="0061405D"/>
    <w:rsid w:val="00614668"/>
    <w:rsid w:val="00614DE1"/>
    <w:rsid w:val="00614FF7"/>
    <w:rsid w:val="00615F39"/>
    <w:rsid w:val="0062198F"/>
    <w:rsid w:val="00621F04"/>
    <w:rsid w:val="006223D8"/>
    <w:rsid w:val="00630741"/>
    <w:rsid w:val="00632129"/>
    <w:rsid w:val="0063382B"/>
    <w:rsid w:val="00635485"/>
    <w:rsid w:val="0063577F"/>
    <w:rsid w:val="00635DFC"/>
    <w:rsid w:val="00637641"/>
    <w:rsid w:val="00641253"/>
    <w:rsid w:val="0064141D"/>
    <w:rsid w:val="00641D89"/>
    <w:rsid w:val="00643624"/>
    <w:rsid w:val="006440A3"/>
    <w:rsid w:val="0064441E"/>
    <w:rsid w:val="00651072"/>
    <w:rsid w:val="006517A6"/>
    <w:rsid w:val="0065224E"/>
    <w:rsid w:val="00653472"/>
    <w:rsid w:val="00653BD6"/>
    <w:rsid w:val="00657D44"/>
    <w:rsid w:val="006612D7"/>
    <w:rsid w:val="006614C7"/>
    <w:rsid w:val="006634F8"/>
    <w:rsid w:val="00664257"/>
    <w:rsid w:val="00665039"/>
    <w:rsid w:val="0066503C"/>
    <w:rsid w:val="00666F91"/>
    <w:rsid w:val="006710D4"/>
    <w:rsid w:val="00673189"/>
    <w:rsid w:val="0067480F"/>
    <w:rsid w:val="0067539F"/>
    <w:rsid w:val="00675942"/>
    <w:rsid w:val="006760F1"/>
    <w:rsid w:val="00681723"/>
    <w:rsid w:val="0068213D"/>
    <w:rsid w:val="00683D05"/>
    <w:rsid w:val="006848D0"/>
    <w:rsid w:val="00684A09"/>
    <w:rsid w:val="00685F28"/>
    <w:rsid w:val="006861B6"/>
    <w:rsid w:val="00686AF9"/>
    <w:rsid w:val="0069148B"/>
    <w:rsid w:val="006927C4"/>
    <w:rsid w:val="0069416D"/>
    <w:rsid w:val="006967B4"/>
    <w:rsid w:val="006978ED"/>
    <w:rsid w:val="00697B2E"/>
    <w:rsid w:val="006A1969"/>
    <w:rsid w:val="006A1A08"/>
    <w:rsid w:val="006A2583"/>
    <w:rsid w:val="006A4616"/>
    <w:rsid w:val="006A4C3F"/>
    <w:rsid w:val="006B4334"/>
    <w:rsid w:val="006B628A"/>
    <w:rsid w:val="006B780A"/>
    <w:rsid w:val="006C1A48"/>
    <w:rsid w:val="006C368A"/>
    <w:rsid w:val="006C41F0"/>
    <w:rsid w:val="006C704C"/>
    <w:rsid w:val="006C7624"/>
    <w:rsid w:val="006D5E38"/>
    <w:rsid w:val="006D7FBA"/>
    <w:rsid w:val="006E0D62"/>
    <w:rsid w:val="006E0F35"/>
    <w:rsid w:val="006E1648"/>
    <w:rsid w:val="006E61BF"/>
    <w:rsid w:val="006F329F"/>
    <w:rsid w:val="006F4158"/>
    <w:rsid w:val="006F550B"/>
    <w:rsid w:val="0070035D"/>
    <w:rsid w:val="00703FD1"/>
    <w:rsid w:val="00706B21"/>
    <w:rsid w:val="0071094D"/>
    <w:rsid w:val="00714239"/>
    <w:rsid w:val="00716593"/>
    <w:rsid w:val="0072002B"/>
    <w:rsid w:val="00721159"/>
    <w:rsid w:val="007236C1"/>
    <w:rsid w:val="007249DF"/>
    <w:rsid w:val="00724B22"/>
    <w:rsid w:val="00726B56"/>
    <w:rsid w:val="00727318"/>
    <w:rsid w:val="00731259"/>
    <w:rsid w:val="007319AA"/>
    <w:rsid w:val="00732936"/>
    <w:rsid w:val="00735076"/>
    <w:rsid w:val="00735707"/>
    <w:rsid w:val="00735830"/>
    <w:rsid w:val="00737DC8"/>
    <w:rsid w:val="00743236"/>
    <w:rsid w:val="0074438A"/>
    <w:rsid w:val="00744894"/>
    <w:rsid w:val="00750FF4"/>
    <w:rsid w:val="0075107A"/>
    <w:rsid w:val="0075391B"/>
    <w:rsid w:val="00761F51"/>
    <w:rsid w:val="007647C3"/>
    <w:rsid w:val="00765519"/>
    <w:rsid w:val="007662EB"/>
    <w:rsid w:val="007667DC"/>
    <w:rsid w:val="00772B7B"/>
    <w:rsid w:val="00776E58"/>
    <w:rsid w:val="007818C8"/>
    <w:rsid w:val="00782F02"/>
    <w:rsid w:val="00787319"/>
    <w:rsid w:val="00794090"/>
    <w:rsid w:val="007A1F1D"/>
    <w:rsid w:val="007A49A3"/>
    <w:rsid w:val="007A4E6E"/>
    <w:rsid w:val="007A5EEF"/>
    <w:rsid w:val="007A7D07"/>
    <w:rsid w:val="007B15CC"/>
    <w:rsid w:val="007B2298"/>
    <w:rsid w:val="007B25D3"/>
    <w:rsid w:val="007B2890"/>
    <w:rsid w:val="007B52EC"/>
    <w:rsid w:val="007C4BD7"/>
    <w:rsid w:val="007C52D8"/>
    <w:rsid w:val="007C7182"/>
    <w:rsid w:val="007D0CA3"/>
    <w:rsid w:val="007D38AB"/>
    <w:rsid w:val="007D4C30"/>
    <w:rsid w:val="007D4C60"/>
    <w:rsid w:val="007D4F5B"/>
    <w:rsid w:val="007E14F3"/>
    <w:rsid w:val="007E1D72"/>
    <w:rsid w:val="007E3B05"/>
    <w:rsid w:val="007E4B0A"/>
    <w:rsid w:val="007E548B"/>
    <w:rsid w:val="007E54D3"/>
    <w:rsid w:val="007F078F"/>
    <w:rsid w:val="007F37D1"/>
    <w:rsid w:val="007F3D5A"/>
    <w:rsid w:val="007F7B56"/>
    <w:rsid w:val="007F7CDD"/>
    <w:rsid w:val="00800EBF"/>
    <w:rsid w:val="008011A1"/>
    <w:rsid w:val="0080299D"/>
    <w:rsid w:val="008111E5"/>
    <w:rsid w:val="008160D2"/>
    <w:rsid w:val="00825081"/>
    <w:rsid w:val="0083147A"/>
    <w:rsid w:val="0083332A"/>
    <w:rsid w:val="0083413B"/>
    <w:rsid w:val="00834D7C"/>
    <w:rsid w:val="0084018A"/>
    <w:rsid w:val="008420F5"/>
    <w:rsid w:val="0084253B"/>
    <w:rsid w:val="0084574B"/>
    <w:rsid w:val="008466D5"/>
    <w:rsid w:val="00850C75"/>
    <w:rsid w:val="00855903"/>
    <w:rsid w:val="00863725"/>
    <w:rsid w:val="0086548C"/>
    <w:rsid w:val="008656C1"/>
    <w:rsid w:val="00872625"/>
    <w:rsid w:val="00872D6C"/>
    <w:rsid w:val="00876547"/>
    <w:rsid w:val="00877065"/>
    <w:rsid w:val="00877F04"/>
    <w:rsid w:val="0088305E"/>
    <w:rsid w:val="0089054A"/>
    <w:rsid w:val="00892993"/>
    <w:rsid w:val="00894203"/>
    <w:rsid w:val="008943C9"/>
    <w:rsid w:val="00896B62"/>
    <w:rsid w:val="00896B88"/>
    <w:rsid w:val="008977E1"/>
    <w:rsid w:val="008A1BC3"/>
    <w:rsid w:val="008A2393"/>
    <w:rsid w:val="008A292F"/>
    <w:rsid w:val="008A2A9B"/>
    <w:rsid w:val="008A5CF0"/>
    <w:rsid w:val="008A70BE"/>
    <w:rsid w:val="008A79DF"/>
    <w:rsid w:val="008B1CE8"/>
    <w:rsid w:val="008B259A"/>
    <w:rsid w:val="008B4894"/>
    <w:rsid w:val="008C161D"/>
    <w:rsid w:val="008C2768"/>
    <w:rsid w:val="008C3DC7"/>
    <w:rsid w:val="008C7A1F"/>
    <w:rsid w:val="008D012A"/>
    <w:rsid w:val="008D1671"/>
    <w:rsid w:val="008E3BD2"/>
    <w:rsid w:val="008E6FB2"/>
    <w:rsid w:val="008F0DF3"/>
    <w:rsid w:val="008F1B4B"/>
    <w:rsid w:val="008F352E"/>
    <w:rsid w:val="008F588E"/>
    <w:rsid w:val="008F625E"/>
    <w:rsid w:val="0090193C"/>
    <w:rsid w:val="00901A4B"/>
    <w:rsid w:val="009020ED"/>
    <w:rsid w:val="00902388"/>
    <w:rsid w:val="009035F2"/>
    <w:rsid w:val="00905236"/>
    <w:rsid w:val="00911FD4"/>
    <w:rsid w:val="009121A8"/>
    <w:rsid w:val="00913D8C"/>
    <w:rsid w:val="00917839"/>
    <w:rsid w:val="009242A9"/>
    <w:rsid w:val="00925EE9"/>
    <w:rsid w:val="009269E7"/>
    <w:rsid w:val="0092791F"/>
    <w:rsid w:val="00932D27"/>
    <w:rsid w:val="00934533"/>
    <w:rsid w:val="00935195"/>
    <w:rsid w:val="00940DEE"/>
    <w:rsid w:val="00941F64"/>
    <w:rsid w:val="0094280E"/>
    <w:rsid w:val="0094421F"/>
    <w:rsid w:val="0094495C"/>
    <w:rsid w:val="00947D05"/>
    <w:rsid w:val="00947DBF"/>
    <w:rsid w:val="00952361"/>
    <w:rsid w:val="00952F1A"/>
    <w:rsid w:val="00963CF5"/>
    <w:rsid w:val="0096674F"/>
    <w:rsid w:val="00970D97"/>
    <w:rsid w:val="00972EF7"/>
    <w:rsid w:val="009775B0"/>
    <w:rsid w:val="00981005"/>
    <w:rsid w:val="009838BA"/>
    <w:rsid w:val="00985E39"/>
    <w:rsid w:val="009872F8"/>
    <w:rsid w:val="00990E42"/>
    <w:rsid w:val="00991586"/>
    <w:rsid w:val="0099161A"/>
    <w:rsid w:val="00993DE5"/>
    <w:rsid w:val="00993FE1"/>
    <w:rsid w:val="00994706"/>
    <w:rsid w:val="00994C3B"/>
    <w:rsid w:val="009A2970"/>
    <w:rsid w:val="009A3D8D"/>
    <w:rsid w:val="009A78FC"/>
    <w:rsid w:val="009B0439"/>
    <w:rsid w:val="009B0A9B"/>
    <w:rsid w:val="009B0CB3"/>
    <w:rsid w:val="009B267F"/>
    <w:rsid w:val="009C1A25"/>
    <w:rsid w:val="009C2AA3"/>
    <w:rsid w:val="009C3313"/>
    <w:rsid w:val="009C3A7B"/>
    <w:rsid w:val="009D218E"/>
    <w:rsid w:val="009D6EEC"/>
    <w:rsid w:val="009D772A"/>
    <w:rsid w:val="009E5013"/>
    <w:rsid w:val="009E6166"/>
    <w:rsid w:val="009E7B28"/>
    <w:rsid w:val="009F1E7E"/>
    <w:rsid w:val="009F1E8C"/>
    <w:rsid w:val="009F3690"/>
    <w:rsid w:val="009F3B17"/>
    <w:rsid w:val="009F3EF0"/>
    <w:rsid w:val="009F78EA"/>
    <w:rsid w:val="009F7AE3"/>
    <w:rsid w:val="00A01C38"/>
    <w:rsid w:val="00A02778"/>
    <w:rsid w:val="00A03FD9"/>
    <w:rsid w:val="00A04237"/>
    <w:rsid w:val="00A05D87"/>
    <w:rsid w:val="00A13456"/>
    <w:rsid w:val="00A15029"/>
    <w:rsid w:val="00A16F19"/>
    <w:rsid w:val="00A2153D"/>
    <w:rsid w:val="00A22D18"/>
    <w:rsid w:val="00A231A4"/>
    <w:rsid w:val="00A235EA"/>
    <w:rsid w:val="00A23B7B"/>
    <w:rsid w:val="00A241AF"/>
    <w:rsid w:val="00A306CE"/>
    <w:rsid w:val="00A37F82"/>
    <w:rsid w:val="00A4124C"/>
    <w:rsid w:val="00A43A9A"/>
    <w:rsid w:val="00A5070F"/>
    <w:rsid w:val="00A5148C"/>
    <w:rsid w:val="00A51D44"/>
    <w:rsid w:val="00A52D24"/>
    <w:rsid w:val="00A53512"/>
    <w:rsid w:val="00A53DA8"/>
    <w:rsid w:val="00A5547B"/>
    <w:rsid w:val="00A57A9D"/>
    <w:rsid w:val="00A60C96"/>
    <w:rsid w:val="00A644BB"/>
    <w:rsid w:val="00A7241B"/>
    <w:rsid w:val="00A81AA9"/>
    <w:rsid w:val="00A82A07"/>
    <w:rsid w:val="00A85391"/>
    <w:rsid w:val="00A85FD9"/>
    <w:rsid w:val="00A92D62"/>
    <w:rsid w:val="00A93151"/>
    <w:rsid w:val="00A939C6"/>
    <w:rsid w:val="00A96FAE"/>
    <w:rsid w:val="00AA00DF"/>
    <w:rsid w:val="00AA0F7C"/>
    <w:rsid w:val="00AA3B18"/>
    <w:rsid w:val="00AA65EA"/>
    <w:rsid w:val="00AB0732"/>
    <w:rsid w:val="00AB37E1"/>
    <w:rsid w:val="00AB5367"/>
    <w:rsid w:val="00AB72DE"/>
    <w:rsid w:val="00AB769F"/>
    <w:rsid w:val="00AB7941"/>
    <w:rsid w:val="00AB7EB6"/>
    <w:rsid w:val="00AC2A1B"/>
    <w:rsid w:val="00AC2E6A"/>
    <w:rsid w:val="00AD05A2"/>
    <w:rsid w:val="00AD1E8B"/>
    <w:rsid w:val="00AD47F9"/>
    <w:rsid w:val="00AD5081"/>
    <w:rsid w:val="00AD640A"/>
    <w:rsid w:val="00AE1A91"/>
    <w:rsid w:val="00AE482D"/>
    <w:rsid w:val="00AE5938"/>
    <w:rsid w:val="00AF0581"/>
    <w:rsid w:val="00AF14AC"/>
    <w:rsid w:val="00AF1C9F"/>
    <w:rsid w:val="00AF6679"/>
    <w:rsid w:val="00B00BE1"/>
    <w:rsid w:val="00B0443E"/>
    <w:rsid w:val="00B048A5"/>
    <w:rsid w:val="00B06AFF"/>
    <w:rsid w:val="00B135AA"/>
    <w:rsid w:val="00B13974"/>
    <w:rsid w:val="00B17E2B"/>
    <w:rsid w:val="00B207EC"/>
    <w:rsid w:val="00B2109E"/>
    <w:rsid w:val="00B22509"/>
    <w:rsid w:val="00B22E96"/>
    <w:rsid w:val="00B231BB"/>
    <w:rsid w:val="00B23321"/>
    <w:rsid w:val="00B255ED"/>
    <w:rsid w:val="00B3085A"/>
    <w:rsid w:val="00B319E6"/>
    <w:rsid w:val="00B3242E"/>
    <w:rsid w:val="00B32F89"/>
    <w:rsid w:val="00B33188"/>
    <w:rsid w:val="00B3340E"/>
    <w:rsid w:val="00B33531"/>
    <w:rsid w:val="00B33817"/>
    <w:rsid w:val="00B36200"/>
    <w:rsid w:val="00B36854"/>
    <w:rsid w:val="00B4605B"/>
    <w:rsid w:val="00B51594"/>
    <w:rsid w:val="00B51898"/>
    <w:rsid w:val="00B5356A"/>
    <w:rsid w:val="00B56701"/>
    <w:rsid w:val="00B56804"/>
    <w:rsid w:val="00B60464"/>
    <w:rsid w:val="00B613C4"/>
    <w:rsid w:val="00B61A16"/>
    <w:rsid w:val="00B61F8A"/>
    <w:rsid w:val="00B6588B"/>
    <w:rsid w:val="00B65BDB"/>
    <w:rsid w:val="00B71C29"/>
    <w:rsid w:val="00B71D30"/>
    <w:rsid w:val="00B71D6F"/>
    <w:rsid w:val="00B7231D"/>
    <w:rsid w:val="00B72EB9"/>
    <w:rsid w:val="00B754D2"/>
    <w:rsid w:val="00B86D3D"/>
    <w:rsid w:val="00B905AF"/>
    <w:rsid w:val="00B9691C"/>
    <w:rsid w:val="00BA1249"/>
    <w:rsid w:val="00BA1562"/>
    <w:rsid w:val="00BA1FC3"/>
    <w:rsid w:val="00BA42C5"/>
    <w:rsid w:val="00BA43FD"/>
    <w:rsid w:val="00BB01B1"/>
    <w:rsid w:val="00BB3FB3"/>
    <w:rsid w:val="00BB458D"/>
    <w:rsid w:val="00BB59E1"/>
    <w:rsid w:val="00BB7EDD"/>
    <w:rsid w:val="00BC30AA"/>
    <w:rsid w:val="00BC4C17"/>
    <w:rsid w:val="00BC5E7E"/>
    <w:rsid w:val="00BC7496"/>
    <w:rsid w:val="00BD3869"/>
    <w:rsid w:val="00BD3EA0"/>
    <w:rsid w:val="00BD4A56"/>
    <w:rsid w:val="00BD5FEB"/>
    <w:rsid w:val="00BE2634"/>
    <w:rsid w:val="00BE37D4"/>
    <w:rsid w:val="00BE4838"/>
    <w:rsid w:val="00BF28BC"/>
    <w:rsid w:val="00BF598B"/>
    <w:rsid w:val="00C01A24"/>
    <w:rsid w:val="00C03388"/>
    <w:rsid w:val="00C0717F"/>
    <w:rsid w:val="00C10FC3"/>
    <w:rsid w:val="00C110A4"/>
    <w:rsid w:val="00C136EC"/>
    <w:rsid w:val="00C222A6"/>
    <w:rsid w:val="00C22968"/>
    <w:rsid w:val="00C23521"/>
    <w:rsid w:val="00C23839"/>
    <w:rsid w:val="00C25112"/>
    <w:rsid w:val="00C2538E"/>
    <w:rsid w:val="00C3022D"/>
    <w:rsid w:val="00C323BF"/>
    <w:rsid w:val="00C34622"/>
    <w:rsid w:val="00C346E6"/>
    <w:rsid w:val="00C411A5"/>
    <w:rsid w:val="00C44F27"/>
    <w:rsid w:val="00C44F99"/>
    <w:rsid w:val="00C450FB"/>
    <w:rsid w:val="00C4523F"/>
    <w:rsid w:val="00C51595"/>
    <w:rsid w:val="00C53CC3"/>
    <w:rsid w:val="00C561EC"/>
    <w:rsid w:val="00C57D74"/>
    <w:rsid w:val="00C6038E"/>
    <w:rsid w:val="00C64CB5"/>
    <w:rsid w:val="00C653ED"/>
    <w:rsid w:val="00C670A2"/>
    <w:rsid w:val="00C671A9"/>
    <w:rsid w:val="00C67B6E"/>
    <w:rsid w:val="00C71349"/>
    <w:rsid w:val="00C71C56"/>
    <w:rsid w:val="00C72029"/>
    <w:rsid w:val="00C720CF"/>
    <w:rsid w:val="00C723FE"/>
    <w:rsid w:val="00C73624"/>
    <w:rsid w:val="00C7505F"/>
    <w:rsid w:val="00C80E35"/>
    <w:rsid w:val="00C81413"/>
    <w:rsid w:val="00C83BDC"/>
    <w:rsid w:val="00C840F7"/>
    <w:rsid w:val="00C84252"/>
    <w:rsid w:val="00C854C9"/>
    <w:rsid w:val="00C86AFD"/>
    <w:rsid w:val="00C92A90"/>
    <w:rsid w:val="00C95101"/>
    <w:rsid w:val="00CA0468"/>
    <w:rsid w:val="00CA16DB"/>
    <w:rsid w:val="00CA2DFD"/>
    <w:rsid w:val="00CA3A27"/>
    <w:rsid w:val="00CA7585"/>
    <w:rsid w:val="00CB0DBB"/>
    <w:rsid w:val="00CB1E8F"/>
    <w:rsid w:val="00CB5CAC"/>
    <w:rsid w:val="00CB6A2C"/>
    <w:rsid w:val="00CC0ED4"/>
    <w:rsid w:val="00CC7B61"/>
    <w:rsid w:val="00CD136D"/>
    <w:rsid w:val="00CD2535"/>
    <w:rsid w:val="00CD4FBE"/>
    <w:rsid w:val="00CD58A2"/>
    <w:rsid w:val="00CE1652"/>
    <w:rsid w:val="00CE57C2"/>
    <w:rsid w:val="00CE6003"/>
    <w:rsid w:val="00CE6435"/>
    <w:rsid w:val="00CF1212"/>
    <w:rsid w:val="00CF231F"/>
    <w:rsid w:val="00D00B52"/>
    <w:rsid w:val="00D049B3"/>
    <w:rsid w:val="00D06D5A"/>
    <w:rsid w:val="00D073E0"/>
    <w:rsid w:val="00D106BC"/>
    <w:rsid w:val="00D10D2C"/>
    <w:rsid w:val="00D14DFF"/>
    <w:rsid w:val="00D17891"/>
    <w:rsid w:val="00D17CD5"/>
    <w:rsid w:val="00D313DB"/>
    <w:rsid w:val="00D318C1"/>
    <w:rsid w:val="00D318F7"/>
    <w:rsid w:val="00D34C95"/>
    <w:rsid w:val="00D35892"/>
    <w:rsid w:val="00D37C74"/>
    <w:rsid w:val="00D41AE8"/>
    <w:rsid w:val="00D41D4F"/>
    <w:rsid w:val="00D42468"/>
    <w:rsid w:val="00D427E7"/>
    <w:rsid w:val="00D466E4"/>
    <w:rsid w:val="00D501CA"/>
    <w:rsid w:val="00D5119A"/>
    <w:rsid w:val="00D5138C"/>
    <w:rsid w:val="00D53FA9"/>
    <w:rsid w:val="00D5438E"/>
    <w:rsid w:val="00D55889"/>
    <w:rsid w:val="00D67051"/>
    <w:rsid w:val="00D67297"/>
    <w:rsid w:val="00D7032B"/>
    <w:rsid w:val="00D76D24"/>
    <w:rsid w:val="00D770AA"/>
    <w:rsid w:val="00D80B4E"/>
    <w:rsid w:val="00D80CB5"/>
    <w:rsid w:val="00D83188"/>
    <w:rsid w:val="00D83C26"/>
    <w:rsid w:val="00D852FB"/>
    <w:rsid w:val="00D866A5"/>
    <w:rsid w:val="00D87AE9"/>
    <w:rsid w:val="00D87FD4"/>
    <w:rsid w:val="00D924EF"/>
    <w:rsid w:val="00D944D9"/>
    <w:rsid w:val="00DA319F"/>
    <w:rsid w:val="00DA4014"/>
    <w:rsid w:val="00DA4B2C"/>
    <w:rsid w:val="00DA580F"/>
    <w:rsid w:val="00DA7CAD"/>
    <w:rsid w:val="00DB1035"/>
    <w:rsid w:val="00DB142E"/>
    <w:rsid w:val="00DB176A"/>
    <w:rsid w:val="00DB2C22"/>
    <w:rsid w:val="00DB3BED"/>
    <w:rsid w:val="00DC1AB4"/>
    <w:rsid w:val="00DC2E4F"/>
    <w:rsid w:val="00DC39CA"/>
    <w:rsid w:val="00DC5B73"/>
    <w:rsid w:val="00DC6822"/>
    <w:rsid w:val="00DC795A"/>
    <w:rsid w:val="00DD0712"/>
    <w:rsid w:val="00DD14D8"/>
    <w:rsid w:val="00DD2E93"/>
    <w:rsid w:val="00DD5503"/>
    <w:rsid w:val="00DD7A2A"/>
    <w:rsid w:val="00DE02AF"/>
    <w:rsid w:val="00DE0757"/>
    <w:rsid w:val="00DE22B3"/>
    <w:rsid w:val="00DE2CF5"/>
    <w:rsid w:val="00DE4160"/>
    <w:rsid w:val="00DE4747"/>
    <w:rsid w:val="00DE4DC9"/>
    <w:rsid w:val="00DF02DF"/>
    <w:rsid w:val="00DF129C"/>
    <w:rsid w:val="00DF3BC6"/>
    <w:rsid w:val="00E01D71"/>
    <w:rsid w:val="00E02B3A"/>
    <w:rsid w:val="00E02B63"/>
    <w:rsid w:val="00E02D49"/>
    <w:rsid w:val="00E14D61"/>
    <w:rsid w:val="00E17A15"/>
    <w:rsid w:val="00E21C07"/>
    <w:rsid w:val="00E239BA"/>
    <w:rsid w:val="00E268C3"/>
    <w:rsid w:val="00E313E9"/>
    <w:rsid w:val="00E31C02"/>
    <w:rsid w:val="00E3357F"/>
    <w:rsid w:val="00E35226"/>
    <w:rsid w:val="00E35BC9"/>
    <w:rsid w:val="00E36958"/>
    <w:rsid w:val="00E40D77"/>
    <w:rsid w:val="00E428C2"/>
    <w:rsid w:val="00E43318"/>
    <w:rsid w:val="00E45219"/>
    <w:rsid w:val="00E46D1F"/>
    <w:rsid w:val="00E50047"/>
    <w:rsid w:val="00E5029D"/>
    <w:rsid w:val="00E505B8"/>
    <w:rsid w:val="00E550EC"/>
    <w:rsid w:val="00E56E9B"/>
    <w:rsid w:val="00E605F6"/>
    <w:rsid w:val="00E61F50"/>
    <w:rsid w:val="00E64CE3"/>
    <w:rsid w:val="00E65C4C"/>
    <w:rsid w:val="00E6784B"/>
    <w:rsid w:val="00E70822"/>
    <w:rsid w:val="00E70E68"/>
    <w:rsid w:val="00E71A63"/>
    <w:rsid w:val="00E72F53"/>
    <w:rsid w:val="00E761F9"/>
    <w:rsid w:val="00E771C4"/>
    <w:rsid w:val="00E819A3"/>
    <w:rsid w:val="00E81DFF"/>
    <w:rsid w:val="00E829C5"/>
    <w:rsid w:val="00E86451"/>
    <w:rsid w:val="00E86713"/>
    <w:rsid w:val="00E90264"/>
    <w:rsid w:val="00E90A43"/>
    <w:rsid w:val="00E91275"/>
    <w:rsid w:val="00E947F0"/>
    <w:rsid w:val="00E951EB"/>
    <w:rsid w:val="00E974BE"/>
    <w:rsid w:val="00EA1139"/>
    <w:rsid w:val="00EA5101"/>
    <w:rsid w:val="00EB3856"/>
    <w:rsid w:val="00EB41F9"/>
    <w:rsid w:val="00EB4A2F"/>
    <w:rsid w:val="00EB6950"/>
    <w:rsid w:val="00EB7EB6"/>
    <w:rsid w:val="00EC08D1"/>
    <w:rsid w:val="00EC295E"/>
    <w:rsid w:val="00EC4BAD"/>
    <w:rsid w:val="00ED0817"/>
    <w:rsid w:val="00ED22D2"/>
    <w:rsid w:val="00ED2979"/>
    <w:rsid w:val="00ED3C23"/>
    <w:rsid w:val="00ED49CD"/>
    <w:rsid w:val="00ED6338"/>
    <w:rsid w:val="00EE0033"/>
    <w:rsid w:val="00EE0A3F"/>
    <w:rsid w:val="00EE20CD"/>
    <w:rsid w:val="00EE5266"/>
    <w:rsid w:val="00EE571D"/>
    <w:rsid w:val="00EE66FD"/>
    <w:rsid w:val="00EF07D8"/>
    <w:rsid w:val="00EF532F"/>
    <w:rsid w:val="00EF599A"/>
    <w:rsid w:val="00EF6624"/>
    <w:rsid w:val="00EF68D6"/>
    <w:rsid w:val="00F0289B"/>
    <w:rsid w:val="00F0413C"/>
    <w:rsid w:val="00F0687C"/>
    <w:rsid w:val="00F07694"/>
    <w:rsid w:val="00F11A74"/>
    <w:rsid w:val="00F16C11"/>
    <w:rsid w:val="00F17D37"/>
    <w:rsid w:val="00F20B2A"/>
    <w:rsid w:val="00F21A60"/>
    <w:rsid w:val="00F237B8"/>
    <w:rsid w:val="00F237F0"/>
    <w:rsid w:val="00F27148"/>
    <w:rsid w:val="00F331B7"/>
    <w:rsid w:val="00F40338"/>
    <w:rsid w:val="00F4143B"/>
    <w:rsid w:val="00F41660"/>
    <w:rsid w:val="00F427E0"/>
    <w:rsid w:val="00F43FC0"/>
    <w:rsid w:val="00F51B35"/>
    <w:rsid w:val="00F53C60"/>
    <w:rsid w:val="00F60CD8"/>
    <w:rsid w:val="00F64905"/>
    <w:rsid w:val="00F65D6B"/>
    <w:rsid w:val="00F7053E"/>
    <w:rsid w:val="00F74FB9"/>
    <w:rsid w:val="00F77474"/>
    <w:rsid w:val="00F80D12"/>
    <w:rsid w:val="00F80F84"/>
    <w:rsid w:val="00F812A1"/>
    <w:rsid w:val="00F82DCF"/>
    <w:rsid w:val="00F84599"/>
    <w:rsid w:val="00F845C8"/>
    <w:rsid w:val="00F87882"/>
    <w:rsid w:val="00F90CDF"/>
    <w:rsid w:val="00F92677"/>
    <w:rsid w:val="00F92AD2"/>
    <w:rsid w:val="00F93536"/>
    <w:rsid w:val="00F9534B"/>
    <w:rsid w:val="00F95454"/>
    <w:rsid w:val="00F95568"/>
    <w:rsid w:val="00F97F0B"/>
    <w:rsid w:val="00FA373A"/>
    <w:rsid w:val="00FA589E"/>
    <w:rsid w:val="00FA695E"/>
    <w:rsid w:val="00FB0C79"/>
    <w:rsid w:val="00FB3BCF"/>
    <w:rsid w:val="00FB417E"/>
    <w:rsid w:val="00FB45C1"/>
    <w:rsid w:val="00FB4D19"/>
    <w:rsid w:val="00FB4E7B"/>
    <w:rsid w:val="00FB5A0C"/>
    <w:rsid w:val="00FB7407"/>
    <w:rsid w:val="00FB75FB"/>
    <w:rsid w:val="00FC5B4B"/>
    <w:rsid w:val="00FC6C19"/>
    <w:rsid w:val="00FC7164"/>
    <w:rsid w:val="00FD04B9"/>
    <w:rsid w:val="00FD0C46"/>
    <w:rsid w:val="00FD22D6"/>
    <w:rsid w:val="00FD294C"/>
    <w:rsid w:val="00FD2BA9"/>
    <w:rsid w:val="00FD2E02"/>
    <w:rsid w:val="00FD713D"/>
    <w:rsid w:val="00FD7C5E"/>
    <w:rsid w:val="00FE3ACC"/>
    <w:rsid w:val="00FE4182"/>
    <w:rsid w:val="00FE519D"/>
    <w:rsid w:val="00FF0CD7"/>
    <w:rsid w:val="00FF2A4E"/>
    <w:rsid w:val="00FF2DD6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F4752"/>
  <w15:docId w15:val="{EE1E8226-EF51-43EE-A3D0-83ACD9C4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3242E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3242E"/>
    <w:pPr>
      <w:keepNext/>
      <w:keepLines/>
      <w:numPr>
        <w:numId w:val="3"/>
      </w:numPr>
      <w:spacing w:before="48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B5294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3242E"/>
    <w:pPr>
      <w:keepNext/>
      <w:keepLines/>
      <w:numPr>
        <w:ilvl w:val="1"/>
        <w:numId w:val="3"/>
      </w:numPr>
      <w:spacing w:before="240" w:after="12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F6FC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B3242E"/>
    <w:pPr>
      <w:keepNext/>
      <w:keepLines/>
      <w:numPr>
        <w:ilvl w:val="2"/>
        <w:numId w:val="3"/>
      </w:num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242E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242E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242E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242E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242E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242E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  <w:rsid w:val="00B3242E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B3242E"/>
  </w:style>
  <w:style w:type="paragraph" w:customStyle="1" w:styleId="Standard">
    <w:name w:val="Standard"/>
    <w:rsid w:val="00B3242E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B3242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3242E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rsid w:val="00B3242E"/>
    <w:pPr>
      <w:spacing w:after="300"/>
    </w:pPr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sid w:val="00B3242E"/>
    <w:rPr>
      <w:rFonts w:ascii="Cambria" w:eastAsia="Times New Roman" w:hAnsi="Cambria" w:cs="Times New Roman"/>
      <w:color w:val="17365D"/>
      <w:spacing w:val="5"/>
      <w:kern w:val="3"/>
      <w:sz w:val="52"/>
      <w:szCs w:val="5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242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242E"/>
    <w:rPr>
      <w:rFonts w:ascii="Tahoma" w:eastAsia="DejaVu Sans" w:hAnsi="Tahoma" w:cs="Tahoma"/>
      <w:kern w:val="3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3242E"/>
    <w:rPr>
      <w:rFonts w:ascii="Times New Roman" w:eastAsiaTheme="majorEastAsia" w:hAnsi="Times New Roman" w:cstheme="majorBidi"/>
      <w:b/>
      <w:bCs/>
      <w:color w:val="0F6FC6" w:themeColor="accent1"/>
      <w:kern w:val="3"/>
      <w:sz w:val="26"/>
      <w:szCs w:val="26"/>
      <w:lang w:eastAsia="fr-FR"/>
    </w:rPr>
  </w:style>
  <w:style w:type="paragraph" w:customStyle="1" w:styleId="TitreDoc">
    <w:name w:val="Titre Doc"/>
    <w:basedOn w:val="Titre"/>
    <w:link w:val="TitreDocCar"/>
    <w:autoRedefine/>
    <w:qFormat/>
    <w:rsid w:val="00B3242E"/>
    <w:pPr>
      <w:widowControl/>
      <w:pBdr>
        <w:bottom w:val="single" w:sz="8" w:space="4" w:color="4F81BD"/>
      </w:pBdr>
      <w:suppressAutoHyphens w:val="0"/>
      <w:jc w:val="center"/>
    </w:pPr>
    <w:rPr>
      <w:rFonts w:ascii="Times New Roman" w:hAnsi="Times New Roman"/>
    </w:rPr>
  </w:style>
  <w:style w:type="character" w:customStyle="1" w:styleId="Titre1Car">
    <w:name w:val="Titre 1 Car"/>
    <w:basedOn w:val="Policepardfaut"/>
    <w:link w:val="Titre1"/>
    <w:uiPriority w:val="9"/>
    <w:rsid w:val="00B3242E"/>
    <w:rPr>
      <w:rFonts w:ascii="Times New Roman" w:eastAsiaTheme="majorEastAsia" w:hAnsi="Times New Roman" w:cstheme="majorBidi"/>
      <w:b/>
      <w:bCs/>
      <w:color w:val="0B5294" w:themeColor="accent1" w:themeShade="BF"/>
      <w:kern w:val="3"/>
      <w:sz w:val="28"/>
      <w:szCs w:val="28"/>
      <w:lang w:eastAsia="fr-FR"/>
    </w:rPr>
  </w:style>
  <w:style w:type="character" w:customStyle="1" w:styleId="TitreDocCar">
    <w:name w:val="Titre Doc Car"/>
    <w:basedOn w:val="TitreCar"/>
    <w:link w:val="TitreDoc"/>
    <w:rsid w:val="00B3242E"/>
    <w:rPr>
      <w:rFonts w:ascii="Times New Roman" w:eastAsia="Times New Roman" w:hAnsi="Times New Roman" w:cs="Times New Roman"/>
      <w:color w:val="17365D"/>
      <w:spacing w:val="5"/>
      <w:kern w:val="3"/>
      <w:sz w:val="52"/>
      <w:szCs w:val="5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3242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3242E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B3242E"/>
    <w:rPr>
      <w:color w:val="808080"/>
    </w:rPr>
  </w:style>
  <w:style w:type="paragraph" w:styleId="Sansinterligne">
    <w:name w:val="No Spacing"/>
    <w:aliases w:val="Corps"/>
    <w:basedOn w:val="Normal"/>
    <w:autoRedefine/>
    <w:uiPriority w:val="1"/>
    <w:qFormat/>
    <w:rsid w:val="00B3242E"/>
    <w:pPr>
      <w:contextualSpacing/>
      <w:jc w:val="both"/>
    </w:pPr>
    <w:rPr>
      <w:rFonts w:ascii="Times New Roman" w:hAnsi="Times New Roman" w:cs="Times New Roman"/>
      <w:szCs w:val="22"/>
    </w:rPr>
  </w:style>
  <w:style w:type="character" w:styleId="Accentuation">
    <w:name w:val="Emphasis"/>
    <w:aliases w:val="Code"/>
    <w:basedOn w:val="Policepardfaut"/>
    <w:uiPriority w:val="20"/>
    <w:qFormat/>
    <w:rsid w:val="00B3242E"/>
    <w:rPr>
      <w:rFonts w:ascii="FreeMono" w:hAnsi="FreeMono"/>
      <w:iCs/>
    </w:rPr>
  </w:style>
  <w:style w:type="character" w:styleId="Accentuationlgre">
    <w:name w:val="Subtle Emphasis"/>
    <w:aliases w:val="Emphase"/>
    <w:basedOn w:val="Policepardfaut"/>
    <w:uiPriority w:val="19"/>
    <w:qFormat/>
    <w:rsid w:val="00B3242E"/>
    <w:rPr>
      <w:i/>
    </w:rPr>
  </w:style>
  <w:style w:type="character" w:styleId="lev">
    <w:name w:val="Strong"/>
    <w:aliases w:val="Gras"/>
    <w:basedOn w:val="Policepardfaut"/>
    <w:uiPriority w:val="22"/>
    <w:qFormat/>
    <w:rsid w:val="00B3242E"/>
    <w:rPr>
      <w:b/>
      <w:bCs/>
    </w:rPr>
  </w:style>
  <w:style w:type="character" w:styleId="Accentuationintense">
    <w:name w:val="Intense Emphasis"/>
    <w:basedOn w:val="Policepardfaut"/>
    <w:uiPriority w:val="21"/>
    <w:qFormat/>
    <w:rsid w:val="00B3242E"/>
    <w:rPr>
      <w:rFonts w:ascii="Times New Roman" w:hAnsi="Times New Roman"/>
      <w:b/>
      <w:bCs/>
      <w:i/>
      <w:iCs/>
      <w:color w:val="auto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B3242E"/>
    <w:pPr>
      <w:numPr>
        <w:ilvl w:val="1"/>
      </w:numPr>
      <w:spacing w:before="240"/>
    </w:pPr>
    <w:rPr>
      <w:rFonts w:ascii="Times New Roman" w:eastAsiaTheme="majorEastAsia" w:hAnsi="Times New Roman" w:cstheme="majorBidi"/>
      <w:i/>
      <w:iCs/>
      <w:color w:val="0F6FC6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B3242E"/>
    <w:rPr>
      <w:rFonts w:ascii="Times New Roman" w:eastAsiaTheme="majorEastAsia" w:hAnsi="Times New Roman" w:cstheme="majorBidi"/>
      <w:i/>
      <w:iCs/>
      <w:color w:val="0F6FC6" w:themeColor="accent1"/>
      <w:spacing w:val="15"/>
      <w:kern w:val="3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242E"/>
    <w:rPr>
      <w:rFonts w:asciiTheme="majorHAnsi" w:eastAsiaTheme="majorEastAsia" w:hAnsiTheme="majorHAnsi" w:cstheme="majorBidi"/>
      <w:b/>
      <w:bCs/>
      <w:color w:val="0F6FC6" w:themeColor="accent1"/>
      <w:kern w:val="3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3242E"/>
    <w:rPr>
      <w:rFonts w:asciiTheme="majorHAnsi" w:eastAsiaTheme="majorEastAsia" w:hAnsiTheme="majorHAnsi" w:cstheme="majorBidi"/>
      <w:b/>
      <w:bCs/>
      <w:i/>
      <w:iCs/>
      <w:color w:val="0F6FC6" w:themeColor="accent1"/>
      <w:kern w:val="3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3242E"/>
    <w:rPr>
      <w:rFonts w:asciiTheme="majorHAnsi" w:eastAsiaTheme="majorEastAsia" w:hAnsiTheme="majorHAnsi" w:cstheme="majorBidi"/>
      <w:color w:val="073662" w:themeColor="accent1" w:themeShade="7F"/>
      <w:kern w:val="3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3242E"/>
    <w:rPr>
      <w:rFonts w:asciiTheme="majorHAnsi" w:eastAsiaTheme="majorEastAsia" w:hAnsiTheme="majorHAnsi" w:cstheme="majorBidi"/>
      <w:i/>
      <w:iCs/>
      <w:color w:val="073662" w:themeColor="accent1" w:themeShade="7F"/>
      <w:kern w:val="3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3242E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3242E"/>
    <w:rPr>
      <w:rFonts w:asciiTheme="majorHAnsi" w:eastAsiaTheme="majorEastAsia" w:hAnsiTheme="majorHAnsi" w:cstheme="majorBidi"/>
      <w:color w:val="404040" w:themeColor="text1" w:themeTint="BF"/>
      <w:kern w:val="3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3242E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B3242E"/>
    <w:rPr>
      <w:rFonts w:ascii="Times New Roman" w:hAnsi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B3242E"/>
    <w:rPr>
      <w:rFonts w:ascii="Times New Roman" w:eastAsia="DejaVu Sans" w:hAnsi="Times New Roman" w:cs="DejaVu Sans"/>
      <w:kern w:val="3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B3242E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B3242E"/>
    <w:rPr>
      <w:rFonts w:ascii="Times New Roman" w:hAnsi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B3242E"/>
    <w:rPr>
      <w:rFonts w:ascii="Times New Roman" w:eastAsia="DejaVu Sans" w:hAnsi="Times New Roman" w:cs="DejaVu Sans"/>
      <w:i/>
      <w:iCs/>
      <w:color w:val="000000" w:themeColor="text1"/>
      <w:kern w:val="3"/>
      <w:sz w:val="24"/>
      <w:szCs w:val="24"/>
      <w:lang w:eastAsia="fr-FR"/>
    </w:rPr>
  </w:style>
  <w:style w:type="paragraph" w:styleId="Lgende">
    <w:name w:val="caption"/>
    <w:basedOn w:val="Normal"/>
    <w:next w:val="Normal"/>
    <w:autoRedefine/>
    <w:uiPriority w:val="35"/>
    <w:unhideWhenUsed/>
    <w:qFormat/>
    <w:rsid w:val="00B3242E"/>
    <w:pPr>
      <w:spacing w:before="120" w:after="120"/>
      <w:jc w:val="center"/>
    </w:pPr>
    <w:rPr>
      <w:b/>
      <w:bCs/>
      <w:color w:val="0F6FC6" w:themeColor="accent1"/>
      <w:sz w:val="18"/>
      <w:szCs w:val="18"/>
    </w:rPr>
  </w:style>
  <w:style w:type="paragraph" w:customStyle="1" w:styleId="3372873BB58A4DED866D2BE34882C06C">
    <w:name w:val="3372873BB58A4DED866D2BE34882C06C"/>
    <w:rsid w:val="00B3242E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B3242E"/>
    <w:rPr>
      <w:color w:val="009DD9" w:themeColor="hyperlink"/>
      <w:u w:val="single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B3242E"/>
    <w:pPr>
      <w:pBdr>
        <w:bottom w:val="single" w:sz="4" w:space="4" w:color="0F6FC6" w:themeColor="accent1"/>
      </w:pBdr>
      <w:spacing w:before="200" w:after="280"/>
      <w:ind w:left="936" w:right="936"/>
      <w:contextualSpacing/>
    </w:pPr>
    <w:rPr>
      <w:b/>
      <w:bCs/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242E"/>
    <w:rPr>
      <w:rFonts w:ascii="Nimbus Roman No9 L" w:eastAsia="DejaVu Sans" w:hAnsi="Nimbus Roman No9 L" w:cs="DejaVu Sans"/>
      <w:b/>
      <w:bCs/>
      <w:i/>
      <w:iCs/>
      <w:color w:val="0F6FC6" w:themeColor="accent1"/>
      <w:kern w:val="3"/>
      <w:sz w:val="24"/>
      <w:szCs w:val="24"/>
      <w:lang w:eastAsia="fr-FR"/>
    </w:rPr>
  </w:style>
  <w:style w:type="paragraph" w:customStyle="1" w:styleId="URL">
    <w:name w:val="URL"/>
    <w:basedOn w:val="Sansinterligne"/>
    <w:link w:val="URLCar"/>
    <w:rsid w:val="00B3242E"/>
    <w:rPr>
      <w:rFonts w:ascii="FreeMono" w:hAnsi="FreeMono" w:cs="Courier New"/>
      <w:szCs w:val="20"/>
    </w:rPr>
  </w:style>
  <w:style w:type="character" w:customStyle="1" w:styleId="URLCar">
    <w:name w:val="URL Car"/>
    <w:basedOn w:val="Policepardfaut"/>
    <w:link w:val="URL"/>
    <w:rsid w:val="00B3242E"/>
    <w:rPr>
      <w:rFonts w:ascii="FreeMono" w:eastAsia="DejaVu Sans" w:hAnsi="FreeMono" w:cs="Courier New"/>
      <w:kern w:val="3"/>
      <w:sz w:val="24"/>
      <w:szCs w:val="20"/>
      <w:lang w:eastAsia="fr-FR"/>
    </w:rPr>
  </w:style>
  <w:style w:type="paragraph" w:customStyle="1" w:styleId="Relecteurs">
    <w:name w:val="Relecteurs"/>
    <w:basedOn w:val="Pieddepage"/>
    <w:link w:val="RelecteursCar"/>
    <w:autoRedefine/>
    <w:qFormat/>
    <w:rsid w:val="00B3242E"/>
    <w:pPr>
      <w:tabs>
        <w:tab w:val="clear" w:pos="4536"/>
        <w:tab w:val="clear" w:pos="9072"/>
        <w:tab w:val="center" w:pos="4820"/>
        <w:tab w:val="right" w:pos="9639"/>
      </w:tabs>
    </w:pPr>
    <w:rPr>
      <w:rFonts w:asciiTheme="majorHAnsi" w:hAnsiTheme="majorHAnsi" w:cstheme="majorHAnsi"/>
      <w:bCs/>
      <w:sz w:val="16"/>
      <w:szCs w:val="16"/>
    </w:rPr>
  </w:style>
  <w:style w:type="character" w:customStyle="1" w:styleId="RelecteursCar">
    <w:name w:val="Relecteurs Car"/>
    <w:basedOn w:val="PieddepageCar"/>
    <w:link w:val="Relecteurs"/>
    <w:rsid w:val="00B3242E"/>
    <w:rPr>
      <w:rFonts w:asciiTheme="majorHAnsi" w:eastAsia="DejaVu Sans" w:hAnsiTheme="majorHAnsi" w:cstheme="majorHAnsi"/>
      <w:bCs/>
      <w:kern w:val="3"/>
      <w:sz w:val="16"/>
      <w:szCs w:val="16"/>
      <w:lang w:eastAsia="fr-FR"/>
    </w:rPr>
  </w:style>
  <w:style w:type="paragraph" w:styleId="Paragraphedeliste">
    <w:name w:val="List Paragraph"/>
    <w:basedOn w:val="Normal"/>
    <w:autoRedefine/>
    <w:uiPriority w:val="34"/>
    <w:qFormat/>
    <w:rsid w:val="00B3242E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Cs w:val="22"/>
      <w:lang w:eastAsia="en-US"/>
    </w:rPr>
  </w:style>
  <w:style w:type="table" w:styleId="Grilleclaire-Accent1">
    <w:name w:val="Light Grid Accent 1"/>
    <w:basedOn w:val="TableauNormal"/>
    <w:uiPriority w:val="62"/>
    <w:rsid w:val="00221CBD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7448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44894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7"/>
      <w:szCs w:val="27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44894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744894"/>
    <w:pPr>
      <w:suppressAutoHyphens w:val="0"/>
      <w:autoSpaceDE w:val="0"/>
      <w:spacing w:line="243" w:lineRule="exact"/>
      <w:ind w:left="85"/>
      <w:jc w:val="center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F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paragraph" w:customStyle="1" w:styleId="Question">
    <w:name w:val="Question"/>
    <w:basedOn w:val="Listenumros"/>
    <w:qFormat/>
    <w:rsid w:val="001C5EA7"/>
    <w:pPr>
      <w:numPr>
        <w:numId w:val="41"/>
      </w:numPr>
      <w:spacing w:after="480"/>
      <w:ind w:left="680" w:hanging="680"/>
      <w:contextualSpacing w:val="0"/>
      <w:jc w:val="both"/>
    </w:pPr>
    <w:rPr>
      <w:rFonts w:asciiTheme="minorHAnsi" w:hAnsiTheme="minorHAnsi"/>
    </w:rPr>
  </w:style>
  <w:style w:type="paragraph" w:styleId="Listenumros">
    <w:name w:val="List Number"/>
    <w:basedOn w:val="Normal"/>
    <w:uiPriority w:val="99"/>
    <w:semiHidden/>
    <w:unhideWhenUsed/>
    <w:rsid w:val="007A5EEF"/>
    <w:pPr>
      <w:numPr>
        <w:numId w:val="40"/>
      </w:numPr>
      <w:contextualSpacing/>
    </w:pPr>
  </w:style>
  <w:style w:type="character" w:customStyle="1" w:styleId="Caractresdenotedebasdepage">
    <w:name w:val="Caractères de note de bas de page"/>
    <w:rsid w:val="008F588E"/>
    <w:rPr>
      <w:vertAlign w:val="superscript"/>
    </w:rPr>
  </w:style>
  <w:style w:type="table" w:styleId="TableauGrille6Couleur-Accentuation1">
    <w:name w:val="Grid Table 6 Colorful Accent 1"/>
    <w:basedOn w:val="TableauNormal"/>
    <w:uiPriority w:val="51"/>
    <w:rsid w:val="008F588E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hyperlink" Target="https://livesql.oracle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file:///D:\Personnel\Dropbox\Travail\Enseignements\Aix-Marseille%20Universit&#233;\DUT%20G&#233;nie%20Informatique\Conception%20De%20Documents%20Et%20D'Interfaces%20Num&#233;riques\TD\www.mickael-martin-nevot.com" TargetMode="External"/><Relationship Id="rId14" Type="http://schemas.openxmlformats.org/officeDocument/2006/relationships/diagramColors" Target="diagrams/colors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nel\Dropbox\Travail\Enseignements\_identit&#233;-graphique\mod&#232;les\mod&#232;le-word.dotm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E1B6C0-4E22-405B-A050-640396F9868B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74A188C0-BA60-42F4-A38A-A1DFF35042BE}">
      <dgm:prSet phldrT="[Texte]">
        <dgm:style>
          <a:lnRef idx="1">
            <a:schemeClr val="accent5"/>
          </a:lnRef>
          <a:fillRef idx="2">
            <a:schemeClr val="accent5"/>
          </a:fillRef>
          <a:effectRef idx="1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PPNINFO</a:t>
          </a:r>
        </a:p>
      </dgm:t>
    </dgm:pt>
    <dgm:pt modelId="{E02691DE-6630-4272-BCA5-8DEDFE7E7EFA}" type="sibTrans" cxnId="{B64F94FF-ECD4-471B-849A-52DF9A794142}">
      <dgm:prSet/>
      <dgm:spPr/>
      <dgm:t>
        <a:bodyPr/>
        <a:lstStyle/>
        <a:p>
          <a:endParaRPr lang="fr-FR"/>
        </a:p>
      </dgm:t>
    </dgm:pt>
    <dgm:pt modelId="{C9F6BA45-CB4C-4D25-84DE-9455FD4B09BC}" type="parTrans" cxnId="{B64F94FF-ECD4-471B-849A-52DF9A794142}">
      <dgm:prSet/>
      <dgm:spPr/>
      <dgm:t>
        <a:bodyPr/>
        <a:lstStyle/>
        <a:p>
          <a:endParaRPr lang="fr-FR"/>
        </a:p>
      </dgm:t>
    </dgm:pt>
    <dgm:pt modelId="{5C81E11B-335C-402B-BC65-A33899DA7B06}">
      <dgm:prSet phldrT="[Texte]"/>
      <dgm:spPr/>
      <dgm:t>
        <a:bodyPr/>
        <a:lstStyle/>
        <a:p>
          <a:r>
            <a:rPr lang="fr-FR"/>
            <a:t>PINFO1</a:t>
          </a:r>
        </a:p>
      </dgm:t>
    </dgm:pt>
    <dgm:pt modelId="{95AB85BC-3F9A-4BD6-B7DC-DDBF3CA82708}" type="sibTrans" cxnId="{453143CC-BBA7-490A-B275-0C2775D684D7}">
      <dgm:prSet/>
      <dgm:spPr/>
      <dgm:t>
        <a:bodyPr/>
        <a:lstStyle/>
        <a:p>
          <a:endParaRPr lang="fr-FR"/>
        </a:p>
      </dgm:t>
    </dgm:pt>
    <dgm:pt modelId="{859DE27D-E585-4EA0-B82A-81E111DE315E}" type="parTrans" cxnId="{453143CC-BBA7-490A-B275-0C2775D684D7}">
      <dgm:prSet/>
      <dgm:spPr/>
      <dgm:t>
        <a:bodyPr/>
        <a:lstStyle/>
        <a:p>
          <a:endParaRPr lang="fr-FR"/>
        </a:p>
      </dgm:t>
    </dgm:pt>
    <dgm:pt modelId="{7D7C43D6-EBC4-4527-B93D-4DEA02DD64A8}">
      <dgm:prSet phldrT="[Texte]"/>
      <dgm:spPr/>
      <dgm:t>
        <a:bodyPr/>
        <a:lstStyle/>
        <a:p>
          <a:r>
            <a:rPr lang="fr-FR"/>
            <a:t>PINFO2</a:t>
          </a:r>
        </a:p>
      </dgm:t>
    </dgm:pt>
    <dgm:pt modelId="{5996EA52-8CB4-4F9B-9F90-9D9AE7387A9F}" type="sibTrans" cxnId="{F9D00227-5E68-4D37-BF6D-B1EB098471AE}">
      <dgm:prSet/>
      <dgm:spPr/>
      <dgm:t>
        <a:bodyPr/>
        <a:lstStyle/>
        <a:p>
          <a:endParaRPr lang="fr-FR"/>
        </a:p>
      </dgm:t>
    </dgm:pt>
    <dgm:pt modelId="{53C7A12D-3E52-4544-A9DC-D2C953D504E8}" type="parTrans" cxnId="{F9D00227-5E68-4D37-BF6D-B1EB098471AE}">
      <dgm:prSet/>
      <dgm:spPr/>
      <dgm:t>
        <a:bodyPr/>
        <a:lstStyle/>
        <a:p>
          <a:endParaRPr lang="fr-FR"/>
        </a:p>
      </dgm:t>
    </dgm:pt>
    <dgm:pt modelId="{508C3D23-3C76-441D-850F-7EE9CFE3ED67}">
      <dgm:prSet phldrT="[Texte]"/>
      <dgm:spPr/>
      <dgm:t>
        <a:bodyPr/>
        <a:lstStyle/>
        <a:p>
          <a:r>
            <a:rPr lang="fr-FR"/>
            <a:t>PCC1</a:t>
          </a:r>
        </a:p>
      </dgm:t>
    </dgm:pt>
    <dgm:pt modelId="{C240AFB6-58E9-4EBB-8985-C8913AB09EE9}" type="sibTrans" cxnId="{35B47A27-58A7-4073-93D7-B97919FA9B90}">
      <dgm:prSet/>
      <dgm:spPr/>
      <dgm:t>
        <a:bodyPr/>
        <a:lstStyle/>
        <a:p>
          <a:endParaRPr lang="fr-FR"/>
        </a:p>
      </dgm:t>
    </dgm:pt>
    <dgm:pt modelId="{8EF5A861-233F-4621-84D6-790046AB8A55}" type="parTrans" cxnId="{35B47A27-58A7-4073-93D7-B97919FA9B90}">
      <dgm:prSet/>
      <dgm:spPr/>
      <dgm:t>
        <a:bodyPr/>
        <a:lstStyle/>
        <a:p>
          <a:endParaRPr lang="fr-FR"/>
        </a:p>
      </dgm:t>
    </dgm:pt>
    <dgm:pt modelId="{D6CB758A-6666-46A0-8FE0-9C84CBB3C033}">
      <dgm:prSet phldrT="[Texte]"/>
      <dgm:spPr/>
      <dgm:t>
        <a:bodyPr/>
        <a:lstStyle/>
        <a:p>
          <a:r>
            <a:rPr lang="fr-FR"/>
            <a:t>PCC2</a:t>
          </a:r>
        </a:p>
      </dgm:t>
    </dgm:pt>
    <dgm:pt modelId="{9A115C36-6BFA-4DCB-ADEB-F1ACDABB6704}" type="sibTrans" cxnId="{94FC29DC-F408-4873-817F-C1FA8D980D67}">
      <dgm:prSet/>
      <dgm:spPr/>
      <dgm:t>
        <a:bodyPr/>
        <a:lstStyle/>
        <a:p>
          <a:endParaRPr lang="fr-FR"/>
        </a:p>
      </dgm:t>
    </dgm:pt>
    <dgm:pt modelId="{5E5CEB3E-4BA0-4467-AB8A-8EA6E78C1EAC}" type="parTrans" cxnId="{94FC29DC-F408-4873-817F-C1FA8D980D67}">
      <dgm:prSet/>
      <dgm:spPr/>
      <dgm:t>
        <a:bodyPr/>
        <a:lstStyle/>
        <a:p>
          <a:endParaRPr lang="fr-FR"/>
        </a:p>
      </dgm:t>
    </dgm:pt>
    <dgm:pt modelId="{D9432FDC-74C2-4230-A013-D814427D0CE9}">
      <dgm:prSet phldrT="[Texte]"/>
      <dgm:spPr/>
      <dgm:t>
        <a:bodyPr/>
        <a:lstStyle/>
        <a:p>
          <a:r>
            <a:rPr lang="fr-FR"/>
            <a:t>EGO</a:t>
          </a:r>
        </a:p>
      </dgm:t>
    </dgm:pt>
    <dgm:pt modelId="{BC9531AE-17C8-4865-B118-34A0A22DA078}" type="sibTrans" cxnId="{CD27E01E-73CA-4444-ADC0-ABB100EFB144}">
      <dgm:prSet/>
      <dgm:spPr/>
      <dgm:t>
        <a:bodyPr/>
        <a:lstStyle/>
        <a:p>
          <a:endParaRPr lang="fr-FR"/>
        </a:p>
      </dgm:t>
    </dgm:pt>
    <dgm:pt modelId="{E5315DDD-D54E-4756-BB56-D3F2D28D769D}" type="parTrans" cxnId="{CD27E01E-73CA-4444-ADC0-ABB100EFB144}">
      <dgm:prSet/>
      <dgm:spPr/>
      <dgm:t>
        <a:bodyPr/>
        <a:lstStyle/>
        <a:p>
          <a:endParaRPr lang="fr-FR"/>
        </a:p>
      </dgm:t>
    </dgm:pt>
    <dgm:pt modelId="{BE6DCF00-192B-4147-A1C5-E59E9276A4DC}">
      <dgm:prSet phldrT="[Texte]"/>
      <dgm:spPr/>
      <dgm:t>
        <a:bodyPr/>
        <a:lstStyle/>
        <a:p>
          <a:r>
            <a:rPr lang="fr-FR"/>
            <a:t>OMGL</a:t>
          </a:r>
        </a:p>
      </dgm:t>
    </dgm:pt>
    <dgm:pt modelId="{5E748DD6-2E39-4113-A195-FE2E41389915}" type="parTrans" cxnId="{E626A57E-9763-42B9-979B-8573C9D5A0DA}">
      <dgm:prSet/>
      <dgm:spPr/>
      <dgm:t>
        <a:bodyPr/>
        <a:lstStyle/>
        <a:p>
          <a:endParaRPr lang="fr-FR"/>
        </a:p>
      </dgm:t>
    </dgm:pt>
    <dgm:pt modelId="{E33819D1-A127-4E35-B842-1CB06DFD12E0}" type="sibTrans" cxnId="{E626A57E-9763-42B9-979B-8573C9D5A0DA}">
      <dgm:prSet/>
      <dgm:spPr/>
      <dgm:t>
        <a:bodyPr/>
        <a:lstStyle/>
        <a:p>
          <a:endParaRPr lang="fr-FR"/>
        </a:p>
      </dgm:t>
    </dgm:pt>
    <dgm:pt modelId="{039318AB-C10F-40BE-AFDD-1EE094A029D9}">
      <dgm:prSet phldrT="[Texte]"/>
      <dgm:spPr/>
      <dgm:t>
        <a:bodyPr/>
        <a:lstStyle/>
        <a:p>
          <a:r>
            <a:rPr lang="fr-FR"/>
            <a:t>ASR</a:t>
          </a:r>
        </a:p>
      </dgm:t>
    </dgm:pt>
    <dgm:pt modelId="{82BC2BFB-6046-4211-8E25-C7567B191DDC}" type="parTrans" cxnId="{8BAD8488-6E83-4287-A928-BF3D68AC0B62}">
      <dgm:prSet/>
      <dgm:spPr/>
      <dgm:t>
        <a:bodyPr/>
        <a:lstStyle/>
        <a:p>
          <a:endParaRPr lang="fr-FR"/>
        </a:p>
      </dgm:t>
    </dgm:pt>
    <dgm:pt modelId="{0C02E95A-E61A-43F3-BA5A-9882C0620926}" type="sibTrans" cxnId="{8BAD8488-6E83-4287-A928-BF3D68AC0B62}">
      <dgm:prSet/>
      <dgm:spPr/>
      <dgm:t>
        <a:bodyPr/>
        <a:lstStyle/>
        <a:p>
          <a:endParaRPr lang="fr-FR"/>
        </a:p>
      </dgm:t>
    </dgm:pt>
    <dgm:pt modelId="{7409EBFC-6777-40B8-8AF8-704DC22C97FB}">
      <dgm:prSet phldrT="[Texte]"/>
      <dgm:spPr/>
      <dgm:t>
        <a:bodyPr/>
        <a:lstStyle/>
        <a:p>
          <a:r>
            <a:rPr lang="fr-FR"/>
            <a:t>OMGL1</a:t>
          </a:r>
        </a:p>
      </dgm:t>
    </dgm:pt>
    <dgm:pt modelId="{B19A71D8-E271-4827-AA31-12B6A5638FBB}" type="parTrans" cxnId="{1FA13C21-7248-4E58-8FCA-D0EB52460F1D}">
      <dgm:prSet/>
      <dgm:spPr/>
      <dgm:t>
        <a:bodyPr/>
        <a:lstStyle/>
        <a:p>
          <a:endParaRPr lang="fr-FR"/>
        </a:p>
      </dgm:t>
    </dgm:pt>
    <dgm:pt modelId="{211508B1-975D-4A33-A5CE-C1CC4AE987D1}" type="sibTrans" cxnId="{1FA13C21-7248-4E58-8FCA-D0EB52460F1D}">
      <dgm:prSet/>
      <dgm:spPr/>
      <dgm:t>
        <a:bodyPr/>
        <a:lstStyle/>
        <a:p>
          <a:endParaRPr lang="fr-FR"/>
        </a:p>
      </dgm:t>
    </dgm:pt>
    <dgm:pt modelId="{F52739A2-ED87-4EA0-A4CF-B734566ED4B1}">
      <dgm:prSet phldrT="[Texte]"/>
      <dgm:spPr/>
      <dgm:t>
        <a:bodyPr/>
        <a:lstStyle/>
        <a:p>
          <a:r>
            <a:rPr lang="fr-FR"/>
            <a:t>OMGL2</a:t>
          </a:r>
        </a:p>
      </dgm:t>
    </dgm:pt>
    <dgm:pt modelId="{B4A8781A-E620-44AE-8D45-25ACC27BE1EA}" type="parTrans" cxnId="{6C849AAD-EDB8-4AB9-84E9-B8417A6AECC2}">
      <dgm:prSet/>
      <dgm:spPr/>
      <dgm:t>
        <a:bodyPr/>
        <a:lstStyle/>
        <a:p>
          <a:endParaRPr lang="fr-FR"/>
        </a:p>
      </dgm:t>
    </dgm:pt>
    <dgm:pt modelId="{48B4AB91-FEC0-4C20-AA0A-2B4F69BA6DA2}" type="sibTrans" cxnId="{6C849AAD-EDB8-4AB9-84E9-B8417A6AECC2}">
      <dgm:prSet/>
      <dgm:spPr/>
      <dgm:t>
        <a:bodyPr/>
        <a:lstStyle/>
        <a:p>
          <a:endParaRPr lang="fr-FR"/>
        </a:p>
      </dgm:t>
    </dgm:pt>
    <dgm:pt modelId="{2444E113-757E-4C78-85AC-B21C9107EE56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ACSI</a:t>
          </a:r>
        </a:p>
      </dgm:t>
    </dgm:pt>
    <dgm:pt modelId="{A7E42751-EE5E-4D6F-8D99-4DEC84CF984E}" type="parTrans" cxnId="{960D4928-B35E-4C29-9A1F-F139239FEE31}">
      <dgm:prSet/>
      <dgm:spPr/>
      <dgm:t>
        <a:bodyPr/>
        <a:lstStyle/>
        <a:p>
          <a:endParaRPr lang="fr-FR"/>
        </a:p>
      </dgm:t>
    </dgm:pt>
    <dgm:pt modelId="{69E3B5F7-90F9-4AAD-B056-5F7D765A6375}" type="sibTrans" cxnId="{960D4928-B35E-4C29-9A1F-F139239FEE31}">
      <dgm:prSet/>
      <dgm:spPr/>
      <dgm:t>
        <a:bodyPr/>
        <a:lstStyle/>
        <a:p>
          <a:endParaRPr lang="fr-FR"/>
        </a:p>
      </dgm:t>
    </dgm:pt>
    <dgm:pt modelId="{980404B8-97E0-4602-AD69-7A795643BD1D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CAS1</a:t>
          </a:r>
        </a:p>
      </dgm:t>
    </dgm:pt>
    <dgm:pt modelId="{FEC6E01A-2FD0-4618-A100-3B5BD3085712}" type="parTrans" cxnId="{93515B3E-5BA4-440E-9479-917B479CB3A5}">
      <dgm:prSet/>
      <dgm:spPr/>
      <dgm:t>
        <a:bodyPr/>
        <a:lstStyle/>
        <a:p>
          <a:endParaRPr lang="fr-FR"/>
        </a:p>
      </dgm:t>
    </dgm:pt>
    <dgm:pt modelId="{507FB5EE-78F7-4392-8F09-CB04DA0FED39}" type="sibTrans" cxnId="{93515B3E-5BA4-440E-9479-917B479CB3A5}">
      <dgm:prSet/>
      <dgm:spPr/>
      <dgm:t>
        <a:bodyPr/>
        <a:lstStyle/>
        <a:p>
          <a:endParaRPr lang="fr-FR"/>
        </a:p>
      </dgm:t>
    </dgm:pt>
    <dgm:pt modelId="{0881B0A3-9474-4F7D-A542-FB4BC9CB0288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CAS2</a:t>
          </a:r>
        </a:p>
      </dgm:t>
    </dgm:pt>
    <dgm:pt modelId="{B0ECA94F-4D1D-4DE4-BECB-CACFF6D44BC0}" type="parTrans" cxnId="{39BA40E6-FC5F-44DB-BB06-DED55154D020}">
      <dgm:prSet/>
      <dgm:spPr/>
      <dgm:t>
        <a:bodyPr/>
        <a:lstStyle/>
        <a:p>
          <a:endParaRPr lang="fr-FR"/>
        </a:p>
      </dgm:t>
    </dgm:pt>
    <dgm:pt modelId="{E2CB2D0B-02E6-4168-AED8-1FF3B1B8585F}" type="sibTrans" cxnId="{39BA40E6-FC5F-44DB-BB06-DED55154D020}">
      <dgm:prSet/>
      <dgm:spPr/>
      <dgm:t>
        <a:bodyPr/>
        <a:lstStyle/>
        <a:p>
          <a:endParaRPr lang="fr-FR"/>
        </a:p>
      </dgm:t>
    </dgm:pt>
    <dgm:pt modelId="{971C7973-70C0-407E-A014-9E66F1E1E3F5}">
      <dgm:prSet phldrT="[Texte]"/>
      <dgm:spPr/>
      <dgm:t>
        <a:bodyPr/>
        <a:lstStyle/>
        <a:p>
          <a:r>
            <a:rPr lang="fr-FR"/>
            <a:t>ASR1</a:t>
          </a:r>
        </a:p>
      </dgm:t>
    </dgm:pt>
    <dgm:pt modelId="{72B8A0ED-BB77-40A4-A358-7997E48F0BCF}" type="parTrans" cxnId="{28D76FC4-EA5B-4265-91B6-B58F39B46761}">
      <dgm:prSet/>
      <dgm:spPr/>
      <dgm:t>
        <a:bodyPr/>
        <a:lstStyle/>
        <a:p>
          <a:endParaRPr lang="fr-FR"/>
        </a:p>
      </dgm:t>
    </dgm:pt>
    <dgm:pt modelId="{E40997C6-CC3F-47B7-8B3B-1E33A7489859}" type="sibTrans" cxnId="{28D76FC4-EA5B-4265-91B6-B58F39B46761}">
      <dgm:prSet/>
      <dgm:spPr/>
      <dgm:t>
        <a:bodyPr/>
        <a:lstStyle/>
        <a:p>
          <a:endParaRPr lang="fr-FR"/>
        </a:p>
      </dgm:t>
    </dgm:pt>
    <dgm:pt modelId="{3008B894-53F2-4388-A846-BF029EBA20E7}">
      <dgm:prSet phldrT="[Texte]"/>
      <dgm:spPr/>
      <dgm:t>
        <a:bodyPr/>
        <a:lstStyle/>
        <a:p>
          <a:r>
            <a:rPr lang="fr-FR"/>
            <a:t>AP</a:t>
          </a:r>
        </a:p>
      </dgm:t>
    </dgm:pt>
    <dgm:pt modelId="{E12BBC03-0FCC-47F5-A1FC-96538CF3C759}" type="parTrans" cxnId="{314E9C15-6D80-4EC8-BEF9-C7F291EC240D}">
      <dgm:prSet/>
      <dgm:spPr/>
      <dgm:t>
        <a:bodyPr/>
        <a:lstStyle/>
        <a:p>
          <a:endParaRPr lang="fr-FR"/>
        </a:p>
      </dgm:t>
    </dgm:pt>
    <dgm:pt modelId="{ED514D1C-BA2C-4C7B-8F75-C774CCE5BE5D}" type="sibTrans" cxnId="{314E9C15-6D80-4EC8-BEF9-C7F291EC240D}">
      <dgm:prSet/>
      <dgm:spPr/>
      <dgm:t>
        <a:bodyPr/>
        <a:lstStyle/>
        <a:p>
          <a:endParaRPr lang="fr-FR"/>
        </a:p>
      </dgm:t>
    </dgm:pt>
    <dgm:pt modelId="{97AAF1D8-1A7F-4BC4-9718-5DEB70DF4180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C++</a:t>
          </a:r>
        </a:p>
      </dgm:t>
    </dgm:pt>
    <dgm:pt modelId="{0AF76FE7-34A9-4990-98A1-C51CD1E88F37}" type="parTrans" cxnId="{B6845C80-D76F-4645-AF7A-BC0D0E795319}">
      <dgm:prSet/>
      <dgm:spPr/>
      <dgm:t>
        <a:bodyPr/>
        <a:lstStyle/>
        <a:p>
          <a:endParaRPr lang="fr-FR"/>
        </a:p>
      </dgm:t>
    </dgm:pt>
    <dgm:pt modelId="{96DBB460-5713-412D-AE3C-DECEECAF95F6}" type="sibTrans" cxnId="{B6845C80-D76F-4645-AF7A-BC0D0E795319}">
      <dgm:prSet/>
      <dgm:spPr/>
      <dgm:t>
        <a:bodyPr/>
        <a:lstStyle/>
        <a:p>
          <a:endParaRPr lang="fr-FR"/>
        </a:p>
      </dgm:t>
    </dgm:pt>
    <dgm:pt modelId="{0B57CC55-19E7-451F-836C-91B636D9CC90}">
      <dgm:prSet phldrT="[Texte]"/>
      <dgm:spPr/>
      <dgm:t>
        <a:bodyPr/>
        <a:lstStyle/>
        <a:p>
          <a:r>
            <a:rPr lang="fr-FR"/>
            <a:t>AP1</a:t>
          </a:r>
        </a:p>
      </dgm:t>
    </dgm:pt>
    <dgm:pt modelId="{C1556475-55DA-4BD1-99A3-052C1AEB6F6A}" type="sibTrans" cxnId="{686D766E-22D6-4F7C-9F35-C573133C7E08}">
      <dgm:prSet/>
      <dgm:spPr/>
      <dgm:t>
        <a:bodyPr/>
        <a:lstStyle/>
        <a:p>
          <a:endParaRPr lang="fr-FR"/>
        </a:p>
      </dgm:t>
    </dgm:pt>
    <dgm:pt modelId="{C3E8A10A-AA72-4212-AC32-C3A432433387}" type="parTrans" cxnId="{686D766E-22D6-4F7C-9F35-C573133C7E08}">
      <dgm:prSet/>
      <dgm:spPr/>
      <dgm:t>
        <a:bodyPr/>
        <a:lstStyle/>
        <a:p>
          <a:endParaRPr lang="fr-FR"/>
        </a:p>
      </dgm:t>
    </dgm:pt>
    <dgm:pt modelId="{7DE52D7C-FE9D-4639-8C8D-D3085B5FEEAE}">
      <dgm:prSet phldrT="[Texte]"/>
      <dgm:spPr/>
      <dgm:t>
        <a:bodyPr/>
        <a:lstStyle/>
        <a:p>
          <a:r>
            <a:rPr lang="fr-FR"/>
            <a:t>MATH2</a:t>
          </a:r>
        </a:p>
      </dgm:t>
    </dgm:pt>
    <dgm:pt modelId="{A22169BB-A8B1-4AD7-A2E0-F56D03B76E7A}" type="parTrans" cxnId="{E96A2CF1-1F44-43DA-BF46-AC2C0DC88E85}">
      <dgm:prSet/>
      <dgm:spPr/>
      <dgm:t>
        <a:bodyPr/>
        <a:lstStyle/>
        <a:p>
          <a:endParaRPr lang="fr-FR"/>
        </a:p>
      </dgm:t>
    </dgm:pt>
    <dgm:pt modelId="{09E15293-AED7-48B8-8788-12A6A01F0C98}" type="sibTrans" cxnId="{E96A2CF1-1F44-43DA-BF46-AC2C0DC88E85}">
      <dgm:prSet/>
      <dgm:spPr/>
      <dgm:t>
        <a:bodyPr/>
        <a:lstStyle/>
        <a:p>
          <a:endParaRPr lang="fr-FR"/>
        </a:p>
      </dgm:t>
    </dgm:pt>
    <dgm:pt modelId="{A947171E-8AD4-457B-BDBC-EFBB116B286B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MATH1</a:t>
          </a:r>
        </a:p>
      </dgm:t>
    </dgm:pt>
    <dgm:pt modelId="{EEE058D9-A396-4D0E-8D33-216B7D0D47EE}" type="parTrans" cxnId="{6FE76135-72C7-4F16-A412-BA6B7909CE05}">
      <dgm:prSet/>
      <dgm:spPr/>
      <dgm:t>
        <a:bodyPr/>
        <a:lstStyle/>
        <a:p>
          <a:endParaRPr lang="fr-FR"/>
        </a:p>
      </dgm:t>
    </dgm:pt>
    <dgm:pt modelId="{BA985DDE-1CF2-48C2-B6C7-C34625E7616F}" type="sibTrans" cxnId="{6FE76135-72C7-4F16-A412-BA6B7909CE05}">
      <dgm:prSet/>
      <dgm:spPr/>
      <dgm:t>
        <a:bodyPr/>
        <a:lstStyle/>
        <a:p>
          <a:endParaRPr lang="fr-FR"/>
        </a:p>
      </dgm:t>
    </dgm:pt>
    <dgm:pt modelId="{84D20159-051D-46A6-80BE-4FD70E638380}">
      <dgm:prSet phldrT="[Texte]"/>
      <dgm:spPr/>
      <dgm:t>
        <a:bodyPr/>
        <a:lstStyle/>
        <a:p>
          <a:r>
            <a:rPr lang="fr-FR"/>
            <a:t>LANG1</a:t>
          </a:r>
        </a:p>
      </dgm:t>
    </dgm:pt>
    <dgm:pt modelId="{AAB19172-BF0C-42D9-A7BE-60C789BD3B56}" type="parTrans" cxnId="{98E5A0CD-2E15-490E-8CC0-0AF7CB512DCE}">
      <dgm:prSet/>
      <dgm:spPr/>
      <dgm:t>
        <a:bodyPr/>
        <a:lstStyle/>
        <a:p>
          <a:endParaRPr lang="fr-FR"/>
        </a:p>
      </dgm:t>
    </dgm:pt>
    <dgm:pt modelId="{83A75559-928D-4C3A-A417-E41395D4E1C4}" type="sibTrans" cxnId="{98E5A0CD-2E15-490E-8CC0-0AF7CB512DCE}">
      <dgm:prSet/>
      <dgm:spPr/>
      <dgm:t>
        <a:bodyPr/>
        <a:lstStyle/>
        <a:p>
          <a:endParaRPr lang="fr-FR"/>
        </a:p>
      </dgm:t>
    </dgm:pt>
    <dgm:pt modelId="{0B412797-2A8F-47B7-99FA-2B062F948171}">
      <dgm:prSet phldrT="[Texte]"/>
      <dgm:spPr/>
      <dgm:t>
        <a:bodyPr/>
        <a:lstStyle/>
        <a:p>
          <a:r>
            <a:rPr lang="fr-FR"/>
            <a:t>LANG2</a:t>
          </a:r>
        </a:p>
      </dgm:t>
    </dgm:pt>
    <dgm:pt modelId="{2C38BFBA-2526-44B3-8A82-FDE63033B7E5}" type="parTrans" cxnId="{3B07C5E9-B84E-47F6-B646-10BBAAC530E0}">
      <dgm:prSet/>
      <dgm:spPr/>
      <dgm:t>
        <a:bodyPr/>
        <a:lstStyle/>
        <a:p>
          <a:endParaRPr lang="fr-FR"/>
        </a:p>
      </dgm:t>
    </dgm:pt>
    <dgm:pt modelId="{9BB30A24-F987-4BEF-8436-0BE741FE9F1B}" type="sibTrans" cxnId="{3B07C5E9-B84E-47F6-B646-10BBAAC530E0}">
      <dgm:prSet/>
      <dgm:spPr/>
      <dgm:t>
        <a:bodyPr/>
        <a:lstStyle/>
        <a:p>
          <a:endParaRPr lang="fr-FR"/>
        </a:p>
      </dgm:t>
    </dgm:pt>
    <dgm:pt modelId="{18B92CF3-168B-4D26-8904-FC7CCB01CDD3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RES</a:t>
          </a:r>
        </a:p>
      </dgm:t>
    </dgm:pt>
    <dgm:pt modelId="{491C92E1-647F-4921-94C2-6D262B9E3B38}" type="parTrans" cxnId="{51B39E2A-65C9-4798-90CE-897911E3BED7}">
      <dgm:prSet/>
      <dgm:spPr/>
      <dgm:t>
        <a:bodyPr/>
        <a:lstStyle/>
        <a:p>
          <a:endParaRPr lang="fr-FR"/>
        </a:p>
      </dgm:t>
    </dgm:pt>
    <dgm:pt modelId="{D9136896-E65C-4092-A258-1DFC80FB0711}" type="sibTrans" cxnId="{51B39E2A-65C9-4798-90CE-897911E3BED7}">
      <dgm:prSet/>
      <dgm:spPr/>
      <dgm:t>
        <a:bodyPr/>
        <a:lstStyle/>
        <a:p>
          <a:endParaRPr lang="fr-FR"/>
        </a:p>
      </dgm:t>
    </dgm:pt>
    <dgm:pt modelId="{BE700510-CFB2-40F7-8D01-5D59CC347562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SYS</a:t>
          </a:r>
        </a:p>
      </dgm:t>
    </dgm:pt>
    <dgm:pt modelId="{83B28CCB-6566-4B73-B1FF-DD0B76BBAAF0}" type="parTrans" cxnId="{74523943-492F-41C1-AA99-AF1C5C380C01}">
      <dgm:prSet/>
      <dgm:spPr/>
      <dgm:t>
        <a:bodyPr/>
        <a:lstStyle/>
        <a:p>
          <a:endParaRPr lang="fr-FR"/>
        </a:p>
      </dgm:t>
    </dgm:pt>
    <dgm:pt modelId="{7D1778E9-9F08-404B-89EC-9317D1438D7E}" type="sibTrans" cxnId="{74523943-492F-41C1-AA99-AF1C5C380C01}">
      <dgm:prSet/>
      <dgm:spPr/>
      <dgm:t>
        <a:bodyPr/>
        <a:lstStyle/>
        <a:p>
          <a:endParaRPr lang="fr-FR"/>
        </a:p>
      </dgm:t>
    </dgm:pt>
    <dgm:pt modelId="{E23DF0F9-031E-4F2C-B484-2B8D2413EFAC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ADA</a:t>
          </a:r>
        </a:p>
      </dgm:t>
    </dgm:pt>
    <dgm:pt modelId="{9A0D1E50-A28E-4E35-B906-93F9858C964D}" type="parTrans" cxnId="{CAD74F43-4EE1-4316-9265-F3B9ADA0996B}">
      <dgm:prSet/>
      <dgm:spPr/>
      <dgm:t>
        <a:bodyPr/>
        <a:lstStyle/>
        <a:p>
          <a:endParaRPr lang="fr-FR"/>
        </a:p>
      </dgm:t>
    </dgm:pt>
    <dgm:pt modelId="{32017BBE-E825-44C3-813B-958404A9331B}" type="sibTrans" cxnId="{CAD74F43-4EE1-4316-9265-F3B9ADA0996B}">
      <dgm:prSet/>
      <dgm:spPr/>
      <dgm:t>
        <a:bodyPr/>
        <a:lstStyle/>
        <a:p>
          <a:endParaRPr lang="fr-FR"/>
        </a:p>
      </dgm:t>
    </dgm:pt>
    <dgm:pt modelId="{9DDB8FBF-9125-4FC3-B804-D5BBA3E34E75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PRL</a:t>
          </a:r>
        </a:p>
      </dgm:t>
    </dgm:pt>
    <dgm:pt modelId="{A4B4C03A-63A8-4CCF-A1D5-CC1484345978}" type="parTrans" cxnId="{A06BE93A-DF26-4CA0-8466-6CF602CBFA17}">
      <dgm:prSet/>
      <dgm:spPr/>
      <dgm:t>
        <a:bodyPr/>
        <a:lstStyle/>
        <a:p>
          <a:endParaRPr lang="fr-FR"/>
        </a:p>
      </dgm:t>
    </dgm:pt>
    <dgm:pt modelId="{A670B034-DF43-44B4-8668-6F1E0BF76A82}" type="sibTrans" cxnId="{A06BE93A-DF26-4CA0-8466-6CF602CBFA17}">
      <dgm:prSet/>
      <dgm:spPr/>
      <dgm:t>
        <a:bodyPr/>
        <a:lstStyle/>
        <a:p>
          <a:endParaRPr lang="fr-FR"/>
        </a:p>
      </dgm:t>
    </dgm:pt>
    <dgm:pt modelId="{89612644-C42B-4C20-8B5F-984E53AB6056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CPTA</a:t>
          </a:r>
        </a:p>
      </dgm:t>
    </dgm:pt>
    <dgm:pt modelId="{60F87B08-9829-49F6-B331-8B388385B645}" type="parTrans" cxnId="{B5F5C8B9-B18B-4B18-9067-7786E0109BDF}">
      <dgm:prSet/>
      <dgm:spPr/>
      <dgm:t>
        <a:bodyPr/>
        <a:lstStyle/>
        <a:p>
          <a:endParaRPr lang="fr-FR"/>
        </a:p>
      </dgm:t>
    </dgm:pt>
    <dgm:pt modelId="{9486C2B7-89C4-4695-827E-C4B3C307D3D0}" type="sibTrans" cxnId="{B5F5C8B9-B18B-4B18-9067-7786E0109BDF}">
      <dgm:prSet/>
      <dgm:spPr/>
      <dgm:t>
        <a:bodyPr/>
        <a:lstStyle/>
        <a:p>
          <a:endParaRPr lang="fr-FR"/>
        </a:p>
      </dgm:t>
    </dgm:pt>
    <dgm:pt modelId="{C397429B-977B-48C2-9BFC-FB46659EC942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ANGL1</a:t>
          </a:r>
        </a:p>
      </dgm:t>
    </dgm:pt>
    <dgm:pt modelId="{FB1177DC-1C1B-4AAA-BF8E-130DD6446209}" type="parTrans" cxnId="{6C2C40BF-980C-42C3-B828-DC4A7BEE7A7A}">
      <dgm:prSet/>
      <dgm:spPr/>
      <dgm:t>
        <a:bodyPr/>
        <a:lstStyle/>
        <a:p>
          <a:endParaRPr lang="fr-FR"/>
        </a:p>
      </dgm:t>
    </dgm:pt>
    <dgm:pt modelId="{97B223CE-07DB-4BDE-A6F7-D1667C416D17}" type="sibTrans" cxnId="{6C2C40BF-980C-42C3-B828-DC4A7BEE7A7A}">
      <dgm:prSet/>
      <dgm:spPr/>
      <dgm:t>
        <a:bodyPr/>
        <a:lstStyle/>
        <a:p>
          <a:endParaRPr lang="fr-FR"/>
        </a:p>
      </dgm:t>
    </dgm:pt>
    <dgm:pt modelId="{35F45D3C-46E4-4BD4-88A5-6951CD9793AE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ANGL2</a:t>
          </a:r>
        </a:p>
      </dgm:t>
    </dgm:pt>
    <dgm:pt modelId="{B6315884-EEBF-46EB-B876-89EF8AFC9C25}" type="parTrans" cxnId="{3D4A4374-6C55-411F-83F3-96F1C429DDC7}">
      <dgm:prSet/>
      <dgm:spPr/>
      <dgm:t>
        <a:bodyPr/>
        <a:lstStyle/>
        <a:p>
          <a:endParaRPr lang="fr-FR"/>
        </a:p>
      </dgm:t>
    </dgm:pt>
    <dgm:pt modelId="{75F9ECE5-2626-42A6-957E-DB23DD0FE311}" type="sibTrans" cxnId="{3D4A4374-6C55-411F-83F3-96F1C429DDC7}">
      <dgm:prSet/>
      <dgm:spPr/>
      <dgm:t>
        <a:bodyPr/>
        <a:lstStyle/>
        <a:p>
          <a:endParaRPr lang="fr-FR"/>
        </a:p>
      </dgm:t>
    </dgm:pt>
    <dgm:pt modelId="{B3CAA463-825F-477C-92CF-B5550F57CF90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MKTG</a:t>
          </a:r>
        </a:p>
      </dgm:t>
    </dgm:pt>
    <dgm:pt modelId="{B5B4544A-C610-4E37-8DB4-D0F1002EB883}" type="parTrans" cxnId="{559644A6-15EE-4A1C-BBB4-F4BE13B74670}">
      <dgm:prSet/>
      <dgm:spPr/>
      <dgm:t>
        <a:bodyPr/>
        <a:lstStyle/>
        <a:p>
          <a:endParaRPr lang="fr-FR"/>
        </a:p>
      </dgm:t>
    </dgm:pt>
    <dgm:pt modelId="{1B34B9F7-BF32-4B9D-8128-9FD54AD0ED5A}" type="sibTrans" cxnId="{559644A6-15EE-4A1C-BBB4-F4BE13B74670}">
      <dgm:prSet/>
      <dgm:spPr/>
      <dgm:t>
        <a:bodyPr/>
        <a:lstStyle/>
        <a:p>
          <a:endParaRPr lang="fr-FR"/>
        </a:p>
      </dgm:t>
    </dgm:pt>
    <dgm:pt modelId="{34B33001-990F-4F4B-A796-66DACADFD394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RO</a:t>
          </a:r>
        </a:p>
      </dgm:t>
    </dgm:pt>
    <dgm:pt modelId="{F07894C9-D690-4727-B72E-9C6320EB5E46}" type="parTrans" cxnId="{0165682E-586D-4929-9E5E-50FFB24FA720}">
      <dgm:prSet/>
      <dgm:spPr/>
      <dgm:t>
        <a:bodyPr/>
        <a:lstStyle/>
        <a:p>
          <a:endParaRPr lang="fr-FR"/>
        </a:p>
      </dgm:t>
    </dgm:pt>
    <dgm:pt modelId="{8C8DBBC7-9C45-470F-989F-FAEA91F71C7C}" type="sibTrans" cxnId="{0165682E-586D-4929-9E5E-50FFB24FA720}">
      <dgm:prSet/>
      <dgm:spPr/>
      <dgm:t>
        <a:bodyPr/>
        <a:lstStyle/>
        <a:p>
          <a:endParaRPr lang="fr-FR"/>
        </a:p>
      </dgm:t>
    </dgm:pt>
    <dgm:pt modelId="{44035ACF-7801-4BB4-8682-DED3C8ED70B8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BD</a:t>
          </a:r>
        </a:p>
      </dgm:t>
    </dgm:pt>
    <dgm:pt modelId="{AF8CC8FA-C81F-4388-8A59-45C78CF876FA}" type="parTrans" cxnId="{FA140027-783E-435D-828F-C9AC0CC57415}">
      <dgm:prSet/>
      <dgm:spPr/>
      <dgm:t>
        <a:bodyPr/>
        <a:lstStyle/>
        <a:p>
          <a:endParaRPr lang="fr-FR"/>
        </a:p>
      </dgm:t>
    </dgm:pt>
    <dgm:pt modelId="{3BC8B29B-D670-435B-B5E7-7BC7BE6996B6}" type="sibTrans" cxnId="{FA140027-783E-435D-828F-C9AC0CC57415}">
      <dgm:prSet/>
      <dgm:spPr/>
      <dgm:t>
        <a:bodyPr/>
        <a:lstStyle/>
        <a:p>
          <a:endParaRPr lang="fr-FR"/>
        </a:p>
      </dgm:t>
    </dgm:pt>
    <dgm:pt modelId="{93408068-6C01-4933-BB55-57E33B4AE146}" type="pres">
      <dgm:prSet presAssocID="{90E1B6C0-4E22-405B-A050-640396F9868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5276FE3-B623-4DE2-9A04-CBB9EA04E2DC}" type="pres">
      <dgm:prSet presAssocID="{74A188C0-BA60-42F4-A38A-A1DFF35042BE}" presName="hierRoot1" presStyleCnt="0">
        <dgm:presLayoutVars>
          <dgm:hierBranch val="init"/>
        </dgm:presLayoutVars>
      </dgm:prSet>
      <dgm:spPr/>
    </dgm:pt>
    <dgm:pt modelId="{D35A5810-9B50-49CB-A389-04D6C339896F}" type="pres">
      <dgm:prSet presAssocID="{74A188C0-BA60-42F4-A38A-A1DFF35042BE}" presName="rootComposite1" presStyleCnt="0"/>
      <dgm:spPr/>
    </dgm:pt>
    <dgm:pt modelId="{AF87A297-D60C-4CAF-8244-5A4CF770EC56}" type="pres">
      <dgm:prSet presAssocID="{74A188C0-BA60-42F4-A38A-A1DFF35042BE}" presName="rootText1" presStyleLbl="node0" presStyleIdx="0" presStyleCnt="1">
        <dgm:presLayoutVars>
          <dgm:chPref val="3"/>
        </dgm:presLayoutVars>
      </dgm:prSet>
      <dgm:spPr/>
    </dgm:pt>
    <dgm:pt modelId="{71131491-2157-4813-BCCC-3CF85C8AAC27}" type="pres">
      <dgm:prSet presAssocID="{74A188C0-BA60-42F4-A38A-A1DFF35042BE}" presName="rootConnector1" presStyleLbl="node1" presStyleIdx="0" presStyleCnt="0"/>
      <dgm:spPr/>
    </dgm:pt>
    <dgm:pt modelId="{3A9E1C96-7810-49D4-9FBA-B44404A1FAD0}" type="pres">
      <dgm:prSet presAssocID="{74A188C0-BA60-42F4-A38A-A1DFF35042BE}" presName="hierChild2" presStyleCnt="0"/>
      <dgm:spPr/>
    </dgm:pt>
    <dgm:pt modelId="{A38365FB-AF1E-4E8F-82EC-256F41CE5666}" type="pres">
      <dgm:prSet presAssocID="{859DE27D-E585-4EA0-B82A-81E111DE315E}" presName="Name37" presStyleLbl="parChTrans1D2" presStyleIdx="0" presStyleCnt="4"/>
      <dgm:spPr/>
    </dgm:pt>
    <dgm:pt modelId="{2BFB97AB-FAF0-4812-8643-BA314680FAF4}" type="pres">
      <dgm:prSet presAssocID="{5C81E11B-335C-402B-BC65-A33899DA7B06}" presName="hierRoot2" presStyleCnt="0">
        <dgm:presLayoutVars>
          <dgm:hierBranch val="init"/>
        </dgm:presLayoutVars>
      </dgm:prSet>
      <dgm:spPr/>
    </dgm:pt>
    <dgm:pt modelId="{FD730C1A-0205-473F-9C1E-0492FCEA5AB4}" type="pres">
      <dgm:prSet presAssocID="{5C81E11B-335C-402B-BC65-A33899DA7B06}" presName="rootComposite" presStyleCnt="0"/>
      <dgm:spPr/>
    </dgm:pt>
    <dgm:pt modelId="{C950FF95-172D-48EB-AD75-33A9A23B39A1}" type="pres">
      <dgm:prSet presAssocID="{5C81E11B-335C-402B-BC65-A33899DA7B06}" presName="rootText" presStyleLbl="node2" presStyleIdx="0" presStyleCnt="4">
        <dgm:presLayoutVars>
          <dgm:chPref val="3"/>
        </dgm:presLayoutVars>
      </dgm:prSet>
      <dgm:spPr/>
    </dgm:pt>
    <dgm:pt modelId="{BF868734-B9B1-4343-817D-B9E8227670C8}" type="pres">
      <dgm:prSet presAssocID="{5C81E11B-335C-402B-BC65-A33899DA7B06}" presName="rootConnector" presStyleLbl="node2" presStyleIdx="0" presStyleCnt="4"/>
      <dgm:spPr/>
    </dgm:pt>
    <dgm:pt modelId="{378DF3A8-91F3-482B-8B79-DBBED78B6C89}" type="pres">
      <dgm:prSet presAssocID="{5C81E11B-335C-402B-BC65-A33899DA7B06}" presName="hierChild4" presStyleCnt="0"/>
      <dgm:spPr/>
    </dgm:pt>
    <dgm:pt modelId="{BCEB877B-217E-4CF4-BE09-52538122059A}" type="pres">
      <dgm:prSet presAssocID="{5C81E11B-335C-402B-BC65-A33899DA7B06}" presName="hierChild5" presStyleCnt="0"/>
      <dgm:spPr/>
    </dgm:pt>
    <dgm:pt modelId="{1F57C758-6045-4912-B84A-98BB0CF38D96}" type="pres">
      <dgm:prSet presAssocID="{53C7A12D-3E52-4544-A9DC-D2C953D504E8}" presName="Name37" presStyleLbl="parChTrans1D2" presStyleIdx="1" presStyleCnt="4"/>
      <dgm:spPr/>
    </dgm:pt>
    <dgm:pt modelId="{EC1181AD-D496-4361-BC0E-B4F588D9F644}" type="pres">
      <dgm:prSet presAssocID="{7D7C43D6-EBC4-4527-B93D-4DEA02DD64A8}" presName="hierRoot2" presStyleCnt="0">
        <dgm:presLayoutVars>
          <dgm:hierBranch val="init"/>
        </dgm:presLayoutVars>
      </dgm:prSet>
      <dgm:spPr/>
    </dgm:pt>
    <dgm:pt modelId="{B6C3E8B2-B347-404F-97E6-1DED1FC1348B}" type="pres">
      <dgm:prSet presAssocID="{7D7C43D6-EBC4-4527-B93D-4DEA02DD64A8}" presName="rootComposite" presStyleCnt="0"/>
      <dgm:spPr/>
    </dgm:pt>
    <dgm:pt modelId="{ACE76EDD-4C4D-4960-98AD-E9FD727211B3}" type="pres">
      <dgm:prSet presAssocID="{7D7C43D6-EBC4-4527-B93D-4DEA02DD64A8}" presName="rootText" presStyleLbl="node2" presStyleIdx="1" presStyleCnt="4">
        <dgm:presLayoutVars>
          <dgm:chPref val="3"/>
        </dgm:presLayoutVars>
      </dgm:prSet>
      <dgm:spPr/>
    </dgm:pt>
    <dgm:pt modelId="{09130CE4-C289-4012-8B2A-09FDB34BA885}" type="pres">
      <dgm:prSet presAssocID="{7D7C43D6-EBC4-4527-B93D-4DEA02DD64A8}" presName="rootConnector" presStyleLbl="node2" presStyleIdx="1" presStyleCnt="4"/>
      <dgm:spPr/>
    </dgm:pt>
    <dgm:pt modelId="{918165F6-CB8E-41A9-9265-0EA61CF4373B}" type="pres">
      <dgm:prSet presAssocID="{7D7C43D6-EBC4-4527-B93D-4DEA02DD64A8}" presName="hierChild4" presStyleCnt="0"/>
      <dgm:spPr/>
    </dgm:pt>
    <dgm:pt modelId="{0D34E8A0-E2A3-463C-BFAB-3F995E531F2C}" type="pres">
      <dgm:prSet presAssocID="{5E748DD6-2E39-4113-A195-FE2E41389915}" presName="Name37" presStyleLbl="parChTrans1D3" presStyleIdx="0" presStyleCnt="8"/>
      <dgm:spPr/>
    </dgm:pt>
    <dgm:pt modelId="{BBE02FBE-B802-413B-97B8-2F93AC86193E}" type="pres">
      <dgm:prSet presAssocID="{BE6DCF00-192B-4147-A1C5-E59E9276A4DC}" presName="hierRoot2" presStyleCnt="0">
        <dgm:presLayoutVars>
          <dgm:hierBranch val="init"/>
        </dgm:presLayoutVars>
      </dgm:prSet>
      <dgm:spPr/>
    </dgm:pt>
    <dgm:pt modelId="{49632DEC-3A43-4176-B316-9650CBD93A21}" type="pres">
      <dgm:prSet presAssocID="{BE6DCF00-192B-4147-A1C5-E59E9276A4DC}" presName="rootComposite" presStyleCnt="0"/>
      <dgm:spPr/>
    </dgm:pt>
    <dgm:pt modelId="{B6F5ADC1-5D8A-4CCD-8276-88CE086A39F6}" type="pres">
      <dgm:prSet presAssocID="{BE6DCF00-192B-4147-A1C5-E59E9276A4DC}" presName="rootText" presStyleLbl="node3" presStyleIdx="0" presStyleCnt="8">
        <dgm:presLayoutVars>
          <dgm:chPref val="3"/>
        </dgm:presLayoutVars>
      </dgm:prSet>
      <dgm:spPr/>
    </dgm:pt>
    <dgm:pt modelId="{7C87E6D2-B205-45BF-BB20-3631B48A1024}" type="pres">
      <dgm:prSet presAssocID="{BE6DCF00-192B-4147-A1C5-E59E9276A4DC}" presName="rootConnector" presStyleLbl="node3" presStyleIdx="0" presStyleCnt="8"/>
      <dgm:spPr/>
    </dgm:pt>
    <dgm:pt modelId="{92AADA01-2658-40C8-9A1D-313B72FAF031}" type="pres">
      <dgm:prSet presAssocID="{BE6DCF00-192B-4147-A1C5-E59E9276A4DC}" presName="hierChild4" presStyleCnt="0"/>
      <dgm:spPr/>
    </dgm:pt>
    <dgm:pt modelId="{6C4340E0-6AED-4B2D-A3FA-2149C223AD27}" type="pres">
      <dgm:prSet presAssocID="{B19A71D8-E271-4827-AA31-12B6A5638FBB}" presName="Name37" presStyleLbl="parChTrans1D4" presStyleIdx="0" presStyleCnt="18"/>
      <dgm:spPr/>
    </dgm:pt>
    <dgm:pt modelId="{143FE505-D59A-48DB-8CEB-D656A962771E}" type="pres">
      <dgm:prSet presAssocID="{7409EBFC-6777-40B8-8AF8-704DC22C97FB}" presName="hierRoot2" presStyleCnt="0">
        <dgm:presLayoutVars>
          <dgm:hierBranch val="init"/>
        </dgm:presLayoutVars>
      </dgm:prSet>
      <dgm:spPr/>
    </dgm:pt>
    <dgm:pt modelId="{99F68CE9-B58D-4978-ADCD-5501A13E465A}" type="pres">
      <dgm:prSet presAssocID="{7409EBFC-6777-40B8-8AF8-704DC22C97FB}" presName="rootComposite" presStyleCnt="0"/>
      <dgm:spPr/>
    </dgm:pt>
    <dgm:pt modelId="{03F9E3DD-C607-4474-AA7E-61DFB34F5F07}" type="pres">
      <dgm:prSet presAssocID="{7409EBFC-6777-40B8-8AF8-704DC22C97FB}" presName="rootText" presStyleLbl="node4" presStyleIdx="0" presStyleCnt="18">
        <dgm:presLayoutVars>
          <dgm:chPref val="3"/>
        </dgm:presLayoutVars>
      </dgm:prSet>
      <dgm:spPr/>
    </dgm:pt>
    <dgm:pt modelId="{D3EB6E58-F098-45B1-ADCC-944BE8D754B9}" type="pres">
      <dgm:prSet presAssocID="{7409EBFC-6777-40B8-8AF8-704DC22C97FB}" presName="rootConnector" presStyleLbl="node4" presStyleIdx="0" presStyleCnt="18"/>
      <dgm:spPr/>
    </dgm:pt>
    <dgm:pt modelId="{18A8B705-6EDE-4D00-8CA3-37F235B2020B}" type="pres">
      <dgm:prSet presAssocID="{7409EBFC-6777-40B8-8AF8-704DC22C97FB}" presName="hierChild4" presStyleCnt="0"/>
      <dgm:spPr/>
    </dgm:pt>
    <dgm:pt modelId="{D5D77641-B4A5-4F77-B6F5-5E818BEF802E}" type="pres">
      <dgm:prSet presAssocID="{A7E42751-EE5E-4D6F-8D99-4DEC84CF984E}" presName="Name37" presStyleLbl="parChTrans1D4" presStyleIdx="1" presStyleCnt="18"/>
      <dgm:spPr/>
    </dgm:pt>
    <dgm:pt modelId="{BAD6EE2A-B4C8-427D-B216-7991A5E2473D}" type="pres">
      <dgm:prSet presAssocID="{2444E113-757E-4C78-85AC-B21C9107EE56}" presName="hierRoot2" presStyleCnt="0">
        <dgm:presLayoutVars>
          <dgm:hierBranch val="init"/>
        </dgm:presLayoutVars>
      </dgm:prSet>
      <dgm:spPr/>
    </dgm:pt>
    <dgm:pt modelId="{48013174-9483-408E-9BE4-5AA1864A7636}" type="pres">
      <dgm:prSet presAssocID="{2444E113-757E-4C78-85AC-B21C9107EE56}" presName="rootComposite" presStyleCnt="0"/>
      <dgm:spPr/>
    </dgm:pt>
    <dgm:pt modelId="{3FBDF440-264F-4D6F-8BB2-E84382FC938B}" type="pres">
      <dgm:prSet presAssocID="{2444E113-757E-4C78-85AC-B21C9107EE56}" presName="rootText" presStyleLbl="node4" presStyleIdx="1" presStyleCnt="18">
        <dgm:presLayoutVars>
          <dgm:chPref val="3"/>
        </dgm:presLayoutVars>
      </dgm:prSet>
      <dgm:spPr/>
    </dgm:pt>
    <dgm:pt modelId="{D2E81324-A5C7-446F-9A94-8C9BA603EA4B}" type="pres">
      <dgm:prSet presAssocID="{2444E113-757E-4C78-85AC-B21C9107EE56}" presName="rootConnector" presStyleLbl="node4" presStyleIdx="1" presStyleCnt="18"/>
      <dgm:spPr/>
    </dgm:pt>
    <dgm:pt modelId="{103A4860-0252-421C-8DEE-27AC4F49A399}" type="pres">
      <dgm:prSet presAssocID="{2444E113-757E-4C78-85AC-B21C9107EE56}" presName="hierChild4" presStyleCnt="0"/>
      <dgm:spPr/>
    </dgm:pt>
    <dgm:pt modelId="{2541A3F7-E1EA-44EA-83F6-1ABB52CDCD0A}" type="pres">
      <dgm:prSet presAssocID="{2444E113-757E-4C78-85AC-B21C9107EE56}" presName="hierChild5" presStyleCnt="0"/>
      <dgm:spPr/>
    </dgm:pt>
    <dgm:pt modelId="{218C1E81-8999-4761-85FB-3B37F18222C1}" type="pres">
      <dgm:prSet presAssocID="{FEC6E01A-2FD0-4618-A100-3B5BD3085712}" presName="Name37" presStyleLbl="parChTrans1D4" presStyleIdx="2" presStyleCnt="18"/>
      <dgm:spPr/>
    </dgm:pt>
    <dgm:pt modelId="{AC97E110-6E6B-4782-8D52-ACED560DF485}" type="pres">
      <dgm:prSet presAssocID="{980404B8-97E0-4602-AD69-7A795643BD1D}" presName="hierRoot2" presStyleCnt="0">
        <dgm:presLayoutVars>
          <dgm:hierBranch val="init"/>
        </dgm:presLayoutVars>
      </dgm:prSet>
      <dgm:spPr/>
    </dgm:pt>
    <dgm:pt modelId="{A6A70773-99FE-4B1F-8AF3-CEF77F4481BB}" type="pres">
      <dgm:prSet presAssocID="{980404B8-97E0-4602-AD69-7A795643BD1D}" presName="rootComposite" presStyleCnt="0"/>
      <dgm:spPr/>
    </dgm:pt>
    <dgm:pt modelId="{ABA91E74-F978-4D8A-8D2D-F6B7E8196FAC}" type="pres">
      <dgm:prSet presAssocID="{980404B8-97E0-4602-AD69-7A795643BD1D}" presName="rootText" presStyleLbl="node4" presStyleIdx="2" presStyleCnt="18">
        <dgm:presLayoutVars>
          <dgm:chPref val="3"/>
        </dgm:presLayoutVars>
      </dgm:prSet>
      <dgm:spPr/>
    </dgm:pt>
    <dgm:pt modelId="{BC56B717-BFA1-4539-801E-375C4FF0309E}" type="pres">
      <dgm:prSet presAssocID="{980404B8-97E0-4602-AD69-7A795643BD1D}" presName="rootConnector" presStyleLbl="node4" presStyleIdx="2" presStyleCnt="18"/>
      <dgm:spPr/>
    </dgm:pt>
    <dgm:pt modelId="{2341BCF5-0468-4D7E-BE76-9D74033F89A6}" type="pres">
      <dgm:prSet presAssocID="{980404B8-97E0-4602-AD69-7A795643BD1D}" presName="hierChild4" presStyleCnt="0"/>
      <dgm:spPr/>
    </dgm:pt>
    <dgm:pt modelId="{0E8A2C83-BD54-4C63-A4B6-CD388AF83C5C}" type="pres">
      <dgm:prSet presAssocID="{980404B8-97E0-4602-AD69-7A795643BD1D}" presName="hierChild5" presStyleCnt="0"/>
      <dgm:spPr/>
    </dgm:pt>
    <dgm:pt modelId="{A3C88A95-1809-481E-8571-E822EBF54177}" type="pres">
      <dgm:prSet presAssocID="{B0ECA94F-4D1D-4DE4-BECB-CACFF6D44BC0}" presName="Name37" presStyleLbl="parChTrans1D4" presStyleIdx="3" presStyleCnt="18"/>
      <dgm:spPr/>
    </dgm:pt>
    <dgm:pt modelId="{A6C58703-BCEF-4339-BCD7-75CDD3CF483C}" type="pres">
      <dgm:prSet presAssocID="{0881B0A3-9474-4F7D-A542-FB4BC9CB0288}" presName="hierRoot2" presStyleCnt="0">
        <dgm:presLayoutVars>
          <dgm:hierBranch val="init"/>
        </dgm:presLayoutVars>
      </dgm:prSet>
      <dgm:spPr/>
    </dgm:pt>
    <dgm:pt modelId="{4DCE8F40-9403-41F1-8447-61A708F323E1}" type="pres">
      <dgm:prSet presAssocID="{0881B0A3-9474-4F7D-A542-FB4BC9CB0288}" presName="rootComposite" presStyleCnt="0"/>
      <dgm:spPr/>
    </dgm:pt>
    <dgm:pt modelId="{29553CC2-CCC3-4FF5-93A3-AB2424159B00}" type="pres">
      <dgm:prSet presAssocID="{0881B0A3-9474-4F7D-A542-FB4BC9CB0288}" presName="rootText" presStyleLbl="node4" presStyleIdx="3" presStyleCnt="18">
        <dgm:presLayoutVars>
          <dgm:chPref val="3"/>
        </dgm:presLayoutVars>
      </dgm:prSet>
      <dgm:spPr/>
    </dgm:pt>
    <dgm:pt modelId="{C7358DDF-9EC1-413C-A051-1904982C0F69}" type="pres">
      <dgm:prSet presAssocID="{0881B0A3-9474-4F7D-A542-FB4BC9CB0288}" presName="rootConnector" presStyleLbl="node4" presStyleIdx="3" presStyleCnt="18"/>
      <dgm:spPr/>
    </dgm:pt>
    <dgm:pt modelId="{10FB6429-3B3B-4B27-BDD6-8CB6248F26DB}" type="pres">
      <dgm:prSet presAssocID="{0881B0A3-9474-4F7D-A542-FB4BC9CB0288}" presName="hierChild4" presStyleCnt="0"/>
      <dgm:spPr/>
    </dgm:pt>
    <dgm:pt modelId="{3CBDB6DA-0B3F-4ABB-B086-2348DB2FBC1B}" type="pres">
      <dgm:prSet presAssocID="{0881B0A3-9474-4F7D-A542-FB4BC9CB0288}" presName="hierChild5" presStyleCnt="0"/>
      <dgm:spPr/>
    </dgm:pt>
    <dgm:pt modelId="{2FB7B971-AF0A-4502-8BDB-22BB2F9D27AA}" type="pres">
      <dgm:prSet presAssocID="{7409EBFC-6777-40B8-8AF8-704DC22C97FB}" presName="hierChild5" presStyleCnt="0"/>
      <dgm:spPr/>
    </dgm:pt>
    <dgm:pt modelId="{FBA4D0F5-2C9A-427D-9CC6-D412A0672F45}" type="pres">
      <dgm:prSet presAssocID="{B4A8781A-E620-44AE-8D45-25ACC27BE1EA}" presName="Name37" presStyleLbl="parChTrans1D4" presStyleIdx="4" presStyleCnt="18"/>
      <dgm:spPr/>
    </dgm:pt>
    <dgm:pt modelId="{A79DFAE8-2221-4FE4-ADB8-0B2726BC857D}" type="pres">
      <dgm:prSet presAssocID="{F52739A2-ED87-4EA0-A4CF-B734566ED4B1}" presName="hierRoot2" presStyleCnt="0">
        <dgm:presLayoutVars>
          <dgm:hierBranch val="init"/>
        </dgm:presLayoutVars>
      </dgm:prSet>
      <dgm:spPr/>
    </dgm:pt>
    <dgm:pt modelId="{B3354FE1-6CCD-4C51-950E-CDB225146BF8}" type="pres">
      <dgm:prSet presAssocID="{F52739A2-ED87-4EA0-A4CF-B734566ED4B1}" presName="rootComposite" presStyleCnt="0"/>
      <dgm:spPr/>
    </dgm:pt>
    <dgm:pt modelId="{47BE77AD-088B-4FA7-967B-93D4A52122DB}" type="pres">
      <dgm:prSet presAssocID="{F52739A2-ED87-4EA0-A4CF-B734566ED4B1}" presName="rootText" presStyleLbl="node4" presStyleIdx="4" presStyleCnt="18">
        <dgm:presLayoutVars>
          <dgm:chPref val="3"/>
        </dgm:presLayoutVars>
      </dgm:prSet>
      <dgm:spPr/>
    </dgm:pt>
    <dgm:pt modelId="{A68E8AB2-5E8C-4BFF-9384-5F43B4FD2D30}" type="pres">
      <dgm:prSet presAssocID="{F52739A2-ED87-4EA0-A4CF-B734566ED4B1}" presName="rootConnector" presStyleLbl="node4" presStyleIdx="4" presStyleCnt="18"/>
      <dgm:spPr/>
    </dgm:pt>
    <dgm:pt modelId="{588275A0-1603-4B48-BFFC-8523A2C6D013}" type="pres">
      <dgm:prSet presAssocID="{F52739A2-ED87-4EA0-A4CF-B734566ED4B1}" presName="hierChild4" presStyleCnt="0"/>
      <dgm:spPr/>
    </dgm:pt>
    <dgm:pt modelId="{07BBDBBD-2B6B-4E0B-90FF-FECEF6BEE63D}" type="pres">
      <dgm:prSet presAssocID="{AF8CC8FA-C81F-4388-8A59-45C78CF876FA}" presName="Name37" presStyleLbl="parChTrans1D4" presStyleIdx="5" presStyleCnt="18"/>
      <dgm:spPr/>
    </dgm:pt>
    <dgm:pt modelId="{D7623878-AF7F-480D-8191-7980FD949F76}" type="pres">
      <dgm:prSet presAssocID="{44035ACF-7801-4BB4-8682-DED3C8ED70B8}" presName="hierRoot2" presStyleCnt="0">
        <dgm:presLayoutVars>
          <dgm:hierBranch val="init"/>
        </dgm:presLayoutVars>
      </dgm:prSet>
      <dgm:spPr/>
    </dgm:pt>
    <dgm:pt modelId="{5DB3D09F-0BB4-4711-B241-D18188F5EAD2}" type="pres">
      <dgm:prSet presAssocID="{44035ACF-7801-4BB4-8682-DED3C8ED70B8}" presName="rootComposite" presStyleCnt="0"/>
      <dgm:spPr/>
    </dgm:pt>
    <dgm:pt modelId="{F934AC5E-07ED-48DE-9037-8F3F605CC6F1}" type="pres">
      <dgm:prSet presAssocID="{44035ACF-7801-4BB4-8682-DED3C8ED70B8}" presName="rootText" presStyleLbl="node4" presStyleIdx="5" presStyleCnt="18">
        <dgm:presLayoutVars>
          <dgm:chPref val="3"/>
        </dgm:presLayoutVars>
      </dgm:prSet>
      <dgm:spPr/>
    </dgm:pt>
    <dgm:pt modelId="{E1B9D22D-7115-42B7-8818-0603DF8525E5}" type="pres">
      <dgm:prSet presAssocID="{44035ACF-7801-4BB4-8682-DED3C8ED70B8}" presName="rootConnector" presStyleLbl="node4" presStyleIdx="5" presStyleCnt="18"/>
      <dgm:spPr/>
    </dgm:pt>
    <dgm:pt modelId="{FF5FAA42-913F-4F2A-8B78-2F4F9EF220CD}" type="pres">
      <dgm:prSet presAssocID="{44035ACF-7801-4BB4-8682-DED3C8ED70B8}" presName="hierChild4" presStyleCnt="0"/>
      <dgm:spPr/>
    </dgm:pt>
    <dgm:pt modelId="{B8422B3E-2AEC-42C4-A5FB-0B97ADC59D2A}" type="pres">
      <dgm:prSet presAssocID="{44035ACF-7801-4BB4-8682-DED3C8ED70B8}" presName="hierChild5" presStyleCnt="0"/>
      <dgm:spPr/>
    </dgm:pt>
    <dgm:pt modelId="{BE764863-331D-4A30-A652-5BDD7C06432C}" type="pres">
      <dgm:prSet presAssocID="{F52739A2-ED87-4EA0-A4CF-B734566ED4B1}" presName="hierChild5" presStyleCnt="0"/>
      <dgm:spPr/>
    </dgm:pt>
    <dgm:pt modelId="{77689EA2-6BF3-4EA8-8ED4-8D985E32317C}" type="pres">
      <dgm:prSet presAssocID="{BE6DCF00-192B-4147-A1C5-E59E9276A4DC}" presName="hierChild5" presStyleCnt="0"/>
      <dgm:spPr/>
    </dgm:pt>
    <dgm:pt modelId="{66F2BC3B-53C9-4B46-9F90-4592BBDE2B26}" type="pres">
      <dgm:prSet presAssocID="{82BC2BFB-6046-4211-8E25-C7567B191DDC}" presName="Name37" presStyleLbl="parChTrans1D3" presStyleIdx="1" presStyleCnt="8"/>
      <dgm:spPr/>
    </dgm:pt>
    <dgm:pt modelId="{561D5B39-CC4C-4E51-8A0D-D0F080A38FFD}" type="pres">
      <dgm:prSet presAssocID="{039318AB-C10F-40BE-AFDD-1EE094A029D9}" presName="hierRoot2" presStyleCnt="0">
        <dgm:presLayoutVars>
          <dgm:hierBranch val="init"/>
        </dgm:presLayoutVars>
      </dgm:prSet>
      <dgm:spPr/>
    </dgm:pt>
    <dgm:pt modelId="{974E5D7A-DB0E-42C4-98A8-554C4051294C}" type="pres">
      <dgm:prSet presAssocID="{039318AB-C10F-40BE-AFDD-1EE094A029D9}" presName="rootComposite" presStyleCnt="0"/>
      <dgm:spPr/>
    </dgm:pt>
    <dgm:pt modelId="{66A28A8B-EB7F-4F37-AFEB-91001E806720}" type="pres">
      <dgm:prSet presAssocID="{039318AB-C10F-40BE-AFDD-1EE094A029D9}" presName="rootText" presStyleLbl="node3" presStyleIdx="1" presStyleCnt="8">
        <dgm:presLayoutVars>
          <dgm:chPref val="3"/>
        </dgm:presLayoutVars>
      </dgm:prSet>
      <dgm:spPr/>
    </dgm:pt>
    <dgm:pt modelId="{D97D837C-D064-4EE3-8A06-894D117FF7DD}" type="pres">
      <dgm:prSet presAssocID="{039318AB-C10F-40BE-AFDD-1EE094A029D9}" presName="rootConnector" presStyleLbl="node3" presStyleIdx="1" presStyleCnt="8"/>
      <dgm:spPr/>
    </dgm:pt>
    <dgm:pt modelId="{188A3414-5EEC-40CF-9CC6-92B9CFE068CB}" type="pres">
      <dgm:prSet presAssocID="{039318AB-C10F-40BE-AFDD-1EE094A029D9}" presName="hierChild4" presStyleCnt="0"/>
      <dgm:spPr/>
    </dgm:pt>
    <dgm:pt modelId="{A16E3213-7B01-4F47-884C-B1C68C89F8B0}" type="pres">
      <dgm:prSet presAssocID="{72B8A0ED-BB77-40A4-A358-7997E48F0BCF}" presName="Name37" presStyleLbl="parChTrans1D4" presStyleIdx="6" presStyleCnt="18"/>
      <dgm:spPr/>
    </dgm:pt>
    <dgm:pt modelId="{40A1566F-B11E-4D59-AE0F-C664BCDA05AD}" type="pres">
      <dgm:prSet presAssocID="{971C7973-70C0-407E-A014-9E66F1E1E3F5}" presName="hierRoot2" presStyleCnt="0">
        <dgm:presLayoutVars>
          <dgm:hierBranch val="init"/>
        </dgm:presLayoutVars>
      </dgm:prSet>
      <dgm:spPr/>
    </dgm:pt>
    <dgm:pt modelId="{4B2208E6-F3B6-4704-B13E-BEF42AB8A5D5}" type="pres">
      <dgm:prSet presAssocID="{971C7973-70C0-407E-A014-9E66F1E1E3F5}" presName="rootComposite" presStyleCnt="0"/>
      <dgm:spPr/>
    </dgm:pt>
    <dgm:pt modelId="{3CE41F30-451E-4C6E-8AC4-0B9BEF6EC46E}" type="pres">
      <dgm:prSet presAssocID="{971C7973-70C0-407E-A014-9E66F1E1E3F5}" presName="rootText" presStyleLbl="node4" presStyleIdx="6" presStyleCnt="18">
        <dgm:presLayoutVars>
          <dgm:chPref val="3"/>
        </dgm:presLayoutVars>
      </dgm:prSet>
      <dgm:spPr/>
    </dgm:pt>
    <dgm:pt modelId="{C7A262E2-DB9E-4E7F-ACFF-DF853C316609}" type="pres">
      <dgm:prSet presAssocID="{971C7973-70C0-407E-A014-9E66F1E1E3F5}" presName="rootConnector" presStyleLbl="node4" presStyleIdx="6" presStyleCnt="18"/>
      <dgm:spPr/>
    </dgm:pt>
    <dgm:pt modelId="{51BD5172-1604-486F-B506-8C0E88EE7C93}" type="pres">
      <dgm:prSet presAssocID="{971C7973-70C0-407E-A014-9E66F1E1E3F5}" presName="hierChild4" presStyleCnt="0"/>
      <dgm:spPr/>
    </dgm:pt>
    <dgm:pt modelId="{41A7EF5B-38D9-4D62-8E5A-A9B93F840393}" type="pres">
      <dgm:prSet presAssocID="{83B28CCB-6566-4B73-B1FF-DD0B76BBAAF0}" presName="Name37" presStyleLbl="parChTrans1D4" presStyleIdx="7" presStyleCnt="18"/>
      <dgm:spPr/>
    </dgm:pt>
    <dgm:pt modelId="{5FB64724-8038-4C85-8273-8A81DDD96AE1}" type="pres">
      <dgm:prSet presAssocID="{BE700510-CFB2-40F7-8D01-5D59CC347562}" presName="hierRoot2" presStyleCnt="0">
        <dgm:presLayoutVars>
          <dgm:hierBranch val="init"/>
        </dgm:presLayoutVars>
      </dgm:prSet>
      <dgm:spPr/>
    </dgm:pt>
    <dgm:pt modelId="{E7BF349D-5750-46B6-8FBD-402CF58F1F17}" type="pres">
      <dgm:prSet presAssocID="{BE700510-CFB2-40F7-8D01-5D59CC347562}" presName="rootComposite" presStyleCnt="0"/>
      <dgm:spPr/>
    </dgm:pt>
    <dgm:pt modelId="{97B659CC-972B-44B9-84EE-59CEE95F9F4B}" type="pres">
      <dgm:prSet presAssocID="{BE700510-CFB2-40F7-8D01-5D59CC347562}" presName="rootText" presStyleLbl="node4" presStyleIdx="7" presStyleCnt="18">
        <dgm:presLayoutVars>
          <dgm:chPref val="3"/>
        </dgm:presLayoutVars>
      </dgm:prSet>
      <dgm:spPr/>
    </dgm:pt>
    <dgm:pt modelId="{A0961CC5-167D-4793-BE7F-B866833D27C4}" type="pres">
      <dgm:prSet presAssocID="{BE700510-CFB2-40F7-8D01-5D59CC347562}" presName="rootConnector" presStyleLbl="node4" presStyleIdx="7" presStyleCnt="18"/>
      <dgm:spPr/>
    </dgm:pt>
    <dgm:pt modelId="{C535C38B-2706-4C2A-B947-E25D732C00FC}" type="pres">
      <dgm:prSet presAssocID="{BE700510-CFB2-40F7-8D01-5D59CC347562}" presName="hierChild4" presStyleCnt="0"/>
      <dgm:spPr/>
    </dgm:pt>
    <dgm:pt modelId="{BB943F50-8673-4CB4-94BB-E382D5582A41}" type="pres">
      <dgm:prSet presAssocID="{BE700510-CFB2-40F7-8D01-5D59CC347562}" presName="hierChild5" presStyleCnt="0"/>
      <dgm:spPr/>
    </dgm:pt>
    <dgm:pt modelId="{AD820DF9-2A09-42F6-9DA7-06BE6487AB21}" type="pres">
      <dgm:prSet presAssocID="{491C92E1-647F-4921-94C2-6D262B9E3B38}" presName="Name37" presStyleLbl="parChTrans1D4" presStyleIdx="8" presStyleCnt="18"/>
      <dgm:spPr/>
    </dgm:pt>
    <dgm:pt modelId="{A92EB3CC-7D2B-46D7-9D41-F43F06791BB7}" type="pres">
      <dgm:prSet presAssocID="{18B92CF3-168B-4D26-8904-FC7CCB01CDD3}" presName="hierRoot2" presStyleCnt="0">
        <dgm:presLayoutVars>
          <dgm:hierBranch val="init"/>
        </dgm:presLayoutVars>
      </dgm:prSet>
      <dgm:spPr/>
    </dgm:pt>
    <dgm:pt modelId="{10E888A1-0DD5-4A05-870C-758AB48E0F54}" type="pres">
      <dgm:prSet presAssocID="{18B92CF3-168B-4D26-8904-FC7CCB01CDD3}" presName="rootComposite" presStyleCnt="0"/>
      <dgm:spPr/>
    </dgm:pt>
    <dgm:pt modelId="{25FB3D31-7DFD-4BBC-9572-B78749BCF13A}" type="pres">
      <dgm:prSet presAssocID="{18B92CF3-168B-4D26-8904-FC7CCB01CDD3}" presName="rootText" presStyleLbl="node4" presStyleIdx="8" presStyleCnt="18">
        <dgm:presLayoutVars>
          <dgm:chPref val="3"/>
        </dgm:presLayoutVars>
      </dgm:prSet>
      <dgm:spPr/>
    </dgm:pt>
    <dgm:pt modelId="{A4E4BDE2-A6A3-418F-AF34-5123870EE8F5}" type="pres">
      <dgm:prSet presAssocID="{18B92CF3-168B-4D26-8904-FC7CCB01CDD3}" presName="rootConnector" presStyleLbl="node4" presStyleIdx="8" presStyleCnt="18"/>
      <dgm:spPr/>
    </dgm:pt>
    <dgm:pt modelId="{DCF04A97-0320-43C9-8BC7-11F1142573CA}" type="pres">
      <dgm:prSet presAssocID="{18B92CF3-168B-4D26-8904-FC7CCB01CDD3}" presName="hierChild4" presStyleCnt="0"/>
      <dgm:spPr/>
    </dgm:pt>
    <dgm:pt modelId="{973C9B6D-B9C9-4AB8-AFA8-23258F761DCC}" type="pres">
      <dgm:prSet presAssocID="{18B92CF3-168B-4D26-8904-FC7CCB01CDD3}" presName="hierChild5" presStyleCnt="0"/>
      <dgm:spPr/>
    </dgm:pt>
    <dgm:pt modelId="{E9014CCF-4D68-482D-8B75-FE46F1094772}" type="pres">
      <dgm:prSet presAssocID="{971C7973-70C0-407E-A014-9E66F1E1E3F5}" presName="hierChild5" presStyleCnt="0"/>
      <dgm:spPr/>
    </dgm:pt>
    <dgm:pt modelId="{9281F135-7F6B-4A24-AA02-84E8665A74CB}" type="pres">
      <dgm:prSet presAssocID="{039318AB-C10F-40BE-AFDD-1EE094A029D9}" presName="hierChild5" presStyleCnt="0"/>
      <dgm:spPr/>
    </dgm:pt>
    <dgm:pt modelId="{87D8876F-A7C5-452F-BFF6-5C5FDE412CBE}" type="pres">
      <dgm:prSet presAssocID="{E12BBC03-0FCC-47F5-A1FC-96538CF3C759}" presName="Name37" presStyleLbl="parChTrans1D3" presStyleIdx="2" presStyleCnt="8"/>
      <dgm:spPr/>
    </dgm:pt>
    <dgm:pt modelId="{8893C058-8A7D-44B9-9D96-4C1F4209E2CC}" type="pres">
      <dgm:prSet presAssocID="{3008B894-53F2-4388-A846-BF029EBA20E7}" presName="hierRoot2" presStyleCnt="0">
        <dgm:presLayoutVars>
          <dgm:hierBranch val="init"/>
        </dgm:presLayoutVars>
      </dgm:prSet>
      <dgm:spPr/>
    </dgm:pt>
    <dgm:pt modelId="{E1776059-CD39-4ED5-BCA6-C9F3C22AD25F}" type="pres">
      <dgm:prSet presAssocID="{3008B894-53F2-4388-A846-BF029EBA20E7}" presName="rootComposite" presStyleCnt="0"/>
      <dgm:spPr/>
    </dgm:pt>
    <dgm:pt modelId="{54ABA11F-E68D-4B32-B3B1-22E876C7A8B8}" type="pres">
      <dgm:prSet presAssocID="{3008B894-53F2-4388-A846-BF029EBA20E7}" presName="rootText" presStyleLbl="node3" presStyleIdx="2" presStyleCnt="8">
        <dgm:presLayoutVars>
          <dgm:chPref val="3"/>
        </dgm:presLayoutVars>
      </dgm:prSet>
      <dgm:spPr/>
    </dgm:pt>
    <dgm:pt modelId="{A0849F98-758B-4F16-8B0B-00048848D93F}" type="pres">
      <dgm:prSet presAssocID="{3008B894-53F2-4388-A846-BF029EBA20E7}" presName="rootConnector" presStyleLbl="node3" presStyleIdx="2" presStyleCnt="8"/>
      <dgm:spPr/>
    </dgm:pt>
    <dgm:pt modelId="{0120E7C6-67DD-44C4-A5CA-0B07CE66A4A3}" type="pres">
      <dgm:prSet presAssocID="{3008B894-53F2-4388-A846-BF029EBA20E7}" presName="hierChild4" presStyleCnt="0"/>
      <dgm:spPr/>
    </dgm:pt>
    <dgm:pt modelId="{E458E8E0-351A-45DC-98B6-2E6DF08DCE7C}" type="pres">
      <dgm:prSet presAssocID="{C3E8A10A-AA72-4212-AC32-C3A432433387}" presName="Name37" presStyleLbl="parChTrans1D4" presStyleIdx="9" presStyleCnt="18"/>
      <dgm:spPr/>
    </dgm:pt>
    <dgm:pt modelId="{98BA1ED9-BA77-4F88-93FC-D7A86048A565}" type="pres">
      <dgm:prSet presAssocID="{0B57CC55-19E7-451F-836C-91B636D9CC90}" presName="hierRoot2" presStyleCnt="0">
        <dgm:presLayoutVars>
          <dgm:hierBranch val="init"/>
        </dgm:presLayoutVars>
      </dgm:prSet>
      <dgm:spPr/>
    </dgm:pt>
    <dgm:pt modelId="{32FFBC09-1371-41B1-98DD-1892B23BD4EE}" type="pres">
      <dgm:prSet presAssocID="{0B57CC55-19E7-451F-836C-91B636D9CC90}" presName="rootComposite" presStyleCnt="0"/>
      <dgm:spPr/>
    </dgm:pt>
    <dgm:pt modelId="{A0ED1D34-07F2-425C-999B-66ACDD1FC14B}" type="pres">
      <dgm:prSet presAssocID="{0B57CC55-19E7-451F-836C-91B636D9CC90}" presName="rootText" presStyleLbl="node4" presStyleIdx="9" presStyleCnt="18">
        <dgm:presLayoutVars>
          <dgm:chPref val="3"/>
        </dgm:presLayoutVars>
      </dgm:prSet>
      <dgm:spPr/>
    </dgm:pt>
    <dgm:pt modelId="{AA686FAC-FC93-4FCF-A1AF-C91566982394}" type="pres">
      <dgm:prSet presAssocID="{0B57CC55-19E7-451F-836C-91B636D9CC90}" presName="rootConnector" presStyleLbl="node4" presStyleIdx="9" presStyleCnt="18"/>
      <dgm:spPr/>
    </dgm:pt>
    <dgm:pt modelId="{ABD30CD4-4F51-428B-8A04-77C58B003512}" type="pres">
      <dgm:prSet presAssocID="{0B57CC55-19E7-451F-836C-91B636D9CC90}" presName="hierChild4" presStyleCnt="0"/>
      <dgm:spPr/>
    </dgm:pt>
    <dgm:pt modelId="{92801354-B45B-49E9-8197-F5B1F9F6B6EA}" type="pres">
      <dgm:prSet presAssocID="{0AF76FE7-34A9-4990-98A1-C51CD1E88F37}" presName="Name37" presStyleLbl="parChTrans1D4" presStyleIdx="10" presStyleCnt="18"/>
      <dgm:spPr/>
    </dgm:pt>
    <dgm:pt modelId="{B1611A16-3596-4FCE-BB13-F103DBA2B4AC}" type="pres">
      <dgm:prSet presAssocID="{97AAF1D8-1A7F-4BC4-9718-5DEB70DF4180}" presName="hierRoot2" presStyleCnt="0">
        <dgm:presLayoutVars>
          <dgm:hierBranch val="init"/>
        </dgm:presLayoutVars>
      </dgm:prSet>
      <dgm:spPr/>
    </dgm:pt>
    <dgm:pt modelId="{5969E997-597A-4542-9D37-81013B3FD62B}" type="pres">
      <dgm:prSet presAssocID="{97AAF1D8-1A7F-4BC4-9718-5DEB70DF4180}" presName="rootComposite" presStyleCnt="0"/>
      <dgm:spPr/>
    </dgm:pt>
    <dgm:pt modelId="{614ADB27-BC20-40D3-AE14-75EF068F6DBD}" type="pres">
      <dgm:prSet presAssocID="{97AAF1D8-1A7F-4BC4-9718-5DEB70DF4180}" presName="rootText" presStyleLbl="node4" presStyleIdx="10" presStyleCnt="18">
        <dgm:presLayoutVars>
          <dgm:chPref val="3"/>
        </dgm:presLayoutVars>
      </dgm:prSet>
      <dgm:spPr/>
    </dgm:pt>
    <dgm:pt modelId="{0D25925B-BC90-46DB-9125-C3477F8CFF56}" type="pres">
      <dgm:prSet presAssocID="{97AAF1D8-1A7F-4BC4-9718-5DEB70DF4180}" presName="rootConnector" presStyleLbl="node4" presStyleIdx="10" presStyleCnt="18"/>
      <dgm:spPr/>
    </dgm:pt>
    <dgm:pt modelId="{ED1736B9-8CDF-44CE-BCD6-EE574922B48C}" type="pres">
      <dgm:prSet presAssocID="{97AAF1D8-1A7F-4BC4-9718-5DEB70DF4180}" presName="hierChild4" presStyleCnt="0"/>
      <dgm:spPr/>
    </dgm:pt>
    <dgm:pt modelId="{438DFF4F-6314-4DFB-B2EE-937A2AD2740E}" type="pres">
      <dgm:prSet presAssocID="{97AAF1D8-1A7F-4BC4-9718-5DEB70DF4180}" presName="hierChild5" presStyleCnt="0"/>
      <dgm:spPr/>
    </dgm:pt>
    <dgm:pt modelId="{CB9E25C9-4347-4F09-A040-C23EFE6AE0EB}" type="pres">
      <dgm:prSet presAssocID="{9A0D1E50-A28E-4E35-B906-93F9858C964D}" presName="Name37" presStyleLbl="parChTrans1D4" presStyleIdx="11" presStyleCnt="18"/>
      <dgm:spPr/>
    </dgm:pt>
    <dgm:pt modelId="{958B562C-C605-4ADA-9841-71F8BAA6358C}" type="pres">
      <dgm:prSet presAssocID="{E23DF0F9-031E-4F2C-B484-2B8D2413EFAC}" presName="hierRoot2" presStyleCnt="0">
        <dgm:presLayoutVars>
          <dgm:hierBranch val="init"/>
        </dgm:presLayoutVars>
      </dgm:prSet>
      <dgm:spPr/>
    </dgm:pt>
    <dgm:pt modelId="{E76522F2-BC5B-4C24-9D11-E2CB3464355A}" type="pres">
      <dgm:prSet presAssocID="{E23DF0F9-031E-4F2C-B484-2B8D2413EFAC}" presName="rootComposite" presStyleCnt="0"/>
      <dgm:spPr/>
    </dgm:pt>
    <dgm:pt modelId="{6687463F-2B1D-4FFA-B705-1074C2BC7139}" type="pres">
      <dgm:prSet presAssocID="{E23DF0F9-031E-4F2C-B484-2B8D2413EFAC}" presName="rootText" presStyleLbl="node4" presStyleIdx="11" presStyleCnt="18">
        <dgm:presLayoutVars>
          <dgm:chPref val="3"/>
        </dgm:presLayoutVars>
      </dgm:prSet>
      <dgm:spPr/>
    </dgm:pt>
    <dgm:pt modelId="{9F2B28E6-C024-4FCE-97AD-49E0D2F88686}" type="pres">
      <dgm:prSet presAssocID="{E23DF0F9-031E-4F2C-B484-2B8D2413EFAC}" presName="rootConnector" presStyleLbl="node4" presStyleIdx="11" presStyleCnt="18"/>
      <dgm:spPr/>
    </dgm:pt>
    <dgm:pt modelId="{C8B4A9BF-5168-4E13-871D-2F9A69BF0E99}" type="pres">
      <dgm:prSet presAssocID="{E23DF0F9-031E-4F2C-B484-2B8D2413EFAC}" presName="hierChild4" presStyleCnt="0"/>
      <dgm:spPr/>
    </dgm:pt>
    <dgm:pt modelId="{85CEB5E1-0F48-4490-B6D4-D56E216DCC52}" type="pres">
      <dgm:prSet presAssocID="{E23DF0F9-031E-4F2C-B484-2B8D2413EFAC}" presName="hierChild5" presStyleCnt="0"/>
      <dgm:spPr/>
    </dgm:pt>
    <dgm:pt modelId="{201AEF3B-4E6F-4625-AC41-6097AE98830E}" type="pres">
      <dgm:prSet presAssocID="{A4B4C03A-63A8-4CCF-A1D5-CC1484345978}" presName="Name37" presStyleLbl="parChTrans1D4" presStyleIdx="12" presStyleCnt="18"/>
      <dgm:spPr/>
    </dgm:pt>
    <dgm:pt modelId="{13352F4A-0763-414D-9AD2-92166CFB945E}" type="pres">
      <dgm:prSet presAssocID="{9DDB8FBF-9125-4FC3-B804-D5BBA3E34E75}" presName="hierRoot2" presStyleCnt="0">
        <dgm:presLayoutVars>
          <dgm:hierBranch val="init"/>
        </dgm:presLayoutVars>
      </dgm:prSet>
      <dgm:spPr/>
    </dgm:pt>
    <dgm:pt modelId="{2D897FC0-A046-42A8-A280-362E1ADCABE3}" type="pres">
      <dgm:prSet presAssocID="{9DDB8FBF-9125-4FC3-B804-D5BBA3E34E75}" presName="rootComposite" presStyleCnt="0"/>
      <dgm:spPr/>
    </dgm:pt>
    <dgm:pt modelId="{344B29E3-9581-469D-B037-0CD2FCFC3427}" type="pres">
      <dgm:prSet presAssocID="{9DDB8FBF-9125-4FC3-B804-D5BBA3E34E75}" presName="rootText" presStyleLbl="node4" presStyleIdx="12" presStyleCnt="18">
        <dgm:presLayoutVars>
          <dgm:chPref val="3"/>
        </dgm:presLayoutVars>
      </dgm:prSet>
      <dgm:spPr/>
    </dgm:pt>
    <dgm:pt modelId="{0B034E0A-ADD4-4825-BDA2-D2A26FA118FC}" type="pres">
      <dgm:prSet presAssocID="{9DDB8FBF-9125-4FC3-B804-D5BBA3E34E75}" presName="rootConnector" presStyleLbl="node4" presStyleIdx="12" presStyleCnt="18"/>
      <dgm:spPr/>
    </dgm:pt>
    <dgm:pt modelId="{F5BBFEC6-9E6A-4264-9A78-40FA58BED18B}" type="pres">
      <dgm:prSet presAssocID="{9DDB8FBF-9125-4FC3-B804-D5BBA3E34E75}" presName="hierChild4" presStyleCnt="0"/>
      <dgm:spPr/>
    </dgm:pt>
    <dgm:pt modelId="{E052268A-B778-4B39-AC6C-B5C7DF91C75B}" type="pres">
      <dgm:prSet presAssocID="{9DDB8FBF-9125-4FC3-B804-D5BBA3E34E75}" presName="hierChild5" presStyleCnt="0"/>
      <dgm:spPr/>
    </dgm:pt>
    <dgm:pt modelId="{BBBFAD33-2B2F-4A82-A84E-458B7FC6BD06}" type="pres">
      <dgm:prSet presAssocID="{0B57CC55-19E7-451F-836C-91B636D9CC90}" presName="hierChild5" presStyleCnt="0"/>
      <dgm:spPr/>
    </dgm:pt>
    <dgm:pt modelId="{7DF43177-3F9D-4C98-BB19-4696D272F65E}" type="pres">
      <dgm:prSet presAssocID="{3008B894-53F2-4388-A846-BF029EBA20E7}" presName="hierChild5" presStyleCnt="0"/>
      <dgm:spPr/>
    </dgm:pt>
    <dgm:pt modelId="{CF348A8A-5758-4148-95A0-D26FF3102ADA}" type="pres">
      <dgm:prSet presAssocID="{7D7C43D6-EBC4-4527-B93D-4DEA02DD64A8}" presName="hierChild5" presStyleCnt="0"/>
      <dgm:spPr/>
    </dgm:pt>
    <dgm:pt modelId="{C978CB22-C4BA-4715-B0CD-61A465F188B2}" type="pres">
      <dgm:prSet presAssocID="{8EF5A861-233F-4621-84D6-790046AB8A55}" presName="Name37" presStyleLbl="parChTrans1D2" presStyleIdx="2" presStyleCnt="4"/>
      <dgm:spPr/>
    </dgm:pt>
    <dgm:pt modelId="{D628DFE7-832C-43CB-B194-3D15FC2A6165}" type="pres">
      <dgm:prSet presAssocID="{508C3D23-3C76-441D-850F-7EE9CFE3ED67}" presName="hierRoot2" presStyleCnt="0">
        <dgm:presLayoutVars>
          <dgm:hierBranch val="init"/>
        </dgm:presLayoutVars>
      </dgm:prSet>
      <dgm:spPr/>
    </dgm:pt>
    <dgm:pt modelId="{B2B999F2-E770-4F78-B154-21EC8FF99619}" type="pres">
      <dgm:prSet presAssocID="{508C3D23-3C76-441D-850F-7EE9CFE3ED67}" presName="rootComposite" presStyleCnt="0"/>
      <dgm:spPr/>
    </dgm:pt>
    <dgm:pt modelId="{46C8A4F8-08F4-4A22-92E7-5FA80DF537CB}" type="pres">
      <dgm:prSet presAssocID="{508C3D23-3C76-441D-850F-7EE9CFE3ED67}" presName="rootText" presStyleLbl="node2" presStyleIdx="2" presStyleCnt="4">
        <dgm:presLayoutVars>
          <dgm:chPref val="3"/>
        </dgm:presLayoutVars>
      </dgm:prSet>
      <dgm:spPr/>
    </dgm:pt>
    <dgm:pt modelId="{09A13E6B-EABB-4D2A-B0DA-A463504B19A8}" type="pres">
      <dgm:prSet presAssocID="{508C3D23-3C76-441D-850F-7EE9CFE3ED67}" presName="rootConnector" presStyleLbl="node2" presStyleIdx="2" presStyleCnt="4"/>
      <dgm:spPr/>
    </dgm:pt>
    <dgm:pt modelId="{FF8C95C3-2E7F-491C-94D6-B8FF6F921C50}" type="pres">
      <dgm:prSet presAssocID="{508C3D23-3C76-441D-850F-7EE9CFE3ED67}" presName="hierChild4" presStyleCnt="0"/>
      <dgm:spPr/>
    </dgm:pt>
    <dgm:pt modelId="{89D05FF3-E127-4AA4-AB35-D99B3AB33B70}" type="pres">
      <dgm:prSet presAssocID="{EEE058D9-A396-4D0E-8D33-216B7D0D47EE}" presName="Name37" presStyleLbl="parChTrans1D3" presStyleIdx="3" presStyleCnt="8"/>
      <dgm:spPr/>
    </dgm:pt>
    <dgm:pt modelId="{0523F851-93D3-4A44-AA51-569F55B5B995}" type="pres">
      <dgm:prSet presAssocID="{A947171E-8AD4-457B-BDBC-EFBB116B286B}" presName="hierRoot2" presStyleCnt="0">
        <dgm:presLayoutVars>
          <dgm:hierBranch val="init"/>
        </dgm:presLayoutVars>
      </dgm:prSet>
      <dgm:spPr/>
    </dgm:pt>
    <dgm:pt modelId="{38AE0E15-064E-4347-BB23-2959FA922232}" type="pres">
      <dgm:prSet presAssocID="{A947171E-8AD4-457B-BDBC-EFBB116B286B}" presName="rootComposite" presStyleCnt="0"/>
      <dgm:spPr/>
    </dgm:pt>
    <dgm:pt modelId="{DE17A4DD-3735-42CA-BFA1-71663D11AE75}" type="pres">
      <dgm:prSet presAssocID="{A947171E-8AD4-457B-BDBC-EFBB116B286B}" presName="rootText" presStyleLbl="node3" presStyleIdx="3" presStyleCnt="8">
        <dgm:presLayoutVars>
          <dgm:chPref val="3"/>
        </dgm:presLayoutVars>
      </dgm:prSet>
      <dgm:spPr/>
    </dgm:pt>
    <dgm:pt modelId="{F9EF4468-A830-4B52-B5C5-391A40150B73}" type="pres">
      <dgm:prSet presAssocID="{A947171E-8AD4-457B-BDBC-EFBB116B286B}" presName="rootConnector" presStyleLbl="node3" presStyleIdx="3" presStyleCnt="8"/>
      <dgm:spPr/>
    </dgm:pt>
    <dgm:pt modelId="{B6B7BA8B-D7C1-4767-A857-375A681288C0}" type="pres">
      <dgm:prSet presAssocID="{A947171E-8AD4-457B-BDBC-EFBB116B286B}" presName="hierChild4" presStyleCnt="0"/>
      <dgm:spPr/>
    </dgm:pt>
    <dgm:pt modelId="{8A29B195-ED6C-4632-849C-B3026CE5F3C1}" type="pres">
      <dgm:prSet presAssocID="{A947171E-8AD4-457B-BDBC-EFBB116B286B}" presName="hierChild5" presStyleCnt="0"/>
      <dgm:spPr/>
    </dgm:pt>
    <dgm:pt modelId="{F0227186-7452-4442-B1BB-6CBAEEF91529}" type="pres">
      <dgm:prSet presAssocID="{AAB19172-BF0C-42D9-A7BE-60C789BD3B56}" presName="Name37" presStyleLbl="parChTrans1D3" presStyleIdx="4" presStyleCnt="8"/>
      <dgm:spPr/>
    </dgm:pt>
    <dgm:pt modelId="{FE654154-3D8E-4F58-BBC6-68B025DB3E35}" type="pres">
      <dgm:prSet presAssocID="{84D20159-051D-46A6-80BE-4FD70E638380}" presName="hierRoot2" presStyleCnt="0">
        <dgm:presLayoutVars>
          <dgm:hierBranch val="init"/>
        </dgm:presLayoutVars>
      </dgm:prSet>
      <dgm:spPr/>
    </dgm:pt>
    <dgm:pt modelId="{1A9AD7AA-0568-4F3B-BF94-04FEC077902D}" type="pres">
      <dgm:prSet presAssocID="{84D20159-051D-46A6-80BE-4FD70E638380}" presName="rootComposite" presStyleCnt="0"/>
      <dgm:spPr/>
    </dgm:pt>
    <dgm:pt modelId="{B0C17EA6-1BFB-487F-AAD0-68730DFC9823}" type="pres">
      <dgm:prSet presAssocID="{84D20159-051D-46A6-80BE-4FD70E638380}" presName="rootText" presStyleLbl="node3" presStyleIdx="4" presStyleCnt="8">
        <dgm:presLayoutVars>
          <dgm:chPref val="3"/>
        </dgm:presLayoutVars>
      </dgm:prSet>
      <dgm:spPr/>
    </dgm:pt>
    <dgm:pt modelId="{1D656A46-BA6D-4DB7-B760-9C925115DC6C}" type="pres">
      <dgm:prSet presAssocID="{84D20159-051D-46A6-80BE-4FD70E638380}" presName="rootConnector" presStyleLbl="node3" presStyleIdx="4" presStyleCnt="8"/>
      <dgm:spPr/>
    </dgm:pt>
    <dgm:pt modelId="{34D52B18-B894-4E4C-811C-B5C307CA1426}" type="pres">
      <dgm:prSet presAssocID="{84D20159-051D-46A6-80BE-4FD70E638380}" presName="hierChild4" presStyleCnt="0"/>
      <dgm:spPr/>
    </dgm:pt>
    <dgm:pt modelId="{9C513160-AB21-4575-99D4-B6EC3DC656B2}" type="pres">
      <dgm:prSet presAssocID="{FB1177DC-1C1B-4AAA-BF8E-130DD6446209}" presName="Name37" presStyleLbl="parChTrans1D4" presStyleIdx="13" presStyleCnt="18"/>
      <dgm:spPr/>
    </dgm:pt>
    <dgm:pt modelId="{CD66452F-0D42-4965-9D50-D720788CAD41}" type="pres">
      <dgm:prSet presAssocID="{C397429B-977B-48C2-9BFC-FB46659EC942}" presName="hierRoot2" presStyleCnt="0">
        <dgm:presLayoutVars>
          <dgm:hierBranch val="init"/>
        </dgm:presLayoutVars>
      </dgm:prSet>
      <dgm:spPr/>
    </dgm:pt>
    <dgm:pt modelId="{6533CA52-DE54-42DD-905D-73DDB5D8CF7E}" type="pres">
      <dgm:prSet presAssocID="{C397429B-977B-48C2-9BFC-FB46659EC942}" presName="rootComposite" presStyleCnt="0"/>
      <dgm:spPr/>
    </dgm:pt>
    <dgm:pt modelId="{93FC678B-7BEF-44E4-BD94-B69A6F89ECDF}" type="pres">
      <dgm:prSet presAssocID="{C397429B-977B-48C2-9BFC-FB46659EC942}" presName="rootText" presStyleLbl="node4" presStyleIdx="13" presStyleCnt="18">
        <dgm:presLayoutVars>
          <dgm:chPref val="3"/>
        </dgm:presLayoutVars>
      </dgm:prSet>
      <dgm:spPr/>
    </dgm:pt>
    <dgm:pt modelId="{40163EB9-5F4C-42D4-B757-33688811CE74}" type="pres">
      <dgm:prSet presAssocID="{C397429B-977B-48C2-9BFC-FB46659EC942}" presName="rootConnector" presStyleLbl="node4" presStyleIdx="13" presStyleCnt="18"/>
      <dgm:spPr/>
    </dgm:pt>
    <dgm:pt modelId="{C12771B5-A91F-4A6F-A7E4-312054FBF449}" type="pres">
      <dgm:prSet presAssocID="{C397429B-977B-48C2-9BFC-FB46659EC942}" presName="hierChild4" presStyleCnt="0"/>
      <dgm:spPr/>
    </dgm:pt>
    <dgm:pt modelId="{03293821-53A6-41D6-8FDA-4C7ECD026E8C}" type="pres">
      <dgm:prSet presAssocID="{C397429B-977B-48C2-9BFC-FB46659EC942}" presName="hierChild5" presStyleCnt="0"/>
      <dgm:spPr/>
    </dgm:pt>
    <dgm:pt modelId="{C6D6C7FC-01C0-4133-AC4D-FA74113EE484}" type="pres">
      <dgm:prSet presAssocID="{84D20159-051D-46A6-80BE-4FD70E638380}" presName="hierChild5" presStyleCnt="0"/>
      <dgm:spPr/>
    </dgm:pt>
    <dgm:pt modelId="{A51AC800-C85F-4E08-968B-4D8FC7A41A77}" type="pres">
      <dgm:prSet presAssocID="{508C3D23-3C76-441D-850F-7EE9CFE3ED67}" presName="hierChild5" presStyleCnt="0"/>
      <dgm:spPr/>
    </dgm:pt>
    <dgm:pt modelId="{FBA4DDA5-D118-4E7E-9939-617D9E3A3449}" type="pres">
      <dgm:prSet presAssocID="{5E5CEB3E-4BA0-4467-AB8A-8EA6E78C1EAC}" presName="Name37" presStyleLbl="parChTrans1D2" presStyleIdx="3" presStyleCnt="4"/>
      <dgm:spPr/>
    </dgm:pt>
    <dgm:pt modelId="{544CDE25-2A44-4EBA-AA4B-D1EE5159C85C}" type="pres">
      <dgm:prSet presAssocID="{D6CB758A-6666-46A0-8FE0-9C84CBB3C033}" presName="hierRoot2" presStyleCnt="0">
        <dgm:presLayoutVars>
          <dgm:hierBranch val="init"/>
        </dgm:presLayoutVars>
      </dgm:prSet>
      <dgm:spPr/>
    </dgm:pt>
    <dgm:pt modelId="{3B3E20E8-A69C-4529-9B12-CC43A9B6407D}" type="pres">
      <dgm:prSet presAssocID="{D6CB758A-6666-46A0-8FE0-9C84CBB3C033}" presName="rootComposite" presStyleCnt="0"/>
      <dgm:spPr/>
    </dgm:pt>
    <dgm:pt modelId="{BF410396-C5CB-4EFE-A33B-02B99BCF8E69}" type="pres">
      <dgm:prSet presAssocID="{D6CB758A-6666-46A0-8FE0-9C84CBB3C033}" presName="rootText" presStyleLbl="node2" presStyleIdx="3" presStyleCnt="4">
        <dgm:presLayoutVars>
          <dgm:chPref val="3"/>
        </dgm:presLayoutVars>
      </dgm:prSet>
      <dgm:spPr/>
    </dgm:pt>
    <dgm:pt modelId="{8B938404-5198-454B-B448-7283FBF4C59F}" type="pres">
      <dgm:prSet presAssocID="{D6CB758A-6666-46A0-8FE0-9C84CBB3C033}" presName="rootConnector" presStyleLbl="node2" presStyleIdx="3" presStyleCnt="4"/>
      <dgm:spPr/>
    </dgm:pt>
    <dgm:pt modelId="{235174D9-F555-4C2B-8ECD-B4D65A336920}" type="pres">
      <dgm:prSet presAssocID="{D6CB758A-6666-46A0-8FE0-9C84CBB3C033}" presName="hierChild4" presStyleCnt="0"/>
      <dgm:spPr/>
    </dgm:pt>
    <dgm:pt modelId="{26DA84F0-1450-47F2-87A9-E37F6A4A86B7}" type="pres">
      <dgm:prSet presAssocID="{E5315DDD-D54E-4756-BB56-D3F2D28D769D}" presName="Name37" presStyleLbl="parChTrans1D3" presStyleIdx="5" presStyleCnt="8"/>
      <dgm:spPr/>
    </dgm:pt>
    <dgm:pt modelId="{F3A72457-BA9B-4304-A094-DFE91813A29C}" type="pres">
      <dgm:prSet presAssocID="{D9432FDC-74C2-4230-A013-D814427D0CE9}" presName="hierRoot2" presStyleCnt="0">
        <dgm:presLayoutVars>
          <dgm:hierBranch val="init"/>
        </dgm:presLayoutVars>
      </dgm:prSet>
      <dgm:spPr/>
    </dgm:pt>
    <dgm:pt modelId="{263708EB-BFE3-4A03-8B60-25185F4CBC8E}" type="pres">
      <dgm:prSet presAssocID="{D9432FDC-74C2-4230-A013-D814427D0CE9}" presName="rootComposite" presStyleCnt="0"/>
      <dgm:spPr/>
    </dgm:pt>
    <dgm:pt modelId="{84B6F300-DE6A-4EE3-9611-30B7C1F53E11}" type="pres">
      <dgm:prSet presAssocID="{D9432FDC-74C2-4230-A013-D814427D0CE9}" presName="rootText" presStyleLbl="node3" presStyleIdx="5" presStyleCnt="8">
        <dgm:presLayoutVars>
          <dgm:chPref val="3"/>
        </dgm:presLayoutVars>
      </dgm:prSet>
      <dgm:spPr/>
    </dgm:pt>
    <dgm:pt modelId="{98691033-0EAC-47CC-AB67-7F726D2E1F09}" type="pres">
      <dgm:prSet presAssocID="{D9432FDC-74C2-4230-A013-D814427D0CE9}" presName="rootConnector" presStyleLbl="node3" presStyleIdx="5" presStyleCnt="8"/>
      <dgm:spPr/>
    </dgm:pt>
    <dgm:pt modelId="{1239AE2A-C080-44E0-A511-ECA92621554D}" type="pres">
      <dgm:prSet presAssocID="{D9432FDC-74C2-4230-A013-D814427D0CE9}" presName="hierChild4" presStyleCnt="0"/>
      <dgm:spPr/>
    </dgm:pt>
    <dgm:pt modelId="{D6EEBC46-48D9-4677-BDC7-FA2B95B3335E}" type="pres">
      <dgm:prSet presAssocID="{60F87B08-9829-49F6-B331-8B388385B645}" presName="Name37" presStyleLbl="parChTrans1D4" presStyleIdx="14" presStyleCnt="18"/>
      <dgm:spPr/>
    </dgm:pt>
    <dgm:pt modelId="{AF380185-052E-4D71-AD39-4C4B3024E104}" type="pres">
      <dgm:prSet presAssocID="{89612644-C42B-4C20-8B5F-984E53AB6056}" presName="hierRoot2" presStyleCnt="0">
        <dgm:presLayoutVars>
          <dgm:hierBranch val="init"/>
        </dgm:presLayoutVars>
      </dgm:prSet>
      <dgm:spPr/>
    </dgm:pt>
    <dgm:pt modelId="{4109A289-2F00-48D5-B16F-EC79E6ED5C14}" type="pres">
      <dgm:prSet presAssocID="{89612644-C42B-4C20-8B5F-984E53AB6056}" presName="rootComposite" presStyleCnt="0"/>
      <dgm:spPr/>
    </dgm:pt>
    <dgm:pt modelId="{328AE982-0B6F-4F94-B0AC-59C9D9142D68}" type="pres">
      <dgm:prSet presAssocID="{89612644-C42B-4C20-8B5F-984E53AB6056}" presName="rootText" presStyleLbl="node4" presStyleIdx="14" presStyleCnt="18">
        <dgm:presLayoutVars>
          <dgm:chPref val="3"/>
        </dgm:presLayoutVars>
      </dgm:prSet>
      <dgm:spPr/>
    </dgm:pt>
    <dgm:pt modelId="{E0984E46-2D04-4C91-80E2-8692688AC0AA}" type="pres">
      <dgm:prSet presAssocID="{89612644-C42B-4C20-8B5F-984E53AB6056}" presName="rootConnector" presStyleLbl="node4" presStyleIdx="14" presStyleCnt="18"/>
      <dgm:spPr/>
    </dgm:pt>
    <dgm:pt modelId="{AA316706-1774-459A-9582-F37381B4A69A}" type="pres">
      <dgm:prSet presAssocID="{89612644-C42B-4C20-8B5F-984E53AB6056}" presName="hierChild4" presStyleCnt="0"/>
      <dgm:spPr/>
    </dgm:pt>
    <dgm:pt modelId="{39923F99-1CDA-4BC9-BFFC-16B2221043B8}" type="pres">
      <dgm:prSet presAssocID="{89612644-C42B-4C20-8B5F-984E53AB6056}" presName="hierChild5" presStyleCnt="0"/>
      <dgm:spPr/>
    </dgm:pt>
    <dgm:pt modelId="{7386FA37-5FF7-4D4F-9DAA-F3EAFC5F92A1}" type="pres">
      <dgm:prSet presAssocID="{B5B4544A-C610-4E37-8DB4-D0F1002EB883}" presName="Name37" presStyleLbl="parChTrans1D4" presStyleIdx="15" presStyleCnt="18"/>
      <dgm:spPr/>
    </dgm:pt>
    <dgm:pt modelId="{F6A7F8E2-10D6-4247-9EB7-EECD2112ACA8}" type="pres">
      <dgm:prSet presAssocID="{B3CAA463-825F-477C-92CF-B5550F57CF90}" presName="hierRoot2" presStyleCnt="0">
        <dgm:presLayoutVars>
          <dgm:hierBranch val="init"/>
        </dgm:presLayoutVars>
      </dgm:prSet>
      <dgm:spPr/>
    </dgm:pt>
    <dgm:pt modelId="{9A44AD89-9D53-4BEC-907C-9FB0C7BB347A}" type="pres">
      <dgm:prSet presAssocID="{B3CAA463-825F-477C-92CF-B5550F57CF90}" presName="rootComposite" presStyleCnt="0"/>
      <dgm:spPr/>
    </dgm:pt>
    <dgm:pt modelId="{3A9B1442-F45E-475B-B4FF-14D128C92256}" type="pres">
      <dgm:prSet presAssocID="{B3CAA463-825F-477C-92CF-B5550F57CF90}" presName="rootText" presStyleLbl="node4" presStyleIdx="15" presStyleCnt="18">
        <dgm:presLayoutVars>
          <dgm:chPref val="3"/>
        </dgm:presLayoutVars>
      </dgm:prSet>
      <dgm:spPr/>
    </dgm:pt>
    <dgm:pt modelId="{704D5F6F-86B1-4B1B-ACC0-80A34EE68277}" type="pres">
      <dgm:prSet presAssocID="{B3CAA463-825F-477C-92CF-B5550F57CF90}" presName="rootConnector" presStyleLbl="node4" presStyleIdx="15" presStyleCnt="18"/>
      <dgm:spPr/>
    </dgm:pt>
    <dgm:pt modelId="{0DABE0B2-6AD8-4C7B-A614-78838B67B131}" type="pres">
      <dgm:prSet presAssocID="{B3CAA463-825F-477C-92CF-B5550F57CF90}" presName="hierChild4" presStyleCnt="0"/>
      <dgm:spPr/>
    </dgm:pt>
    <dgm:pt modelId="{C02AEA05-10EA-42DE-A5DB-81AD36AC0EE1}" type="pres">
      <dgm:prSet presAssocID="{B3CAA463-825F-477C-92CF-B5550F57CF90}" presName="hierChild5" presStyleCnt="0"/>
      <dgm:spPr/>
    </dgm:pt>
    <dgm:pt modelId="{D503FD4D-A434-40DB-A439-F30A7406B132}" type="pres">
      <dgm:prSet presAssocID="{D9432FDC-74C2-4230-A013-D814427D0CE9}" presName="hierChild5" presStyleCnt="0"/>
      <dgm:spPr/>
    </dgm:pt>
    <dgm:pt modelId="{4A4F32AB-8888-4C86-91C1-D70E4D79C7EB}" type="pres">
      <dgm:prSet presAssocID="{A22169BB-A8B1-4AD7-A2E0-F56D03B76E7A}" presName="Name37" presStyleLbl="parChTrans1D3" presStyleIdx="6" presStyleCnt="8"/>
      <dgm:spPr/>
    </dgm:pt>
    <dgm:pt modelId="{769F74BA-DC7B-42C8-A22A-8F6F426E0BFB}" type="pres">
      <dgm:prSet presAssocID="{7DE52D7C-FE9D-4639-8C8D-D3085B5FEEAE}" presName="hierRoot2" presStyleCnt="0">
        <dgm:presLayoutVars>
          <dgm:hierBranch val="init"/>
        </dgm:presLayoutVars>
      </dgm:prSet>
      <dgm:spPr/>
    </dgm:pt>
    <dgm:pt modelId="{71290EC6-83B3-4DDD-92C7-CB93266AF957}" type="pres">
      <dgm:prSet presAssocID="{7DE52D7C-FE9D-4639-8C8D-D3085B5FEEAE}" presName="rootComposite" presStyleCnt="0"/>
      <dgm:spPr/>
    </dgm:pt>
    <dgm:pt modelId="{824C2420-DA8F-412F-A865-9B5AE5367F32}" type="pres">
      <dgm:prSet presAssocID="{7DE52D7C-FE9D-4639-8C8D-D3085B5FEEAE}" presName="rootText" presStyleLbl="node3" presStyleIdx="6" presStyleCnt="8">
        <dgm:presLayoutVars>
          <dgm:chPref val="3"/>
        </dgm:presLayoutVars>
      </dgm:prSet>
      <dgm:spPr/>
    </dgm:pt>
    <dgm:pt modelId="{F79FC469-54DC-4907-9A7D-0ED16191357E}" type="pres">
      <dgm:prSet presAssocID="{7DE52D7C-FE9D-4639-8C8D-D3085B5FEEAE}" presName="rootConnector" presStyleLbl="node3" presStyleIdx="6" presStyleCnt="8"/>
      <dgm:spPr/>
    </dgm:pt>
    <dgm:pt modelId="{4255A378-7389-43FB-B3DC-0546C596D37A}" type="pres">
      <dgm:prSet presAssocID="{7DE52D7C-FE9D-4639-8C8D-D3085B5FEEAE}" presName="hierChild4" presStyleCnt="0"/>
      <dgm:spPr/>
    </dgm:pt>
    <dgm:pt modelId="{BF7DBC5D-351C-4A6B-B4F1-39C826966864}" type="pres">
      <dgm:prSet presAssocID="{F07894C9-D690-4727-B72E-9C6320EB5E46}" presName="Name37" presStyleLbl="parChTrans1D4" presStyleIdx="16" presStyleCnt="18"/>
      <dgm:spPr/>
    </dgm:pt>
    <dgm:pt modelId="{BB44E88E-4FDE-4F6F-AD2E-6215F45B42A1}" type="pres">
      <dgm:prSet presAssocID="{34B33001-990F-4F4B-A796-66DACADFD394}" presName="hierRoot2" presStyleCnt="0">
        <dgm:presLayoutVars>
          <dgm:hierBranch val="init"/>
        </dgm:presLayoutVars>
      </dgm:prSet>
      <dgm:spPr/>
    </dgm:pt>
    <dgm:pt modelId="{39B070B1-0D3A-4F7D-8765-7074C25D3787}" type="pres">
      <dgm:prSet presAssocID="{34B33001-990F-4F4B-A796-66DACADFD394}" presName="rootComposite" presStyleCnt="0"/>
      <dgm:spPr/>
    </dgm:pt>
    <dgm:pt modelId="{EF653332-D793-4565-8336-54AEA6926F41}" type="pres">
      <dgm:prSet presAssocID="{34B33001-990F-4F4B-A796-66DACADFD394}" presName="rootText" presStyleLbl="node4" presStyleIdx="16" presStyleCnt="18">
        <dgm:presLayoutVars>
          <dgm:chPref val="3"/>
        </dgm:presLayoutVars>
      </dgm:prSet>
      <dgm:spPr/>
    </dgm:pt>
    <dgm:pt modelId="{D5A4AD66-FD3E-49D7-8C5A-A793271685A6}" type="pres">
      <dgm:prSet presAssocID="{34B33001-990F-4F4B-A796-66DACADFD394}" presName="rootConnector" presStyleLbl="node4" presStyleIdx="16" presStyleCnt="18"/>
      <dgm:spPr/>
    </dgm:pt>
    <dgm:pt modelId="{8042017C-C477-4CBA-96B3-020AA38F9276}" type="pres">
      <dgm:prSet presAssocID="{34B33001-990F-4F4B-A796-66DACADFD394}" presName="hierChild4" presStyleCnt="0"/>
      <dgm:spPr/>
    </dgm:pt>
    <dgm:pt modelId="{7E6796E0-436D-48DF-9B3B-900A977AB4C3}" type="pres">
      <dgm:prSet presAssocID="{34B33001-990F-4F4B-A796-66DACADFD394}" presName="hierChild5" presStyleCnt="0"/>
      <dgm:spPr/>
    </dgm:pt>
    <dgm:pt modelId="{5C00E4AF-C933-437F-BF1E-3C634B27EFA9}" type="pres">
      <dgm:prSet presAssocID="{7DE52D7C-FE9D-4639-8C8D-D3085B5FEEAE}" presName="hierChild5" presStyleCnt="0"/>
      <dgm:spPr/>
    </dgm:pt>
    <dgm:pt modelId="{5A616EAF-EB0E-4BE5-BDC2-09E2E5B61B9D}" type="pres">
      <dgm:prSet presAssocID="{2C38BFBA-2526-44B3-8A82-FDE63033B7E5}" presName="Name37" presStyleLbl="parChTrans1D3" presStyleIdx="7" presStyleCnt="8"/>
      <dgm:spPr/>
    </dgm:pt>
    <dgm:pt modelId="{D1EDF1F3-6E62-47C3-B421-3FEB74911758}" type="pres">
      <dgm:prSet presAssocID="{0B412797-2A8F-47B7-99FA-2B062F948171}" presName="hierRoot2" presStyleCnt="0">
        <dgm:presLayoutVars>
          <dgm:hierBranch val="init"/>
        </dgm:presLayoutVars>
      </dgm:prSet>
      <dgm:spPr/>
    </dgm:pt>
    <dgm:pt modelId="{906B6383-D489-4359-9EB5-C5F8FE70D4BC}" type="pres">
      <dgm:prSet presAssocID="{0B412797-2A8F-47B7-99FA-2B062F948171}" presName="rootComposite" presStyleCnt="0"/>
      <dgm:spPr/>
    </dgm:pt>
    <dgm:pt modelId="{92ABF464-F1BB-4782-867B-D91AC9FE80E4}" type="pres">
      <dgm:prSet presAssocID="{0B412797-2A8F-47B7-99FA-2B062F948171}" presName="rootText" presStyleLbl="node3" presStyleIdx="7" presStyleCnt="8">
        <dgm:presLayoutVars>
          <dgm:chPref val="3"/>
        </dgm:presLayoutVars>
      </dgm:prSet>
      <dgm:spPr/>
    </dgm:pt>
    <dgm:pt modelId="{63D0921E-B8F3-41FF-AAF6-A833445EC491}" type="pres">
      <dgm:prSet presAssocID="{0B412797-2A8F-47B7-99FA-2B062F948171}" presName="rootConnector" presStyleLbl="node3" presStyleIdx="7" presStyleCnt="8"/>
      <dgm:spPr/>
    </dgm:pt>
    <dgm:pt modelId="{8FB779EE-17DC-4D1D-B6B4-63EBE69BAE52}" type="pres">
      <dgm:prSet presAssocID="{0B412797-2A8F-47B7-99FA-2B062F948171}" presName="hierChild4" presStyleCnt="0"/>
      <dgm:spPr/>
    </dgm:pt>
    <dgm:pt modelId="{7FA55479-AE1A-483F-90EC-B9D577AD043D}" type="pres">
      <dgm:prSet presAssocID="{B6315884-EEBF-46EB-B876-89EF8AFC9C25}" presName="Name37" presStyleLbl="parChTrans1D4" presStyleIdx="17" presStyleCnt="18"/>
      <dgm:spPr/>
    </dgm:pt>
    <dgm:pt modelId="{622E65C4-62FC-4381-A946-49141E531F90}" type="pres">
      <dgm:prSet presAssocID="{35F45D3C-46E4-4BD4-88A5-6951CD9793AE}" presName="hierRoot2" presStyleCnt="0">
        <dgm:presLayoutVars>
          <dgm:hierBranch val="init"/>
        </dgm:presLayoutVars>
      </dgm:prSet>
      <dgm:spPr/>
    </dgm:pt>
    <dgm:pt modelId="{4AA014A4-9DA6-4812-98D5-D33BCD3ABD99}" type="pres">
      <dgm:prSet presAssocID="{35F45D3C-46E4-4BD4-88A5-6951CD9793AE}" presName="rootComposite" presStyleCnt="0"/>
      <dgm:spPr/>
    </dgm:pt>
    <dgm:pt modelId="{7758B403-A447-4D66-9818-5D78D174BDF8}" type="pres">
      <dgm:prSet presAssocID="{35F45D3C-46E4-4BD4-88A5-6951CD9793AE}" presName="rootText" presStyleLbl="node4" presStyleIdx="17" presStyleCnt="18">
        <dgm:presLayoutVars>
          <dgm:chPref val="3"/>
        </dgm:presLayoutVars>
      </dgm:prSet>
      <dgm:spPr/>
    </dgm:pt>
    <dgm:pt modelId="{2AF45CE2-E24E-4845-92FB-CD63B3CFCA2E}" type="pres">
      <dgm:prSet presAssocID="{35F45D3C-46E4-4BD4-88A5-6951CD9793AE}" presName="rootConnector" presStyleLbl="node4" presStyleIdx="17" presStyleCnt="18"/>
      <dgm:spPr/>
    </dgm:pt>
    <dgm:pt modelId="{DB5607EB-6C6B-4326-B83A-5CE58A7460A1}" type="pres">
      <dgm:prSet presAssocID="{35F45D3C-46E4-4BD4-88A5-6951CD9793AE}" presName="hierChild4" presStyleCnt="0"/>
      <dgm:spPr/>
    </dgm:pt>
    <dgm:pt modelId="{00E883A6-4E88-4AC9-AD5B-621C19913E05}" type="pres">
      <dgm:prSet presAssocID="{35F45D3C-46E4-4BD4-88A5-6951CD9793AE}" presName="hierChild5" presStyleCnt="0"/>
      <dgm:spPr/>
    </dgm:pt>
    <dgm:pt modelId="{EF7A7354-4B54-4B1E-B2BE-A9A79163E42C}" type="pres">
      <dgm:prSet presAssocID="{0B412797-2A8F-47B7-99FA-2B062F948171}" presName="hierChild5" presStyleCnt="0"/>
      <dgm:spPr/>
    </dgm:pt>
    <dgm:pt modelId="{BAEDB0DD-EF4B-47E1-BA89-8A3026DA17C6}" type="pres">
      <dgm:prSet presAssocID="{D6CB758A-6666-46A0-8FE0-9C84CBB3C033}" presName="hierChild5" presStyleCnt="0"/>
      <dgm:spPr/>
    </dgm:pt>
    <dgm:pt modelId="{784E7544-5F7C-4BCC-89C0-0D36AAAA5633}" type="pres">
      <dgm:prSet presAssocID="{74A188C0-BA60-42F4-A38A-A1DFF35042BE}" presName="hierChild3" presStyleCnt="0"/>
      <dgm:spPr/>
    </dgm:pt>
  </dgm:ptLst>
  <dgm:cxnLst>
    <dgm:cxn modelId="{AE314001-5CCF-4AF9-B6E6-8EE9242B133C}" type="presOf" srcId="{B0ECA94F-4D1D-4DE4-BECB-CACFF6D44BC0}" destId="{A3C88A95-1809-481E-8571-E822EBF54177}" srcOrd="0" destOrd="0" presId="urn:microsoft.com/office/officeart/2005/8/layout/orgChart1"/>
    <dgm:cxn modelId="{05FFAB05-96FB-43A9-8264-16DF7E33DA70}" type="presOf" srcId="{F07894C9-D690-4727-B72E-9C6320EB5E46}" destId="{BF7DBC5D-351C-4A6B-B4F1-39C826966864}" srcOrd="0" destOrd="0" presId="urn:microsoft.com/office/officeart/2005/8/layout/orgChart1"/>
    <dgm:cxn modelId="{26313E0B-6668-4507-91EE-3079DCED2D96}" type="presOf" srcId="{D9432FDC-74C2-4230-A013-D814427D0CE9}" destId="{98691033-0EAC-47CC-AB67-7F726D2E1F09}" srcOrd="1" destOrd="0" presId="urn:microsoft.com/office/officeart/2005/8/layout/orgChart1"/>
    <dgm:cxn modelId="{C0823F10-6CF6-4C7E-BF7B-577070844B2E}" type="presOf" srcId="{53C7A12D-3E52-4544-A9DC-D2C953D504E8}" destId="{1F57C758-6045-4912-B84A-98BB0CF38D96}" srcOrd="0" destOrd="0" presId="urn:microsoft.com/office/officeart/2005/8/layout/orgChart1"/>
    <dgm:cxn modelId="{7164AA11-4708-4BF8-BE1E-4B08BAE67A0C}" type="presOf" srcId="{5E5CEB3E-4BA0-4467-AB8A-8EA6E78C1EAC}" destId="{FBA4DDA5-D118-4E7E-9939-617D9E3A3449}" srcOrd="0" destOrd="0" presId="urn:microsoft.com/office/officeart/2005/8/layout/orgChart1"/>
    <dgm:cxn modelId="{DAD9D113-CEE5-42BD-B257-D97253E942E2}" type="presOf" srcId="{7409EBFC-6777-40B8-8AF8-704DC22C97FB}" destId="{D3EB6E58-F098-45B1-ADCC-944BE8D754B9}" srcOrd="1" destOrd="0" presId="urn:microsoft.com/office/officeart/2005/8/layout/orgChart1"/>
    <dgm:cxn modelId="{C2832915-73BA-4203-8984-F95EBBAC0AD2}" type="presOf" srcId="{0881B0A3-9474-4F7D-A542-FB4BC9CB0288}" destId="{29553CC2-CCC3-4FF5-93A3-AB2424159B00}" srcOrd="0" destOrd="0" presId="urn:microsoft.com/office/officeart/2005/8/layout/orgChart1"/>
    <dgm:cxn modelId="{314E9C15-6D80-4EC8-BEF9-C7F291EC240D}" srcId="{7D7C43D6-EBC4-4527-B93D-4DEA02DD64A8}" destId="{3008B894-53F2-4388-A846-BF029EBA20E7}" srcOrd="2" destOrd="0" parTransId="{E12BBC03-0FCC-47F5-A1FC-96538CF3C759}" sibTransId="{ED514D1C-BA2C-4C7B-8F75-C774CCE5BE5D}"/>
    <dgm:cxn modelId="{EC369D16-31BD-463F-9281-DA855499F9F2}" type="presOf" srcId="{0B57CC55-19E7-451F-836C-91B636D9CC90}" destId="{A0ED1D34-07F2-425C-999B-66ACDD1FC14B}" srcOrd="0" destOrd="0" presId="urn:microsoft.com/office/officeart/2005/8/layout/orgChart1"/>
    <dgm:cxn modelId="{60F1C91D-7A03-437C-97BA-016D8AF07A72}" type="presOf" srcId="{74A188C0-BA60-42F4-A38A-A1DFF35042BE}" destId="{AF87A297-D60C-4CAF-8244-5A4CF770EC56}" srcOrd="0" destOrd="0" presId="urn:microsoft.com/office/officeart/2005/8/layout/orgChart1"/>
    <dgm:cxn modelId="{CD27E01E-73CA-4444-ADC0-ABB100EFB144}" srcId="{D6CB758A-6666-46A0-8FE0-9C84CBB3C033}" destId="{D9432FDC-74C2-4230-A013-D814427D0CE9}" srcOrd="0" destOrd="0" parTransId="{E5315DDD-D54E-4756-BB56-D3F2D28D769D}" sibTransId="{BC9531AE-17C8-4865-B118-34A0A22DA078}"/>
    <dgm:cxn modelId="{1FA13C21-7248-4E58-8FCA-D0EB52460F1D}" srcId="{BE6DCF00-192B-4147-A1C5-E59E9276A4DC}" destId="{7409EBFC-6777-40B8-8AF8-704DC22C97FB}" srcOrd="0" destOrd="0" parTransId="{B19A71D8-E271-4827-AA31-12B6A5638FBB}" sibTransId="{211508B1-975D-4A33-A5CE-C1CC4AE987D1}"/>
    <dgm:cxn modelId="{B68C5C22-1CB7-4883-8BED-23531024D86C}" type="presOf" srcId="{859DE27D-E585-4EA0-B82A-81E111DE315E}" destId="{A38365FB-AF1E-4E8F-82EC-256F41CE5666}" srcOrd="0" destOrd="0" presId="urn:microsoft.com/office/officeart/2005/8/layout/orgChart1"/>
    <dgm:cxn modelId="{65D62025-814C-43AA-80B2-42E69319EFFC}" type="presOf" srcId="{E23DF0F9-031E-4F2C-B484-2B8D2413EFAC}" destId="{9F2B28E6-C024-4FCE-97AD-49E0D2F88686}" srcOrd="1" destOrd="0" presId="urn:microsoft.com/office/officeart/2005/8/layout/orgChart1"/>
    <dgm:cxn modelId="{4674AE26-BBD0-490B-A587-21D0E8D30DE2}" type="presOf" srcId="{9A0D1E50-A28E-4E35-B906-93F9858C964D}" destId="{CB9E25C9-4347-4F09-A040-C23EFE6AE0EB}" srcOrd="0" destOrd="0" presId="urn:microsoft.com/office/officeart/2005/8/layout/orgChart1"/>
    <dgm:cxn modelId="{FA140027-783E-435D-828F-C9AC0CC57415}" srcId="{F52739A2-ED87-4EA0-A4CF-B734566ED4B1}" destId="{44035ACF-7801-4BB4-8682-DED3C8ED70B8}" srcOrd="0" destOrd="0" parTransId="{AF8CC8FA-C81F-4388-8A59-45C78CF876FA}" sibTransId="{3BC8B29B-D670-435B-B5E7-7BC7BE6996B6}"/>
    <dgm:cxn modelId="{F9D00227-5E68-4D37-BF6D-B1EB098471AE}" srcId="{74A188C0-BA60-42F4-A38A-A1DFF35042BE}" destId="{7D7C43D6-EBC4-4527-B93D-4DEA02DD64A8}" srcOrd="1" destOrd="0" parTransId="{53C7A12D-3E52-4544-A9DC-D2C953D504E8}" sibTransId="{5996EA52-8CB4-4F9B-9F90-9D9AE7387A9F}"/>
    <dgm:cxn modelId="{F7303B27-B07C-4206-9431-35A195B10596}" type="presOf" srcId="{84D20159-051D-46A6-80BE-4FD70E638380}" destId="{B0C17EA6-1BFB-487F-AAD0-68730DFC9823}" srcOrd="0" destOrd="0" presId="urn:microsoft.com/office/officeart/2005/8/layout/orgChart1"/>
    <dgm:cxn modelId="{35B47A27-58A7-4073-93D7-B97919FA9B90}" srcId="{74A188C0-BA60-42F4-A38A-A1DFF35042BE}" destId="{508C3D23-3C76-441D-850F-7EE9CFE3ED67}" srcOrd="2" destOrd="0" parTransId="{8EF5A861-233F-4621-84D6-790046AB8A55}" sibTransId="{C240AFB6-58E9-4EBB-8985-C8913AB09EE9}"/>
    <dgm:cxn modelId="{197D5C28-5245-478F-981B-B104A8F61150}" type="presOf" srcId="{35F45D3C-46E4-4BD4-88A5-6951CD9793AE}" destId="{2AF45CE2-E24E-4845-92FB-CD63B3CFCA2E}" srcOrd="1" destOrd="0" presId="urn:microsoft.com/office/officeart/2005/8/layout/orgChart1"/>
    <dgm:cxn modelId="{960D4928-B35E-4C29-9A1F-F139239FEE31}" srcId="{7409EBFC-6777-40B8-8AF8-704DC22C97FB}" destId="{2444E113-757E-4C78-85AC-B21C9107EE56}" srcOrd="0" destOrd="0" parTransId="{A7E42751-EE5E-4D6F-8D99-4DEC84CF984E}" sibTransId="{69E3B5F7-90F9-4AAD-B056-5F7D765A6375}"/>
    <dgm:cxn modelId="{51B39E2A-65C9-4798-90CE-897911E3BED7}" srcId="{971C7973-70C0-407E-A014-9E66F1E1E3F5}" destId="{18B92CF3-168B-4D26-8904-FC7CCB01CDD3}" srcOrd="1" destOrd="0" parTransId="{491C92E1-647F-4921-94C2-6D262B9E3B38}" sibTransId="{D9136896-E65C-4092-A258-1DFC80FB0711}"/>
    <dgm:cxn modelId="{F929B92B-5DDE-47F1-84B8-CFE57502BD97}" type="presOf" srcId="{AAB19172-BF0C-42D9-A7BE-60C789BD3B56}" destId="{F0227186-7452-4442-B1BB-6CBAEEF91529}" srcOrd="0" destOrd="0" presId="urn:microsoft.com/office/officeart/2005/8/layout/orgChart1"/>
    <dgm:cxn modelId="{2E5D3C2C-CEB6-4C2A-B263-63D3B52FB7CD}" type="presOf" srcId="{18B92CF3-168B-4D26-8904-FC7CCB01CDD3}" destId="{A4E4BDE2-A6A3-418F-AF34-5123870EE8F5}" srcOrd="1" destOrd="0" presId="urn:microsoft.com/office/officeart/2005/8/layout/orgChart1"/>
    <dgm:cxn modelId="{BC2A702C-5BA3-4297-A7A6-DAD273935699}" type="presOf" srcId="{B3CAA463-825F-477C-92CF-B5550F57CF90}" destId="{704D5F6F-86B1-4B1B-ACC0-80A34EE68277}" srcOrd="1" destOrd="0" presId="urn:microsoft.com/office/officeart/2005/8/layout/orgChart1"/>
    <dgm:cxn modelId="{9B9D4C2D-AD8C-40CB-AA2C-268C9C49E84F}" type="presOf" srcId="{9DDB8FBF-9125-4FC3-B804-D5BBA3E34E75}" destId="{344B29E3-9581-469D-B037-0CD2FCFC3427}" srcOrd="0" destOrd="0" presId="urn:microsoft.com/office/officeart/2005/8/layout/orgChart1"/>
    <dgm:cxn modelId="{0165682E-586D-4929-9E5E-50FFB24FA720}" srcId="{7DE52D7C-FE9D-4639-8C8D-D3085B5FEEAE}" destId="{34B33001-990F-4F4B-A796-66DACADFD394}" srcOrd="0" destOrd="0" parTransId="{F07894C9-D690-4727-B72E-9C6320EB5E46}" sibTransId="{8C8DBBC7-9C45-470F-989F-FAEA91F71C7C}"/>
    <dgm:cxn modelId="{D570C430-E541-4953-A509-4315D26BDDE3}" type="presOf" srcId="{89612644-C42B-4C20-8B5F-984E53AB6056}" destId="{328AE982-0B6F-4F94-B0AC-59C9D9142D68}" srcOrd="0" destOrd="0" presId="urn:microsoft.com/office/officeart/2005/8/layout/orgChart1"/>
    <dgm:cxn modelId="{05899A31-27F7-4F88-8620-8B54B9D2E041}" type="presOf" srcId="{44035ACF-7801-4BB4-8682-DED3C8ED70B8}" destId="{E1B9D22D-7115-42B7-8818-0603DF8525E5}" srcOrd="1" destOrd="0" presId="urn:microsoft.com/office/officeart/2005/8/layout/orgChart1"/>
    <dgm:cxn modelId="{6FE76135-72C7-4F16-A412-BA6B7909CE05}" srcId="{508C3D23-3C76-441D-850F-7EE9CFE3ED67}" destId="{A947171E-8AD4-457B-BDBC-EFBB116B286B}" srcOrd="0" destOrd="0" parTransId="{EEE058D9-A396-4D0E-8D33-216B7D0D47EE}" sibTransId="{BA985DDE-1CF2-48C2-B6C7-C34625E7616F}"/>
    <dgm:cxn modelId="{D3E21D39-9607-42D8-8AD3-909CCA1150D9}" type="presOf" srcId="{A22169BB-A8B1-4AD7-A2E0-F56D03B76E7A}" destId="{4A4F32AB-8888-4C86-91C1-D70E4D79C7EB}" srcOrd="0" destOrd="0" presId="urn:microsoft.com/office/officeart/2005/8/layout/orgChart1"/>
    <dgm:cxn modelId="{A06BE93A-DF26-4CA0-8466-6CF602CBFA17}" srcId="{0B57CC55-19E7-451F-836C-91B636D9CC90}" destId="{9DDB8FBF-9125-4FC3-B804-D5BBA3E34E75}" srcOrd="2" destOrd="0" parTransId="{A4B4C03A-63A8-4CCF-A1D5-CC1484345978}" sibTransId="{A670B034-DF43-44B4-8668-6F1E0BF76A82}"/>
    <dgm:cxn modelId="{A8FEFB3A-BCEE-4B64-90D0-202DE99C143C}" type="presOf" srcId="{C397429B-977B-48C2-9BFC-FB46659EC942}" destId="{93FC678B-7BEF-44E4-BD94-B69A6F89ECDF}" srcOrd="0" destOrd="0" presId="urn:microsoft.com/office/officeart/2005/8/layout/orgChart1"/>
    <dgm:cxn modelId="{93515B3E-5BA4-440E-9479-917B479CB3A5}" srcId="{7409EBFC-6777-40B8-8AF8-704DC22C97FB}" destId="{980404B8-97E0-4602-AD69-7A795643BD1D}" srcOrd="1" destOrd="0" parTransId="{FEC6E01A-2FD0-4618-A100-3B5BD3085712}" sibTransId="{507FB5EE-78F7-4392-8F09-CB04DA0FED39}"/>
    <dgm:cxn modelId="{265A1E5B-995C-4856-8A55-7AB95C853440}" type="presOf" srcId="{35F45D3C-46E4-4BD4-88A5-6951CD9793AE}" destId="{7758B403-A447-4D66-9818-5D78D174BDF8}" srcOrd="0" destOrd="0" presId="urn:microsoft.com/office/officeart/2005/8/layout/orgChart1"/>
    <dgm:cxn modelId="{98E75B5B-E98E-4C52-8AAE-13F33CA96D30}" type="presOf" srcId="{74A188C0-BA60-42F4-A38A-A1DFF35042BE}" destId="{71131491-2157-4813-BCCC-3CF85C8AAC27}" srcOrd="1" destOrd="0" presId="urn:microsoft.com/office/officeart/2005/8/layout/orgChart1"/>
    <dgm:cxn modelId="{D3C2925B-A0D8-4816-BFED-D0AC86EA29A4}" type="presOf" srcId="{B3CAA463-825F-477C-92CF-B5550F57CF90}" destId="{3A9B1442-F45E-475B-B4FF-14D128C92256}" srcOrd="0" destOrd="0" presId="urn:microsoft.com/office/officeart/2005/8/layout/orgChart1"/>
    <dgm:cxn modelId="{E876475D-EAFD-4C49-9AB7-7F3BFA21F8F3}" type="presOf" srcId="{7D7C43D6-EBC4-4527-B93D-4DEA02DD64A8}" destId="{09130CE4-C289-4012-8B2A-09FDB34BA885}" srcOrd="1" destOrd="0" presId="urn:microsoft.com/office/officeart/2005/8/layout/orgChart1"/>
    <dgm:cxn modelId="{888BEC5E-26CB-4BAF-AA6C-F50F56F2AE57}" type="presOf" srcId="{971C7973-70C0-407E-A014-9E66F1E1E3F5}" destId="{C7A262E2-DB9E-4E7F-ACFF-DF853C316609}" srcOrd="1" destOrd="0" presId="urn:microsoft.com/office/officeart/2005/8/layout/orgChart1"/>
    <dgm:cxn modelId="{C36EDC60-64B7-45E9-9A87-6EBF106DDA58}" type="presOf" srcId="{A7E42751-EE5E-4D6F-8D99-4DEC84CF984E}" destId="{D5D77641-B4A5-4F77-B6F5-5E818BEF802E}" srcOrd="0" destOrd="0" presId="urn:microsoft.com/office/officeart/2005/8/layout/orgChart1"/>
    <dgm:cxn modelId="{74523943-492F-41C1-AA99-AF1C5C380C01}" srcId="{971C7973-70C0-407E-A014-9E66F1E1E3F5}" destId="{BE700510-CFB2-40F7-8D01-5D59CC347562}" srcOrd="0" destOrd="0" parTransId="{83B28CCB-6566-4B73-B1FF-DD0B76BBAAF0}" sibTransId="{7D1778E9-9F08-404B-89EC-9317D1438D7E}"/>
    <dgm:cxn modelId="{CAD74F43-4EE1-4316-9265-F3B9ADA0996B}" srcId="{0B57CC55-19E7-451F-836C-91B636D9CC90}" destId="{E23DF0F9-031E-4F2C-B484-2B8D2413EFAC}" srcOrd="1" destOrd="0" parTransId="{9A0D1E50-A28E-4E35-B906-93F9858C964D}" sibTransId="{32017BBE-E825-44C3-813B-958404A9331B}"/>
    <dgm:cxn modelId="{5C517843-BC17-41B4-B35E-1AE80EB208D3}" type="presOf" srcId="{FB1177DC-1C1B-4AAA-BF8E-130DD6446209}" destId="{9C513160-AB21-4575-99D4-B6EC3DC656B2}" srcOrd="0" destOrd="0" presId="urn:microsoft.com/office/officeart/2005/8/layout/orgChart1"/>
    <dgm:cxn modelId="{87EC7943-521D-4BB4-AF24-C95944EB08B2}" type="presOf" srcId="{5C81E11B-335C-402B-BC65-A33899DA7B06}" destId="{BF868734-B9B1-4343-817D-B9E8227670C8}" srcOrd="1" destOrd="0" presId="urn:microsoft.com/office/officeart/2005/8/layout/orgChart1"/>
    <dgm:cxn modelId="{4AD7F863-A177-49C1-AD3F-E3E0D79F772B}" type="presOf" srcId="{F52739A2-ED87-4EA0-A4CF-B734566ED4B1}" destId="{47BE77AD-088B-4FA7-967B-93D4A52122DB}" srcOrd="0" destOrd="0" presId="urn:microsoft.com/office/officeart/2005/8/layout/orgChart1"/>
    <dgm:cxn modelId="{00660244-FD8B-4975-A371-2C8104431657}" type="presOf" srcId="{8EF5A861-233F-4621-84D6-790046AB8A55}" destId="{C978CB22-C4BA-4715-B0CD-61A465F188B2}" srcOrd="0" destOrd="0" presId="urn:microsoft.com/office/officeart/2005/8/layout/orgChart1"/>
    <dgm:cxn modelId="{80403064-B13D-4A8F-86D8-09A264F1CBD8}" type="presOf" srcId="{B19A71D8-E271-4827-AA31-12B6A5638FBB}" destId="{6C4340E0-6AED-4B2D-A3FA-2149C223AD27}" srcOrd="0" destOrd="0" presId="urn:microsoft.com/office/officeart/2005/8/layout/orgChart1"/>
    <dgm:cxn modelId="{9CD15E44-1E47-4FCF-B668-3DC97725059C}" type="presOf" srcId="{039318AB-C10F-40BE-AFDD-1EE094A029D9}" destId="{D97D837C-D064-4EE3-8A06-894D117FF7DD}" srcOrd="1" destOrd="0" presId="urn:microsoft.com/office/officeart/2005/8/layout/orgChart1"/>
    <dgm:cxn modelId="{7970A964-419A-4FBE-B87B-B2AB3CF757A3}" type="presOf" srcId="{44035ACF-7801-4BB4-8682-DED3C8ED70B8}" destId="{F934AC5E-07ED-48DE-9037-8F3F605CC6F1}" srcOrd="0" destOrd="0" presId="urn:microsoft.com/office/officeart/2005/8/layout/orgChart1"/>
    <dgm:cxn modelId="{C2B90D68-913D-4446-A95A-04C0A1EF666E}" type="presOf" srcId="{5E748DD6-2E39-4113-A195-FE2E41389915}" destId="{0D34E8A0-E2A3-463C-BFAB-3F995E531F2C}" srcOrd="0" destOrd="0" presId="urn:microsoft.com/office/officeart/2005/8/layout/orgChart1"/>
    <dgm:cxn modelId="{B655F368-9061-41F1-A5EF-B8FBC8EA87CB}" type="presOf" srcId="{BE700510-CFB2-40F7-8D01-5D59CC347562}" destId="{97B659CC-972B-44B9-84EE-59CEE95F9F4B}" srcOrd="0" destOrd="0" presId="urn:microsoft.com/office/officeart/2005/8/layout/orgChart1"/>
    <dgm:cxn modelId="{686D766E-22D6-4F7C-9F35-C573133C7E08}" srcId="{3008B894-53F2-4388-A846-BF029EBA20E7}" destId="{0B57CC55-19E7-451F-836C-91B636D9CC90}" srcOrd="0" destOrd="0" parTransId="{C3E8A10A-AA72-4212-AC32-C3A432433387}" sibTransId="{C1556475-55DA-4BD1-99A3-052C1AEB6F6A}"/>
    <dgm:cxn modelId="{D17BC44E-DD4C-423F-9FF1-91EAF92280C1}" type="presOf" srcId="{EEE058D9-A396-4D0E-8D33-216B7D0D47EE}" destId="{89D05FF3-E127-4AA4-AB35-D99B3AB33B70}" srcOrd="0" destOrd="0" presId="urn:microsoft.com/office/officeart/2005/8/layout/orgChart1"/>
    <dgm:cxn modelId="{40822670-0957-4EE0-AC36-D30B3C7FF44C}" type="presOf" srcId="{7DE52D7C-FE9D-4639-8C8D-D3085B5FEEAE}" destId="{F79FC469-54DC-4907-9A7D-0ED16191357E}" srcOrd="1" destOrd="0" presId="urn:microsoft.com/office/officeart/2005/8/layout/orgChart1"/>
    <dgm:cxn modelId="{B7ED5171-D6F0-408D-B632-D457B716A326}" type="presOf" srcId="{9DDB8FBF-9125-4FC3-B804-D5BBA3E34E75}" destId="{0B034E0A-ADD4-4825-BDA2-D2A26FA118FC}" srcOrd="1" destOrd="0" presId="urn:microsoft.com/office/officeart/2005/8/layout/orgChart1"/>
    <dgm:cxn modelId="{26163573-D8D8-4CCF-84CF-89420DDDFB40}" type="presOf" srcId="{B6315884-EEBF-46EB-B876-89EF8AFC9C25}" destId="{7FA55479-AE1A-483F-90EC-B9D577AD043D}" srcOrd="0" destOrd="0" presId="urn:microsoft.com/office/officeart/2005/8/layout/orgChart1"/>
    <dgm:cxn modelId="{9BEF5873-E18C-48E4-AA1A-C50ABBD0D16C}" type="presOf" srcId="{2444E113-757E-4C78-85AC-B21C9107EE56}" destId="{D2E81324-A5C7-446F-9A94-8C9BA603EA4B}" srcOrd="1" destOrd="0" presId="urn:microsoft.com/office/officeart/2005/8/layout/orgChart1"/>
    <dgm:cxn modelId="{3ABC2154-A81A-40ED-B769-D25FA003F3F5}" type="presOf" srcId="{72B8A0ED-BB77-40A4-A358-7997E48F0BCF}" destId="{A16E3213-7B01-4F47-884C-B1C68C89F8B0}" srcOrd="0" destOrd="0" presId="urn:microsoft.com/office/officeart/2005/8/layout/orgChart1"/>
    <dgm:cxn modelId="{3D4A4374-6C55-411F-83F3-96F1C429DDC7}" srcId="{0B412797-2A8F-47B7-99FA-2B062F948171}" destId="{35F45D3C-46E4-4BD4-88A5-6951CD9793AE}" srcOrd="0" destOrd="0" parTransId="{B6315884-EEBF-46EB-B876-89EF8AFC9C25}" sibTransId="{75F9ECE5-2626-42A6-957E-DB23DD0FE311}"/>
    <dgm:cxn modelId="{BFF82A57-2DD9-4375-9E62-2BC199A0C0F8}" type="presOf" srcId="{2444E113-757E-4C78-85AC-B21C9107EE56}" destId="{3FBDF440-264F-4D6F-8BB2-E84382FC938B}" srcOrd="0" destOrd="0" presId="urn:microsoft.com/office/officeart/2005/8/layout/orgChart1"/>
    <dgm:cxn modelId="{F2106658-6000-4FD4-8374-DB0E7D5B624D}" type="presOf" srcId="{E23DF0F9-031E-4F2C-B484-2B8D2413EFAC}" destId="{6687463F-2B1D-4FFA-B705-1074C2BC7139}" srcOrd="0" destOrd="0" presId="urn:microsoft.com/office/officeart/2005/8/layout/orgChart1"/>
    <dgm:cxn modelId="{EC1F6F7B-4BBA-4DA1-B407-AC400374D934}" type="presOf" srcId="{34B33001-990F-4F4B-A796-66DACADFD394}" destId="{EF653332-D793-4565-8336-54AEA6926F41}" srcOrd="0" destOrd="0" presId="urn:microsoft.com/office/officeart/2005/8/layout/orgChart1"/>
    <dgm:cxn modelId="{04CCAB7C-EA8B-46E5-9BD9-2A5A88D6B976}" type="presOf" srcId="{34B33001-990F-4F4B-A796-66DACADFD394}" destId="{D5A4AD66-FD3E-49D7-8C5A-A793271685A6}" srcOrd="1" destOrd="0" presId="urn:microsoft.com/office/officeart/2005/8/layout/orgChart1"/>
    <dgm:cxn modelId="{E626A57E-9763-42B9-979B-8573C9D5A0DA}" srcId="{7D7C43D6-EBC4-4527-B93D-4DEA02DD64A8}" destId="{BE6DCF00-192B-4147-A1C5-E59E9276A4DC}" srcOrd="0" destOrd="0" parTransId="{5E748DD6-2E39-4113-A195-FE2E41389915}" sibTransId="{E33819D1-A127-4E35-B842-1CB06DFD12E0}"/>
    <dgm:cxn modelId="{B6845C80-D76F-4645-AF7A-BC0D0E795319}" srcId="{0B57CC55-19E7-451F-836C-91B636D9CC90}" destId="{97AAF1D8-1A7F-4BC4-9718-5DEB70DF4180}" srcOrd="0" destOrd="0" parTransId="{0AF76FE7-34A9-4990-98A1-C51CD1E88F37}" sibTransId="{96DBB460-5713-412D-AE3C-DECEECAF95F6}"/>
    <dgm:cxn modelId="{4D548A82-F858-4CB8-B68D-7C012B0C2269}" type="presOf" srcId="{18B92CF3-168B-4D26-8904-FC7CCB01CDD3}" destId="{25FB3D31-7DFD-4BBC-9572-B78749BCF13A}" srcOrd="0" destOrd="0" presId="urn:microsoft.com/office/officeart/2005/8/layout/orgChart1"/>
    <dgm:cxn modelId="{B7DFF182-DA8C-4725-A752-80DEBA626B0E}" type="presOf" srcId="{D6CB758A-6666-46A0-8FE0-9C84CBB3C033}" destId="{BF410396-C5CB-4EFE-A33B-02B99BCF8E69}" srcOrd="0" destOrd="0" presId="urn:microsoft.com/office/officeart/2005/8/layout/orgChart1"/>
    <dgm:cxn modelId="{8BAD8488-6E83-4287-A928-BF3D68AC0B62}" srcId="{7D7C43D6-EBC4-4527-B93D-4DEA02DD64A8}" destId="{039318AB-C10F-40BE-AFDD-1EE094A029D9}" srcOrd="1" destOrd="0" parTransId="{82BC2BFB-6046-4211-8E25-C7567B191DDC}" sibTransId="{0C02E95A-E61A-43F3-BA5A-9882C0620926}"/>
    <dgm:cxn modelId="{44FF358B-B49B-4B58-B3EA-1471530D7981}" type="presOf" srcId="{A4B4C03A-63A8-4CCF-A1D5-CC1484345978}" destId="{201AEF3B-4E6F-4625-AC41-6097AE98830E}" srcOrd="0" destOrd="0" presId="urn:microsoft.com/office/officeart/2005/8/layout/orgChart1"/>
    <dgm:cxn modelId="{46F6C28F-9F77-4080-A8A2-85BB07C5077F}" type="presOf" srcId="{A947171E-8AD4-457B-BDBC-EFBB116B286B}" destId="{DE17A4DD-3735-42CA-BFA1-71663D11AE75}" srcOrd="0" destOrd="0" presId="urn:microsoft.com/office/officeart/2005/8/layout/orgChart1"/>
    <dgm:cxn modelId="{E03AE593-ED07-4586-8B78-AEAAE3867B44}" type="presOf" srcId="{97AAF1D8-1A7F-4BC4-9718-5DEB70DF4180}" destId="{614ADB27-BC20-40D3-AE14-75EF068F6DBD}" srcOrd="0" destOrd="0" presId="urn:microsoft.com/office/officeart/2005/8/layout/orgChart1"/>
    <dgm:cxn modelId="{1B4D7E94-0F45-41D5-AD77-58733E99702C}" type="presOf" srcId="{508C3D23-3C76-441D-850F-7EE9CFE3ED67}" destId="{46C8A4F8-08F4-4A22-92E7-5FA80DF537CB}" srcOrd="0" destOrd="0" presId="urn:microsoft.com/office/officeart/2005/8/layout/orgChart1"/>
    <dgm:cxn modelId="{EDE0A594-4CE5-4377-AC29-42AFBEB1F484}" type="presOf" srcId="{BE6DCF00-192B-4147-A1C5-E59E9276A4DC}" destId="{B6F5ADC1-5D8A-4CCD-8276-88CE086A39F6}" srcOrd="0" destOrd="0" presId="urn:microsoft.com/office/officeart/2005/8/layout/orgChart1"/>
    <dgm:cxn modelId="{47A1F794-E46C-413D-B915-619AED719D0B}" type="presOf" srcId="{0881B0A3-9474-4F7D-A542-FB4BC9CB0288}" destId="{C7358DDF-9EC1-413C-A051-1904982C0F69}" srcOrd="1" destOrd="0" presId="urn:microsoft.com/office/officeart/2005/8/layout/orgChart1"/>
    <dgm:cxn modelId="{55D62A96-E77B-41E5-B456-AE2BEE74BE50}" type="presOf" srcId="{0B412797-2A8F-47B7-99FA-2B062F948171}" destId="{92ABF464-F1BB-4782-867B-D91AC9FE80E4}" srcOrd="0" destOrd="0" presId="urn:microsoft.com/office/officeart/2005/8/layout/orgChart1"/>
    <dgm:cxn modelId="{CF16B497-F7D2-4B10-9481-9AE437E50521}" type="presOf" srcId="{491C92E1-647F-4921-94C2-6D262B9E3B38}" destId="{AD820DF9-2A09-42F6-9DA7-06BE6487AB21}" srcOrd="0" destOrd="0" presId="urn:microsoft.com/office/officeart/2005/8/layout/orgChart1"/>
    <dgm:cxn modelId="{21393699-7399-40EC-940E-5B5FB6725473}" type="presOf" srcId="{980404B8-97E0-4602-AD69-7A795643BD1D}" destId="{ABA91E74-F978-4D8A-8D2D-F6B7E8196FAC}" srcOrd="0" destOrd="0" presId="urn:microsoft.com/office/officeart/2005/8/layout/orgChart1"/>
    <dgm:cxn modelId="{89706E9E-346A-429D-A6ED-2CED53D1FCED}" type="presOf" srcId="{D9432FDC-74C2-4230-A013-D814427D0CE9}" destId="{84B6F300-DE6A-4EE3-9611-30B7C1F53E11}" srcOrd="0" destOrd="0" presId="urn:microsoft.com/office/officeart/2005/8/layout/orgChart1"/>
    <dgm:cxn modelId="{B57C8DA0-0828-4CAA-9E48-4C7B384FD42D}" type="presOf" srcId="{971C7973-70C0-407E-A014-9E66F1E1E3F5}" destId="{3CE41F30-451E-4C6E-8AC4-0B9BEF6EC46E}" srcOrd="0" destOrd="0" presId="urn:microsoft.com/office/officeart/2005/8/layout/orgChart1"/>
    <dgm:cxn modelId="{543DB3A1-DF38-4C94-AED8-50BCD5C5C201}" type="presOf" srcId="{89612644-C42B-4C20-8B5F-984E53AB6056}" destId="{E0984E46-2D04-4C91-80E2-8692688AC0AA}" srcOrd="1" destOrd="0" presId="urn:microsoft.com/office/officeart/2005/8/layout/orgChart1"/>
    <dgm:cxn modelId="{6C38BDA1-1DF6-4BFB-874E-541715B76499}" type="presOf" srcId="{E5315DDD-D54E-4756-BB56-D3F2D28D769D}" destId="{26DA84F0-1450-47F2-87A9-E37F6A4A86B7}" srcOrd="0" destOrd="0" presId="urn:microsoft.com/office/officeart/2005/8/layout/orgChart1"/>
    <dgm:cxn modelId="{559644A6-15EE-4A1C-BBB4-F4BE13B74670}" srcId="{D9432FDC-74C2-4230-A013-D814427D0CE9}" destId="{B3CAA463-825F-477C-92CF-B5550F57CF90}" srcOrd="1" destOrd="0" parTransId="{B5B4544A-C610-4E37-8DB4-D0F1002EB883}" sibTransId="{1B34B9F7-BF32-4B9D-8128-9FD54AD0ED5A}"/>
    <dgm:cxn modelId="{16D6C4A6-06B3-4F4E-8EC7-AB6907BCFB80}" type="presOf" srcId="{3008B894-53F2-4388-A846-BF029EBA20E7}" destId="{54ABA11F-E68D-4B32-B3B1-22E876C7A8B8}" srcOrd="0" destOrd="0" presId="urn:microsoft.com/office/officeart/2005/8/layout/orgChart1"/>
    <dgm:cxn modelId="{5F3F09A7-1BFA-4639-9515-D973E52C7EB9}" type="presOf" srcId="{90E1B6C0-4E22-405B-A050-640396F9868B}" destId="{93408068-6C01-4933-BB55-57E33B4AE146}" srcOrd="0" destOrd="0" presId="urn:microsoft.com/office/officeart/2005/8/layout/orgChart1"/>
    <dgm:cxn modelId="{8CF825AB-FCE6-4FC1-AFB6-438BB21C5A8D}" type="presOf" srcId="{B4A8781A-E620-44AE-8D45-25ACC27BE1EA}" destId="{FBA4D0F5-2C9A-427D-9CC6-D412A0672F45}" srcOrd="0" destOrd="0" presId="urn:microsoft.com/office/officeart/2005/8/layout/orgChart1"/>
    <dgm:cxn modelId="{6C849AAD-EDB8-4AB9-84E9-B8417A6AECC2}" srcId="{BE6DCF00-192B-4147-A1C5-E59E9276A4DC}" destId="{F52739A2-ED87-4EA0-A4CF-B734566ED4B1}" srcOrd="1" destOrd="0" parTransId="{B4A8781A-E620-44AE-8D45-25ACC27BE1EA}" sibTransId="{48B4AB91-FEC0-4C20-AA0A-2B4F69BA6DA2}"/>
    <dgm:cxn modelId="{F27B2DB1-302E-4374-B194-EB03DADF0C0C}" type="presOf" srcId="{F52739A2-ED87-4EA0-A4CF-B734566ED4B1}" destId="{A68E8AB2-5E8C-4BFF-9384-5F43B4FD2D30}" srcOrd="1" destOrd="0" presId="urn:microsoft.com/office/officeart/2005/8/layout/orgChart1"/>
    <dgm:cxn modelId="{B7ED96B1-475A-430D-9423-85C7D5BB1FCE}" type="presOf" srcId="{508C3D23-3C76-441D-850F-7EE9CFE3ED67}" destId="{09A13E6B-EABB-4D2A-B0DA-A463504B19A8}" srcOrd="1" destOrd="0" presId="urn:microsoft.com/office/officeart/2005/8/layout/orgChart1"/>
    <dgm:cxn modelId="{351B97B1-BD00-476E-B531-5436CC10ED7A}" type="presOf" srcId="{C3E8A10A-AA72-4212-AC32-C3A432433387}" destId="{E458E8E0-351A-45DC-98B6-2E6DF08DCE7C}" srcOrd="0" destOrd="0" presId="urn:microsoft.com/office/officeart/2005/8/layout/orgChart1"/>
    <dgm:cxn modelId="{1AABB1B2-C10E-4386-A525-C6F093F18E83}" type="presOf" srcId="{0B57CC55-19E7-451F-836C-91B636D9CC90}" destId="{AA686FAC-FC93-4FCF-A1AF-C91566982394}" srcOrd="1" destOrd="0" presId="urn:microsoft.com/office/officeart/2005/8/layout/orgChart1"/>
    <dgm:cxn modelId="{626681B4-BF99-466B-8F0C-88E6F3BE27BB}" type="presOf" srcId="{0AF76FE7-34A9-4990-98A1-C51CD1E88F37}" destId="{92801354-B45B-49E9-8197-F5B1F9F6B6EA}" srcOrd="0" destOrd="0" presId="urn:microsoft.com/office/officeart/2005/8/layout/orgChart1"/>
    <dgm:cxn modelId="{BEF7DAB5-0978-423A-A3DD-A2BCEB0B33E3}" type="presOf" srcId="{0B412797-2A8F-47B7-99FA-2B062F948171}" destId="{63D0921E-B8F3-41FF-AAF6-A833445EC491}" srcOrd="1" destOrd="0" presId="urn:microsoft.com/office/officeart/2005/8/layout/orgChart1"/>
    <dgm:cxn modelId="{118419B6-7341-406B-BA65-085863C4EA1D}" type="presOf" srcId="{C397429B-977B-48C2-9BFC-FB46659EC942}" destId="{40163EB9-5F4C-42D4-B757-33688811CE74}" srcOrd="1" destOrd="0" presId="urn:microsoft.com/office/officeart/2005/8/layout/orgChart1"/>
    <dgm:cxn modelId="{B5F5C8B9-B18B-4B18-9067-7786E0109BDF}" srcId="{D9432FDC-74C2-4230-A013-D814427D0CE9}" destId="{89612644-C42B-4C20-8B5F-984E53AB6056}" srcOrd="0" destOrd="0" parTransId="{60F87B08-9829-49F6-B331-8B388385B645}" sibTransId="{9486C2B7-89C4-4695-827E-C4B3C307D3D0}"/>
    <dgm:cxn modelId="{101DD9B9-DE58-4471-A51F-8918CE5909CE}" type="presOf" srcId="{FEC6E01A-2FD0-4618-A100-3B5BD3085712}" destId="{218C1E81-8999-4761-85FB-3B37F18222C1}" srcOrd="0" destOrd="0" presId="urn:microsoft.com/office/officeart/2005/8/layout/orgChart1"/>
    <dgm:cxn modelId="{07871EBE-5CA4-4D01-9668-5C4B05C534C1}" type="presOf" srcId="{7DE52D7C-FE9D-4639-8C8D-D3085B5FEEAE}" destId="{824C2420-DA8F-412F-A865-9B5AE5367F32}" srcOrd="0" destOrd="0" presId="urn:microsoft.com/office/officeart/2005/8/layout/orgChart1"/>
    <dgm:cxn modelId="{6C2C40BF-980C-42C3-B828-DC4A7BEE7A7A}" srcId="{84D20159-051D-46A6-80BE-4FD70E638380}" destId="{C397429B-977B-48C2-9BFC-FB46659EC942}" srcOrd="0" destOrd="0" parTransId="{FB1177DC-1C1B-4AAA-BF8E-130DD6446209}" sibTransId="{97B223CE-07DB-4BDE-A6F7-D1667C416D17}"/>
    <dgm:cxn modelId="{67821DC1-D78B-48D2-92A3-1DA19AD9FD9F}" type="presOf" srcId="{7409EBFC-6777-40B8-8AF8-704DC22C97FB}" destId="{03F9E3DD-C607-4474-AA7E-61DFB34F5F07}" srcOrd="0" destOrd="0" presId="urn:microsoft.com/office/officeart/2005/8/layout/orgChart1"/>
    <dgm:cxn modelId="{AB32A2C2-6FAA-4F7B-A8CD-8809CCE8196A}" type="presOf" srcId="{AF8CC8FA-C81F-4388-8A59-45C78CF876FA}" destId="{07BBDBBD-2B6B-4E0B-90FF-FECEF6BEE63D}" srcOrd="0" destOrd="0" presId="urn:microsoft.com/office/officeart/2005/8/layout/orgChart1"/>
    <dgm:cxn modelId="{A230A7C2-7CCA-4151-BDBA-E0623860DD73}" type="presOf" srcId="{3008B894-53F2-4388-A846-BF029EBA20E7}" destId="{A0849F98-758B-4F16-8B0B-00048848D93F}" srcOrd="1" destOrd="0" presId="urn:microsoft.com/office/officeart/2005/8/layout/orgChart1"/>
    <dgm:cxn modelId="{EF5FE9C2-946E-464E-B174-891981742513}" type="presOf" srcId="{84D20159-051D-46A6-80BE-4FD70E638380}" destId="{1D656A46-BA6D-4DB7-B760-9C925115DC6C}" srcOrd="1" destOrd="0" presId="urn:microsoft.com/office/officeart/2005/8/layout/orgChart1"/>
    <dgm:cxn modelId="{303D42C3-F980-467B-A573-8398ED29CC28}" type="presOf" srcId="{60F87B08-9829-49F6-B331-8B388385B645}" destId="{D6EEBC46-48D9-4677-BDC7-FA2B95B3335E}" srcOrd="0" destOrd="0" presId="urn:microsoft.com/office/officeart/2005/8/layout/orgChart1"/>
    <dgm:cxn modelId="{28D76FC4-EA5B-4265-91B6-B58F39B46761}" srcId="{039318AB-C10F-40BE-AFDD-1EE094A029D9}" destId="{971C7973-70C0-407E-A014-9E66F1E1E3F5}" srcOrd="0" destOrd="0" parTransId="{72B8A0ED-BB77-40A4-A358-7997E48F0BCF}" sibTransId="{E40997C6-CC3F-47B7-8B3B-1E33A7489859}"/>
    <dgm:cxn modelId="{91E901CA-AC15-4A9D-BD1B-AA5D465211C5}" type="presOf" srcId="{97AAF1D8-1A7F-4BC4-9718-5DEB70DF4180}" destId="{0D25925B-BC90-46DB-9125-C3477F8CFF56}" srcOrd="1" destOrd="0" presId="urn:microsoft.com/office/officeart/2005/8/layout/orgChart1"/>
    <dgm:cxn modelId="{1A201CCA-0B9E-48AE-8845-AAA311AFE65F}" type="presOf" srcId="{980404B8-97E0-4602-AD69-7A795643BD1D}" destId="{BC56B717-BFA1-4539-801E-375C4FF0309E}" srcOrd="1" destOrd="0" presId="urn:microsoft.com/office/officeart/2005/8/layout/orgChart1"/>
    <dgm:cxn modelId="{DDBE18CC-3715-46A5-A1A5-7A2EB92CBB55}" type="presOf" srcId="{A947171E-8AD4-457B-BDBC-EFBB116B286B}" destId="{F9EF4468-A830-4B52-B5C5-391A40150B73}" srcOrd="1" destOrd="0" presId="urn:microsoft.com/office/officeart/2005/8/layout/orgChart1"/>
    <dgm:cxn modelId="{453143CC-BBA7-490A-B275-0C2775D684D7}" srcId="{74A188C0-BA60-42F4-A38A-A1DFF35042BE}" destId="{5C81E11B-335C-402B-BC65-A33899DA7B06}" srcOrd="0" destOrd="0" parTransId="{859DE27D-E585-4EA0-B82A-81E111DE315E}" sibTransId="{95AB85BC-3F9A-4BD6-B7DC-DDBF3CA82708}"/>
    <dgm:cxn modelId="{98E5A0CD-2E15-490E-8CC0-0AF7CB512DCE}" srcId="{508C3D23-3C76-441D-850F-7EE9CFE3ED67}" destId="{84D20159-051D-46A6-80BE-4FD70E638380}" srcOrd="1" destOrd="0" parTransId="{AAB19172-BF0C-42D9-A7BE-60C789BD3B56}" sibTransId="{83A75559-928D-4C3A-A417-E41395D4E1C4}"/>
    <dgm:cxn modelId="{922896CF-603F-402E-963C-590519FC4765}" type="presOf" srcId="{2C38BFBA-2526-44B3-8A82-FDE63033B7E5}" destId="{5A616EAF-EB0E-4BE5-BDC2-09E2E5B61B9D}" srcOrd="0" destOrd="0" presId="urn:microsoft.com/office/officeart/2005/8/layout/orgChart1"/>
    <dgm:cxn modelId="{DF8F22D0-3C49-4DB0-AA24-833AAAF84D15}" type="presOf" srcId="{BE6DCF00-192B-4147-A1C5-E59E9276A4DC}" destId="{7C87E6D2-B205-45BF-BB20-3631B48A1024}" srcOrd="1" destOrd="0" presId="urn:microsoft.com/office/officeart/2005/8/layout/orgChart1"/>
    <dgm:cxn modelId="{272DB8D5-7049-4830-B362-74247208C6BD}" type="presOf" srcId="{BE700510-CFB2-40F7-8D01-5D59CC347562}" destId="{A0961CC5-167D-4793-BE7F-B866833D27C4}" srcOrd="1" destOrd="0" presId="urn:microsoft.com/office/officeart/2005/8/layout/orgChart1"/>
    <dgm:cxn modelId="{94FC29DC-F408-4873-817F-C1FA8D980D67}" srcId="{74A188C0-BA60-42F4-A38A-A1DFF35042BE}" destId="{D6CB758A-6666-46A0-8FE0-9C84CBB3C033}" srcOrd="3" destOrd="0" parTransId="{5E5CEB3E-4BA0-4467-AB8A-8EA6E78C1EAC}" sibTransId="{9A115C36-6BFA-4DCB-ADEB-F1ACDABB6704}"/>
    <dgm:cxn modelId="{0DC2C7E2-B0BE-4BF4-B32E-B8B6E3A90B57}" type="presOf" srcId="{B5B4544A-C610-4E37-8DB4-D0F1002EB883}" destId="{7386FA37-5FF7-4D4F-9DAA-F3EAFC5F92A1}" srcOrd="0" destOrd="0" presId="urn:microsoft.com/office/officeart/2005/8/layout/orgChart1"/>
    <dgm:cxn modelId="{39BA40E6-FC5F-44DB-BB06-DED55154D020}" srcId="{7409EBFC-6777-40B8-8AF8-704DC22C97FB}" destId="{0881B0A3-9474-4F7D-A542-FB4BC9CB0288}" srcOrd="2" destOrd="0" parTransId="{B0ECA94F-4D1D-4DE4-BECB-CACFF6D44BC0}" sibTransId="{E2CB2D0B-02E6-4168-AED8-1FF3B1B8585F}"/>
    <dgm:cxn modelId="{16EB28E7-8BF3-4C0E-BECE-540A5D00F040}" type="presOf" srcId="{5C81E11B-335C-402B-BC65-A33899DA7B06}" destId="{C950FF95-172D-48EB-AD75-33A9A23B39A1}" srcOrd="0" destOrd="0" presId="urn:microsoft.com/office/officeart/2005/8/layout/orgChart1"/>
    <dgm:cxn modelId="{9F6700E8-40F0-4346-8B8D-5E11B1E31CDF}" type="presOf" srcId="{039318AB-C10F-40BE-AFDD-1EE094A029D9}" destId="{66A28A8B-EB7F-4F37-AFEB-91001E806720}" srcOrd="0" destOrd="0" presId="urn:microsoft.com/office/officeart/2005/8/layout/orgChart1"/>
    <dgm:cxn modelId="{3B07C5E9-B84E-47F6-B646-10BBAAC530E0}" srcId="{D6CB758A-6666-46A0-8FE0-9C84CBB3C033}" destId="{0B412797-2A8F-47B7-99FA-2B062F948171}" srcOrd="2" destOrd="0" parTransId="{2C38BFBA-2526-44B3-8A82-FDE63033B7E5}" sibTransId="{9BB30A24-F987-4BEF-8436-0BE741FE9F1B}"/>
    <dgm:cxn modelId="{DC0D20EE-2AF9-4C29-8516-FCBB87464B3C}" type="presOf" srcId="{E12BBC03-0FCC-47F5-A1FC-96538CF3C759}" destId="{87D8876F-A7C5-452F-BFF6-5C5FDE412CBE}" srcOrd="0" destOrd="0" presId="urn:microsoft.com/office/officeart/2005/8/layout/orgChart1"/>
    <dgm:cxn modelId="{E96A2CF1-1F44-43DA-BF46-AC2C0DC88E85}" srcId="{D6CB758A-6666-46A0-8FE0-9C84CBB3C033}" destId="{7DE52D7C-FE9D-4639-8C8D-D3085B5FEEAE}" srcOrd="1" destOrd="0" parTransId="{A22169BB-A8B1-4AD7-A2E0-F56D03B76E7A}" sibTransId="{09E15293-AED7-48B8-8788-12A6A01F0C98}"/>
    <dgm:cxn modelId="{7F1E47F4-9823-46F4-9869-AE255985676E}" type="presOf" srcId="{83B28CCB-6566-4B73-B1FF-DD0B76BBAAF0}" destId="{41A7EF5B-38D9-4D62-8E5A-A9B93F840393}" srcOrd="0" destOrd="0" presId="urn:microsoft.com/office/officeart/2005/8/layout/orgChart1"/>
    <dgm:cxn modelId="{E9C5D8F9-F8C2-4540-B182-4B254FB6B966}" type="presOf" srcId="{7D7C43D6-EBC4-4527-B93D-4DEA02DD64A8}" destId="{ACE76EDD-4C4D-4960-98AD-E9FD727211B3}" srcOrd="0" destOrd="0" presId="urn:microsoft.com/office/officeart/2005/8/layout/orgChart1"/>
    <dgm:cxn modelId="{774BEFFB-65BF-443E-8966-82EFB2D9F552}" type="presOf" srcId="{D6CB758A-6666-46A0-8FE0-9C84CBB3C033}" destId="{8B938404-5198-454B-B448-7283FBF4C59F}" srcOrd="1" destOrd="0" presId="urn:microsoft.com/office/officeart/2005/8/layout/orgChart1"/>
    <dgm:cxn modelId="{FC2148FE-3813-4875-8050-D34899890773}" type="presOf" srcId="{82BC2BFB-6046-4211-8E25-C7567B191DDC}" destId="{66F2BC3B-53C9-4B46-9F90-4592BBDE2B26}" srcOrd="0" destOrd="0" presId="urn:microsoft.com/office/officeart/2005/8/layout/orgChart1"/>
    <dgm:cxn modelId="{B64F94FF-ECD4-471B-849A-52DF9A794142}" srcId="{90E1B6C0-4E22-405B-A050-640396F9868B}" destId="{74A188C0-BA60-42F4-A38A-A1DFF35042BE}" srcOrd="0" destOrd="0" parTransId="{C9F6BA45-CB4C-4D25-84DE-9455FD4B09BC}" sibTransId="{E02691DE-6630-4272-BCA5-8DEDFE7E7EFA}"/>
    <dgm:cxn modelId="{24DBD735-2250-4602-AC4A-ED5EA0B932EC}" type="presParOf" srcId="{93408068-6C01-4933-BB55-57E33B4AE146}" destId="{A5276FE3-B623-4DE2-9A04-CBB9EA04E2DC}" srcOrd="0" destOrd="0" presId="urn:microsoft.com/office/officeart/2005/8/layout/orgChart1"/>
    <dgm:cxn modelId="{F54E3604-6C53-4023-A296-AFB001E9854C}" type="presParOf" srcId="{A5276FE3-B623-4DE2-9A04-CBB9EA04E2DC}" destId="{D35A5810-9B50-49CB-A389-04D6C339896F}" srcOrd="0" destOrd="0" presId="urn:microsoft.com/office/officeart/2005/8/layout/orgChart1"/>
    <dgm:cxn modelId="{8AC57EED-E360-499D-8D6C-E0C63DF3AE6E}" type="presParOf" srcId="{D35A5810-9B50-49CB-A389-04D6C339896F}" destId="{AF87A297-D60C-4CAF-8244-5A4CF770EC56}" srcOrd="0" destOrd="0" presId="urn:microsoft.com/office/officeart/2005/8/layout/orgChart1"/>
    <dgm:cxn modelId="{F5C4BDAF-F9A7-46DE-B1CD-995A6A0ABF58}" type="presParOf" srcId="{D35A5810-9B50-49CB-A389-04D6C339896F}" destId="{71131491-2157-4813-BCCC-3CF85C8AAC27}" srcOrd="1" destOrd="0" presId="urn:microsoft.com/office/officeart/2005/8/layout/orgChart1"/>
    <dgm:cxn modelId="{BE61DAB1-1F44-4D15-A412-272D644713FC}" type="presParOf" srcId="{A5276FE3-B623-4DE2-9A04-CBB9EA04E2DC}" destId="{3A9E1C96-7810-49D4-9FBA-B44404A1FAD0}" srcOrd="1" destOrd="0" presId="urn:microsoft.com/office/officeart/2005/8/layout/orgChart1"/>
    <dgm:cxn modelId="{D6D9E1A3-30C6-4936-B3D5-EB5C97BE9901}" type="presParOf" srcId="{3A9E1C96-7810-49D4-9FBA-B44404A1FAD0}" destId="{A38365FB-AF1E-4E8F-82EC-256F41CE5666}" srcOrd="0" destOrd="0" presId="urn:microsoft.com/office/officeart/2005/8/layout/orgChart1"/>
    <dgm:cxn modelId="{ECB10511-CE78-4DA9-8FD0-BDA95E28B845}" type="presParOf" srcId="{3A9E1C96-7810-49D4-9FBA-B44404A1FAD0}" destId="{2BFB97AB-FAF0-4812-8643-BA314680FAF4}" srcOrd="1" destOrd="0" presId="urn:microsoft.com/office/officeart/2005/8/layout/orgChart1"/>
    <dgm:cxn modelId="{88416E45-C5B8-4431-98C6-FF974678E61E}" type="presParOf" srcId="{2BFB97AB-FAF0-4812-8643-BA314680FAF4}" destId="{FD730C1A-0205-473F-9C1E-0492FCEA5AB4}" srcOrd="0" destOrd="0" presId="urn:microsoft.com/office/officeart/2005/8/layout/orgChart1"/>
    <dgm:cxn modelId="{76B8A686-F74B-4C41-977F-9EF60F1DA2CA}" type="presParOf" srcId="{FD730C1A-0205-473F-9C1E-0492FCEA5AB4}" destId="{C950FF95-172D-48EB-AD75-33A9A23B39A1}" srcOrd="0" destOrd="0" presId="urn:microsoft.com/office/officeart/2005/8/layout/orgChart1"/>
    <dgm:cxn modelId="{9E75FAD6-9706-40F9-BA9D-FCC9621F336E}" type="presParOf" srcId="{FD730C1A-0205-473F-9C1E-0492FCEA5AB4}" destId="{BF868734-B9B1-4343-817D-B9E8227670C8}" srcOrd="1" destOrd="0" presId="urn:microsoft.com/office/officeart/2005/8/layout/orgChart1"/>
    <dgm:cxn modelId="{252C7A4D-6855-4A3A-A46E-BBC9D496B0E4}" type="presParOf" srcId="{2BFB97AB-FAF0-4812-8643-BA314680FAF4}" destId="{378DF3A8-91F3-482B-8B79-DBBED78B6C89}" srcOrd="1" destOrd="0" presId="urn:microsoft.com/office/officeart/2005/8/layout/orgChart1"/>
    <dgm:cxn modelId="{7F5C45F1-5A6B-471B-BCCC-3BA2D93A02EB}" type="presParOf" srcId="{2BFB97AB-FAF0-4812-8643-BA314680FAF4}" destId="{BCEB877B-217E-4CF4-BE09-52538122059A}" srcOrd="2" destOrd="0" presId="urn:microsoft.com/office/officeart/2005/8/layout/orgChart1"/>
    <dgm:cxn modelId="{8B5A4AD0-F893-470D-B843-461B6C3B465C}" type="presParOf" srcId="{3A9E1C96-7810-49D4-9FBA-B44404A1FAD0}" destId="{1F57C758-6045-4912-B84A-98BB0CF38D96}" srcOrd="2" destOrd="0" presId="urn:microsoft.com/office/officeart/2005/8/layout/orgChart1"/>
    <dgm:cxn modelId="{13AE7D78-655C-4380-A032-D3D7191FAC86}" type="presParOf" srcId="{3A9E1C96-7810-49D4-9FBA-B44404A1FAD0}" destId="{EC1181AD-D496-4361-BC0E-B4F588D9F644}" srcOrd="3" destOrd="0" presId="urn:microsoft.com/office/officeart/2005/8/layout/orgChart1"/>
    <dgm:cxn modelId="{21AC4273-DAD7-4B2F-A11A-FDFC2F2CCD79}" type="presParOf" srcId="{EC1181AD-D496-4361-BC0E-B4F588D9F644}" destId="{B6C3E8B2-B347-404F-97E6-1DED1FC1348B}" srcOrd="0" destOrd="0" presId="urn:microsoft.com/office/officeart/2005/8/layout/orgChart1"/>
    <dgm:cxn modelId="{86E2904F-53E8-4E9A-B14F-A7DF7CC47423}" type="presParOf" srcId="{B6C3E8B2-B347-404F-97E6-1DED1FC1348B}" destId="{ACE76EDD-4C4D-4960-98AD-E9FD727211B3}" srcOrd="0" destOrd="0" presId="urn:microsoft.com/office/officeart/2005/8/layout/orgChart1"/>
    <dgm:cxn modelId="{DC77CC8A-5FAE-47DD-85DA-20D1AF42B4A2}" type="presParOf" srcId="{B6C3E8B2-B347-404F-97E6-1DED1FC1348B}" destId="{09130CE4-C289-4012-8B2A-09FDB34BA885}" srcOrd="1" destOrd="0" presId="urn:microsoft.com/office/officeart/2005/8/layout/orgChart1"/>
    <dgm:cxn modelId="{EEF2D194-3F9B-4811-85AA-34F11E2EB9A8}" type="presParOf" srcId="{EC1181AD-D496-4361-BC0E-B4F588D9F644}" destId="{918165F6-CB8E-41A9-9265-0EA61CF4373B}" srcOrd="1" destOrd="0" presId="urn:microsoft.com/office/officeart/2005/8/layout/orgChart1"/>
    <dgm:cxn modelId="{F9766E1A-11FB-499D-BF6B-2421269A1AC6}" type="presParOf" srcId="{918165F6-CB8E-41A9-9265-0EA61CF4373B}" destId="{0D34E8A0-E2A3-463C-BFAB-3F995E531F2C}" srcOrd="0" destOrd="0" presId="urn:microsoft.com/office/officeart/2005/8/layout/orgChart1"/>
    <dgm:cxn modelId="{3A7F776F-602B-4284-B8A9-01E9318A927B}" type="presParOf" srcId="{918165F6-CB8E-41A9-9265-0EA61CF4373B}" destId="{BBE02FBE-B802-413B-97B8-2F93AC86193E}" srcOrd="1" destOrd="0" presId="urn:microsoft.com/office/officeart/2005/8/layout/orgChart1"/>
    <dgm:cxn modelId="{C584E277-11B3-447B-9824-EA07E0995898}" type="presParOf" srcId="{BBE02FBE-B802-413B-97B8-2F93AC86193E}" destId="{49632DEC-3A43-4176-B316-9650CBD93A21}" srcOrd="0" destOrd="0" presId="urn:microsoft.com/office/officeart/2005/8/layout/orgChart1"/>
    <dgm:cxn modelId="{7B9A11A3-3C71-4424-9759-3547251A1BEB}" type="presParOf" srcId="{49632DEC-3A43-4176-B316-9650CBD93A21}" destId="{B6F5ADC1-5D8A-4CCD-8276-88CE086A39F6}" srcOrd="0" destOrd="0" presId="urn:microsoft.com/office/officeart/2005/8/layout/orgChart1"/>
    <dgm:cxn modelId="{A8BDAF6D-C1AA-4800-A358-E9D3F3D75512}" type="presParOf" srcId="{49632DEC-3A43-4176-B316-9650CBD93A21}" destId="{7C87E6D2-B205-45BF-BB20-3631B48A1024}" srcOrd="1" destOrd="0" presId="urn:microsoft.com/office/officeart/2005/8/layout/orgChart1"/>
    <dgm:cxn modelId="{8861AB68-B915-469F-AFED-444D0589451D}" type="presParOf" srcId="{BBE02FBE-B802-413B-97B8-2F93AC86193E}" destId="{92AADA01-2658-40C8-9A1D-313B72FAF031}" srcOrd="1" destOrd="0" presId="urn:microsoft.com/office/officeart/2005/8/layout/orgChart1"/>
    <dgm:cxn modelId="{39DB01A2-7B20-45E8-B8B5-AEA1C25F8C4F}" type="presParOf" srcId="{92AADA01-2658-40C8-9A1D-313B72FAF031}" destId="{6C4340E0-6AED-4B2D-A3FA-2149C223AD27}" srcOrd="0" destOrd="0" presId="urn:microsoft.com/office/officeart/2005/8/layout/orgChart1"/>
    <dgm:cxn modelId="{BA8FBC72-456F-4358-B827-3AF36D5EC3AB}" type="presParOf" srcId="{92AADA01-2658-40C8-9A1D-313B72FAF031}" destId="{143FE505-D59A-48DB-8CEB-D656A962771E}" srcOrd="1" destOrd="0" presId="urn:microsoft.com/office/officeart/2005/8/layout/orgChart1"/>
    <dgm:cxn modelId="{B57ED49B-19E4-4E7B-8DFD-2A825881628A}" type="presParOf" srcId="{143FE505-D59A-48DB-8CEB-D656A962771E}" destId="{99F68CE9-B58D-4978-ADCD-5501A13E465A}" srcOrd="0" destOrd="0" presId="urn:microsoft.com/office/officeart/2005/8/layout/orgChart1"/>
    <dgm:cxn modelId="{69B824E3-01D2-4A07-89B5-C37BFF7D95F4}" type="presParOf" srcId="{99F68CE9-B58D-4978-ADCD-5501A13E465A}" destId="{03F9E3DD-C607-4474-AA7E-61DFB34F5F07}" srcOrd="0" destOrd="0" presId="urn:microsoft.com/office/officeart/2005/8/layout/orgChart1"/>
    <dgm:cxn modelId="{4473E909-43E3-4764-AEE8-94164CAEB03A}" type="presParOf" srcId="{99F68CE9-B58D-4978-ADCD-5501A13E465A}" destId="{D3EB6E58-F098-45B1-ADCC-944BE8D754B9}" srcOrd="1" destOrd="0" presId="urn:microsoft.com/office/officeart/2005/8/layout/orgChart1"/>
    <dgm:cxn modelId="{4B32E531-D947-4841-AEBC-918A12A239CB}" type="presParOf" srcId="{143FE505-D59A-48DB-8CEB-D656A962771E}" destId="{18A8B705-6EDE-4D00-8CA3-37F235B2020B}" srcOrd="1" destOrd="0" presId="urn:microsoft.com/office/officeart/2005/8/layout/orgChart1"/>
    <dgm:cxn modelId="{DF89358F-59F6-4C50-B678-71B0E441000D}" type="presParOf" srcId="{18A8B705-6EDE-4D00-8CA3-37F235B2020B}" destId="{D5D77641-B4A5-4F77-B6F5-5E818BEF802E}" srcOrd="0" destOrd="0" presId="urn:microsoft.com/office/officeart/2005/8/layout/orgChart1"/>
    <dgm:cxn modelId="{95091896-D6DB-4A43-86CE-7F6C85024E17}" type="presParOf" srcId="{18A8B705-6EDE-4D00-8CA3-37F235B2020B}" destId="{BAD6EE2A-B4C8-427D-B216-7991A5E2473D}" srcOrd="1" destOrd="0" presId="urn:microsoft.com/office/officeart/2005/8/layout/orgChart1"/>
    <dgm:cxn modelId="{59F65281-7139-425B-8846-B303E62018D9}" type="presParOf" srcId="{BAD6EE2A-B4C8-427D-B216-7991A5E2473D}" destId="{48013174-9483-408E-9BE4-5AA1864A7636}" srcOrd="0" destOrd="0" presId="urn:microsoft.com/office/officeart/2005/8/layout/orgChart1"/>
    <dgm:cxn modelId="{63A1A4F9-A1BC-4F59-BFC0-8B5C1263B98A}" type="presParOf" srcId="{48013174-9483-408E-9BE4-5AA1864A7636}" destId="{3FBDF440-264F-4D6F-8BB2-E84382FC938B}" srcOrd="0" destOrd="0" presId="urn:microsoft.com/office/officeart/2005/8/layout/orgChart1"/>
    <dgm:cxn modelId="{3FFEC861-1865-45DB-A351-E05C1BCE33C0}" type="presParOf" srcId="{48013174-9483-408E-9BE4-5AA1864A7636}" destId="{D2E81324-A5C7-446F-9A94-8C9BA603EA4B}" srcOrd="1" destOrd="0" presId="urn:microsoft.com/office/officeart/2005/8/layout/orgChart1"/>
    <dgm:cxn modelId="{6245C952-5D11-4A99-A34D-875663E308BC}" type="presParOf" srcId="{BAD6EE2A-B4C8-427D-B216-7991A5E2473D}" destId="{103A4860-0252-421C-8DEE-27AC4F49A399}" srcOrd="1" destOrd="0" presId="urn:microsoft.com/office/officeart/2005/8/layout/orgChart1"/>
    <dgm:cxn modelId="{26113956-EEA3-478D-BD61-779C785DE59A}" type="presParOf" srcId="{BAD6EE2A-B4C8-427D-B216-7991A5E2473D}" destId="{2541A3F7-E1EA-44EA-83F6-1ABB52CDCD0A}" srcOrd="2" destOrd="0" presId="urn:microsoft.com/office/officeart/2005/8/layout/orgChart1"/>
    <dgm:cxn modelId="{D71C9CAC-30F4-44F6-A871-80E2F6AEF50E}" type="presParOf" srcId="{18A8B705-6EDE-4D00-8CA3-37F235B2020B}" destId="{218C1E81-8999-4761-85FB-3B37F18222C1}" srcOrd="2" destOrd="0" presId="urn:microsoft.com/office/officeart/2005/8/layout/orgChart1"/>
    <dgm:cxn modelId="{2B436BC1-8B8F-4D91-9FFB-CA11E8CE88C6}" type="presParOf" srcId="{18A8B705-6EDE-4D00-8CA3-37F235B2020B}" destId="{AC97E110-6E6B-4782-8D52-ACED560DF485}" srcOrd="3" destOrd="0" presId="urn:microsoft.com/office/officeart/2005/8/layout/orgChart1"/>
    <dgm:cxn modelId="{03E96E6D-FB89-4C5C-9AD5-C3757B2F251D}" type="presParOf" srcId="{AC97E110-6E6B-4782-8D52-ACED560DF485}" destId="{A6A70773-99FE-4B1F-8AF3-CEF77F4481BB}" srcOrd="0" destOrd="0" presId="urn:microsoft.com/office/officeart/2005/8/layout/orgChart1"/>
    <dgm:cxn modelId="{2BF9DD1B-23C5-4915-BA56-9E868410BAF1}" type="presParOf" srcId="{A6A70773-99FE-4B1F-8AF3-CEF77F4481BB}" destId="{ABA91E74-F978-4D8A-8D2D-F6B7E8196FAC}" srcOrd="0" destOrd="0" presId="urn:microsoft.com/office/officeart/2005/8/layout/orgChart1"/>
    <dgm:cxn modelId="{58C0DA30-2B97-4009-8DD1-058257616D4C}" type="presParOf" srcId="{A6A70773-99FE-4B1F-8AF3-CEF77F4481BB}" destId="{BC56B717-BFA1-4539-801E-375C4FF0309E}" srcOrd="1" destOrd="0" presId="urn:microsoft.com/office/officeart/2005/8/layout/orgChart1"/>
    <dgm:cxn modelId="{43CF0295-A84C-49A8-8E31-7DF6A4D60024}" type="presParOf" srcId="{AC97E110-6E6B-4782-8D52-ACED560DF485}" destId="{2341BCF5-0468-4D7E-BE76-9D74033F89A6}" srcOrd="1" destOrd="0" presId="urn:microsoft.com/office/officeart/2005/8/layout/orgChart1"/>
    <dgm:cxn modelId="{361271ED-D261-46B9-ABCC-252D851A61B2}" type="presParOf" srcId="{AC97E110-6E6B-4782-8D52-ACED560DF485}" destId="{0E8A2C83-BD54-4C63-A4B6-CD388AF83C5C}" srcOrd="2" destOrd="0" presId="urn:microsoft.com/office/officeart/2005/8/layout/orgChart1"/>
    <dgm:cxn modelId="{80A63890-C727-4051-A924-DA2B3BA57B35}" type="presParOf" srcId="{18A8B705-6EDE-4D00-8CA3-37F235B2020B}" destId="{A3C88A95-1809-481E-8571-E822EBF54177}" srcOrd="4" destOrd="0" presId="urn:microsoft.com/office/officeart/2005/8/layout/orgChart1"/>
    <dgm:cxn modelId="{FB64EF96-3425-4B38-AF15-59A4B958269F}" type="presParOf" srcId="{18A8B705-6EDE-4D00-8CA3-37F235B2020B}" destId="{A6C58703-BCEF-4339-BCD7-75CDD3CF483C}" srcOrd="5" destOrd="0" presId="urn:microsoft.com/office/officeart/2005/8/layout/orgChart1"/>
    <dgm:cxn modelId="{686A43C2-46BC-4228-98B3-DA22960BFA33}" type="presParOf" srcId="{A6C58703-BCEF-4339-BCD7-75CDD3CF483C}" destId="{4DCE8F40-9403-41F1-8447-61A708F323E1}" srcOrd="0" destOrd="0" presId="urn:microsoft.com/office/officeart/2005/8/layout/orgChart1"/>
    <dgm:cxn modelId="{51B61BBE-C3E3-41E4-AD57-5330E0699890}" type="presParOf" srcId="{4DCE8F40-9403-41F1-8447-61A708F323E1}" destId="{29553CC2-CCC3-4FF5-93A3-AB2424159B00}" srcOrd="0" destOrd="0" presId="urn:microsoft.com/office/officeart/2005/8/layout/orgChart1"/>
    <dgm:cxn modelId="{E98BADDD-10D6-4EC9-9541-2E5AF39FBC66}" type="presParOf" srcId="{4DCE8F40-9403-41F1-8447-61A708F323E1}" destId="{C7358DDF-9EC1-413C-A051-1904982C0F69}" srcOrd="1" destOrd="0" presId="urn:microsoft.com/office/officeart/2005/8/layout/orgChart1"/>
    <dgm:cxn modelId="{E51E8F0C-FFA1-4442-822D-B857519CC8EB}" type="presParOf" srcId="{A6C58703-BCEF-4339-BCD7-75CDD3CF483C}" destId="{10FB6429-3B3B-4B27-BDD6-8CB6248F26DB}" srcOrd="1" destOrd="0" presId="urn:microsoft.com/office/officeart/2005/8/layout/orgChart1"/>
    <dgm:cxn modelId="{60E30B1F-4248-422E-B022-F117C2618EF3}" type="presParOf" srcId="{A6C58703-BCEF-4339-BCD7-75CDD3CF483C}" destId="{3CBDB6DA-0B3F-4ABB-B086-2348DB2FBC1B}" srcOrd="2" destOrd="0" presId="urn:microsoft.com/office/officeart/2005/8/layout/orgChart1"/>
    <dgm:cxn modelId="{510F6A0E-E6DC-44B4-826F-908D28D4E536}" type="presParOf" srcId="{143FE505-D59A-48DB-8CEB-D656A962771E}" destId="{2FB7B971-AF0A-4502-8BDB-22BB2F9D27AA}" srcOrd="2" destOrd="0" presId="urn:microsoft.com/office/officeart/2005/8/layout/orgChart1"/>
    <dgm:cxn modelId="{4C16A78A-D4C3-497A-B3FE-A08507B1A544}" type="presParOf" srcId="{92AADA01-2658-40C8-9A1D-313B72FAF031}" destId="{FBA4D0F5-2C9A-427D-9CC6-D412A0672F45}" srcOrd="2" destOrd="0" presId="urn:microsoft.com/office/officeart/2005/8/layout/orgChart1"/>
    <dgm:cxn modelId="{87602EF6-586E-4502-B0C7-DECDA3BF75FD}" type="presParOf" srcId="{92AADA01-2658-40C8-9A1D-313B72FAF031}" destId="{A79DFAE8-2221-4FE4-ADB8-0B2726BC857D}" srcOrd="3" destOrd="0" presId="urn:microsoft.com/office/officeart/2005/8/layout/orgChart1"/>
    <dgm:cxn modelId="{0EC36414-A059-468A-8EE8-9DCBCB9263B6}" type="presParOf" srcId="{A79DFAE8-2221-4FE4-ADB8-0B2726BC857D}" destId="{B3354FE1-6CCD-4C51-950E-CDB225146BF8}" srcOrd="0" destOrd="0" presId="urn:microsoft.com/office/officeart/2005/8/layout/orgChart1"/>
    <dgm:cxn modelId="{21C54658-F716-4C08-9017-8588112C6D05}" type="presParOf" srcId="{B3354FE1-6CCD-4C51-950E-CDB225146BF8}" destId="{47BE77AD-088B-4FA7-967B-93D4A52122DB}" srcOrd="0" destOrd="0" presId="urn:microsoft.com/office/officeart/2005/8/layout/orgChart1"/>
    <dgm:cxn modelId="{00C12536-7F11-482E-8789-021A4C7F7D27}" type="presParOf" srcId="{B3354FE1-6CCD-4C51-950E-CDB225146BF8}" destId="{A68E8AB2-5E8C-4BFF-9384-5F43B4FD2D30}" srcOrd="1" destOrd="0" presId="urn:microsoft.com/office/officeart/2005/8/layout/orgChart1"/>
    <dgm:cxn modelId="{ADED8751-8070-47DD-8A82-0A5087798201}" type="presParOf" srcId="{A79DFAE8-2221-4FE4-ADB8-0B2726BC857D}" destId="{588275A0-1603-4B48-BFFC-8523A2C6D013}" srcOrd="1" destOrd="0" presId="urn:microsoft.com/office/officeart/2005/8/layout/orgChart1"/>
    <dgm:cxn modelId="{132B8D0A-D127-4069-9BA8-9DEB88934A61}" type="presParOf" srcId="{588275A0-1603-4B48-BFFC-8523A2C6D013}" destId="{07BBDBBD-2B6B-4E0B-90FF-FECEF6BEE63D}" srcOrd="0" destOrd="0" presId="urn:microsoft.com/office/officeart/2005/8/layout/orgChart1"/>
    <dgm:cxn modelId="{5B6E464B-7705-4C3F-92AC-4ED217FC64BD}" type="presParOf" srcId="{588275A0-1603-4B48-BFFC-8523A2C6D013}" destId="{D7623878-AF7F-480D-8191-7980FD949F76}" srcOrd="1" destOrd="0" presId="urn:microsoft.com/office/officeart/2005/8/layout/orgChart1"/>
    <dgm:cxn modelId="{93396247-437B-48A5-819D-9B6FE785AF98}" type="presParOf" srcId="{D7623878-AF7F-480D-8191-7980FD949F76}" destId="{5DB3D09F-0BB4-4711-B241-D18188F5EAD2}" srcOrd="0" destOrd="0" presId="urn:microsoft.com/office/officeart/2005/8/layout/orgChart1"/>
    <dgm:cxn modelId="{3144AB7B-0947-4372-A558-02A6E2A8978C}" type="presParOf" srcId="{5DB3D09F-0BB4-4711-B241-D18188F5EAD2}" destId="{F934AC5E-07ED-48DE-9037-8F3F605CC6F1}" srcOrd="0" destOrd="0" presId="urn:microsoft.com/office/officeart/2005/8/layout/orgChart1"/>
    <dgm:cxn modelId="{7188FDA3-CD16-49A0-B6D0-C7514C8F44CB}" type="presParOf" srcId="{5DB3D09F-0BB4-4711-B241-D18188F5EAD2}" destId="{E1B9D22D-7115-42B7-8818-0603DF8525E5}" srcOrd="1" destOrd="0" presId="urn:microsoft.com/office/officeart/2005/8/layout/orgChart1"/>
    <dgm:cxn modelId="{C908E51B-3C8E-41A8-83C7-0684C774D136}" type="presParOf" srcId="{D7623878-AF7F-480D-8191-7980FD949F76}" destId="{FF5FAA42-913F-4F2A-8B78-2F4F9EF220CD}" srcOrd="1" destOrd="0" presId="urn:microsoft.com/office/officeart/2005/8/layout/orgChart1"/>
    <dgm:cxn modelId="{7ECDA3F8-94EF-4A98-A7D8-3676D56E8F1E}" type="presParOf" srcId="{D7623878-AF7F-480D-8191-7980FD949F76}" destId="{B8422B3E-2AEC-42C4-A5FB-0B97ADC59D2A}" srcOrd="2" destOrd="0" presId="urn:microsoft.com/office/officeart/2005/8/layout/orgChart1"/>
    <dgm:cxn modelId="{A9BABE5A-7D56-4A1B-8CAC-4C56CCAFC7F9}" type="presParOf" srcId="{A79DFAE8-2221-4FE4-ADB8-0B2726BC857D}" destId="{BE764863-331D-4A30-A652-5BDD7C06432C}" srcOrd="2" destOrd="0" presId="urn:microsoft.com/office/officeart/2005/8/layout/orgChart1"/>
    <dgm:cxn modelId="{D62FE121-F87C-4561-BF09-0966DA440CD0}" type="presParOf" srcId="{BBE02FBE-B802-413B-97B8-2F93AC86193E}" destId="{77689EA2-6BF3-4EA8-8ED4-8D985E32317C}" srcOrd="2" destOrd="0" presId="urn:microsoft.com/office/officeart/2005/8/layout/orgChart1"/>
    <dgm:cxn modelId="{E24B4FA4-881C-4DE8-BEF8-AA6DF5464CAC}" type="presParOf" srcId="{918165F6-CB8E-41A9-9265-0EA61CF4373B}" destId="{66F2BC3B-53C9-4B46-9F90-4592BBDE2B26}" srcOrd="2" destOrd="0" presId="urn:microsoft.com/office/officeart/2005/8/layout/orgChart1"/>
    <dgm:cxn modelId="{8993FE41-51A6-4925-B10C-522559AFBC9C}" type="presParOf" srcId="{918165F6-CB8E-41A9-9265-0EA61CF4373B}" destId="{561D5B39-CC4C-4E51-8A0D-D0F080A38FFD}" srcOrd="3" destOrd="0" presId="urn:microsoft.com/office/officeart/2005/8/layout/orgChart1"/>
    <dgm:cxn modelId="{3CC9F8AE-1462-4F84-87CD-A4BC2F00503C}" type="presParOf" srcId="{561D5B39-CC4C-4E51-8A0D-D0F080A38FFD}" destId="{974E5D7A-DB0E-42C4-98A8-554C4051294C}" srcOrd="0" destOrd="0" presId="urn:microsoft.com/office/officeart/2005/8/layout/orgChart1"/>
    <dgm:cxn modelId="{CD398FD7-709E-4004-9B9E-9518F1BF213F}" type="presParOf" srcId="{974E5D7A-DB0E-42C4-98A8-554C4051294C}" destId="{66A28A8B-EB7F-4F37-AFEB-91001E806720}" srcOrd="0" destOrd="0" presId="urn:microsoft.com/office/officeart/2005/8/layout/orgChart1"/>
    <dgm:cxn modelId="{1E05A0DC-52BC-40A8-9FE3-4A00FEDF6FB4}" type="presParOf" srcId="{974E5D7A-DB0E-42C4-98A8-554C4051294C}" destId="{D97D837C-D064-4EE3-8A06-894D117FF7DD}" srcOrd="1" destOrd="0" presId="urn:microsoft.com/office/officeart/2005/8/layout/orgChart1"/>
    <dgm:cxn modelId="{85209B72-EA03-47C1-9A83-DCD67BF778D2}" type="presParOf" srcId="{561D5B39-CC4C-4E51-8A0D-D0F080A38FFD}" destId="{188A3414-5EEC-40CF-9CC6-92B9CFE068CB}" srcOrd="1" destOrd="0" presId="urn:microsoft.com/office/officeart/2005/8/layout/orgChart1"/>
    <dgm:cxn modelId="{449D098A-20AC-409C-A57D-69171DC7B7FB}" type="presParOf" srcId="{188A3414-5EEC-40CF-9CC6-92B9CFE068CB}" destId="{A16E3213-7B01-4F47-884C-B1C68C89F8B0}" srcOrd="0" destOrd="0" presId="urn:microsoft.com/office/officeart/2005/8/layout/orgChart1"/>
    <dgm:cxn modelId="{D1AE5478-FC36-47E2-823D-B1F09295D15E}" type="presParOf" srcId="{188A3414-5EEC-40CF-9CC6-92B9CFE068CB}" destId="{40A1566F-B11E-4D59-AE0F-C664BCDA05AD}" srcOrd="1" destOrd="0" presId="urn:microsoft.com/office/officeart/2005/8/layout/orgChart1"/>
    <dgm:cxn modelId="{DA7758CB-83E1-415E-8ECE-02A7BC8F9EE1}" type="presParOf" srcId="{40A1566F-B11E-4D59-AE0F-C664BCDA05AD}" destId="{4B2208E6-F3B6-4704-B13E-BEF42AB8A5D5}" srcOrd="0" destOrd="0" presId="urn:microsoft.com/office/officeart/2005/8/layout/orgChart1"/>
    <dgm:cxn modelId="{561DC0A7-A9FA-47C5-9021-9535BD08BD6E}" type="presParOf" srcId="{4B2208E6-F3B6-4704-B13E-BEF42AB8A5D5}" destId="{3CE41F30-451E-4C6E-8AC4-0B9BEF6EC46E}" srcOrd="0" destOrd="0" presId="urn:microsoft.com/office/officeart/2005/8/layout/orgChart1"/>
    <dgm:cxn modelId="{067201B2-442A-40BE-8A77-E82028134318}" type="presParOf" srcId="{4B2208E6-F3B6-4704-B13E-BEF42AB8A5D5}" destId="{C7A262E2-DB9E-4E7F-ACFF-DF853C316609}" srcOrd="1" destOrd="0" presId="urn:microsoft.com/office/officeart/2005/8/layout/orgChart1"/>
    <dgm:cxn modelId="{CA6DA224-3A60-48FF-BED4-CF018108244E}" type="presParOf" srcId="{40A1566F-B11E-4D59-AE0F-C664BCDA05AD}" destId="{51BD5172-1604-486F-B506-8C0E88EE7C93}" srcOrd="1" destOrd="0" presId="urn:microsoft.com/office/officeart/2005/8/layout/orgChart1"/>
    <dgm:cxn modelId="{821509E9-C1C3-4410-BD79-781FE2698BDC}" type="presParOf" srcId="{51BD5172-1604-486F-B506-8C0E88EE7C93}" destId="{41A7EF5B-38D9-4D62-8E5A-A9B93F840393}" srcOrd="0" destOrd="0" presId="urn:microsoft.com/office/officeart/2005/8/layout/orgChart1"/>
    <dgm:cxn modelId="{479F73B8-8850-45AE-86D8-92A59BD05993}" type="presParOf" srcId="{51BD5172-1604-486F-B506-8C0E88EE7C93}" destId="{5FB64724-8038-4C85-8273-8A81DDD96AE1}" srcOrd="1" destOrd="0" presId="urn:microsoft.com/office/officeart/2005/8/layout/orgChart1"/>
    <dgm:cxn modelId="{040D2FAF-EEC8-4B8A-B53E-E6A82EA7BF0B}" type="presParOf" srcId="{5FB64724-8038-4C85-8273-8A81DDD96AE1}" destId="{E7BF349D-5750-46B6-8FBD-402CF58F1F17}" srcOrd="0" destOrd="0" presId="urn:microsoft.com/office/officeart/2005/8/layout/orgChart1"/>
    <dgm:cxn modelId="{8A2F1DCE-7D2B-4942-A38E-2719A151C306}" type="presParOf" srcId="{E7BF349D-5750-46B6-8FBD-402CF58F1F17}" destId="{97B659CC-972B-44B9-84EE-59CEE95F9F4B}" srcOrd="0" destOrd="0" presId="urn:microsoft.com/office/officeart/2005/8/layout/orgChart1"/>
    <dgm:cxn modelId="{BAD03EAE-8F01-4680-B2E6-1A4BDB15B10B}" type="presParOf" srcId="{E7BF349D-5750-46B6-8FBD-402CF58F1F17}" destId="{A0961CC5-167D-4793-BE7F-B866833D27C4}" srcOrd="1" destOrd="0" presId="urn:microsoft.com/office/officeart/2005/8/layout/orgChart1"/>
    <dgm:cxn modelId="{600D6C5A-6A98-4E64-BAE5-9A97B992D6AE}" type="presParOf" srcId="{5FB64724-8038-4C85-8273-8A81DDD96AE1}" destId="{C535C38B-2706-4C2A-B947-E25D732C00FC}" srcOrd="1" destOrd="0" presId="urn:microsoft.com/office/officeart/2005/8/layout/orgChart1"/>
    <dgm:cxn modelId="{1DD4A791-36AF-4D41-89A3-5D9EC7DFD380}" type="presParOf" srcId="{5FB64724-8038-4C85-8273-8A81DDD96AE1}" destId="{BB943F50-8673-4CB4-94BB-E382D5582A41}" srcOrd="2" destOrd="0" presId="urn:microsoft.com/office/officeart/2005/8/layout/orgChart1"/>
    <dgm:cxn modelId="{1CA92432-3645-4AD2-AE21-59DA1CC7ADF4}" type="presParOf" srcId="{51BD5172-1604-486F-B506-8C0E88EE7C93}" destId="{AD820DF9-2A09-42F6-9DA7-06BE6487AB21}" srcOrd="2" destOrd="0" presId="urn:microsoft.com/office/officeart/2005/8/layout/orgChart1"/>
    <dgm:cxn modelId="{FF6B9C9B-04D7-45DF-982D-A25FC017447C}" type="presParOf" srcId="{51BD5172-1604-486F-B506-8C0E88EE7C93}" destId="{A92EB3CC-7D2B-46D7-9D41-F43F06791BB7}" srcOrd="3" destOrd="0" presId="urn:microsoft.com/office/officeart/2005/8/layout/orgChart1"/>
    <dgm:cxn modelId="{EE0D18B8-B22A-4269-B5E3-223C0D557440}" type="presParOf" srcId="{A92EB3CC-7D2B-46D7-9D41-F43F06791BB7}" destId="{10E888A1-0DD5-4A05-870C-758AB48E0F54}" srcOrd="0" destOrd="0" presId="urn:microsoft.com/office/officeart/2005/8/layout/orgChart1"/>
    <dgm:cxn modelId="{7A856958-1056-4938-9D42-9D0DD320D013}" type="presParOf" srcId="{10E888A1-0DD5-4A05-870C-758AB48E0F54}" destId="{25FB3D31-7DFD-4BBC-9572-B78749BCF13A}" srcOrd="0" destOrd="0" presId="urn:microsoft.com/office/officeart/2005/8/layout/orgChart1"/>
    <dgm:cxn modelId="{DCA5E469-C23E-4987-8E1D-0BA2042CD138}" type="presParOf" srcId="{10E888A1-0DD5-4A05-870C-758AB48E0F54}" destId="{A4E4BDE2-A6A3-418F-AF34-5123870EE8F5}" srcOrd="1" destOrd="0" presId="urn:microsoft.com/office/officeart/2005/8/layout/orgChart1"/>
    <dgm:cxn modelId="{5E99303F-F3B2-49E0-AE8C-59821705DE57}" type="presParOf" srcId="{A92EB3CC-7D2B-46D7-9D41-F43F06791BB7}" destId="{DCF04A97-0320-43C9-8BC7-11F1142573CA}" srcOrd="1" destOrd="0" presId="urn:microsoft.com/office/officeart/2005/8/layout/orgChart1"/>
    <dgm:cxn modelId="{8FCE84B8-B306-4B9A-814F-66B4C9CAB784}" type="presParOf" srcId="{A92EB3CC-7D2B-46D7-9D41-F43F06791BB7}" destId="{973C9B6D-B9C9-4AB8-AFA8-23258F761DCC}" srcOrd="2" destOrd="0" presId="urn:microsoft.com/office/officeart/2005/8/layout/orgChart1"/>
    <dgm:cxn modelId="{50B22D0F-D108-41B6-9B61-BB2C2AD431C0}" type="presParOf" srcId="{40A1566F-B11E-4D59-AE0F-C664BCDA05AD}" destId="{E9014CCF-4D68-482D-8B75-FE46F1094772}" srcOrd="2" destOrd="0" presId="urn:microsoft.com/office/officeart/2005/8/layout/orgChart1"/>
    <dgm:cxn modelId="{99F363D6-0E61-4F1E-ACF8-6D464ECD232B}" type="presParOf" srcId="{561D5B39-CC4C-4E51-8A0D-D0F080A38FFD}" destId="{9281F135-7F6B-4A24-AA02-84E8665A74CB}" srcOrd="2" destOrd="0" presId="urn:microsoft.com/office/officeart/2005/8/layout/orgChart1"/>
    <dgm:cxn modelId="{0A82DC74-E3AC-4D3E-B9EE-38D96B1DC66B}" type="presParOf" srcId="{918165F6-CB8E-41A9-9265-0EA61CF4373B}" destId="{87D8876F-A7C5-452F-BFF6-5C5FDE412CBE}" srcOrd="4" destOrd="0" presId="urn:microsoft.com/office/officeart/2005/8/layout/orgChart1"/>
    <dgm:cxn modelId="{1494569A-7E00-486D-8662-DD317A9EF013}" type="presParOf" srcId="{918165F6-CB8E-41A9-9265-0EA61CF4373B}" destId="{8893C058-8A7D-44B9-9D96-4C1F4209E2CC}" srcOrd="5" destOrd="0" presId="urn:microsoft.com/office/officeart/2005/8/layout/orgChart1"/>
    <dgm:cxn modelId="{731FD652-6AD3-44BB-986A-C221858FF09D}" type="presParOf" srcId="{8893C058-8A7D-44B9-9D96-4C1F4209E2CC}" destId="{E1776059-CD39-4ED5-BCA6-C9F3C22AD25F}" srcOrd="0" destOrd="0" presId="urn:microsoft.com/office/officeart/2005/8/layout/orgChart1"/>
    <dgm:cxn modelId="{8EE34ABF-14C0-475B-92BC-A2F4C79AB65F}" type="presParOf" srcId="{E1776059-CD39-4ED5-BCA6-C9F3C22AD25F}" destId="{54ABA11F-E68D-4B32-B3B1-22E876C7A8B8}" srcOrd="0" destOrd="0" presId="urn:microsoft.com/office/officeart/2005/8/layout/orgChart1"/>
    <dgm:cxn modelId="{16D4C37C-2D18-4E6B-A1C3-28DA1558FB9C}" type="presParOf" srcId="{E1776059-CD39-4ED5-BCA6-C9F3C22AD25F}" destId="{A0849F98-758B-4F16-8B0B-00048848D93F}" srcOrd="1" destOrd="0" presId="urn:microsoft.com/office/officeart/2005/8/layout/orgChart1"/>
    <dgm:cxn modelId="{25FA399F-0353-4F31-9F06-5C3B72B7EEBB}" type="presParOf" srcId="{8893C058-8A7D-44B9-9D96-4C1F4209E2CC}" destId="{0120E7C6-67DD-44C4-A5CA-0B07CE66A4A3}" srcOrd="1" destOrd="0" presId="urn:microsoft.com/office/officeart/2005/8/layout/orgChart1"/>
    <dgm:cxn modelId="{E3350232-2524-439A-BE5A-421C106A2819}" type="presParOf" srcId="{0120E7C6-67DD-44C4-A5CA-0B07CE66A4A3}" destId="{E458E8E0-351A-45DC-98B6-2E6DF08DCE7C}" srcOrd="0" destOrd="0" presId="urn:microsoft.com/office/officeart/2005/8/layout/orgChart1"/>
    <dgm:cxn modelId="{95F4255C-56C0-4337-8757-402AB84BFF88}" type="presParOf" srcId="{0120E7C6-67DD-44C4-A5CA-0B07CE66A4A3}" destId="{98BA1ED9-BA77-4F88-93FC-D7A86048A565}" srcOrd="1" destOrd="0" presId="urn:microsoft.com/office/officeart/2005/8/layout/orgChart1"/>
    <dgm:cxn modelId="{C6183F13-558A-4CE5-994A-9C2CC47A2C17}" type="presParOf" srcId="{98BA1ED9-BA77-4F88-93FC-D7A86048A565}" destId="{32FFBC09-1371-41B1-98DD-1892B23BD4EE}" srcOrd="0" destOrd="0" presId="urn:microsoft.com/office/officeart/2005/8/layout/orgChart1"/>
    <dgm:cxn modelId="{AD30C8F9-3648-425A-8148-6FBF9F7FDF72}" type="presParOf" srcId="{32FFBC09-1371-41B1-98DD-1892B23BD4EE}" destId="{A0ED1D34-07F2-425C-999B-66ACDD1FC14B}" srcOrd="0" destOrd="0" presId="urn:microsoft.com/office/officeart/2005/8/layout/orgChart1"/>
    <dgm:cxn modelId="{301D4A6D-32E8-4FD7-B86F-D9A4E946BBB7}" type="presParOf" srcId="{32FFBC09-1371-41B1-98DD-1892B23BD4EE}" destId="{AA686FAC-FC93-4FCF-A1AF-C91566982394}" srcOrd="1" destOrd="0" presId="urn:microsoft.com/office/officeart/2005/8/layout/orgChart1"/>
    <dgm:cxn modelId="{04BB35C7-CD96-4282-ADB4-CDE4B510BD87}" type="presParOf" srcId="{98BA1ED9-BA77-4F88-93FC-D7A86048A565}" destId="{ABD30CD4-4F51-428B-8A04-77C58B003512}" srcOrd="1" destOrd="0" presId="urn:microsoft.com/office/officeart/2005/8/layout/orgChart1"/>
    <dgm:cxn modelId="{1D378C63-73E1-49C9-B350-A97D568D7D91}" type="presParOf" srcId="{ABD30CD4-4F51-428B-8A04-77C58B003512}" destId="{92801354-B45B-49E9-8197-F5B1F9F6B6EA}" srcOrd="0" destOrd="0" presId="urn:microsoft.com/office/officeart/2005/8/layout/orgChart1"/>
    <dgm:cxn modelId="{7160414D-C61F-4A07-B85B-4B4B2E286116}" type="presParOf" srcId="{ABD30CD4-4F51-428B-8A04-77C58B003512}" destId="{B1611A16-3596-4FCE-BB13-F103DBA2B4AC}" srcOrd="1" destOrd="0" presId="urn:microsoft.com/office/officeart/2005/8/layout/orgChart1"/>
    <dgm:cxn modelId="{E56DBE5B-4623-440F-8338-CDB4E35FE020}" type="presParOf" srcId="{B1611A16-3596-4FCE-BB13-F103DBA2B4AC}" destId="{5969E997-597A-4542-9D37-81013B3FD62B}" srcOrd="0" destOrd="0" presId="urn:microsoft.com/office/officeart/2005/8/layout/orgChart1"/>
    <dgm:cxn modelId="{9F107244-5680-47C4-B2D2-9D02A63B03BC}" type="presParOf" srcId="{5969E997-597A-4542-9D37-81013B3FD62B}" destId="{614ADB27-BC20-40D3-AE14-75EF068F6DBD}" srcOrd="0" destOrd="0" presId="urn:microsoft.com/office/officeart/2005/8/layout/orgChart1"/>
    <dgm:cxn modelId="{02BCB2EA-791B-486A-9F7C-97A0FADAD7F8}" type="presParOf" srcId="{5969E997-597A-4542-9D37-81013B3FD62B}" destId="{0D25925B-BC90-46DB-9125-C3477F8CFF56}" srcOrd="1" destOrd="0" presId="urn:microsoft.com/office/officeart/2005/8/layout/orgChart1"/>
    <dgm:cxn modelId="{98FEF4ED-B964-43F6-82F8-14064CB388B1}" type="presParOf" srcId="{B1611A16-3596-4FCE-BB13-F103DBA2B4AC}" destId="{ED1736B9-8CDF-44CE-BCD6-EE574922B48C}" srcOrd="1" destOrd="0" presId="urn:microsoft.com/office/officeart/2005/8/layout/orgChart1"/>
    <dgm:cxn modelId="{885B7B02-33D1-4786-BAD0-30B9D825A755}" type="presParOf" srcId="{B1611A16-3596-4FCE-BB13-F103DBA2B4AC}" destId="{438DFF4F-6314-4DFB-B2EE-937A2AD2740E}" srcOrd="2" destOrd="0" presId="urn:microsoft.com/office/officeart/2005/8/layout/orgChart1"/>
    <dgm:cxn modelId="{13C17CD2-DF7F-4A62-B5CA-455E2EEB8F40}" type="presParOf" srcId="{ABD30CD4-4F51-428B-8A04-77C58B003512}" destId="{CB9E25C9-4347-4F09-A040-C23EFE6AE0EB}" srcOrd="2" destOrd="0" presId="urn:microsoft.com/office/officeart/2005/8/layout/orgChart1"/>
    <dgm:cxn modelId="{EF0B6B96-B5CD-4F46-952B-7FE1817529F8}" type="presParOf" srcId="{ABD30CD4-4F51-428B-8A04-77C58B003512}" destId="{958B562C-C605-4ADA-9841-71F8BAA6358C}" srcOrd="3" destOrd="0" presId="urn:microsoft.com/office/officeart/2005/8/layout/orgChart1"/>
    <dgm:cxn modelId="{7973E504-49BB-409F-814B-49C57FAB08B7}" type="presParOf" srcId="{958B562C-C605-4ADA-9841-71F8BAA6358C}" destId="{E76522F2-BC5B-4C24-9D11-E2CB3464355A}" srcOrd="0" destOrd="0" presId="urn:microsoft.com/office/officeart/2005/8/layout/orgChart1"/>
    <dgm:cxn modelId="{CAD26A0A-352A-478B-A426-1C03BBE0B69A}" type="presParOf" srcId="{E76522F2-BC5B-4C24-9D11-E2CB3464355A}" destId="{6687463F-2B1D-4FFA-B705-1074C2BC7139}" srcOrd="0" destOrd="0" presId="urn:microsoft.com/office/officeart/2005/8/layout/orgChart1"/>
    <dgm:cxn modelId="{EFE16B1C-1802-4592-8CD9-F41DEFD21E5E}" type="presParOf" srcId="{E76522F2-BC5B-4C24-9D11-E2CB3464355A}" destId="{9F2B28E6-C024-4FCE-97AD-49E0D2F88686}" srcOrd="1" destOrd="0" presId="urn:microsoft.com/office/officeart/2005/8/layout/orgChart1"/>
    <dgm:cxn modelId="{E0697BFC-4826-4661-B886-61C9A81DC531}" type="presParOf" srcId="{958B562C-C605-4ADA-9841-71F8BAA6358C}" destId="{C8B4A9BF-5168-4E13-871D-2F9A69BF0E99}" srcOrd="1" destOrd="0" presId="urn:microsoft.com/office/officeart/2005/8/layout/orgChart1"/>
    <dgm:cxn modelId="{2FAF06A1-5776-4EF8-9E17-C9A578DBFB1F}" type="presParOf" srcId="{958B562C-C605-4ADA-9841-71F8BAA6358C}" destId="{85CEB5E1-0F48-4490-B6D4-D56E216DCC52}" srcOrd="2" destOrd="0" presId="urn:microsoft.com/office/officeart/2005/8/layout/orgChart1"/>
    <dgm:cxn modelId="{64F9C666-D211-4DAA-AC83-46B7E1A431B6}" type="presParOf" srcId="{ABD30CD4-4F51-428B-8A04-77C58B003512}" destId="{201AEF3B-4E6F-4625-AC41-6097AE98830E}" srcOrd="4" destOrd="0" presId="urn:microsoft.com/office/officeart/2005/8/layout/orgChart1"/>
    <dgm:cxn modelId="{FEED7DED-79B0-4191-8BAA-0C87A52E070A}" type="presParOf" srcId="{ABD30CD4-4F51-428B-8A04-77C58B003512}" destId="{13352F4A-0763-414D-9AD2-92166CFB945E}" srcOrd="5" destOrd="0" presId="urn:microsoft.com/office/officeart/2005/8/layout/orgChart1"/>
    <dgm:cxn modelId="{2BB61A81-5758-4D76-983F-74B4D821B151}" type="presParOf" srcId="{13352F4A-0763-414D-9AD2-92166CFB945E}" destId="{2D897FC0-A046-42A8-A280-362E1ADCABE3}" srcOrd="0" destOrd="0" presId="urn:microsoft.com/office/officeart/2005/8/layout/orgChart1"/>
    <dgm:cxn modelId="{B21D9952-BB83-41E3-AD2C-2B14903F6BDB}" type="presParOf" srcId="{2D897FC0-A046-42A8-A280-362E1ADCABE3}" destId="{344B29E3-9581-469D-B037-0CD2FCFC3427}" srcOrd="0" destOrd="0" presId="urn:microsoft.com/office/officeart/2005/8/layout/orgChart1"/>
    <dgm:cxn modelId="{F8104880-5F90-4299-B31D-7361AED02552}" type="presParOf" srcId="{2D897FC0-A046-42A8-A280-362E1ADCABE3}" destId="{0B034E0A-ADD4-4825-BDA2-D2A26FA118FC}" srcOrd="1" destOrd="0" presId="urn:microsoft.com/office/officeart/2005/8/layout/orgChart1"/>
    <dgm:cxn modelId="{8BBA2436-3441-4BA6-9472-D4B69B0E36E3}" type="presParOf" srcId="{13352F4A-0763-414D-9AD2-92166CFB945E}" destId="{F5BBFEC6-9E6A-4264-9A78-40FA58BED18B}" srcOrd="1" destOrd="0" presId="urn:microsoft.com/office/officeart/2005/8/layout/orgChart1"/>
    <dgm:cxn modelId="{D556A228-4D35-4211-9F6D-3268737E4682}" type="presParOf" srcId="{13352F4A-0763-414D-9AD2-92166CFB945E}" destId="{E052268A-B778-4B39-AC6C-B5C7DF91C75B}" srcOrd="2" destOrd="0" presId="urn:microsoft.com/office/officeart/2005/8/layout/orgChart1"/>
    <dgm:cxn modelId="{9EA3EF2A-2820-45C2-A687-7FD41CF2FD49}" type="presParOf" srcId="{98BA1ED9-BA77-4F88-93FC-D7A86048A565}" destId="{BBBFAD33-2B2F-4A82-A84E-458B7FC6BD06}" srcOrd="2" destOrd="0" presId="urn:microsoft.com/office/officeart/2005/8/layout/orgChart1"/>
    <dgm:cxn modelId="{B391E169-DB2D-44E6-952B-C505EDB55096}" type="presParOf" srcId="{8893C058-8A7D-44B9-9D96-4C1F4209E2CC}" destId="{7DF43177-3F9D-4C98-BB19-4696D272F65E}" srcOrd="2" destOrd="0" presId="urn:microsoft.com/office/officeart/2005/8/layout/orgChart1"/>
    <dgm:cxn modelId="{697C1693-6210-424C-B6E2-E8B2FF5E7DC0}" type="presParOf" srcId="{EC1181AD-D496-4361-BC0E-B4F588D9F644}" destId="{CF348A8A-5758-4148-95A0-D26FF3102ADA}" srcOrd="2" destOrd="0" presId="urn:microsoft.com/office/officeart/2005/8/layout/orgChart1"/>
    <dgm:cxn modelId="{103A1BC7-5EA2-4411-AE5C-652D6441E644}" type="presParOf" srcId="{3A9E1C96-7810-49D4-9FBA-B44404A1FAD0}" destId="{C978CB22-C4BA-4715-B0CD-61A465F188B2}" srcOrd="4" destOrd="0" presId="urn:microsoft.com/office/officeart/2005/8/layout/orgChart1"/>
    <dgm:cxn modelId="{7B0CC4F9-B496-461D-AE99-BE33AC424E3F}" type="presParOf" srcId="{3A9E1C96-7810-49D4-9FBA-B44404A1FAD0}" destId="{D628DFE7-832C-43CB-B194-3D15FC2A6165}" srcOrd="5" destOrd="0" presId="urn:microsoft.com/office/officeart/2005/8/layout/orgChart1"/>
    <dgm:cxn modelId="{50C0FDDF-6E94-4508-B3CE-BEF1154D8CC4}" type="presParOf" srcId="{D628DFE7-832C-43CB-B194-3D15FC2A6165}" destId="{B2B999F2-E770-4F78-B154-21EC8FF99619}" srcOrd="0" destOrd="0" presId="urn:microsoft.com/office/officeart/2005/8/layout/orgChart1"/>
    <dgm:cxn modelId="{502C377A-ACBD-4B02-89EB-8D1D5A240138}" type="presParOf" srcId="{B2B999F2-E770-4F78-B154-21EC8FF99619}" destId="{46C8A4F8-08F4-4A22-92E7-5FA80DF537CB}" srcOrd="0" destOrd="0" presId="urn:microsoft.com/office/officeart/2005/8/layout/orgChart1"/>
    <dgm:cxn modelId="{5CC12006-94B9-4365-9927-AD2E42C96100}" type="presParOf" srcId="{B2B999F2-E770-4F78-B154-21EC8FF99619}" destId="{09A13E6B-EABB-4D2A-B0DA-A463504B19A8}" srcOrd="1" destOrd="0" presId="urn:microsoft.com/office/officeart/2005/8/layout/orgChart1"/>
    <dgm:cxn modelId="{9CBDAE7C-E4D5-42C8-9FCC-C269B6F9E18D}" type="presParOf" srcId="{D628DFE7-832C-43CB-B194-3D15FC2A6165}" destId="{FF8C95C3-2E7F-491C-94D6-B8FF6F921C50}" srcOrd="1" destOrd="0" presId="urn:microsoft.com/office/officeart/2005/8/layout/orgChart1"/>
    <dgm:cxn modelId="{FF10CFC3-D33D-4E60-8482-CE6032854CFD}" type="presParOf" srcId="{FF8C95C3-2E7F-491C-94D6-B8FF6F921C50}" destId="{89D05FF3-E127-4AA4-AB35-D99B3AB33B70}" srcOrd="0" destOrd="0" presId="urn:microsoft.com/office/officeart/2005/8/layout/orgChart1"/>
    <dgm:cxn modelId="{EE354236-FE8C-45E2-94A8-08EBE5A9AD0B}" type="presParOf" srcId="{FF8C95C3-2E7F-491C-94D6-B8FF6F921C50}" destId="{0523F851-93D3-4A44-AA51-569F55B5B995}" srcOrd="1" destOrd="0" presId="urn:microsoft.com/office/officeart/2005/8/layout/orgChart1"/>
    <dgm:cxn modelId="{AA56C948-70C7-4EB0-B9D4-CD3A1DE74A10}" type="presParOf" srcId="{0523F851-93D3-4A44-AA51-569F55B5B995}" destId="{38AE0E15-064E-4347-BB23-2959FA922232}" srcOrd="0" destOrd="0" presId="urn:microsoft.com/office/officeart/2005/8/layout/orgChart1"/>
    <dgm:cxn modelId="{239427CB-4752-444B-AD76-7C2442F44E0C}" type="presParOf" srcId="{38AE0E15-064E-4347-BB23-2959FA922232}" destId="{DE17A4DD-3735-42CA-BFA1-71663D11AE75}" srcOrd="0" destOrd="0" presId="urn:microsoft.com/office/officeart/2005/8/layout/orgChart1"/>
    <dgm:cxn modelId="{50B99A5B-B7DF-4EE9-AA76-C33BD49E71E6}" type="presParOf" srcId="{38AE0E15-064E-4347-BB23-2959FA922232}" destId="{F9EF4468-A830-4B52-B5C5-391A40150B73}" srcOrd="1" destOrd="0" presId="urn:microsoft.com/office/officeart/2005/8/layout/orgChart1"/>
    <dgm:cxn modelId="{DFB10074-7C1F-42D9-B066-2AB6DB320DDD}" type="presParOf" srcId="{0523F851-93D3-4A44-AA51-569F55B5B995}" destId="{B6B7BA8B-D7C1-4767-A857-375A681288C0}" srcOrd="1" destOrd="0" presId="urn:microsoft.com/office/officeart/2005/8/layout/orgChart1"/>
    <dgm:cxn modelId="{E85DBAB7-B8DD-426F-A678-6A8252C6868A}" type="presParOf" srcId="{0523F851-93D3-4A44-AA51-569F55B5B995}" destId="{8A29B195-ED6C-4632-849C-B3026CE5F3C1}" srcOrd="2" destOrd="0" presId="urn:microsoft.com/office/officeart/2005/8/layout/orgChart1"/>
    <dgm:cxn modelId="{A5C7AF16-ACC2-4A44-8ACD-FA40CEAF3DDB}" type="presParOf" srcId="{FF8C95C3-2E7F-491C-94D6-B8FF6F921C50}" destId="{F0227186-7452-4442-B1BB-6CBAEEF91529}" srcOrd="2" destOrd="0" presId="urn:microsoft.com/office/officeart/2005/8/layout/orgChart1"/>
    <dgm:cxn modelId="{B8989237-1BAF-4F15-A118-50E2285F86A1}" type="presParOf" srcId="{FF8C95C3-2E7F-491C-94D6-B8FF6F921C50}" destId="{FE654154-3D8E-4F58-BBC6-68B025DB3E35}" srcOrd="3" destOrd="0" presId="urn:microsoft.com/office/officeart/2005/8/layout/orgChart1"/>
    <dgm:cxn modelId="{25B0633B-9EEB-4682-BD64-D2EA498F5E26}" type="presParOf" srcId="{FE654154-3D8E-4F58-BBC6-68B025DB3E35}" destId="{1A9AD7AA-0568-4F3B-BF94-04FEC077902D}" srcOrd="0" destOrd="0" presId="urn:microsoft.com/office/officeart/2005/8/layout/orgChart1"/>
    <dgm:cxn modelId="{10017726-256D-426B-861C-AF60E2332244}" type="presParOf" srcId="{1A9AD7AA-0568-4F3B-BF94-04FEC077902D}" destId="{B0C17EA6-1BFB-487F-AAD0-68730DFC9823}" srcOrd="0" destOrd="0" presId="urn:microsoft.com/office/officeart/2005/8/layout/orgChart1"/>
    <dgm:cxn modelId="{987DF906-F80D-4877-82C5-3CAC388E485A}" type="presParOf" srcId="{1A9AD7AA-0568-4F3B-BF94-04FEC077902D}" destId="{1D656A46-BA6D-4DB7-B760-9C925115DC6C}" srcOrd="1" destOrd="0" presId="urn:microsoft.com/office/officeart/2005/8/layout/orgChart1"/>
    <dgm:cxn modelId="{97248121-5F3B-4CEE-A2E3-CC0C697C12A8}" type="presParOf" srcId="{FE654154-3D8E-4F58-BBC6-68B025DB3E35}" destId="{34D52B18-B894-4E4C-811C-B5C307CA1426}" srcOrd="1" destOrd="0" presId="urn:microsoft.com/office/officeart/2005/8/layout/orgChart1"/>
    <dgm:cxn modelId="{3B45B8BE-8BFA-4AF3-BD8A-C6CDD531E781}" type="presParOf" srcId="{34D52B18-B894-4E4C-811C-B5C307CA1426}" destId="{9C513160-AB21-4575-99D4-B6EC3DC656B2}" srcOrd="0" destOrd="0" presId="urn:microsoft.com/office/officeart/2005/8/layout/orgChart1"/>
    <dgm:cxn modelId="{75ABA9AF-F43A-427B-9195-B8C4A5941820}" type="presParOf" srcId="{34D52B18-B894-4E4C-811C-B5C307CA1426}" destId="{CD66452F-0D42-4965-9D50-D720788CAD41}" srcOrd="1" destOrd="0" presId="urn:microsoft.com/office/officeart/2005/8/layout/orgChart1"/>
    <dgm:cxn modelId="{80B0578C-7CB1-48D9-B9F5-05E855EB26E9}" type="presParOf" srcId="{CD66452F-0D42-4965-9D50-D720788CAD41}" destId="{6533CA52-DE54-42DD-905D-73DDB5D8CF7E}" srcOrd="0" destOrd="0" presId="urn:microsoft.com/office/officeart/2005/8/layout/orgChart1"/>
    <dgm:cxn modelId="{823CAE2F-159C-4572-9D84-EAEE7725696C}" type="presParOf" srcId="{6533CA52-DE54-42DD-905D-73DDB5D8CF7E}" destId="{93FC678B-7BEF-44E4-BD94-B69A6F89ECDF}" srcOrd="0" destOrd="0" presId="urn:microsoft.com/office/officeart/2005/8/layout/orgChart1"/>
    <dgm:cxn modelId="{CA073F00-9028-4627-80FF-7CAC41A824B8}" type="presParOf" srcId="{6533CA52-DE54-42DD-905D-73DDB5D8CF7E}" destId="{40163EB9-5F4C-42D4-B757-33688811CE74}" srcOrd="1" destOrd="0" presId="urn:microsoft.com/office/officeart/2005/8/layout/orgChart1"/>
    <dgm:cxn modelId="{FF0DA177-3B90-4F8F-9AC7-9288E42E2C5E}" type="presParOf" srcId="{CD66452F-0D42-4965-9D50-D720788CAD41}" destId="{C12771B5-A91F-4A6F-A7E4-312054FBF449}" srcOrd="1" destOrd="0" presId="urn:microsoft.com/office/officeart/2005/8/layout/orgChart1"/>
    <dgm:cxn modelId="{521CCC65-1284-42FE-8B29-58B21D4881FB}" type="presParOf" srcId="{CD66452F-0D42-4965-9D50-D720788CAD41}" destId="{03293821-53A6-41D6-8FDA-4C7ECD026E8C}" srcOrd="2" destOrd="0" presId="urn:microsoft.com/office/officeart/2005/8/layout/orgChart1"/>
    <dgm:cxn modelId="{7163CDE6-D111-472C-9364-2B279D7915E7}" type="presParOf" srcId="{FE654154-3D8E-4F58-BBC6-68B025DB3E35}" destId="{C6D6C7FC-01C0-4133-AC4D-FA74113EE484}" srcOrd="2" destOrd="0" presId="urn:microsoft.com/office/officeart/2005/8/layout/orgChart1"/>
    <dgm:cxn modelId="{9004010A-95BE-4094-B7C5-2F9ABF20AF6A}" type="presParOf" srcId="{D628DFE7-832C-43CB-B194-3D15FC2A6165}" destId="{A51AC800-C85F-4E08-968B-4D8FC7A41A77}" srcOrd="2" destOrd="0" presId="urn:microsoft.com/office/officeart/2005/8/layout/orgChart1"/>
    <dgm:cxn modelId="{32F147BA-F0D8-455C-AAB4-D080EDC5FB5C}" type="presParOf" srcId="{3A9E1C96-7810-49D4-9FBA-B44404A1FAD0}" destId="{FBA4DDA5-D118-4E7E-9939-617D9E3A3449}" srcOrd="6" destOrd="0" presId="urn:microsoft.com/office/officeart/2005/8/layout/orgChart1"/>
    <dgm:cxn modelId="{1EFEFB70-5126-4F5F-BC3E-0A5E0EE5DCAD}" type="presParOf" srcId="{3A9E1C96-7810-49D4-9FBA-B44404A1FAD0}" destId="{544CDE25-2A44-4EBA-AA4B-D1EE5159C85C}" srcOrd="7" destOrd="0" presId="urn:microsoft.com/office/officeart/2005/8/layout/orgChart1"/>
    <dgm:cxn modelId="{AC11BCCD-CF66-49B5-824C-938C6EA070C1}" type="presParOf" srcId="{544CDE25-2A44-4EBA-AA4B-D1EE5159C85C}" destId="{3B3E20E8-A69C-4529-9B12-CC43A9B6407D}" srcOrd="0" destOrd="0" presId="urn:microsoft.com/office/officeart/2005/8/layout/orgChart1"/>
    <dgm:cxn modelId="{9E570ED9-9A7B-45EB-8BED-136B0C3EDC6B}" type="presParOf" srcId="{3B3E20E8-A69C-4529-9B12-CC43A9B6407D}" destId="{BF410396-C5CB-4EFE-A33B-02B99BCF8E69}" srcOrd="0" destOrd="0" presId="urn:microsoft.com/office/officeart/2005/8/layout/orgChart1"/>
    <dgm:cxn modelId="{84EF1FD3-AC0A-42C9-B5CC-B6E9FF5B0C4B}" type="presParOf" srcId="{3B3E20E8-A69C-4529-9B12-CC43A9B6407D}" destId="{8B938404-5198-454B-B448-7283FBF4C59F}" srcOrd="1" destOrd="0" presId="urn:microsoft.com/office/officeart/2005/8/layout/orgChart1"/>
    <dgm:cxn modelId="{D1B0078A-A003-4098-A5EA-73D4AB7A428A}" type="presParOf" srcId="{544CDE25-2A44-4EBA-AA4B-D1EE5159C85C}" destId="{235174D9-F555-4C2B-8ECD-B4D65A336920}" srcOrd="1" destOrd="0" presId="urn:microsoft.com/office/officeart/2005/8/layout/orgChart1"/>
    <dgm:cxn modelId="{9E85D47C-DA4D-47B7-88F8-9C3348CE9180}" type="presParOf" srcId="{235174D9-F555-4C2B-8ECD-B4D65A336920}" destId="{26DA84F0-1450-47F2-87A9-E37F6A4A86B7}" srcOrd="0" destOrd="0" presId="urn:microsoft.com/office/officeart/2005/8/layout/orgChart1"/>
    <dgm:cxn modelId="{D296D066-42B0-4B0A-B371-B64DB9508CBF}" type="presParOf" srcId="{235174D9-F555-4C2B-8ECD-B4D65A336920}" destId="{F3A72457-BA9B-4304-A094-DFE91813A29C}" srcOrd="1" destOrd="0" presId="urn:microsoft.com/office/officeart/2005/8/layout/orgChart1"/>
    <dgm:cxn modelId="{CD5D8A5D-E094-41D3-8EA6-AB62F9543107}" type="presParOf" srcId="{F3A72457-BA9B-4304-A094-DFE91813A29C}" destId="{263708EB-BFE3-4A03-8B60-25185F4CBC8E}" srcOrd="0" destOrd="0" presId="urn:microsoft.com/office/officeart/2005/8/layout/orgChart1"/>
    <dgm:cxn modelId="{4264DFE2-224D-4A7C-BDA4-5968B4B28C73}" type="presParOf" srcId="{263708EB-BFE3-4A03-8B60-25185F4CBC8E}" destId="{84B6F300-DE6A-4EE3-9611-30B7C1F53E11}" srcOrd="0" destOrd="0" presId="urn:microsoft.com/office/officeart/2005/8/layout/orgChart1"/>
    <dgm:cxn modelId="{07EBD8CA-A10E-4AC1-B288-1286CA5938F2}" type="presParOf" srcId="{263708EB-BFE3-4A03-8B60-25185F4CBC8E}" destId="{98691033-0EAC-47CC-AB67-7F726D2E1F09}" srcOrd="1" destOrd="0" presId="urn:microsoft.com/office/officeart/2005/8/layout/orgChart1"/>
    <dgm:cxn modelId="{3D92323A-2DC3-4A32-B9AE-F393172DB316}" type="presParOf" srcId="{F3A72457-BA9B-4304-A094-DFE91813A29C}" destId="{1239AE2A-C080-44E0-A511-ECA92621554D}" srcOrd="1" destOrd="0" presId="urn:microsoft.com/office/officeart/2005/8/layout/orgChart1"/>
    <dgm:cxn modelId="{E5DBB97C-2F57-4C18-B9C4-8121323E9B4C}" type="presParOf" srcId="{1239AE2A-C080-44E0-A511-ECA92621554D}" destId="{D6EEBC46-48D9-4677-BDC7-FA2B95B3335E}" srcOrd="0" destOrd="0" presId="urn:microsoft.com/office/officeart/2005/8/layout/orgChart1"/>
    <dgm:cxn modelId="{D736580B-C112-4B0B-9C3C-9860C9098BB0}" type="presParOf" srcId="{1239AE2A-C080-44E0-A511-ECA92621554D}" destId="{AF380185-052E-4D71-AD39-4C4B3024E104}" srcOrd="1" destOrd="0" presId="urn:microsoft.com/office/officeart/2005/8/layout/orgChart1"/>
    <dgm:cxn modelId="{DD84431E-AD59-443C-939D-E614EBACD7D2}" type="presParOf" srcId="{AF380185-052E-4D71-AD39-4C4B3024E104}" destId="{4109A289-2F00-48D5-B16F-EC79E6ED5C14}" srcOrd="0" destOrd="0" presId="urn:microsoft.com/office/officeart/2005/8/layout/orgChart1"/>
    <dgm:cxn modelId="{6C81C4EA-0314-4D09-AF1D-FF4498028E8E}" type="presParOf" srcId="{4109A289-2F00-48D5-B16F-EC79E6ED5C14}" destId="{328AE982-0B6F-4F94-B0AC-59C9D9142D68}" srcOrd="0" destOrd="0" presId="urn:microsoft.com/office/officeart/2005/8/layout/orgChart1"/>
    <dgm:cxn modelId="{D5A0E82C-5393-491F-9ECC-25CECFD7DFC5}" type="presParOf" srcId="{4109A289-2F00-48D5-B16F-EC79E6ED5C14}" destId="{E0984E46-2D04-4C91-80E2-8692688AC0AA}" srcOrd="1" destOrd="0" presId="urn:microsoft.com/office/officeart/2005/8/layout/orgChart1"/>
    <dgm:cxn modelId="{F42D15A5-4F7A-4931-929D-7BFF09A14A25}" type="presParOf" srcId="{AF380185-052E-4D71-AD39-4C4B3024E104}" destId="{AA316706-1774-459A-9582-F37381B4A69A}" srcOrd="1" destOrd="0" presId="urn:microsoft.com/office/officeart/2005/8/layout/orgChart1"/>
    <dgm:cxn modelId="{605E2FE7-6564-45E7-9F34-2F7347C998F6}" type="presParOf" srcId="{AF380185-052E-4D71-AD39-4C4B3024E104}" destId="{39923F99-1CDA-4BC9-BFFC-16B2221043B8}" srcOrd="2" destOrd="0" presId="urn:microsoft.com/office/officeart/2005/8/layout/orgChart1"/>
    <dgm:cxn modelId="{087EA4C3-03B9-4EF4-89C3-7D7B167908AB}" type="presParOf" srcId="{1239AE2A-C080-44E0-A511-ECA92621554D}" destId="{7386FA37-5FF7-4D4F-9DAA-F3EAFC5F92A1}" srcOrd="2" destOrd="0" presId="urn:microsoft.com/office/officeart/2005/8/layout/orgChart1"/>
    <dgm:cxn modelId="{53496809-3236-47F9-81D4-A07474A6502C}" type="presParOf" srcId="{1239AE2A-C080-44E0-A511-ECA92621554D}" destId="{F6A7F8E2-10D6-4247-9EB7-EECD2112ACA8}" srcOrd="3" destOrd="0" presId="urn:microsoft.com/office/officeart/2005/8/layout/orgChart1"/>
    <dgm:cxn modelId="{5ED67070-A1F5-409E-9EE9-9973502D1433}" type="presParOf" srcId="{F6A7F8E2-10D6-4247-9EB7-EECD2112ACA8}" destId="{9A44AD89-9D53-4BEC-907C-9FB0C7BB347A}" srcOrd="0" destOrd="0" presId="urn:microsoft.com/office/officeart/2005/8/layout/orgChart1"/>
    <dgm:cxn modelId="{58930A35-71F7-4CCE-829A-04E4DE50AA3A}" type="presParOf" srcId="{9A44AD89-9D53-4BEC-907C-9FB0C7BB347A}" destId="{3A9B1442-F45E-475B-B4FF-14D128C92256}" srcOrd="0" destOrd="0" presId="urn:microsoft.com/office/officeart/2005/8/layout/orgChart1"/>
    <dgm:cxn modelId="{C27C948A-345A-43A1-A5FB-2DFBA16A5B3A}" type="presParOf" srcId="{9A44AD89-9D53-4BEC-907C-9FB0C7BB347A}" destId="{704D5F6F-86B1-4B1B-ACC0-80A34EE68277}" srcOrd="1" destOrd="0" presId="urn:microsoft.com/office/officeart/2005/8/layout/orgChart1"/>
    <dgm:cxn modelId="{97CEF158-D448-4A81-9DD8-C422179AA766}" type="presParOf" srcId="{F6A7F8E2-10D6-4247-9EB7-EECD2112ACA8}" destId="{0DABE0B2-6AD8-4C7B-A614-78838B67B131}" srcOrd="1" destOrd="0" presId="urn:microsoft.com/office/officeart/2005/8/layout/orgChart1"/>
    <dgm:cxn modelId="{BEEAC7E7-7757-4FA6-B764-F08FB4632F8E}" type="presParOf" srcId="{F6A7F8E2-10D6-4247-9EB7-EECD2112ACA8}" destId="{C02AEA05-10EA-42DE-A5DB-81AD36AC0EE1}" srcOrd="2" destOrd="0" presId="urn:microsoft.com/office/officeart/2005/8/layout/orgChart1"/>
    <dgm:cxn modelId="{5A601A23-FFBE-41B6-A77E-965D542905C1}" type="presParOf" srcId="{F3A72457-BA9B-4304-A094-DFE91813A29C}" destId="{D503FD4D-A434-40DB-A439-F30A7406B132}" srcOrd="2" destOrd="0" presId="urn:microsoft.com/office/officeart/2005/8/layout/orgChart1"/>
    <dgm:cxn modelId="{DF019D6A-5DE0-4C4F-BF48-8E9277AADA44}" type="presParOf" srcId="{235174D9-F555-4C2B-8ECD-B4D65A336920}" destId="{4A4F32AB-8888-4C86-91C1-D70E4D79C7EB}" srcOrd="2" destOrd="0" presId="urn:microsoft.com/office/officeart/2005/8/layout/orgChart1"/>
    <dgm:cxn modelId="{9F89EE16-F51F-4432-9116-756A8F167FB9}" type="presParOf" srcId="{235174D9-F555-4C2B-8ECD-B4D65A336920}" destId="{769F74BA-DC7B-42C8-A22A-8F6F426E0BFB}" srcOrd="3" destOrd="0" presId="urn:microsoft.com/office/officeart/2005/8/layout/orgChart1"/>
    <dgm:cxn modelId="{DA1C47BC-EFED-4EF9-B00A-252D11D7D1D3}" type="presParOf" srcId="{769F74BA-DC7B-42C8-A22A-8F6F426E0BFB}" destId="{71290EC6-83B3-4DDD-92C7-CB93266AF957}" srcOrd="0" destOrd="0" presId="urn:microsoft.com/office/officeart/2005/8/layout/orgChart1"/>
    <dgm:cxn modelId="{E38812D3-B3EB-447C-9B76-B7C8B6B6C410}" type="presParOf" srcId="{71290EC6-83B3-4DDD-92C7-CB93266AF957}" destId="{824C2420-DA8F-412F-A865-9B5AE5367F32}" srcOrd="0" destOrd="0" presId="urn:microsoft.com/office/officeart/2005/8/layout/orgChart1"/>
    <dgm:cxn modelId="{9F1C5BC2-1DDD-4494-9351-F3BFCA3AE8D5}" type="presParOf" srcId="{71290EC6-83B3-4DDD-92C7-CB93266AF957}" destId="{F79FC469-54DC-4907-9A7D-0ED16191357E}" srcOrd="1" destOrd="0" presId="urn:microsoft.com/office/officeart/2005/8/layout/orgChart1"/>
    <dgm:cxn modelId="{163CFC80-F930-462E-9603-BE65875D0ABD}" type="presParOf" srcId="{769F74BA-DC7B-42C8-A22A-8F6F426E0BFB}" destId="{4255A378-7389-43FB-B3DC-0546C596D37A}" srcOrd="1" destOrd="0" presId="urn:microsoft.com/office/officeart/2005/8/layout/orgChart1"/>
    <dgm:cxn modelId="{A9FFBB98-2E08-415C-B01E-CC1C03CBEFDB}" type="presParOf" srcId="{4255A378-7389-43FB-B3DC-0546C596D37A}" destId="{BF7DBC5D-351C-4A6B-B4F1-39C826966864}" srcOrd="0" destOrd="0" presId="urn:microsoft.com/office/officeart/2005/8/layout/orgChart1"/>
    <dgm:cxn modelId="{1DED45B0-5FB6-4338-9D71-0DF9F9B83679}" type="presParOf" srcId="{4255A378-7389-43FB-B3DC-0546C596D37A}" destId="{BB44E88E-4FDE-4F6F-AD2E-6215F45B42A1}" srcOrd="1" destOrd="0" presId="urn:microsoft.com/office/officeart/2005/8/layout/orgChart1"/>
    <dgm:cxn modelId="{14298872-2C1E-4A00-B7DB-418E0023582E}" type="presParOf" srcId="{BB44E88E-4FDE-4F6F-AD2E-6215F45B42A1}" destId="{39B070B1-0D3A-4F7D-8765-7074C25D3787}" srcOrd="0" destOrd="0" presId="urn:microsoft.com/office/officeart/2005/8/layout/orgChart1"/>
    <dgm:cxn modelId="{13E72FAE-AE8A-4CEC-9151-BC8A363BED31}" type="presParOf" srcId="{39B070B1-0D3A-4F7D-8765-7074C25D3787}" destId="{EF653332-D793-4565-8336-54AEA6926F41}" srcOrd="0" destOrd="0" presId="urn:microsoft.com/office/officeart/2005/8/layout/orgChart1"/>
    <dgm:cxn modelId="{CCF25EF2-A844-47A1-A209-DA949DF9808C}" type="presParOf" srcId="{39B070B1-0D3A-4F7D-8765-7074C25D3787}" destId="{D5A4AD66-FD3E-49D7-8C5A-A793271685A6}" srcOrd="1" destOrd="0" presId="urn:microsoft.com/office/officeart/2005/8/layout/orgChart1"/>
    <dgm:cxn modelId="{CA3A2834-A60F-4388-9250-9E0E2EDAD383}" type="presParOf" srcId="{BB44E88E-4FDE-4F6F-AD2E-6215F45B42A1}" destId="{8042017C-C477-4CBA-96B3-020AA38F9276}" srcOrd="1" destOrd="0" presId="urn:microsoft.com/office/officeart/2005/8/layout/orgChart1"/>
    <dgm:cxn modelId="{A3A3DAE2-0FBD-4C6F-A934-3609D7451BB8}" type="presParOf" srcId="{BB44E88E-4FDE-4F6F-AD2E-6215F45B42A1}" destId="{7E6796E0-436D-48DF-9B3B-900A977AB4C3}" srcOrd="2" destOrd="0" presId="urn:microsoft.com/office/officeart/2005/8/layout/orgChart1"/>
    <dgm:cxn modelId="{A34C255B-94F6-4F99-904C-0B01D0B9C876}" type="presParOf" srcId="{769F74BA-DC7B-42C8-A22A-8F6F426E0BFB}" destId="{5C00E4AF-C933-437F-BF1E-3C634B27EFA9}" srcOrd="2" destOrd="0" presId="urn:microsoft.com/office/officeart/2005/8/layout/orgChart1"/>
    <dgm:cxn modelId="{06687E36-62F3-43DE-9F15-C474D8C66227}" type="presParOf" srcId="{235174D9-F555-4C2B-8ECD-B4D65A336920}" destId="{5A616EAF-EB0E-4BE5-BDC2-09E2E5B61B9D}" srcOrd="4" destOrd="0" presId="urn:microsoft.com/office/officeart/2005/8/layout/orgChart1"/>
    <dgm:cxn modelId="{CE15EDE0-E4E9-4842-9038-A4810AA0088D}" type="presParOf" srcId="{235174D9-F555-4C2B-8ECD-B4D65A336920}" destId="{D1EDF1F3-6E62-47C3-B421-3FEB74911758}" srcOrd="5" destOrd="0" presId="urn:microsoft.com/office/officeart/2005/8/layout/orgChart1"/>
    <dgm:cxn modelId="{BC643AC0-9CE0-40A7-908D-BFFE798D52EB}" type="presParOf" srcId="{D1EDF1F3-6E62-47C3-B421-3FEB74911758}" destId="{906B6383-D489-4359-9EB5-C5F8FE70D4BC}" srcOrd="0" destOrd="0" presId="urn:microsoft.com/office/officeart/2005/8/layout/orgChart1"/>
    <dgm:cxn modelId="{4ABB7520-D818-43FA-8100-4924EE3892E2}" type="presParOf" srcId="{906B6383-D489-4359-9EB5-C5F8FE70D4BC}" destId="{92ABF464-F1BB-4782-867B-D91AC9FE80E4}" srcOrd="0" destOrd="0" presId="urn:microsoft.com/office/officeart/2005/8/layout/orgChart1"/>
    <dgm:cxn modelId="{96728B68-8B05-4018-9CC9-A8121735B48C}" type="presParOf" srcId="{906B6383-D489-4359-9EB5-C5F8FE70D4BC}" destId="{63D0921E-B8F3-41FF-AAF6-A833445EC491}" srcOrd="1" destOrd="0" presId="urn:microsoft.com/office/officeart/2005/8/layout/orgChart1"/>
    <dgm:cxn modelId="{0565939B-F2CC-49CC-ABCC-DAC246D95038}" type="presParOf" srcId="{D1EDF1F3-6E62-47C3-B421-3FEB74911758}" destId="{8FB779EE-17DC-4D1D-B6B4-63EBE69BAE52}" srcOrd="1" destOrd="0" presId="urn:microsoft.com/office/officeart/2005/8/layout/orgChart1"/>
    <dgm:cxn modelId="{F246C7D0-33E6-4387-8F15-C146C0BFFB9F}" type="presParOf" srcId="{8FB779EE-17DC-4D1D-B6B4-63EBE69BAE52}" destId="{7FA55479-AE1A-483F-90EC-B9D577AD043D}" srcOrd="0" destOrd="0" presId="urn:microsoft.com/office/officeart/2005/8/layout/orgChart1"/>
    <dgm:cxn modelId="{880B843D-2AEF-4D42-9FE6-773A1413A52D}" type="presParOf" srcId="{8FB779EE-17DC-4D1D-B6B4-63EBE69BAE52}" destId="{622E65C4-62FC-4381-A946-49141E531F90}" srcOrd="1" destOrd="0" presId="urn:microsoft.com/office/officeart/2005/8/layout/orgChart1"/>
    <dgm:cxn modelId="{38A553FE-4F04-46F3-9B90-A1D073BEB092}" type="presParOf" srcId="{622E65C4-62FC-4381-A946-49141E531F90}" destId="{4AA014A4-9DA6-4812-98D5-D33BCD3ABD99}" srcOrd="0" destOrd="0" presId="urn:microsoft.com/office/officeart/2005/8/layout/orgChart1"/>
    <dgm:cxn modelId="{7F708A3A-41B1-4B49-B01E-74797C36D9EB}" type="presParOf" srcId="{4AA014A4-9DA6-4812-98D5-D33BCD3ABD99}" destId="{7758B403-A447-4D66-9818-5D78D174BDF8}" srcOrd="0" destOrd="0" presId="urn:microsoft.com/office/officeart/2005/8/layout/orgChart1"/>
    <dgm:cxn modelId="{BD876B24-59EA-460B-BBE8-5EC152E4AC70}" type="presParOf" srcId="{4AA014A4-9DA6-4812-98D5-D33BCD3ABD99}" destId="{2AF45CE2-E24E-4845-92FB-CD63B3CFCA2E}" srcOrd="1" destOrd="0" presId="urn:microsoft.com/office/officeart/2005/8/layout/orgChart1"/>
    <dgm:cxn modelId="{48BE2328-3EDC-4AB2-A317-27A1967D4362}" type="presParOf" srcId="{622E65C4-62FC-4381-A946-49141E531F90}" destId="{DB5607EB-6C6B-4326-B83A-5CE58A7460A1}" srcOrd="1" destOrd="0" presId="urn:microsoft.com/office/officeart/2005/8/layout/orgChart1"/>
    <dgm:cxn modelId="{8C67B18B-52B3-45CA-95E7-07C76D172A90}" type="presParOf" srcId="{622E65C4-62FC-4381-A946-49141E531F90}" destId="{00E883A6-4E88-4AC9-AD5B-621C19913E05}" srcOrd="2" destOrd="0" presId="urn:microsoft.com/office/officeart/2005/8/layout/orgChart1"/>
    <dgm:cxn modelId="{97DC77CF-C5DF-4918-96F5-00EEB72DD3ED}" type="presParOf" srcId="{D1EDF1F3-6E62-47C3-B421-3FEB74911758}" destId="{EF7A7354-4B54-4B1E-B2BE-A9A79163E42C}" srcOrd="2" destOrd="0" presId="urn:microsoft.com/office/officeart/2005/8/layout/orgChart1"/>
    <dgm:cxn modelId="{9B616CB7-0389-4DE0-A763-2BB7028647CC}" type="presParOf" srcId="{544CDE25-2A44-4EBA-AA4B-D1EE5159C85C}" destId="{BAEDB0DD-EF4B-47E1-BA89-8A3026DA17C6}" srcOrd="2" destOrd="0" presId="urn:microsoft.com/office/officeart/2005/8/layout/orgChart1"/>
    <dgm:cxn modelId="{999060E3-6F04-42D6-AA6A-62967D130728}" type="presParOf" srcId="{A5276FE3-B623-4DE2-9A04-CBB9EA04E2DC}" destId="{784E7544-5F7C-4BCC-89C0-0D36AAAA563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FA55479-AE1A-483F-90EC-B9D577AD043D}">
      <dsp:nvSpPr>
        <dsp:cNvPr id="0" name=""/>
        <dsp:cNvSpPr/>
      </dsp:nvSpPr>
      <dsp:spPr>
        <a:xfrm>
          <a:off x="5427051" y="1342932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616EAF-EB0E-4BE5-BDC2-09E2E5B61B9D}">
      <dsp:nvSpPr>
        <dsp:cNvPr id="0" name=""/>
        <dsp:cNvSpPr/>
      </dsp:nvSpPr>
      <dsp:spPr>
        <a:xfrm>
          <a:off x="5019757" y="945846"/>
          <a:ext cx="676724" cy="117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24"/>
              </a:lnTo>
              <a:lnTo>
                <a:pt x="676724" y="58724"/>
              </a:lnTo>
              <a:lnTo>
                <a:pt x="676724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7DBC5D-351C-4A6B-B4F1-39C826966864}">
      <dsp:nvSpPr>
        <dsp:cNvPr id="0" name=""/>
        <dsp:cNvSpPr/>
      </dsp:nvSpPr>
      <dsp:spPr>
        <a:xfrm>
          <a:off x="4750327" y="1342932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4F32AB-8888-4C86-91C1-D70E4D79C7EB}">
      <dsp:nvSpPr>
        <dsp:cNvPr id="0" name=""/>
        <dsp:cNvSpPr/>
      </dsp:nvSpPr>
      <dsp:spPr>
        <a:xfrm>
          <a:off x="4974037" y="945846"/>
          <a:ext cx="91440" cy="1174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86FA37-5FF7-4D4F-9DAA-F3EAFC5F92A1}">
      <dsp:nvSpPr>
        <dsp:cNvPr id="0" name=""/>
        <dsp:cNvSpPr/>
      </dsp:nvSpPr>
      <dsp:spPr>
        <a:xfrm>
          <a:off x="4073602" y="1342932"/>
          <a:ext cx="91440" cy="65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4353"/>
              </a:lnTo>
              <a:lnTo>
                <a:pt x="129611" y="65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EEBC46-48D9-4677-BDC7-FA2B95B3335E}">
      <dsp:nvSpPr>
        <dsp:cNvPr id="0" name=""/>
        <dsp:cNvSpPr/>
      </dsp:nvSpPr>
      <dsp:spPr>
        <a:xfrm>
          <a:off x="4073602" y="1342932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DA84F0-1450-47F2-87A9-E37F6A4A86B7}">
      <dsp:nvSpPr>
        <dsp:cNvPr id="0" name=""/>
        <dsp:cNvSpPr/>
      </dsp:nvSpPr>
      <dsp:spPr>
        <a:xfrm>
          <a:off x="4343033" y="945846"/>
          <a:ext cx="676724" cy="117448"/>
        </a:xfrm>
        <a:custGeom>
          <a:avLst/>
          <a:gdLst/>
          <a:ahLst/>
          <a:cxnLst/>
          <a:rect l="0" t="0" r="0" b="0"/>
          <a:pathLst>
            <a:path>
              <a:moveTo>
                <a:pt x="676724" y="0"/>
              </a:moveTo>
              <a:lnTo>
                <a:pt x="676724" y="58724"/>
              </a:lnTo>
              <a:lnTo>
                <a:pt x="0" y="58724"/>
              </a:lnTo>
              <a:lnTo>
                <a:pt x="0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A4DDA5-D118-4E7E-9939-617D9E3A3449}">
      <dsp:nvSpPr>
        <dsp:cNvPr id="0" name=""/>
        <dsp:cNvSpPr/>
      </dsp:nvSpPr>
      <dsp:spPr>
        <a:xfrm>
          <a:off x="2904993" y="548760"/>
          <a:ext cx="2114763" cy="117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24"/>
              </a:lnTo>
              <a:lnTo>
                <a:pt x="2114763" y="58724"/>
              </a:lnTo>
              <a:lnTo>
                <a:pt x="2114763" y="11744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513160-AB21-4575-99D4-B6EC3DC656B2}">
      <dsp:nvSpPr>
        <dsp:cNvPr id="0" name=""/>
        <dsp:cNvSpPr/>
      </dsp:nvSpPr>
      <dsp:spPr>
        <a:xfrm>
          <a:off x="3396878" y="1342932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227186-7452-4442-B1BB-6CBAEEF91529}">
      <dsp:nvSpPr>
        <dsp:cNvPr id="0" name=""/>
        <dsp:cNvSpPr/>
      </dsp:nvSpPr>
      <dsp:spPr>
        <a:xfrm>
          <a:off x="3327946" y="945846"/>
          <a:ext cx="338362" cy="117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24"/>
              </a:lnTo>
              <a:lnTo>
                <a:pt x="338362" y="58724"/>
              </a:lnTo>
              <a:lnTo>
                <a:pt x="338362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D05FF3-E127-4AA4-AB35-D99B3AB33B70}">
      <dsp:nvSpPr>
        <dsp:cNvPr id="0" name=""/>
        <dsp:cNvSpPr/>
      </dsp:nvSpPr>
      <dsp:spPr>
        <a:xfrm>
          <a:off x="2989584" y="945846"/>
          <a:ext cx="338362" cy="117448"/>
        </a:xfrm>
        <a:custGeom>
          <a:avLst/>
          <a:gdLst/>
          <a:ahLst/>
          <a:cxnLst/>
          <a:rect l="0" t="0" r="0" b="0"/>
          <a:pathLst>
            <a:path>
              <a:moveTo>
                <a:pt x="338362" y="0"/>
              </a:moveTo>
              <a:lnTo>
                <a:pt x="338362" y="58724"/>
              </a:lnTo>
              <a:lnTo>
                <a:pt x="0" y="58724"/>
              </a:lnTo>
              <a:lnTo>
                <a:pt x="0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8CB22-C4BA-4715-B0CD-61A465F188B2}">
      <dsp:nvSpPr>
        <dsp:cNvPr id="0" name=""/>
        <dsp:cNvSpPr/>
      </dsp:nvSpPr>
      <dsp:spPr>
        <a:xfrm>
          <a:off x="2904993" y="548760"/>
          <a:ext cx="422952" cy="117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24"/>
              </a:lnTo>
              <a:lnTo>
                <a:pt x="422952" y="58724"/>
              </a:lnTo>
              <a:lnTo>
                <a:pt x="422952" y="11744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1AEF3B-4E6F-4625-AC41-6097AE98830E}">
      <dsp:nvSpPr>
        <dsp:cNvPr id="0" name=""/>
        <dsp:cNvSpPr/>
      </dsp:nvSpPr>
      <dsp:spPr>
        <a:xfrm>
          <a:off x="2043429" y="1740019"/>
          <a:ext cx="91440" cy="10514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1439"/>
              </a:lnTo>
              <a:lnTo>
                <a:pt x="129611" y="10514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9E25C9-4347-4F09-A040-C23EFE6AE0EB}">
      <dsp:nvSpPr>
        <dsp:cNvPr id="0" name=""/>
        <dsp:cNvSpPr/>
      </dsp:nvSpPr>
      <dsp:spPr>
        <a:xfrm>
          <a:off x="2043429" y="1740019"/>
          <a:ext cx="91440" cy="65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4353"/>
              </a:lnTo>
              <a:lnTo>
                <a:pt x="129611" y="65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801354-B45B-49E9-8197-F5B1F9F6B6EA}">
      <dsp:nvSpPr>
        <dsp:cNvPr id="0" name=""/>
        <dsp:cNvSpPr/>
      </dsp:nvSpPr>
      <dsp:spPr>
        <a:xfrm>
          <a:off x="2043429" y="1740019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58E8E0-351A-45DC-98B6-2E6DF08DCE7C}">
      <dsp:nvSpPr>
        <dsp:cNvPr id="0" name=""/>
        <dsp:cNvSpPr/>
      </dsp:nvSpPr>
      <dsp:spPr>
        <a:xfrm>
          <a:off x="2267140" y="1342932"/>
          <a:ext cx="91440" cy="1174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D8876F-A7C5-452F-BFF6-5C5FDE412CBE}">
      <dsp:nvSpPr>
        <dsp:cNvPr id="0" name=""/>
        <dsp:cNvSpPr/>
      </dsp:nvSpPr>
      <dsp:spPr>
        <a:xfrm>
          <a:off x="1466954" y="945846"/>
          <a:ext cx="845905" cy="117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24"/>
              </a:lnTo>
              <a:lnTo>
                <a:pt x="845905" y="58724"/>
              </a:lnTo>
              <a:lnTo>
                <a:pt x="845905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820DF9-2A09-42F6-9DA7-06BE6487AB21}">
      <dsp:nvSpPr>
        <dsp:cNvPr id="0" name=""/>
        <dsp:cNvSpPr/>
      </dsp:nvSpPr>
      <dsp:spPr>
        <a:xfrm>
          <a:off x="1366705" y="1740019"/>
          <a:ext cx="91440" cy="65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4353"/>
              </a:lnTo>
              <a:lnTo>
                <a:pt x="129611" y="65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A7EF5B-38D9-4D62-8E5A-A9B93F840393}">
      <dsp:nvSpPr>
        <dsp:cNvPr id="0" name=""/>
        <dsp:cNvSpPr/>
      </dsp:nvSpPr>
      <dsp:spPr>
        <a:xfrm>
          <a:off x="1366705" y="1740019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6E3213-7B01-4F47-884C-B1C68C89F8B0}">
      <dsp:nvSpPr>
        <dsp:cNvPr id="0" name=""/>
        <dsp:cNvSpPr/>
      </dsp:nvSpPr>
      <dsp:spPr>
        <a:xfrm>
          <a:off x="1590415" y="1342932"/>
          <a:ext cx="91440" cy="1174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F2BC3B-53C9-4B46-9F90-4592BBDE2B26}">
      <dsp:nvSpPr>
        <dsp:cNvPr id="0" name=""/>
        <dsp:cNvSpPr/>
      </dsp:nvSpPr>
      <dsp:spPr>
        <a:xfrm>
          <a:off x="1466954" y="945846"/>
          <a:ext cx="169181" cy="117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24"/>
              </a:lnTo>
              <a:lnTo>
                <a:pt x="169181" y="58724"/>
              </a:lnTo>
              <a:lnTo>
                <a:pt x="169181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BBDBBD-2B6B-4E0B-90FF-FECEF6BEE63D}">
      <dsp:nvSpPr>
        <dsp:cNvPr id="0" name=""/>
        <dsp:cNvSpPr/>
      </dsp:nvSpPr>
      <dsp:spPr>
        <a:xfrm>
          <a:off x="689980" y="1740019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A4D0F5-2C9A-427D-9CC6-D412A0672F45}">
      <dsp:nvSpPr>
        <dsp:cNvPr id="0" name=""/>
        <dsp:cNvSpPr/>
      </dsp:nvSpPr>
      <dsp:spPr>
        <a:xfrm>
          <a:off x="621048" y="1342932"/>
          <a:ext cx="338362" cy="117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24"/>
              </a:lnTo>
              <a:lnTo>
                <a:pt x="338362" y="58724"/>
              </a:lnTo>
              <a:lnTo>
                <a:pt x="338362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C88A95-1809-481E-8571-E822EBF54177}">
      <dsp:nvSpPr>
        <dsp:cNvPr id="0" name=""/>
        <dsp:cNvSpPr/>
      </dsp:nvSpPr>
      <dsp:spPr>
        <a:xfrm>
          <a:off x="13256" y="1740019"/>
          <a:ext cx="91440" cy="10514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1439"/>
              </a:lnTo>
              <a:lnTo>
                <a:pt x="129611" y="10514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8C1E81-8999-4761-85FB-3B37F18222C1}">
      <dsp:nvSpPr>
        <dsp:cNvPr id="0" name=""/>
        <dsp:cNvSpPr/>
      </dsp:nvSpPr>
      <dsp:spPr>
        <a:xfrm>
          <a:off x="13256" y="1740019"/>
          <a:ext cx="91440" cy="65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4353"/>
              </a:lnTo>
              <a:lnTo>
                <a:pt x="129611" y="65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D77641-B4A5-4F77-B6F5-5E818BEF802E}">
      <dsp:nvSpPr>
        <dsp:cNvPr id="0" name=""/>
        <dsp:cNvSpPr/>
      </dsp:nvSpPr>
      <dsp:spPr>
        <a:xfrm>
          <a:off x="13256" y="1740019"/>
          <a:ext cx="91440" cy="2572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267"/>
              </a:lnTo>
              <a:lnTo>
                <a:pt x="129611" y="2572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4340E0-6AED-4B2D-A3FA-2149C223AD27}">
      <dsp:nvSpPr>
        <dsp:cNvPr id="0" name=""/>
        <dsp:cNvSpPr/>
      </dsp:nvSpPr>
      <dsp:spPr>
        <a:xfrm>
          <a:off x="282686" y="1342932"/>
          <a:ext cx="338362" cy="117448"/>
        </a:xfrm>
        <a:custGeom>
          <a:avLst/>
          <a:gdLst/>
          <a:ahLst/>
          <a:cxnLst/>
          <a:rect l="0" t="0" r="0" b="0"/>
          <a:pathLst>
            <a:path>
              <a:moveTo>
                <a:pt x="338362" y="0"/>
              </a:moveTo>
              <a:lnTo>
                <a:pt x="338362" y="58724"/>
              </a:lnTo>
              <a:lnTo>
                <a:pt x="0" y="58724"/>
              </a:lnTo>
              <a:lnTo>
                <a:pt x="0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34E8A0-E2A3-463C-BFAB-3F995E531F2C}">
      <dsp:nvSpPr>
        <dsp:cNvPr id="0" name=""/>
        <dsp:cNvSpPr/>
      </dsp:nvSpPr>
      <dsp:spPr>
        <a:xfrm>
          <a:off x="621048" y="945846"/>
          <a:ext cx="845905" cy="117448"/>
        </a:xfrm>
        <a:custGeom>
          <a:avLst/>
          <a:gdLst/>
          <a:ahLst/>
          <a:cxnLst/>
          <a:rect l="0" t="0" r="0" b="0"/>
          <a:pathLst>
            <a:path>
              <a:moveTo>
                <a:pt x="845905" y="0"/>
              </a:moveTo>
              <a:lnTo>
                <a:pt x="845905" y="58724"/>
              </a:lnTo>
              <a:lnTo>
                <a:pt x="0" y="58724"/>
              </a:lnTo>
              <a:lnTo>
                <a:pt x="0" y="1174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57C758-6045-4912-B84A-98BB0CF38D96}">
      <dsp:nvSpPr>
        <dsp:cNvPr id="0" name=""/>
        <dsp:cNvSpPr/>
      </dsp:nvSpPr>
      <dsp:spPr>
        <a:xfrm>
          <a:off x="1466954" y="548760"/>
          <a:ext cx="1438039" cy="117448"/>
        </a:xfrm>
        <a:custGeom>
          <a:avLst/>
          <a:gdLst/>
          <a:ahLst/>
          <a:cxnLst/>
          <a:rect l="0" t="0" r="0" b="0"/>
          <a:pathLst>
            <a:path>
              <a:moveTo>
                <a:pt x="1438039" y="0"/>
              </a:moveTo>
              <a:lnTo>
                <a:pt x="1438039" y="58724"/>
              </a:lnTo>
              <a:lnTo>
                <a:pt x="0" y="58724"/>
              </a:lnTo>
              <a:lnTo>
                <a:pt x="0" y="11744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8365FB-AF1E-4E8F-82EC-256F41CE5666}">
      <dsp:nvSpPr>
        <dsp:cNvPr id="0" name=""/>
        <dsp:cNvSpPr/>
      </dsp:nvSpPr>
      <dsp:spPr>
        <a:xfrm>
          <a:off x="790230" y="548760"/>
          <a:ext cx="2114763" cy="117448"/>
        </a:xfrm>
        <a:custGeom>
          <a:avLst/>
          <a:gdLst/>
          <a:ahLst/>
          <a:cxnLst/>
          <a:rect l="0" t="0" r="0" b="0"/>
          <a:pathLst>
            <a:path>
              <a:moveTo>
                <a:pt x="2114763" y="0"/>
              </a:moveTo>
              <a:lnTo>
                <a:pt x="2114763" y="58724"/>
              </a:lnTo>
              <a:lnTo>
                <a:pt x="0" y="58724"/>
              </a:lnTo>
              <a:lnTo>
                <a:pt x="0" y="11744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87A297-D60C-4CAF-8244-5A4CF770EC56}">
      <dsp:nvSpPr>
        <dsp:cNvPr id="0" name=""/>
        <dsp:cNvSpPr/>
      </dsp:nvSpPr>
      <dsp:spPr>
        <a:xfrm>
          <a:off x="2625355" y="269122"/>
          <a:ext cx="559276" cy="279638"/>
        </a:xfrm>
        <a:prstGeom prst="rect">
          <a:avLst/>
        </a:prstGeom>
        <a:gradFill rotWithShape="1">
          <a:gsLst>
            <a:gs pos="0">
              <a:schemeClr val="accent5">
                <a:tint val="50000"/>
                <a:satMod val="300000"/>
              </a:schemeClr>
            </a:gs>
            <a:gs pos="35000">
              <a:schemeClr val="accent5">
                <a:tint val="37000"/>
                <a:satMod val="300000"/>
              </a:schemeClr>
            </a:gs>
            <a:gs pos="100000">
              <a:schemeClr val="accent5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5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5"/>
        </a:lnRef>
        <a:fillRef idx="2">
          <a:schemeClr val="accent5"/>
        </a:fillRef>
        <a:effectRef idx="1">
          <a:schemeClr val="accent5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PPNINFO</a:t>
          </a:r>
        </a:p>
      </dsp:txBody>
      <dsp:txXfrm>
        <a:off x="2625355" y="269122"/>
        <a:ext cx="559276" cy="279638"/>
      </dsp:txXfrm>
    </dsp:sp>
    <dsp:sp modelId="{C950FF95-172D-48EB-AD75-33A9A23B39A1}">
      <dsp:nvSpPr>
        <dsp:cNvPr id="0" name=""/>
        <dsp:cNvSpPr/>
      </dsp:nvSpPr>
      <dsp:spPr>
        <a:xfrm>
          <a:off x="510591" y="666208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PINFO1</a:t>
          </a:r>
        </a:p>
      </dsp:txBody>
      <dsp:txXfrm>
        <a:off x="510591" y="666208"/>
        <a:ext cx="559276" cy="279638"/>
      </dsp:txXfrm>
    </dsp:sp>
    <dsp:sp modelId="{ACE76EDD-4C4D-4960-98AD-E9FD727211B3}">
      <dsp:nvSpPr>
        <dsp:cNvPr id="0" name=""/>
        <dsp:cNvSpPr/>
      </dsp:nvSpPr>
      <dsp:spPr>
        <a:xfrm>
          <a:off x="1187316" y="666208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PINFO2</a:t>
          </a:r>
        </a:p>
      </dsp:txBody>
      <dsp:txXfrm>
        <a:off x="1187316" y="666208"/>
        <a:ext cx="559276" cy="279638"/>
      </dsp:txXfrm>
    </dsp:sp>
    <dsp:sp modelId="{B6F5ADC1-5D8A-4CCD-8276-88CE086A39F6}">
      <dsp:nvSpPr>
        <dsp:cNvPr id="0" name=""/>
        <dsp:cNvSpPr/>
      </dsp:nvSpPr>
      <dsp:spPr>
        <a:xfrm>
          <a:off x="341410" y="1063294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OMGL</a:t>
          </a:r>
        </a:p>
      </dsp:txBody>
      <dsp:txXfrm>
        <a:off x="341410" y="1063294"/>
        <a:ext cx="559276" cy="279638"/>
      </dsp:txXfrm>
    </dsp:sp>
    <dsp:sp modelId="{03F9E3DD-C607-4474-AA7E-61DFB34F5F07}">
      <dsp:nvSpPr>
        <dsp:cNvPr id="0" name=""/>
        <dsp:cNvSpPr/>
      </dsp:nvSpPr>
      <dsp:spPr>
        <a:xfrm>
          <a:off x="3048" y="1460380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OMGL1</a:t>
          </a:r>
        </a:p>
      </dsp:txBody>
      <dsp:txXfrm>
        <a:off x="3048" y="1460380"/>
        <a:ext cx="559276" cy="279638"/>
      </dsp:txXfrm>
    </dsp:sp>
    <dsp:sp modelId="{3FBDF440-264F-4D6F-8BB2-E84382FC938B}">
      <dsp:nvSpPr>
        <dsp:cNvPr id="0" name=""/>
        <dsp:cNvSpPr/>
      </dsp:nvSpPr>
      <dsp:spPr>
        <a:xfrm>
          <a:off x="142867" y="1857467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ACSI</a:t>
          </a:r>
        </a:p>
      </dsp:txBody>
      <dsp:txXfrm>
        <a:off x="142867" y="1857467"/>
        <a:ext cx="559276" cy="279638"/>
      </dsp:txXfrm>
    </dsp:sp>
    <dsp:sp modelId="{ABA91E74-F978-4D8A-8D2D-F6B7E8196FAC}">
      <dsp:nvSpPr>
        <dsp:cNvPr id="0" name=""/>
        <dsp:cNvSpPr/>
      </dsp:nvSpPr>
      <dsp:spPr>
        <a:xfrm>
          <a:off x="142867" y="2254553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CAS1</a:t>
          </a:r>
        </a:p>
      </dsp:txBody>
      <dsp:txXfrm>
        <a:off x="142867" y="2254553"/>
        <a:ext cx="559276" cy="279638"/>
      </dsp:txXfrm>
    </dsp:sp>
    <dsp:sp modelId="{29553CC2-CCC3-4FF5-93A3-AB2424159B00}">
      <dsp:nvSpPr>
        <dsp:cNvPr id="0" name=""/>
        <dsp:cNvSpPr/>
      </dsp:nvSpPr>
      <dsp:spPr>
        <a:xfrm>
          <a:off x="142867" y="2651639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CAS2</a:t>
          </a:r>
        </a:p>
      </dsp:txBody>
      <dsp:txXfrm>
        <a:off x="142867" y="2651639"/>
        <a:ext cx="559276" cy="279638"/>
      </dsp:txXfrm>
    </dsp:sp>
    <dsp:sp modelId="{47BE77AD-088B-4FA7-967B-93D4A52122DB}">
      <dsp:nvSpPr>
        <dsp:cNvPr id="0" name=""/>
        <dsp:cNvSpPr/>
      </dsp:nvSpPr>
      <dsp:spPr>
        <a:xfrm>
          <a:off x="679772" y="1460380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OMGL2</a:t>
          </a:r>
        </a:p>
      </dsp:txBody>
      <dsp:txXfrm>
        <a:off x="679772" y="1460380"/>
        <a:ext cx="559276" cy="279638"/>
      </dsp:txXfrm>
    </dsp:sp>
    <dsp:sp modelId="{F934AC5E-07ED-48DE-9037-8F3F605CC6F1}">
      <dsp:nvSpPr>
        <dsp:cNvPr id="0" name=""/>
        <dsp:cNvSpPr/>
      </dsp:nvSpPr>
      <dsp:spPr>
        <a:xfrm>
          <a:off x="819592" y="1857467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BD</a:t>
          </a:r>
        </a:p>
      </dsp:txBody>
      <dsp:txXfrm>
        <a:off x="819592" y="1857467"/>
        <a:ext cx="559276" cy="279638"/>
      </dsp:txXfrm>
    </dsp:sp>
    <dsp:sp modelId="{66A28A8B-EB7F-4F37-AFEB-91001E806720}">
      <dsp:nvSpPr>
        <dsp:cNvPr id="0" name=""/>
        <dsp:cNvSpPr/>
      </dsp:nvSpPr>
      <dsp:spPr>
        <a:xfrm>
          <a:off x="1356497" y="1063294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ASR</a:t>
          </a:r>
        </a:p>
      </dsp:txBody>
      <dsp:txXfrm>
        <a:off x="1356497" y="1063294"/>
        <a:ext cx="559276" cy="279638"/>
      </dsp:txXfrm>
    </dsp:sp>
    <dsp:sp modelId="{3CE41F30-451E-4C6E-8AC4-0B9BEF6EC46E}">
      <dsp:nvSpPr>
        <dsp:cNvPr id="0" name=""/>
        <dsp:cNvSpPr/>
      </dsp:nvSpPr>
      <dsp:spPr>
        <a:xfrm>
          <a:off x="1356497" y="1460380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ASR1</a:t>
          </a:r>
        </a:p>
      </dsp:txBody>
      <dsp:txXfrm>
        <a:off x="1356497" y="1460380"/>
        <a:ext cx="559276" cy="279638"/>
      </dsp:txXfrm>
    </dsp:sp>
    <dsp:sp modelId="{97B659CC-972B-44B9-84EE-59CEE95F9F4B}">
      <dsp:nvSpPr>
        <dsp:cNvPr id="0" name=""/>
        <dsp:cNvSpPr/>
      </dsp:nvSpPr>
      <dsp:spPr>
        <a:xfrm>
          <a:off x="1496316" y="1857467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SYS</a:t>
          </a:r>
        </a:p>
      </dsp:txBody>
      <dsp:txXfrm>
        <a:off x="1496316" y="1857467"/>
        <a:ext cx="559276" cy="279638"/>
      </dsp:txXfrm>
    </dsp:sp>
    <dsp:sp modelId="{25FB3D31-7DFD-4BBC-9572-B78749BCF13A}">
      <dsp:nvSpPr>
        <dsp:cNvPr id="0" name=""/>
        <dsp:cNvSpPr/>
      </dsp:nvSpPr>
      <dsp:spPr>
        <a:xfrm>
          <a:off x="1496316" y="2254553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RES</a:t>
          </a:r>
        </a:p>
      </dsp:txBody>
      <dsp:txXfrm>
        <a:off x="1496316" y="2254553"/>
        <a:ext cx="559276" cy="279638"/>
      </dsp:txXfrm>
    </dsp:sp>
    <dsp:sp modelId="{54ABA11F-E68D-4B32-B3B1-22E876C7A8B8}">
      <dsp:nvSpPr>
        <dsp:cNvPr id="0" name=""/>
        <dsp:cNvSpPr/>
      </dsp:nvSpPr>
      <dsp:spPr>
        <a:xfrm>
          <a:off x="2033221" y="1063294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AP</a:t>
          </a:r>
        </a:p>
      </dsp:txBody>
      <dsp:txXfrm>
        <a:off x="2033221" y="1063294"/>
        <a:ext cx="559276" cy="279638"/>
      </dsp:txXfrm>
    </dsp:sp>
    <dsp:sp modelId="{A0ED1D34-07F2-425C-999B-66ACDD1FC14B}">
      <dsp:nvSpPr>
        <dsp:cNvPr id="0" name=""/>
        <dsp:cNvSpPr/>
      </dsp:nvSpPr>
      <dsp:spPr>
        <a:xfrm>
          <a:off x="2033221" y="1460380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AP1</a:t>
          </a:r>
        </a:p>
      </dsp:txBody>
      <dsp:txXfrm>
        <a:off x="2033221" y="1460380"/>
        <a:ext cx="559276" cy="279638"/>
      </dsp:txXfrm>
    </dsp:sp>
    <dsp:sp modelId="{614ADB27-BC20-40D3-AE14-75EF068F6DBD}">
      <dsp:nvSpPr>
        <dsp:cNvPr id="0" name=""/>
        <dsp:cNvSpPr/>
      </dsp:nvSpPr>
      <dsp:spPr>
        <a:xfrm>
          <a:off x="2173040" y="1857467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C++</a:t>
          </a:r>
        </a:p>
      </dsp:txBody>
      <dsp:txXfrm>
        <a:off x="2173040" y="1857467"/>
        <a:ext cx="559276" cy="279638"/>
      </dsp:txXfrm>
    </dsp:sp>
    <dsp:sp modelId="{6687463F-2B1D-4FFA-B705-1074C2BC7139}">
      <dsp:nvSpPr>
        <dsp:cNvPr id="0" name=""/>
        <dsp:cNvSpPr/>
      </dsp:nvSpPr>
      <dsp:spPr>
        <a:xfrm>
          <a:off x="2173040" y="2254553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ADA</a:t>
          </a:r>
        </a:p>
      </dsp:txBody>
      <dsp:txXfrm>
        <a:off x="2173040" y="2254553"/>
        <a:ext cx="559276" cy="279638"/>
      </dsp:txXfrm>
    </dsp:sp>
    <dsp:sp modelId="{344B29E3-9581-469D-B037-0CD2FCFC3427}">
      <dsp:nvSpPr>
        <dsp:cNvPr id="0" name=""/>
        <dsp:cNvSpPr/>
      </dsp:nvSpPr>
      <dsp:spPr>
        <a:xfrm>
          <a:off x="2173040" y="2651639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PRL</a:t>
          </a:r>
        </a:p>
      </dsp:txBody>
      <dsp:txXfrm>
        <a:off x="2173040" y="2651639"/>
        <a:ext cx="559276" cy="279638"/>
      </dsp:txXfrm>
    </dsp:sp>
    <dsp:sp modelId="{46C8A4F8-08F4-4A22-92E7-5FA80DF537CB}">
      <dsp:nvSpPr>
        <dsp:cNvPr id="0" name=""/>
        <dsp:cNvSpPr/>
      </dsp:nvSpPr>
      <dsp:spPr>
        <a:xfrm>
          <a:off x="3048308" y="666208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PCC1</a:t>
          </a:r>
        </a:p>
      </dsp:txBody>
      <dsp:txXfrm>
        <a:off x="3048308" y="666208"/>
        <a:ext cx="559276" cy="279638"/>
      </dsp:txXfrm>
    </dsp:sp>
    <dsp:sp modelId="{DE17A4DD-3735-42CA-BFA1-71663D11AE75}">
      <dsp:nvSpPr>
        <dsp:cNvPr id="0" name=""/>
        <dsp:cNvSpPr/>
      </dsp:nvSpPr>
      <dsp:spPr>
        <a:xfrm>
          <a:off x="2709946" y="1063294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MATH1</a:t>
          </a:r>
        </a:p>
      </dsp:txBody>
      <dsp:txXfrm>
        <a:off x="2709946" y="1063294"/>
        <a:ext cx="559276" cy="279638"/>
      </dsp:txXfrm>
    </dsp:sp>
    <dsp:sp modelId="{B0C17EA6-1BFB-487F-AAD0-68730DFC9823}">
      <dsp:nvSpPr>
        <dsp:cNvPr id="0" name=""/>
        <dsp:cNvSpPr/>
      </dsp:nvSpPr>
      <dsp:spPr>
        <a:xfrm>
          <a:off x="3386670" y="1063294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LANG1</a:t>
          </a:r>
        </a:p>
      </dsp:txBody>
      <dsp:txXfrm>
        <a:off x="3386670" y="1063294"/>
        <a:ext cx="559276" cy="279638"/>
      </dsp:txXfrm>
    </dsp:sp>
    <dsp:sp modelId="{93FC678B-7BEF-44E4-BD94-B69A6F89ECDF}">
      <dsp:nvSpPr>
        <dsp:cNvPr id="0" name=""/>
        <dsp:cNvSpPr/>
      </dsp:nvSpPr>
      <dsp:spPr>
        <a:xfrm>
          <a:off x="3526489" y="1460380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ANGL1</a:t>
          </a:r>
        </a:p>
      </dsp:txBody>
      <dsp:txXfrm>
        <a:off x="3526489" y="1460380"/>
        <a:ext cx="559276" cy="279638"/>
      </dsp:txXfrm>
    </dsp:sp>
    <dsp:sp modelId="{BF410396-C5CB-4EFE-A33B-02B99BCF8E69}">
      <dsp:nvSpPr>
        <dsp:cNvPr id="0" name=""/>
        <dsp:cNvSpPr/>
      </dsp:nvSpPr>
      <dsp:spPr>
        <a:xfrm>
          <a:off x="4740119" y="666208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PCC2</a:t>
          </a:r>
        </a:p>
      </dsp:txBody>
      <dsp:txXfrm>
        <a:off x="4740119" y="666208"/>
        <a:ext cx="559276" cy="279638"/>
      </dsp:txXfrm>
    </dsp:sp>
    <dsp:sp modelId="{84B6F300-DE6A-4EE3-9611-30B7C1F53E11}">
      <dsp:nvSpPr>
        <dsp:cNvPr id="0" name=""/>
        <dsp:cNvSpPr/>
      </dsp:nvSpPr>
      <dsp:spPr>
        <a:xfrm>
          <a:off x="4063395" y="1063294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EGO</a:t>
          </a:r>
        </a:p>
      </dsp:txBody>
      <dsp:txXfrm>
        <a:off x="4063395" y="1063294"/>
        <a:ext cx="559276" cy="279638"/>
      </dsp:txXfrm>
    </dsp:sp>
    <dsp:sp modelId="{328AE982-0B6F-4F94-B0AC-59C9D9142D68}">
      <dsp:nvSpPr>
        <dsp:cNvPr id="0" name=""/>
        <dsp:cNvSpPr/>
      </dsp:nvSpPr>
      <dsp:spPr>
        <a:xfrm>
          <a:off x="4203214" y="1460380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CPTA</a:t>
          </a:r>
        </a:p>
      </dsp:txBody>
      <dsp:txXfrm>
        <a:off x="4203214" y="1460380"/>
        <a:ext cx="559276" cy="279638"/>
      </dsp:txXfrm>
    </dsp:sp>
    <dsp:sp modelId="{3A9B1442-F45E-475B-B4FF-14D128C92256}">
      <dsp:nvSpPr>
        <dsp:cNvPr id="0" name=""/>
        <dsp:cNvSpPr/>
      </dsp:nvSpPr>
      <dsp:spPr>
        <a:xfrm>
          <a:off x="4203214" y="1857467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MKTG</a:t>
          </a:r>
        </a:p>
      </dsp:txBody>
      <dsp:txXfrm>
        <a:off x="4203214" y="1857467"/>
        <a:ext cx="559276" cy="279638"/>
      </dsp:txXfrm>
    </dsp:sp>
    <dsp:sp modelId="{824C2420-DA8F-412F-A865-9B5AE5367F32}">
      <dsp:nvSpPr>
        <dsp:cNvPr id="0" name=""/>
        <dsp:cNvSpPr/>
      </dsp:nvSpPr>
      <dsp:spPr>
        <a:xfrm>
          <a:off x="4740119" y="1063294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MATH2</a:t>
          </a:r>
        </a:p>
      </dsp:txBody>
      <dsp:txXfrm>
        <a:off x="4740119" y="1063294"/>
        <a:ext cx="559276" cy="279638"/>
      </dsp:txXfrm>
    </dsp:sp>
    <dsp:sp modelId="{EF653332-D793-4565-8336-54AEA6926F41}">
      <dsp:nvSpPr>
        <dsp:cNvPr id="0" name=""/>
        <dsp:cNvSpPr/>
      </dsp:nvSpPr>
      <dsp:spPr>
        <a:xfrm>
          <a:off x="4879938" y="1460380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RO</a:t>
          </a:r>
        </a:p>
      </dsp:txBody>
      <dsp:txXfrm>
        <a:off x="4879938" y="1460380"/>
        <a:ext cx="559276" cy="279638"/>
      </dsp:txXfrm>
    </dsp:sp>
    <dsp:sp modelId="{92ABF464-F1BB-4782-867B-D91AC9FE80E4}">
      <dsp:nvSpPr>
        <dsp:cNvPr id="0" name=""/>
        <dsp:cNvSpPr/>
      </dsp:nvSpPr>
      <dsp:spPr>
        <a:xfrm>
          <a:off x="5416844" y="1063294"/>
          <a:ext cx="559276" cy="27963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LANG2</a:t>
          </a:r>
        </a:p>
      </dsp:txBody>
      <dsp:txXfrm>
        <a:off x="5416844" y="1063294"/>
        <a:ext cx="559276" cy="279638"/>
      </dsp:txXfrm>
    </dsp:sp>
    <dsp:sp modelId="{7758B403-A447-4D66-9818-5D78D174BDF8}">
      <dsp:nvSpPr>
        <dsp:cNvPr id="0" name=""/>
        <dsp:cNvSpPr/>
      </dsp:nvSpPr>
      <dsp:spPr>
        <a:xfrm>
          <a:off x="5556663" y="1460380"/>
          <a:ext cx="559276" cy="27963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ANGL2</a:t>
          </a:r>
        </a:p>
      </dsp:txBody>
      <dsp:txXfrm>
        <a:off x="5556663" y="1460380"/>
        <a:ext cx="559276" cy="2796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89FCEC84F54AC48C6843433D3EE1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EE3F02-B16B-4D9A-8E8E-C6D80A54B7E2}"/>
      </w:docPartPr>
      <w:docPartBody>
        <w:p w:rsidR="00523AA6" w:rsidRDefault="00071041" w:rsidP="00071041">
          <w:pPr>
            <w:pStyle w:val="C289FCEC84F54AC48C6843433D3EE1CD"/>
          </w:pPr>
          <w:r w:rsidRPr="00BF6E27">
            <w:rPr>
              <w:rStyle w:val="Textedelespacerserv"/>
            </w:rPr>
            <w:t>[Titre ]</w:t>
          </w:r>
        </w:p>
      </w:docPartBody>
    </w:docPart>
    <w:docPart>
      <w:docPartPr>
        <w:name w:val="4E705455730C4717B50F2B8E69B961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92068D-45F4-4541-9680-B70E7B89E4B3}"/>
      </w:docPartPr>
      <w:docPartBody>
        <w:p w:rsidR="00523AA6" w:rsidRDefault="00071041" w:rsidP="00071041">
          <w:pPr>
            <w:pStyle w:val="4E705455730C4717B50F2B8E69B961BC"/>
          </w:pPr>
          <w:r w:rsidRPr="00BF6E27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96"/>
    <w:rsid w:val="00004B39"/>
    <w:rsid w:val="00056D48"/>
    <w:rsid w:val="00071041"/>
    <w:rsid w:val="000762F6"/>
    <w:rsid w:val="0009413E"/>
    <w:rsid w:val="00180128"/>
    <w:rsid w:val="001A7596"/>
    <w:rsid w:val="001C24B8"/>
    <w:rsid w:val="00223F89"/>
    <w:rsid w:val="002348E7"/>
    <w:rsid w:val="00241355"/>
    <w:rsid w:val="00295788"/>
    <w:rsid w:val="002C5512"/>
    <w:rsid w:val="00300F84"/>
    <w:rsid w:val="003011AC"/>
    <w:rsid w:val="00375BAA"/>
    <w:rsid w:val="003D6087"/>
    <w:rsid w:val="003E0AFA"/>
    <w:rsid w:val="00424794"/>
    <w:rsid w:val="004315C7"/>
    <w:rsid w:val="00463384"/>
    <w:rsid w:val="004673BA"/>
    <w:rsid w:val="004937C8"/>
    <w:rsid w:val="00523AA6"/>
    <w:rsid w:val="005366C5"/>
    <w:rsid w:val="00543298"/>
    <w:rsid w:val="005556D1"/>
    <w:rsid w:val="005857A2"/>
    <w:rsid w:val="005958E4"/>
    <w:rsid w:val="005968E9"/>
    <w:rsid w:val="005E1FE3"/>
    <w:rsid w:val="0063034A"/>
    <w:rsid w:val="00633C4E"/>
    <w:rsid w:val="00641D89"/>
    <w:rsid w:val="006708FB"/>
    <w:rsid w:val="00687F2E"/>
    <w:rsid w:val="006C66FE"/>
    <w:rsid w:val="00743236"/>
    <w:rsid w:val="007A1F1D"/>
    <w:rsid w:val="007C2124"/>
    <w:rsid w:val="007C4FDB"/>
    <w:rsid w:val="007E1B01"/>
    <w:rsid w:val="00804BBA"/>
    <w:rsid w:val="00842773"/>
    <w:rsid w:val="00844FFE"/>
    <w:rsid w:val="00857604"/>
    <w:rsid w:val="00865BCA"/>
    <w:rsid w:val="008779E0"/>
    <w:rsid w:val="009269EE"/>
    <w:rsid w:val="00944899"/>
    <w:rsid w:val="00952F1A"/>
    <w:rsid w:val="00983DC1"/>
    <w:rsid w:val="009D191C"/>
    <w:rsid w:val="00A069FF"/>
    <w:rsid w:val="00A15645"/>
    <w:rsid w:val="00A241AF"/>
    <w:rsid w:val="00A71CDB"/>
    <w:rsid w:val="00AC26D2"/>
    <w:rsid w:val="00AD6298"/>
    <w:rsid w:val="00B14913"/>
    <w:rsid w:val="00B72222"/>
    <w:rsid w:val="00BA044C"/>
    <w:rsid w:val="00BA1249"/>
    <w:rsid w:val="00BD1DF7"/>
    <w:rsid w:val="00C05270"/>
    <w:rsid w:val="00C153DA"/>
    <w:rsid w:val="00C264DF"/>
    <w:rsid w:val="00C6074A"/>
    <w:rsid w:val="00C72B55"/>
    <w:rsid w:val="00C95FA3"/>
    <w:rsid w:val="00CA3A27"/>
    <w:rsid w:val="00CB32D1"/>
    <w:rsid w:val="00CE6435"/>
    <w:rsid w:val="00D96E42"/>
    <w:rsid w:val="00DB7CF1"/>
    <w:rsid w:val="00DC0D2B"/>
    <w:rsid w:val="00E078C2"/>
    <w:rsid w:val="00E43D89"/>
    <w:rsid w:val="00E459AD"/>
    <w:rsid w:val="00EB26F9"/>
    <w:rsid w:val="00EB2E88"/>
    <w:rsid w:val="00EC1880"/>
    <w:rsid w:val="00ED0817"/>
    <w:rsid w:val="00EE05E8"/>
    <w:rsid w:val="00FB1B8B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71041"/>
    <w:rPr>
      <w:color w:val="808080"/>
    </w:rPr>
  </w:style>
  <w:style w:type="paragraph" w:customStyle="1" w:styleId="C289FCEC84F54AC48C6843433D3EE1CD">
    <w:name w:val="C289FCEC84F54AC48C6843433D3EE1CD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705455730C4717B50F2B8E69B961BC">
    <w:name w:val="4E705455730C4717B50F2B8E69B961BC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TotalTime>11871</TotalTime>
  <Pages>7</Pages>
  <Words>1558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TD5 : Interrogations avancées en SQL</vt:lpstr>
    </vt:vector>
  </TitlesOfParts>
  <Company>Gargul Studio</Company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TD5 : Interrogations avancées en SQL</dc:title>
  <dc:creator>Rosine Cicchetti - Lotfi Lakhal - Mickaël Martin Nevot</dc:creator>
  <cp:lastModifiedBy>MARTIN NEVOT Mickael</cp:lastModifiedBy>
  <cp:revision>933</cp:revision>
  <cp:lastPrinted>2026-02-02T16:30:00Z</cp:lastPrinted>
  <dcterms:created xsi:type="dcterms:W3CDTF">2012-09-22T13:55:00Z</dcterms:created>
  <dcterms:modified xsi:type="dcterms:W3CDTF">2026-02-02T16:30:00Z</dcterms:modified>
  <cp:category>Exploitation d’une base de données</cp:category>
  <cp:contentStatus>V2.0.0</cp:contentStatus>
</cp:coreProperties>
</file>