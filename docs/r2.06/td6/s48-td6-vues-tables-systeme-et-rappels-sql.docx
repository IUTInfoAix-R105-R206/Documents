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DEC3" w14:textId="69277DC1" w:rsidR="00CD2535" w:rsidRDefault="00000000" w:rsidP="00CD2535">
      <w:pPr>
        <w:pStyle w:val="TitreDoc"/>
      </w:pPr>
      <w:sdt>
        <w:sdtPr>
          <w:alias w:val="Titre "/>
          <w:tag w:val=""/>
          <w:id w:val="1899089894"/>
          <w:placeholder>
            <w:docPart w:val="C289FCEC84F54AC48C6843433D3EE1CD"/>
          </w:placeholder>
          <w:dataBinding w:prefixMappings="xmlns:ns0='http://purl.org/dc/elements/1.1/' xmlns:ns1='http://schemas.openxmlformats.org/package/2006/metadata/core-properties' " w:xpath="/ns1:coreProperties[1]/ns0:title[1]" w:storeItemID="{6C3C8BC8-F283-45AE-878A-BAB7291924A1}"/>
          <w:text/>
        </w:sdtPr>
        <w:sdtContent>
          <w:r w:rsidR="00D924EF" w:rsidRPr="00D924EF">
            <w:t>TD</w:t>
          </w:r>
          <w:r w:rsidR="003450CD">
            <w:t>6</w:t>
          </w:r>
          <w:r w:rsidR="003A51B6">
            <w:t> :</w:t>
          </w:r>
          <w:r w:rsidR="00D924EF" w:rsidRPr="00D924EF">
            <w:t xml:space="preserve"> </w:t>
          </w:r>
          <w:r w:rsidR="003450CD">
            <w:t>Vues</w:t>
          </w:r>
          <w:r w:rsidR="00F60059">
            <w:t>, tables système</w:t>
          </w:r>
          <w:r w:rsidR="003450CD">
            <w:t xml:space="preserve"> et rappels</w:t>
          </w:r>
          <w:r w:rsidR="00F74FB9">
            <w:t xml:space="preserve"> </w:t>
          </w:r>
          <w:r w:rsidR="00D924EF" w:rsidRPr="00D924EF">
            <w:t>en SQL</w:t>
          </w:r>
        </w:sdtContent>
      </w:sdt>
      <w:r w:rsidR="00CD2535">
        <w:br/>
      </w:r>
      <w:sdt>
        <w:sdtPr>
          <w:alias w:val="État "/>
          <w:tag w:val=""/>
          <w:id w:val="-916779178"/>
          <w:placeholder>
            <w:docPart w:val="4E705455730C4717B50F2B8E69B961BC"/>
          </w:placeholder>
          <w:dataBinding w:prefixMappings="xmlns:ns0='http://purl.org/dc/elements/1.1/' xmlns:ns1='http://schemas.openxmlformats.org/package/2006/metadata/core-properties' " w:xpath="/ns1:coreProperties[1]/ns1:contentStatus[1]" w:storeItemID="{6C3C8BC8-F283-45AE-878A-BAB7291924A1}"/>
          <w:text/>
        </w:sdtPr>
        <w:sdtContent>
          <w:r w:rsidR="00CD2535">
            <w:t>V2.0.0</w:t>
          </w:r>
        </w:sdtContent>
      </w:sdt>
    </w:p>
    <w:p w14:paraId="1ABED14C" w14:textId="77777777" w:rsidR="00CD2535" w:rsidRDefault="00CD2535" w:rsidP="00CD2535">
      <w:pPr>
        <w:pStyle w:val="Sansinterligne"/>
        <w:widowControl/>
        <w:jc w:val="center"/>
      </w:pPr>
      <w:r>
        <w:rPr>
          <w:noProof/>
        </w:rPr>
        <w:drawing>
          <wp:inline distT="0" distB="0" distL="0" distR="0" wp14:anchorId="0B2E8E44" wp14:editId="14147B28">
            <wp:extent cx="1114425" cy="390525"/>
            <wp:effectExtent l="0" t="0" r="9525" b="9525"/>
            <wp:docPr id="9" name="Image 9" descr="D:\Personnel\Enseignements\_identité-graphique\licence\licence-creative-common-by-nc-sa-88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ersonnel\Enseignements\_identité-graphique\licence\licence-creative-common-by-nc-sa-88x31.png"/>
                    <pic:cNvPicPr>
                      <a:picLocks noChangeAspect="1" noChangeArrowheads="1"/>
                    </pic:cNvPicPr>
                  </pic:nvPicPr>
                  <pic:blipFill>
                    <a:blip r:embed="rId8">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114425" cy="390525"/>
                    </a:xfrm>
                    <a:prstGeom prst="rect">
                      <a:avLst/>
                    </a:prstGeom>
                    <a:noFill/>
                    <a:ln>
                      <a:noFill/>
                    </a:ln>
                  </pic:spPr>
                </pic:pic>
              </a:graphicData>
            </a:graphic>
          </wp:inline>
        </w:drawing>
      </w:r>
    </w:p>
    <w:p w14:paraId="2570025D" w14:textId="77777777" w:rsidR="00CD2535" w:rsidRDefault="00CD2535" w:rsidP="00CD2535">
      <w:pPr>
        <w:pStyle w:val="Sansinterligne"/>
        <w:jc w:val="center"/>
      </w:pPr>
      <w:bookmarkStart w:id="0" w:name="_Hlk206166752"/>
      <w:r w:rsidRPr="004A4604">
        <w:t xml:space="preserve">Cette </w:t>
      </w:r>
      <w:r w:rsidRPr="004A4604">
        <w:rPr>
          <w:rFonts w:hint="eastAsia"/>
        </w:rPr>
        <w:t>œ</w:t>
      </w:r>
      <w:r w:rsidRPr="004A4604">
        <w:t>uvre de Micka</w:t>
      </w:r>
      <w:r w:rsidRPr="004A4604">
        <w:rPr>
          <w:rFonts w:hint="eastAsia"/>
        </w:rPr>
        <w:t>ë</w:t>
      </w:r>
      <w:r w:rsidRPr="004A4604">
        <w:t xml:space="preserve">l Martin Nevot est mise </w:t>
      </w:r>
      <w:r w:rsidRPr="004A4604">
        <w:rPr>
          <w:rFonts w:hint="eastAsia"/>
        </w:rPr>
        <w:t>à</w:t>
      </w:r>
      <w:r w:rsidRPr="004A4604">
        <w:t xml:space="preserve"> disposition sous licence Creative Commons Attribution - Utilisation non commerciale - Partage dans les m</w:t>
      </w:r>
      <w:r w:rsidRPr="004A4604">
        <w:rPr>
          <w:rFonts w:hint="eastAsia"/>
        </w:rPr>
        <w:t>ê</w:t>
      </w:r>
      <w:r w:rsidRPr="004A4604">
        <w:t>mes conditions.</w:t>
      </w:r>
    </w:p>
    <w:p w14:paraId="551774A3" w14:textId="77777777" w:rsidR="00CD2535" w:rsidRPr="00EC34DA" w:rsidRDefault="00CD2535" w:rsidP="00CD2535">
      <w:pPr>
        <w:pStyle w:val="Sansinterligne"/>
        <w:jc w:val="center"/>
        <w:rPr>
          <w:noProof/>
        </w:rPr>
      </w:pPr>
    </w:p>
    <w:p w14:paraId="7FE27CA9" w14:textId="77777777" w:rsidR="00CD2535" w:rsidRPr="00EC34DA" w:rsidRDefault="00CD2535" w:rsidP="00CD2535">
      <w:pPr>
        <w:pStyle w:val="Sansinterligne"/>
        <w:jc w:val="center"/>
        <w:rPr>
          <w:bCs/>
          <w:noProof/>
        </w:rPr>
      </w:pPr>
      <w:r w:rsidRPr="00EC34DA">
        <w:rPr>
          <w:bCs/>
          <w:noProof/>
        </w:rPr>
        <w:t xml:space="preserve">Document en ligne : </w:t>
      </w:r>
      <w:hyperlink r:id="rId9" w:history="1">
        <w:r w:rsidRPr="00EC34DA">
          <w:rPr>
            <w:rStyle w:val="Lienhypertexte"/>
            <w:rFonts w:ascii="FreeMono" w:hAnsi="FreeMono" w:cs="FreeMono"/>
            <w:noProof/>
          </w:rPr>
          <w:t>www.mickael-martin-nevot.com</w:t>
        </w:r>
      </w:hyperlink>
      <w:r w:rsidRPr="00EC34DA">
        <w:rPr>
          <w:rStyle w:val="Accentuation"/>
          <w:noProof/>
        </w:rPr>
        <w:t xml:space="preserve"> </w:t>
      </w:r>
    </w:p>
    <w:bookmarkEnd w:id="0"/>
    <w:p w14:paraId="2ED54B5E" w14:textId="77777777" w:rsidR="00CD2535" w:rsidRPr="004E7A7E" w:rsidRDefault="00CD2535" w:rsidP="00CD2535">
      <w:pPr>
        <w:pStyle w:val="Pieddepage"/>
        <w:widowControl/>
        <w:rPr>
          <w:rFonts w:asciiTheme="majorHAnsi" w:hAnsiTheme="majorHAnsi" w:cstheme="majorHAnsi"/>
          <w:b/>
          <w:color w:val="4F81BD"/>
        </w:rPr>
      </w:pPr>
      <w:r w:rsidRPr="004E7A7E">
        <w:rPr>
          <w:rFonts w:asciiTheme="majorHAnsi" w:hAnsiTheme="majorHAnsi" w:cstheme="majorHAnsi"/>
          <w:b/>
          <w:color w:val="4F81BD"/>
        </w:rPr>
        <w:t>________________________________________________________________________________</w:t>
      </w:r>
    </w:p>
    <w:p w14:paraId="47B9253F" w14:textId="44B278A8" w:rsidR="00CD2535" w:rsidRDefault="005C64B7" w:rsidP="00CD2535">
      <w:pPr>
        <w:pStyle w:val="Titre1"/>
        <w:widowControl/>
      </w:pPr>
      <w:r>
        <w:t xml:space="preserve">Rappel : </w:t>
      </w:r>
      <w:r w:rsidR="00CD2535">
        <w:t>Prise en main d’un éditeur Oracle</w:t>
      </w:r>
    </w:p>
    <w:p w14:paraId="24D6C265" w14:textId="77777777" w:rsidR="00CD2535" w:rsidRPr="004F7A1C" w:rsidRDefault="00CD2535" w:rsidP="00CD2535">
      <w:pPr>
        <w:jc w:val="both"/>
      </w:pPr>
      <w:r>
        <w:t>Utilisez une des deux solutions ci-dessous.</w:t>
      </w:r>
    </w:p>
    <w:p w14:paraId="5DEC74BB" w14:textId="77777777" w:rsidR="00CD2535" w:rsidRDefault="00CD2535" w:rsidP="00CD2535">
      <w:pPr>
        <w:pStyle w:val="Titre2"/>
      </w:pPr>
      <w:r w:rsidRPr="001E3522">
        <w:t>Oracle Live SQL</w:t>
      </w:r>
    </w:p>
    <w:p w14:paraId="5347142E" w14:textId="77777777" w:rsidR="00CD2535" w:rsidRPr="004F7A1C" w:rsidRDefault="00CD2535" w:rsidP="00CD2535">
      <w:r>
        <w:t xml:space="preserve">Vous pouvez utiliser directement, sans installation ou configuration, l’interpréteur en ligne : </w:t>
      </w:r>
      <w:hyperlink r:id="rId10" w:history="1">
        <w:r w:rsidRPr="001E3522">
          <w:rPr>
            <w:rStyle w:val="Lienhypertexte"/>
            <w:rFonts w:ascii="FreeMono" w:hAnsi="FreeMono" w:cs="FreeMono"/>
          </w:rPr>
          <w:t>https://livesql.oracle.com</w:t>
        </w:r>
      </w:hyperlink>
      <w:r>
        <w:t>.</w:t>
      </w:r>
      <w:r w:rsidRPr="007C7C7E">
        <w:rPr>
          <w:rStyle w:val="Accentuation"/>
        </w:rPr>
        <w:t xml:space="preserve"> </w:t>
      </w:r>
    </w:p>
    <w:p w14:paraId="68DE1847" w14:textId="77777777" w:rsidR="00CD2535" w:rsidRPr="004F7A1C" w:rsidRDefault="00CD2535" w:rsidP="00CD2535">
      <w:pPr>
        <w:pStyle w:val="Titre2"/>
      </w:pPr>
      <w:r w:rsidRPr="00E64ED0">
        <w:t>Oracle Cloud Free Tier</w:t>
      </w:r>
    </w:p>
    <w:p w14:paraId="2B564764" w14:textId="77777777" w:rsidR="00CD2535" w:rsidRDefault="00CD2535" w:rsidP="00CD2535">
      <w:pPr>
        <w:jc w:val="both"/>
      </w:pPr>
      <w:r>
        <w:t xml:space="preserve">Mettez en place une solution d’hébergement en ligne d’un SGBD Oracle. Vous pouvez pour cela consulter le document </w:t>
      </w:r>
      <w:r w:rsidRPr="00E64ED0">
        <w:rPr>
          <w:rStyle w:val="Accentuation"/>
        </w:rPr>
        <w:t>Vade-Mecum</w:t>
      </w:r>
      <w:r>
        <w:rPr>
          <w:rStyle w:val="Accentuation"/>
        </w:rPr>
        <w:t> </w:t>
      </w:r>
      <w:r w:rsidRPr="00E64ED0">
        <w:rPr>
          <w:rStyle w:val="Accentuation"/>
        </w:rPr>
        <w:t>mise</w:t>
      </w:r>
      <w:r>
        <w:rPr>
          <w:rStyle w:val="Accentuation"/>
        </w:rPr>
        <w:t> </w:t>
      </w:r>
      <w:r w:rsidRPr="00E64ED0">
        <w:rPr>
          <w:rStyle w:val="Accentuation"/>
        </w:rPr>
        <w:t>en</w:t>
      </w:r>
      <w:r>
        <w:rPr>
          <w:rStyle w:val="Accentuation"/>
        </w:rPr>
        <w:t> </w:t>
      </w:r>
      <w:r w:rsidRPr="00E64ED0">
        <w:rPr>
          <w:rStyle w:val="Accentuation"/>
        </w:rPr>
        <w:t>place</w:t>
      </w:r>
      <w:r>
        <w:rPr>
          <w:rStyle w:val="Accentuation"/>
        </w:rPr>
        <w:t> </w:t>
      </w:r>
      <w:r w:rsidRPr="00E64ED0">
        <w:rPr>
          <w:rStyle w:val="Accentuation"/>
        </w:rPr>
        <w:t>d</w:t>
      </w:r>
      <w:r>
        <w:rPr>
          <w:rStyle w:val="Accentuation"/>
        </w:rPr>
        <w:t>’</w:t>
      </w:r>
      <w:r w:rsidRPr="00E64ED0">
        <w:rPr>
          <w:rStyle w:val="Accentuation"/>
        </w:rPr>
        <w:t>un</w:t>
      </w:r>
      <w:r>
        <w:rPr>
          <w:rStyle w:val="Accentuation"/>
        </w:rPr>
        <w:t> </w:t>
      </w:r>
      <w:r w:rsidRPr="00E64ED0">
        <w:rPr>
          <w:rStyle w:val="Accentuation"/>
        </w:rPr>
        <w:t>h</w:t>
      </w:r>
      <w:r w:rsidRPr="00E64ED0">
        <w:rPr>
          <w:rStyle w:val="Accentuation"/>
          <w:rFonts w:hint="eastAsia"/>
        </w:rPr>
        <w:t>é</w:t>
      </w:r>
      <w:r w:rsidRPr="00E64ED0">
        <w:rPr>
          <w:rStyle w:val="Accentuation"/>
        </w:rPr>
        <w:t>bergement</w:t>
      </w:r>
      <w:r>
        <w:rPr>
          <w:rStyle w:val="Accentuation"/>
        </w:rPr>
        <w:t> </w:t>
      </w:r>
      <w:r w:rsidRPr="00E64ED0">
        <w:rPr>
          <w:rStyle w:val="Accentuation"/>
        </w:rPr>
        <w:t>Oracle</w:t>
      </w:r>
      <w:r>
        <w:rPr>
          <w:rStyle w:val="Accentuation"/>
        </w:rPr>
        <w:t> </w:t>
      </w:r>
      <w:r w:rsidRPr="00E64ED0">
        <w:rPr>
          <w:rStyle w:val="Accentuation"/>
        </w:rPr>
        <w:t>Cloud</w:t>
      </w:r>
      <w:r>
        <w:rPr>
          <w:rStyle w:val="Accentuation"/>
        </w:rPr>
        <w:t> </w:t>
      </w:r>
      <w:r w:rsidRPr="00E64ED0">
        <w:rPr>
          <w:rStyle w:val="Accentuation"/>
        </w:rPr>
        <w:t>Free Tier</w:t>
      </w:r>
      <w:r>
        <w:t>.</w:t>
      </w:r>
    </w:p>
    <w:p w14:paraId="27FD9AE0" w14:textId="77777777" w:rsidR="00CD2535" w:rsidRDefault="00CD2535" w:rsidP="00CD2535">
      <w:pPr>
        <w:jc w:val="both"/>
      </w:pPr>
    </w:p>
    <w:p w14:paraId="472B4B28" w14:textId="77777777" w:rsidR="00CD2535" w:rsidRDefault="00CD2535" w:rsidP="00CD2535">
      <w:pPr>
        <w:jc w:val="both"/>
      </w:pPr>
      <w:r>
        <w:t xml:space="preserve">Ajouter ensuite une base de données nommée </w:t>
      </w:r>
      <w:r>
        <w:rPr>
          <w:rStyle w:val="Accentuation"/>
        </w:rPr>
        <w:t>zenetude</w:t>
      </w:r>
      <w:r w:rsidRPr="004B25C7">
        <w:rPr>
          <w:rStyle w:val="Accentuation"/>
        </w:rPr>
        <w:t>-bd</w:t>
      </w:r>
      <w:r>
        <w:t>.</w:t>
      </w:r>
    </w:p>
    <w:p w14:paraId="62EF17D1" w14:textId="1538D8FF" w:rsidR="00CD2535" w:rsidRDefault="00CD2535" w:rsidP="00CD2535">
      <w:pPr>
        <w:pStyle w:val="Titre1"/>
      </w:pPr>
      <w:r>
        <w:t xml:space="preserve">Rappel : </w:t>
      </w:r>
      <w:r w:rsidR="008A1BC3">
        <w:t>G</w:t>
      </w:r>
      <w:r>
        <w:t>énéralités</w:t>
      </w:r>
    </w:p>
    <w:p w14:paraId="0971A869" w14:textId="77777777" w:rsidR="00CD2535" w:rsidRDefault="00CD2535" w:rsidP="00CD2535">
      <w:pPr>
        <w:pStyle w:val="Sansinterligne"/>
      </w:pPr>
      <w:r>
        <w:t>Voici la convention de nommage proposé dans cet enseignement :</w:t>
      </w:r>
    </w:p>
    <w:p w14:paraId="685684CE" w14:textId="77777777" w:rsidR="00CD2535" w:rsidRDefault="00CD2535" w:rsidP="00CD2535">
      <w:pPr>
        <w:pStyle w:val="Sansinterligne"/>
        <w:numPr>
          <w:ilvl w:val="0"/>
          <w:numId w:val="42"/>
        </w:numPr>
      </w:pPr>
      <w:r w:rsidRPr="00651072">
        <w:rPr>
          <w:rStyle w:val="lev"/>
        </w:rPr>
        <w:t>mots clefs</w:t>
      </w:r>
      <w:r>
        <w:t xml:space="preserve"> : en lettre capitales </w:t>
      </w:r>
      <w:r w:rsidRPr="008A70BE">
        <w:rPr>
          <w:rStyle w:val="Accentuationlgre"/>
        </w:rPr>
        <w:t>(upper case)</w:t>
      </w:r>
      <w:r>
        <w:t> ;</w:t>
      </w:r>
    </w:p>
    <w:p w14:paraId="5A31C9AC" w14:textId="77777777" w:rsidR="00CD2535" w:rsidRDefault="00CD2535" w:rsidP="00CD2535">
      <w:pPr>
        <w:pStyle w:val="Sansinterligne"/>
        <w:numPr>
          <w:ilvl w:val="0"/>
          <w:numId w:val="42"/>
        </w:numPr>
      </w:pPr>
      <w:r w:rsidRPr="00651072">
        <w:rPr>
          <w:rStyle w:val="lev"/>
        </w:rPr>
        <w:t>relation</w:t>
      </w:r>
      <w:r>
        <w:t xml:space="preserve"> : </w:t>
      </w:r>
      <w:r w:rsidRPr="002A198F">
        <w:t>première lettre de chaque mot</w:t>
      </w:r>
      <w:r>
        <w:t xml:space="preserve"> en capitale</w:t>
      </w:r>
      <w:r w:rsidRPr="002A198F">
        <w:t xml:space="preserve"> </w:t>
      </w:r>
      <w:r w:rsidRPr="00AF1C9F">
        <w:rPr>
          <w:rStyle w:val="Accentuationlgre"/>
        </w:rPr>
        <w:t>(pascal case)</w:t>
      </w:r>
      <w:r>
        <w:t> ;</w:t>
      </w:r>
    </w:p>
    <w:p w14:paraId="4312A878" w14:textId="77777777" w:rsidR="00CD2535" w:rsidRDefault="00CD2535" w:rsidP="00CD2535">
      <w:pPr>
        <w:pStyle w:val="Sansinterligne"/>
        <w:numPr>
          <w:ilvl w:val="0"/>
          <w:numId w:val="42"/>
        </w:numPr>
      </w:pPr>
      <w:r w:rsidRPr="00651072">
        <w:rPr>
          <w:rStyle w:val="lev"/>
        </w:rPr>
        <w:t>attributs</w:t>
      </w:r>
      <w:r>
        <w:t> : premier mot en minuscule et première lettre de chaque</w:t>
      </w:r>
      <w:r w:rsidRPr="002A198F">
        <w:t xml:space="preserve"> mot</w:t>
      </w:r>
      <w:r>
        <w:t xml:space="preserve"> suivant en capitale </w:t>
      </w:r>
      <w:r w:rsidRPr="00AF1C9F">
        <w:rPr>
          <w:rStyle w:val="Accentuationlgre"/>
        </w:rPr>
        <w:t>(</w:t>
      </w:r>
      <w:r>
        <w:rPr>
          <w:rStyle w:val="Accentuationlgre"/>
        </w:rPr>
        <w:t>camel</w:t>
      </w:r>
      <w:r w:rsidRPr="00AF1C9F">
        <w:rPr>
          <w:rStyle w:val="Accentuationlgre"/>
        </w:rPr>
        <w:t xml:space="preserve"> case)</w:t>
      </w:r>
      <w:r>
        <w:t> ;</w:t>
      </w:r>
    </w:p>
    <w:p w14:paraId="3DD5ED65" w14:textId="77777777" w:rsidR="00CD2535" w:rsidRDefault="00CD2535" w:rsidP="00CD2535">
      <w:pPr>
        <w:pStyle w:val="Sansinterligne"/>
        <w:numPr>
          <w:ilvl w:val="0"/>
          <w:numId w:val="42"/>
        </w:numPr>
      </w:pPr>
      <w:r>
        <w:rPr>
          <w:rStyle w:val="lev"/>
        </w:rPr>
        <w:t>domaine </w:t>
      </w:r>
      <w:r w:rsidRPr="00423EFD">
        <w:t>:</w:t>
      </w:r>
      <w:r>
        <w:t xml:space="preserve"> en lettre capitales </w:t>
      </w:r>
      <w:r w:rsidRPr="008A70BE">
        <w:rPr>
          <w:rStyle w:val="Accentuationlgre"/>
        </w:rPr>
        <w:t>(upper case)</w:t>
      </w:r>
      <w:r>
        <w:t xml:space="preserve"> au format </w:t>
      </w:r>
      <w:r w:rsidRPr="0099161A">
        <w:rPr>
          <w:rStyle w:val="Accentuation"/>
          <w:color w:val="0070C0"/>
        </w:rPr>
        <w:t>D_XXX</w:t>
      </w:r>
      <w:r>
        <w:rPr>
          <w:rStyle w:val="Appelnotedebasdep"/>
        </w:rPr>
        <w:footnoteReference w:id="1"/>
      </w:r>
      <w:r>
        <w:t>.</w:t>
      </w:r>
    </w:p>
    <w:p w14:paraId="53010173" w14:textId="77777777" w:rsidR="00CD2535" w:rsidRDefault="00CD2535" w:rsidP="00CD2535">
      <w:pPr>
        <w:pStyle w:val="Sansinterligne"/>
      </w:pPr>
    </w:p>
    <w:p w14:paraId="68A176BC" w14:textId="77777777" w:rsidR="00CD2535" w:rsidRDefault="00CD2535" w:rsidP="00CD2535">
      <w:pPr>
        <w:pStyle w:val="Sansinterligne"/>
      </w:pPr>
      <w:r w:rsidRPr="00F40338">
        <w:t>Pour rappel, les valeurs saisies dans une base de donn</w:t>
      </w:r>
      <w:r w:rsidRPr="00F40338">
        <w:rPr>
          <w:rFonts w:hint="eastAsia"/>
        </w:rPr>
        <w:t>é</w:t>
      </w:r>
      <w:r w:rsidRPr="00F40338">
        <w:t>es</w:t>
      </w:r>
      <w:r>
        <w:t>, comme les chaînes de caractères,</w:t>
      </w:r>
      <w:r w:rsidRPr="00F40338">
        <w:t xml:space="preserve"> sont</w:t>
      </w:r>
      <w:r>
        <w:t xml:space="preserve"> </w:t>
      </w:r>
      <w:r w:rsidRPr="00F40338">
        <w:t xml:space="preserve">sensibles </w:t>
      </w:r>
      <w:r w:rsidRPr="00F40338">
        <w:rPr>
          <w:rFonts w:hint="eastAsia"/>
        </w:rPr>
        <w:t>à</w:t>
      </w:r>
      <w:r w:rsidRPr="00F40338">
        <w:t xml:space="preserve"> la casse et, par convention, sont saisies </w:t>
      </w:r>
      <w:r w:rsidRPr="00F40338">
        <w:rPr>
          <w:rStyle w:val="lev"/>
        </w:rPr>
        <w:t xml:space="preserve">en </w:t>
      </w:r>
      <w:r>
        <w:rPr>
          <w:rStyle w:val="lev"/>
        </w:rPr>
        <w:t>lettres capitales</w:t>
      </w:r>
      <w:r w:rsidRPr="00F40338">
        <w:t xml:space="preserve"> </w:t>
      </w:r>
      <w:r w:rsidRPr="008A70BE">
        <w:rPr>
          <w:rStyle w:val="Accentuationlgre"/>
        </w:rPr>
        <w:t>(upper case)</w:t>
      </w:r>
      <w:r>
        <w:t xml:space="preserve">, sans diacritique, </w:t>
      </w:r>
      <w:r w:rsidRPr="00F40338">
        <w:t>dans le cadre de cet enseignement.</w:t>
      </w:r>
    </w:p>
    <w:p w14:paraId="155501F6" w14:textId="77E730A2" w:rsidR="00CD2535" w:rsidRDefault="00635485" w:rsidP="00CD2535">
      <w:pPr>
        <w:pStyle w:val="Titre1"/>
      </w:pPr>
      <w:r>
        <w:lastRenderedPageBreak/>
        <w:t xml:space="preserve">Rappel : </w:t>
      </w:r>
      <w:r w:rsidR="00CD2535">
        <w:t>Base de données exemple</w:t>
      </w:r>
    </w:p>
    <w:p w14:paraId="37685D6F" w14:textId="7B74A75D" w:rsidR="00B4605B" w:rsidRDefault="00CD2535" w:rsidP="00CD2535">
      <w:pPr>
        <w:pStyle w:val="Sansinterligne"/>
        <w:rPr>
          <w:bCs/>
        </w:rPr>
      </w:pPr>
      <w:r w:rsidRPr="00C67B6E">
        <w:rPr>
          <w:bCs/>
        </w:rPr>
        <w:t>La base de donn</w:t>
      </w:r>
      <w:r w:rsidRPr="00C67B6E">
        <w:rPr>
          <w:rFonts w:hint="eastAsia"/>
          <w:bCs/>
        </w:rPr>
        <w:t>é</w:t>
      </w:r>
      <w:r w:rsidRPr="00C67B6E">
        <w:rPr>
          <w:bCs/>
        </w:rPr>
        <w:t>es exemple</w:t>
      </w:r>
      <w:r>
        <w:rPr>
          <w:bCs/>
        </w:rPr>
        <w:t xml:space="preserve">, </w:t>
      </w:r>
      <w:r w:rsidR="00B4605B">
        <w:rPr>
          <w:bCs/>
        </w:rPr>
        <w:t>Gestion pédagogique</w:t>
      </w:r>
      <w:r w:rsidRPr="00C67B6E">
        <w:rPr>
          <w:bCs/>
        </w:rPr>
        <w:t>, utilis</w:t>
      </w:r>
      <w:r w:rsidRPr="00C67B6E">
        <w:rPr>
          <w:rFonts w:hint="eastAsia"/>
          <w:bCs/>
        </w:rPr>
        <w:t>é</w:t>
      </w:r>
      <w:r w:rsidRPr="00C67B6E">
        <w:rPr>
          <w:bCs/>
        </w:rPr>
        <w:t xml:space="preserve">e dans </w:t>
      </w:r>
      <w:r>
        <w:rPr>
          <w:bCs/>
        </w:rPr>
        <w:t xml:space="preserve">les documents de travaux dirigés de </w:t>
      </w:r>
      <w:r w:rsidRPr="00C67B6E">
        <w:rPr>
          <w:bCs/>
        </w:rPr>
        <w:t>c</w:t>
      </w:r>
      <w:r>
        <w:rPr>
          <w:bCs/>
        </w:rPr>
        <w:t xml:space="preserve">et enseignement, permet </w:t>
      </w:r>
      <w:r w:rsidR="00B4605B">
        <w:rPr>
          <w:bCs/>
        </w:rPr>
        <w:t>de gérer</w:t>
      </w:r>
      <w:r w:rsidR="00F7053E">
        <w:rPr>
          <w:bCs/>
        </w:rPr>
        <w:t xml:space="preserve"> une formation en informatique, avec ses professeurs, ses étudiants, ses modules </w:t>
      </w:r>
      <w:r w:rsidR="00615F39">
        <w:rPr>
          <w:bCs/>
        </w:rPr>
        <w:t>ainsi que</w:t>
      </w:r>
      <w:r w:rsidR="00A52D24">
        <w:rPr>
          <w:bCs/>
        </w:rPr>
        <w:t xml:space="preserve"> leurs enseignement</w:t>
      </w:r>
      <w:r w:rsidR="00AC2A1B">
        <w:rPr>
          <w:bCs/>
        </w:rPr>
        <w:t>s</w:t>
      </w:r>
      <w:r w:rsidR="00A52D24">
        <w:rPr>
          <w:bCs/>
        </w:rPr>
        <w:t xml:space="preserve"> et notations.</w:t>
      </w:r>
    </w:p>
    <w:p w14:paraId="187F23D7" w14:textId="77777777" w:rsidR="00CD2535" w:rsidRDefault="00CD2535" w:rsidP="00CD2535">
      <w:pPr>
        <w:pStyle w:val="Titre2"/>
      </w:pPr>
      <w:r>
        <w:t>Dictionnaire de données</w:t>
      </w:r>
    </w:p>
    <w:p w14:paraId="608EB90F" w14:textId="259F860F" w:rsidR="00CD2535" w:rsidRDefault="00CD2535" w:rsidP="00CD2535">
      <w:pPr>
        <w:pStyle w:val="Sansinterligne"/>
      </w:pPr>
      <w:r>
        <w:t xml:space="preserve">La base de données </w:t>
      </w:r>
      <w:r w:rsidR="00B4605B">
        <w:rPr>
          <w:bCs/>
        </w:rPr>
        <w:t>Gestion pédagogique</w:t>
      </w:r>
      <w:r w:rsidR="00B4605B">
        <w:t xml:space="preserve"> </w:t>
      </w:r>
      <w:r>
        <w:t>a été élaborée à partir du dictionnaire des données suivant :</w:t>
      </w:r>
    </w:p>
    <w:p w14:paraId="5E5E5900" w14:textId="77777777" w:rsidR="00CD2535" w:rsidRDefault="00CD2535" w:rsidP="00CD2535">
      <w:pPr>
        <w:pStyle w:val="Sansinterligne"/>
      </w:pPr>
    </w:p>
    <w:p w14:paraId="64894C0F" w14:textId="65754BA5" w:rsidR="00CD2535" w:rsidRDefault="00CD2535" w:rsidP="00D41AE8">
      <w:pPr>
        <w:pStyle w:val="Lgende"/>
      </w:pPr>
      <w:r>
        <w:t xml:space="preserve">Tableau </w:t>
      </w:r>
      <w:fldSimple w:instr=" SEQ Tableau \* ARABIC ">
        <w:r w:rsidR="007A72BB">
          <w:rPr>
            <w:noProof/>
          </w:rPr>
          <w:t>1</w:t>
        </w:r>
      </w:fldSimple>
      <w:r>
        <w:t xml:space="preserve"> – </w:t>
      </w:r>
      <w:r w:rsidR="007667DC">
        <w:t>D</w:t>
      </w:r>
      <w:r>
        <w:t>ictionnaire des données de la base de données exemple</w:t>
      </w:r>
    </w:p>
    <w:tbl>
      <w:tblPr>
        <w:tblStyle w:val="TableauGrille6Couleur-Accentuation1"/>
        <w:tblW w:w="5000" w:type="pct"/>
        <w:tblLook w:val="0000" w:firstRow="0" w:lastRow="0" w:firstColumn="0" w:lastColumn="0" w:noHBand="0" w:noVBand="0"/>
      </w:tblPr>
      <w:tblGrid>
        <w:gridCol w:w="1536"/>
        <w:gridCol w:w="3251"/>
        <w:gridCol w:w="3074"/>
        <w:gridCol w:w="1992"/>
      </w:tblGrid>
      <w:tr w:rsidR="0074438A" w14:paraId="6B209BDB"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0237CD58" w14:textId="77777777" w:rsidR="00CD2535" w:rsidRPr="00390BBB" w:rsidRDefault="00CD2535" w:rsidP="00BB110C">
            <w:pPr>
              <w:spacing w:line="240" w:lineRule="atLeast"/>
              <w:ind w:right="-15"/>
              <w:rPr>
                <w:rFonts w:asciiTheme="majorHAnsi" w:hAnsiTheme="majorHAnsi" w:cstheme="majorHAnsi"/>
                <w:b/>
                <w:color w:val="000000"/>
              </w:rPr>
            </w:pPr>
            <w:r w:rsidRPr="00390BBB">
              <w:rPr>
                <w:rFonts w:asciiTheme="majorHAnsi" w:hAnsiTheme="majorHAnsi" w:cstheme="majorHAnsi"/>
                <w:b/>
                <w:color w:val="000000"/>
              </w:rPr>
              <w:t>Attribut</w:t>
            </w:r>
          </w:p>
        </w:tc>
        <w:tc>
          <w:tcPr>
            <w:tcW w:w="1649" w:type="pct"/>
          </w:tcPr>
          <w:p w14:paraId="31CD600B" w14:textId="77777777" w:rsidR="00CD2535" w:rsidRPr="00390BBB" w:rsidRDefault="00CD2535" w:rsidP="00BB110C">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000000"/>
              </w:rPr>
            </w:pPr>
            <w:r w:rsidRPr="00390BBB">
              <w:rPr>
                <w:rFonts w:asciiTheme="majorHAnsi" w:hAnsiTheme="majorHAnsi" w:cstheme="majorHAnsi"/>
                <w:b/>
                <w:color w:val="000000"/>
              </w:rPr>
              <w:t>Description</w:t>
            </w:r>
          </w:p>
        </w:tc>
        <w:tc>
          <w:tcPr>
            <w:cnfStyle w:val="000010000000" w:firstRow="0" w:lastRow="0" w:firstColumn="0" w:lastColumn="0" w:oddVBand="1" w:evenVBand="0" w:oddHBand="0" w:evenHBand="0" w:firstRowFirstColumn="0" w:firstRowLastColumn="0" w:lastRowFirstColumn="0" w:lastRowLastColumn="0"/>
            <w:tcW w:w="1560" w:type="pct"/>
          </w:tcPr>
          <w:p w14:paraId="2EEA4CE2" w14:textId="77777777" w:rsidR="00CD2535" w:rsidRPr="00390BBB" w:rsidRDefault="00CD2535" w:rsidP="00BB110C">
            <w:pPr>
              <w:spacing w:line="240" w:lineRule="atLeast"/>
              <w:ind w:right="-15"/>
              <w:rPr>
                <w:rFonts w:asciiTheme="majorHAnsi" w:hAnsiTheme="majorHAnsi" w:cstheme="majorHAnsi"/>
                <w:b/>
                <w:color w:val="000000"/>
              </w:rPr>
            </w:pPr>
            <w:r w:rsidRPr="00390BBB">
              <w:rPr>
                <w:rFonts w:asciiTheme="majorHAnsi" w:hAnsiTheme="majorHAnsi" w:cstheme="majorHAnsi"/>
                <w:b/>
                <w:color w:val="000000"/>
              </w:rPr>
              <w:t>Domaine</w:t>
            </w:r>
            <w:r w:rsidRPr="00390BBB">
              <w:rPr>
                <w:rStyle w:val="Caractresdenotedebasdepage"/>
                <w:rFonts w:asciiTheme="majorHAnsi" w:hAnsiTheme="majorHAnsi" w:cstheme="majorHAnsi"/>
                <w:b/>
                <w:color w:val="000000"/>
              </w:rPr>
              <w:footnoteReference w:id="2"/>
            </w:r>
          </w:p>
        </w:tc>
        <w:tc>
          <w:tcPr>
            <w:tcW w:w="1011" w:type="pct"/>
          </w:tcPr>
          <w:p w14:paraId="6D943E22" w14:textId="77777777" w:rsidR="00CD2535" w:rsidRPr="00390BBB" w:rsidRDefault="00CD2535" w:rsidP="00BB110C">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390BBB">
              <w:rPr>
                <w:rFonts w:asciiTheme="majorHAnsi" w:hAnsiTheme="majorHAnsi" w:cstheme="majorHAnsi"/>
                <w:b/>
                <w:color w:val="000000"/>
              </w:rPr>
              <w:t>Remarques</w:t>
            </w:r>
          </w:p>
        </w:tc>
      </w:tr>
      <w:tr w:rsidR="0074438A" w14:paraId="2D0EC568"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5D0803FD" w14:textId="6DE50161" w:rsidR="00CD2535" w:rsidRPr="00A16F19" w:rsidRDefault="00FD7C5E"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numEt</w:t>
            </w:r>
          </w:p>
        </w:tc>
        <w:tc>
          <w:tcPr>
            <w:tcW w:w="1649" w:type="pct"/>
          </w:tcPr>
          <w:p w14:paraId="178DDC40" w14:textId="42BDDEC2" w:rsidR="00CD2535" w:rsidRPr="00390BBB" w:rsidRDefault="00FD7C5E" w:rsidP="00BB110C">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FD7C5E">
              <w:rPr>
                <w:rFonts w:asciiTheme="majorHAnsi" w:hAnsiTheme="majorHAnsi" w:cstheme="majorHAnsi"/>
                <w:color w:val="000000"/>
              </w:rPr>
              <w:t>Num</w:t>
            </w:r>
            <w:r w:rsidRPr="00FD7C5E">
              <w:rPr>
                <w:rFonts w:asciiTheme="majorHAnsi" w:hAnsiTheme="majorHAnsi" w:cstheme="majorHAnsi" w:hint="eastAsia"/>
                <w:color w:val="000000"/>
              </w:rPr>
              <w:t>é</w:t>
            </w:r>
            <w:r w:rsidRPr="00FD7C5E">
              <w:rPr>
                <w:rFonts w:asciiTheme="majorHAnsi" w:hAnsiTheme="majorHAnsi" w:cstheme="majorHAnsi"/>
                <w:color w:val="000000"/>
              </w:rPr>
              <w:t xml:space="preserve">ro d'un </w:t>
            </w:r>
            <w:r w:rsidRPr="00FD7C5E">
              <w:rPr>
                <w:rFonts w:asciiTheme="majorHAnsi" w:hAnsiTheme="majorHAnsi" w:cstheme="majorHAnsi" w:hint="eastAsia"/>
                <w:color w:val="000000"/>
              </w:rPr>
              <w:t>é</w:t>
            </w:r>
            <w:r w:rsidRPr="00FD7C5E">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384746D6" w14:textId="25E99AB8" w:rsidR="00CD2535" w:rsidRPr="00390BBB" w:rsidRDefault="00FD7C5E" w:rsidP="00BB110C">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NUMET</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Pr="00390BBB">
              <w:rPr>
                <w:rFonts w:ascii="FreeMono" w:hAnsi="FreeMono" w:cs="FreeMono"/>
                <w:color w:val="002060"/>
              </w:rPr>
              <w:t>6</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21755370" w14:textId="458C9A6F" w:rsidR="00CD2535" w:rsidRPr="00390BBB" w:rsidRDefault="00FD7C5E" w:rsidP="00BB110C">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FD7C5E">
              <w:rPr>
                <w:rFonts w:asciiTheme="majorHAnsi" w:hAnsiTheme="majorHAnsi" w:cstheme="majorHAnsi"/>
                <w:color w:val="000000"/>
              </w:rPr>
              <w:t>Valeurs uniques</w:t>
            </w:r>
          </w:p>
        </w:tc>
      </w:tr>
      <w:tr w:rsidR="0074438A" w14:paraId="22D82B14"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2AB7F8D4" w14:textId="73CC8237" w:rsidR="00CD2535" w:rsidRPr="00A16F19" w:rsidRDefault="00FD7C5E"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nomEt</w:t>
            </w:r>
          </w:p>
        </w:tc>
        <w:tc>
          <w:tcPr>
            <w:tcW w:w="1649" w:type="pct"/>
          </w:tcPr>
          <w:p w14:paraId="6ED1B2E2" w14:textId="5F80960C" w:rsidR="00CD2535" w:rsidRPr="00390BBB" w:rsidRDefault="00FD7C5E" w:rsidP="00BB110C">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FD7C5E">
              <w:rPr>
                <w:rFonts w:asciiTheme="majorHAnsi" w:hAnsiTheme="majorHAnsi" w:cstheme="majorHAnsi"/>
                <w:color w:val="000000"/>
              </w:rPr>
              <w:t xml:space="preserve">Nom d'un </w:t>
            </w:r>
            <w:r w:rsidRPr="00FD7C5E">
              <w:rPr>
                <w:rFonts w:asciiTheme="majorHAnsi" w:hAnsiTheme="majorHAnsi" w:cstheme="majorHAnsi" w:hint="eastAsia"/>
                <w:color w:val="000000"/>
              </w:rPr>
              <w:t>é</w:t>
            </w:r>
            <w:r w:rsidRPr="00FD7C5E">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7DC86815" w14:textId="3DDDADC5" w:rsidR="00CD2535" w:rsidRPr="00390BBB" w:rsidRDefault="00FD7C5E" w:rsidP="00BB110C">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NOM</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00DC6822">
              <w:rPr>
                <w:rFonts w:ascii="FreeMono" w:hAnsi="FreeMono" w:cs="FreeMono"/>
                <w:color w:val="000000"/>
              </w:rPr>
              <w:t>3</w:t>
            </w:r>
            <w:r w:rsidRPr="0062198F">
              <w:rPr>
                <w:rFonts w:ascii="FreeMono" w:hAnsi="FreeMono" w:cs="FreeMono"/>
                <w:color w:val="002060"/>
              </w:rPr>
              <w:t>0</w:t>
            </w:r>
            <w:r w:rsidRPr="00390BBB">
              <w:rPr>
                <w:rFonts w:ascii="FreeMono" w:hAnsi="FreeMono" w:cs="FreeMono"/>
                <w:color w:val="000000"/>
              </w:rPr>
              <w:t>)</w:t>
            </w:r>
          </w:p>
        </w:tc>
        <w:tc>
          <w:tcPr>
            <w:tcW w:w="1011" w:type="pct"/>
          </w:tcPr>
          <w:p w14:paraId="0C4DE1B2" w14:textId="77777777" w:rsidR="00CD2535" w:rsidRPr="00390BBB" w:rsidRDefault="00CD2535" w:rsidP="00BB110C">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74438A" w14:paraId="6199FC01"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59F967B2" w14:textId="5E3B29A5" w:rsidR="00CD2535" w:rsidRPr="00A16F19" w:rsidRDefault="00FD7C5E"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prenomEt</w:t>
            </w:r>
          </w:p>
        </w:tc>
        <w:tc>
          <w:tcPr>
            <w:tcW w:w="1649" w:type="pct"/>
          </w:tcPr>
          <w:p w14:paraId="500BF1CD" w14:textId="2AB348F5" w:rsidR="00CD2535" w:rsidRPr="00390BBB" w:rsidRDefault="00FD7C5E" w:rsidP="00BB110C">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FD7C5E">
              <w:rPr>
                <w:rFonts w:asciiTheme="majorHAnsi" w:hAnsiTheme="majorHAnsi" w:cstheme="majorHAnsi"/>
                <w:color w:val="000000"/>
              </w:rPr>
              <w:t>Pr</w:t>
            </w:r>
            <w:r w:rsidRPr="00FD7C5E">
              <w:rPr>
                <w:rFonts w:asciiTheme="majorHAnsi" w:hAnsiTheme="majorHAnsi" w:cstheme="majorHAnsi" w:hint="eastAsia"/>
                <w:color w:val="000000"/>
              </w:rPr>
              <w:t>é</w:t>
            </w:r>
            <w:r w:rsidRPr="00FD7C5E">
              <w:rPr>
                <w:rFonts w:asciiTheme="majorHAnsi" w:hAnsiTheme="majorHAnsi" w:cstheme="majorHAnsi"/>
                <w:color w:val="000000"/>
              </w:rPr>
              <w:t xml:space="preserve">nom d'un </w:t>
            </w:r>
            <w:r w:rsidRPr="00FD7C5E">
              <w:rPr>
                <w:rFonts w:asciiTheme="majorHAnsi" w:hAnsiTheme="majorHAnsi" w:cstheme="majorHAnsi" w:hint="eastAsia"/>
                <w:color w:val="000000"/>
              </w:rPr>
              <w:t>é</w:t>
            </w:r>
            <w:r w:rsidRPr="00FD7C5E">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75483304" w14:textId="1029C8C1" w:rsidR="00CD2535" w:rsidRPr="00390BBB" w:rsidRDefault="00FD7C5E" w:rsidP="00BB110C">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PRENOM</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00DC6822">
              <w:rPr>
                <w:rFonts w:ascii="FreeMono" w:hAnsi="FreeMono" w:cs="FreeMono"/>
                <w:color w:val="002060"/>
              </w:rPr>
              <w:t>20</w:t>
            </w:r>
            <w:r w:rsidRPr="00390BBB">
              <w:rPr>
                <w:rFonts w:ascii="FreeMono" w:hAnsi="FreeMono" w:cs="FreeMono"/>
                <w:color w:val="000000"/>
              </w:rPr>
              <w:t>)</w:t>
            </w:r>
          </w:p>
        </w:tc>
        <w:tc>
          <w:tcPr>
            <w:tcW w:w="1011" w:type="pct"/>
          </w:tcPr>
          <w:p w14:paraId="6DDA0FB8" w14:textId="77777777" w:rsidR="00CD2535" w:rsidRPr="00390BBB" w:rsidRDefault="00CD2535" w:rsidP="00BB110C">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74438A" w14:paraId="1EA63006"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6B659D6F" w14:textId="52E024CB" w:rsidR="00CD2535" w:rsidRPr="00A16F19" w:rsidRDefault="00FD7C5E"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cpEt</w:t>
            </w:r>
          </w:p>
        </w:tc>
        <w:tc>
          <w:tcPr>
            <w:tcW w:w="1649" w:type="pct"/>
          </w:tcPr>
          <w:p w14:paraId="34559AD2" w14:textId="77A81FF3" w:rsidR="00CD2535" w:rsidRPr="00390BBB" w:rsidRDefault="00FD7C5E" w:rsidP="00BB110C">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FD7C5E">
              <w:rPr>
                <w:rFonts w:asciiTheme="majorHAnsi" w:hAnsiTheme="majorHAnsi" w:cstheme="majorHAnsi"/>
                <w:color w:val="000000"/>
              </w:rPr>
              <w:t xml:space="preserve">Code postal d'un </w:t>
            </w:r>
            <w:r w:rsidRPr="00FD7C5E">
              <w:rPr>
                <w:rFonts w:asciiTheme="majorHAnsi" w:hAnsiTheme="majorHAnsi" w:cstheme="majorHAnsi" w:hint="eastAsia"/>
                <w:color w:val="000000"/>
              </w:rPr>
              <w:t>é</w:t>
            </w:r>
            <w:r w:rsidRPr="00FD7C5E">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5321288E" w14:textId="0E46943B" w:rsidR="00CD2535" w:rsidRPr="00390BBB" w:rsidRDefault="00FD7C5E" w:rsidP="00BB110C">
            <w:pPr>
              <w:spacing w:line="240" w:lineRule="atLeast"/>
              <w:ind w:right="-15"/>
              <w:rPr>
                <w:rFonts w:asciiTheme="majorHAnsi" w:hAnsiTheme="majorHAnsi" w:cstheme="majorHAnsi"/>
                <w:color w:val="000000"/>
              </w:rPr>
            </w:pPr>
            <w:r w:rsidRPr="00390BBB">
              <w:rPr>
                <w:rStyle w:val="Accentuation"/>
                <w:rFonts w:cs="Times New Roman"/>
                <w:color w:val="0070C0"/>
              </w:rPr>
              <w:t>D_CP</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Pr="0062198F">
              <w:rPr>
                <w:rFonts w:ascii="FreeMono" w:hAnsi="FreeMono" w:cs="FreeMono"/>
                <w:color w:val="002060"/>
              </w:rPr>
              <w:t>5</w:t>
            </w:r>
            <w:r w:rsidRPr="00390BBB">
              <w:rPr>
                <w:rFonts w:ascii="FreeMono" w:hAnsi="FreeMono" w:cs="FreeMono"/>
                <w:color w:val="000000"/>
              </w:rPr>
              <w:t>)</w:t>
            </w:r>
          </w:p>
        </w:tc>
        <w:tc>
          <w:tcPr>
            <w:tcW w:w="1011" w:type="pct"/>
          </w:tcPr>
          <w:p w14:paraId="3A1DA741" w14:textId="77777777" w:rsidR="00CD2535" w:rsidRPr="00390BBB" w:rsidRDefault="00CD2535" w:rsidP="00BB110C">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74438A" w14:paraId="62A85F69"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688D0DA0" w14:textId="591AE2C4" w:rsidR="00CD2535" w:rsidRPr="00A16F19" w:rsidRDefault="00FD7C5E"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villeEt</w:t>
            </w:r>
          </w:p>
        </w:tc>
        <w:tc>
          <w:tcPr>
            <w:tcW w:w="1649" w:type="pct"/>
          </w:tcPr>
          <w:p w14:paraId="06509CDA" w14:textId="1C24A485" w:rsidR="00CD2535" w:rsidRPr="00390BBB" w:rsidRDefault="00FD7C5E" w:rsidP="00BB110C">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FD7C5E">
              <w:rPr>
                <w:rFonts w:asciiTheme="majorHAnsi" w:hAnsiTheme="majorHAnsi" w:cstheme="majorHAnsi"/>
                <w:color w:val="000000"/>
              </w:rPr>
              <w:t xml:space="preserve">Ville d'un </w:t>
            </w:r>
            <w:r w:rsidRPr="00FD7C5E">
              <w:rPr>
                <w:rFonts w:asciiTheme="majorHAnsi" w:hAnsiTheme="majorHAnsi" w:cstheme="majorHAnsi" w:hint="eastAsia"/>
                <w:color w:val="000000"/>
              </w:rPr>
              <w:t>é</w:t>
            </w:r>
            <w:r w:rsidRPr="00FD7C5E">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5D9E15FC" w14:textId="04D4C551" w:rsidR="00CD2535" w:rsidRPr="00390BBB" w:rsidRDefault="00FD7C5E" w:rsidP="00BB110C">
            <w:pPr>
              <w:spacing w:line="240" w:lineRule="atLeast"/>
              <w:ind w:right="-15"/>
              <w:rPr>
                <w:rFonts w:asciiTheme="majorHAnsi" w:hAnsiTheme="majorHAnsi" w:cstheme="majorHAnsi"/>
                <w:color w:val="000000"/>
              </w:rPr>
            </w:pPr>
            <w:r w:rsidRPr="00390BBB">
              <w:rPr>
                <w:rStyle w:val="Accentuation"/>
                <w:rFonts w:cs="Times New Roman"/>
                <w:color w:val="0070C0"/>
              </w:rPr>
              <w:t>D_VILLE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Pr="0062198F">
              <w:rPr>
                <w:rFonts w:ascii="FreeMono" w:hAnsi="FreeMono" w:cs="FreeMono"/>
                <w:color w:val="002060"/>
              </w:rPr>
              <w:t>20</w:t>
            </w:r>
            <w:r w:rsidRPr="00390BBB">
              <w:rPr>
                <w:rFonts w:ascii="FreeMono" w:hAnsi="FreeMono" w:cs="FreeMono"/>
                <w:color w:val="000000"/>
              </w:rPr>
              <w:t>)</w:t>
            </w:r>
          </w:p>
        </w:tc>
        <w:tc>
          <w:tcPr>
            <w:tcW w:w="1011" w:type="pct"/>
          </w:tcPr>
          <w:p w14:paraId="14BE46A2" w14:textId="77777777" w:rsidR="00CD2535" w:rsidRPr="00390BBB" w:rsidRDefault="00CD2535" w:rsidP="00BB110C">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74438A" w14:paraId="51FDF4AF"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70611F93" w14:textId="1BB3DC3F" w:rsidR="00CD2535" w:rsidRPr="00A16F19" w:rsidRDefault="00BA42C5"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anneeEt</w:t>
            </w:r>
          </w:p>
        </w:tc>
        <w:tc>
          <w:tcPr>
            <w:tcW w:w="1649" w:type="pct"/>
          </w:tcPr>
          <w:p w14:paraId="590541D6" w14:textId="6BCA6C2C" w:rsidR="00CD2535" w:rsidRPr="00390BBB" w:rsidRDefault="00BA42C5" w:rsidP="00BB110C">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BA42C5">
              <w:rPr>
                <w:rFonts w:asciiTheme="majorHAnsi" w:hAnsiTheme="majorHAnsi" w:cstheme="majorHAnsi"/>
                <w:color w:val="000000"/>
              </w:rPr>
              <w:t>Ann</w:t>
            </w:r>
            <w:r w:rsidRPr="00BA42C5">
              <w:rPr>
                <w:rFonts w:asciiTheme="majorHAnsi" w:hAnsiTheme="majorHAnsi" w:cstheme="majorHAnsi" w:hint="eastAsia"/>
                <w:color w:val="000000"/>
              </w:rPr>
              <w:t>é</w:t>
            </w:r>
            <w:r w:rsidRPr="00BA42C5">
              <w:rPr>
                <w:rFonts w:asciiTheme="majorHAnsi" w:hAnsiTheme="majorHAnsi" w:cstheme="majorHAnsi"/>
                <w:color w:val="000000"/>
              </w:rPr>
              <w:t>e d'</w:t>
            </w:r>
            <w:r w:rsidRPr="00BA42C5">
              <w:rPr>
                <w:rFonts w:asciiTheme="majorHAnsi" w:hAnsiTheme="majorHAnsi" w:cstheme="majorHAnsi" w:hint="eastAsia"/>
                <w:color w:val="000000"/>
              </w:rPr>
              <w:t>é</w:t>
            </w:r>
            <w:r w:rsidRPr="00BA42C5">
              <w:rPr>
                <w:rFonts w:asciiTheme="majorHAnsi" w:hAnsiTheme="majorHAnsi" w:cstheme="majorHAnsi"/>
                <w:color w:val="000000"/>
              </w:rPr>
              <w:t xml:space="preserve">tude d'un </w:t>
            </w:r>
            <w:r w:rsidRPr="00BA42C5">
              <w:rPr>
                <w:rFonts w:asciiTheme="majorHAnsi" w:hAnsiTheme="majorHAnsi" w:cstheme="majorHAnsi" w:hint="eastAsia"/>
                <w:color w:val="000000"/>
              </w:rPr>
              <w:t>é</w:t>
            </w:r>
            <w:r w:rsidRPr="00BA42C5">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39BB9D43" w14:textId="1BE1EE41" w:rsidR="00CD2535" w:rsidRPr="00390BBB" w:rsidRDefault="00BA42C5" w:rsidP="00BB110C">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ANNEE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Pr="0062198F">
              <w:rPr>
                <w:rFonts w:ascii="FreeMono" w:hAnsi="FreeMono" w:cs="FreeMono"/>
                <w:color w:val="002060"/>
              </w:rPr>
              <w:t>2</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6D8CEA1B" w14:textId="4AC0A2BF" w:rsidR="00CD2535" w:rsidRPr="00390BBB" w:rsidRDefault="00A43A9A" w:rsidP="00BB110C">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43A9A">
              <w:rPr>
                <w:rFonts w:asciiTheme="majorHAnsi" w:hAnsiTheme="majorHAnsi" w:cstheme="majorHAnsi"/>
                <w:color w:val="000000"/>
              </w:rPr>
              <w:t>[</w:t>
            </w:r>
            <w:r w:rsidRPr="00A43A9A">
              <w:rPr>
                <w:rFonts w:ascii="FreeMono" w:hAnsi="FreeMono" w:cs="FreeMono"/>
                <w:color w:val="002060"/>
              </w:rPr>
              <w:t>1</w:t>
            </w:r>
            <w:r w:rsidRPr="00A43A9A">
              <w:rPr>
                <w:rFonts w:asciiTheme="majorHAnsi" w:hAnsiTheme="majorHAnsi" w:cstheme="majorHAnsi"/>
                <w:color w:val="000000"/>
              </w:rPr>
              <w:t>..</w:t>
            </w:r>
            <w:r w:rsidR="00E313E9">
              <w:rPr>
                <w:rFonts w:ascii="FreeMono" w:hAnsi="FreeMono" w:cs="FreeMono"/>
                <w:color w:val="002060"/>
              </w:rPr>
              <w:t>2</w:t>
            </w:r>
            <w:r w:rsidRPr="00A43A9A">
              <w:rPr>
                <w:rFonts w:asciiTheme="majorHAnsi" w:hAnsiTheme="majorHAnsi" w:cstheme="majorHAnsi"/>
                <w:color w:val="000000"/>
              </w:rPr>
              <w:t>]</w:t>
            </w:r>
          </w:p>
        </w:tc>
      </w:tr>
      <w:tr w:rsidR="0074438A" w14:paraId="107FA2C7"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16A0C68D" w14:textId="1956AB1E" w:rsidR="00CD2535" w:rsidRPr="00A16F19" w:rsidRDefault="00BA42C5" w:rsidP="00BB110C">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groupeEt</w:t>
            </w:r>
          </w:p>
        </w:tc>
        <w:tc>
          <w:tcPr>
            <w:tcW w:w="1649" w:type="pct"/>
          </w:tcPr>
          <w:p w14:paraId="30EDD50F" w14:textId="2A1A282B" w:rsidR="00CD2535" w:rsidRPr="00390BBB" w:rsidRDefault="00BA42C5" w:rsidP="00BB110C">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BA42C5">
              <w:rPr>
                <w:rFonts w:asciiTheme="majorHAnsi" w:hAnsiTheme="majorHAnsi" w:cstheme="majorHAnsi"/>
                <w:color w:val="000000"/>
              </w:rPr>
              <w:t>Num</w:t>
            </w:r>
            <w:r w:rsidRPr="00BA42C5">
              <w:rPr>
                <w:rFonts w:asciiTheme="majorHAnsi" w:hAnsiTheme="majorHAnsi" w:cstheme="majorHAnsi" w:hint="eastAsia"/>
                <w:color w:val="000000"/>
              </w:rPr>
              <w:t>é</w:t>
            </w:r>
            <w:r w:rsidRPr="00BA42C5">
              <w:rPr>
                <w:rFonts w:asciiTheme="majorHAnsi" w:hAnsiTheme="majorHAnsi" w:cstheme="majorHAnsi"/>
                <w:color w:val="000000"/>
              </w:rPr>
              <w:t xml:space="preserve">ro de groupe d'un </w:t>
            </w:r>
            <w:r w:rsidRPr="00BA42C5">
              <w:rPr>
                <w:rFonts w:asciiTheme="majorHAnsi" w:hAnsiTheme="majorHAnsi" w:cstheme="majorHAnsi" w:hint="eastAsia"/>
                <w:color w:val="000000"/>
              </w:rPr>
              <w:t>é</w:t>
            </w:r>
            <w:r w:rsidRPr="00BA42C5">
              <w:rPr>
                <w:rFonts w:asciiTheme="majorHAnsi" w:hAnsiTheme="majorHAnsi" w:cstheme="majorHAnsi"/>
                <w:color w:val="000000"/>
              </w:rPr>
              <w:t>tudiant</w:t>
            </w:r>
          </w:p>
        </w:tc>
        <w:tc>
          <w:tcPr>
            <w:cnfStyle w:val="000010000000" w:firstRow="0" w:lastRow="0" w:firstColumn="0" w:lastColumn="0" w:oddVBand="1" w:evenVBand="0" w:oddHBand="0" w:evenHBand="0" w:firstRowFirstColumn="0" w:firstRowLastColumn="0" w:lastRowFirstColumn="0" w:lastRowLastColumn="0"/>
            <w:tcW w:w="1560" w:type="pct"/>
          </w:tcPr>
          <w:p w14:paraId="2F135F04" w14:textId="6D3D42DC" w:rsidR="00CD2535" w:rsidRPr="00390BBB" w:rsidRDefault="00BA42C5" w:rsidP="00BB110C">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GROUPE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Pr>
                <w:rFonts w:ascii="FreeMono" w:hAnsi="FreeMono" w:cs="FreeMono"/>
                <w:color w:val="002060"/>
              </w:rPr>
              <w:t>1</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1530E9A2" w14:textId="52CF00D2" w:rsidR="00CD2535" w:rsidRPr="00390BBB" w:rsidRDefault="00A43A9A" w:rsidP="00BB110C">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43A9A">
              <w:rPr>
                <w:rFonts w:asciiTheme="majorHAnsi" w:hAnsiTheme="majorHAnsi" w:cstheme="majorHAnsi"/>
                <w:color w:val="000000"/>
              </w:rPr>
              <w:t>[</w:t>
            </w:r>
            <w:r w:rsidRPr="00A43A9A">
              <w:rPr>
                <w:rFonts w:ascii="FreeMono" w:hAnsi="FreeMono" w:cs="FreeMono"/>
                <w:color w:val="002060"/>
              </w:rPr>
              <w:t>1</w:t>
            </w:r>
            <w:r w:rsidRPr="00A43A9A">
              <w:rPr>
                <w:rFonts w:asciiTheme="majorHAnsi" w:hAnsiTheme="majorHAnsi" w:cstheme="majorHAnsi"/>
                <w:color w:val="000000"/>
              </w:rPr>
              <w:t>..</w:t>
            </w:r>
            <w:r w:rsidRPr="00A43A9A">
              <w:rPr>
                <w:rFonts w:ascii="FreeMono" w:hAnsi="FreeMono" w:cs="FreeMono"/>
                <w:color w:val="002060"/>
              </w:rPr>
              <w:t>5</w:t>
            </w:r>
            <w:r w:rsidRPr="00A43A9A">
              <w:rPr>
                <w:rFonts w:asciiTheme="majorHAnsi" w:hAnsiTheme="majorHAnsi" w:cstheme="majorHAnsi"/>
                <w:color w:val="000000"/>
              </w:rPr>
              <w:t>]</w:t>
            </w:r>
          </w:p>
        </w:tc>
      </w:tr>
      <w:tr w:rsidR="00D7032B" w14:paraId="04F3AA94"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06B82BBE"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numProf</w:t>
            </w:r>
          </w:p>
        </w:tc>
        <w:tc>
          <w:tcPr>
            <w:tcW w:w="1649" w:type="pct"/>
          </w:tcPr>
          <w:p w14:paraId="6272CD85" w14:textId="77777777" w:rsidR="00D7032B" w:rsidRPr="00390BBB" w:rsidRDefault="00D7032B" w:rsidP="002C77D5">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E31C02">
              <w:rPr>
                <w:rFonts w:asciiTheme="majorHAnsi" w:hAnsiTheme="majorHAnsi" w:cstheme="majorHAnsi"/>
                <w:color w:val="000000"/>
              </w:rPr>
              <w:t>Num</w:t>
            </w:r>
            <w:r w:rsidRPr="00E31C02">
              <w:rPr>
                <w:rFonts w:asciiTheme="majorHAnsi" w:hAnsiTheme="majorHAnsi" w:cstheme="majorHAnsi" w:hint="eastAsia"/>
                <w:color w:val="000000"/>
              </w:rPr>
              <w:t>é</w:t>
            </w:r>
            <w:r w:rsidRPr="00E31C02">
              <w:rPr>
                <w:rFonts w:asciiTheme="majorHAnsi" w:hAnsiTheme="majorHAnsi" w:cstheme="majorHAnsi"/>
                <w:color w:val="000000"/>
              </w:rPr>
              <w:t>ro d'un professeur</w:t>
            </w:r>
          </w:p>
        </w:tc>
        <w:tc>
          <w:tcPr>
            <w:cnfStyle w:val="000010000000" w:firstRow="0" w:lastRow="0" w:firstColumn="0" w:lastColumn="0" w:oddVBand="1" w:evenVBand="0" w:oddHBand="0" w:evenHBand="0" w:firstRowFirstColumn="0" w:firstRowLastColumn="0" w:lastRowFirstColumn="0" w:lastRowLastColumn="0"/>
            <w:tcW w:w="1560" w:type="pct"/>
          </w:tcPr>
          <w:p w14:paraId="69435BAE" w14:textId="77777777" w:rsidR="00D7032B" w:rsidRPr="00390BBB" w:rsidRDefault="00D7032B" w:rsidP="002C77D5">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NUMPROF</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Pr>
                <w:rFonts w:ascii="FreeMono" w:hAnsi="FreeMono" w:cs="FreeMono"/>
                <w:color w:val="00206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5820FF6C" w14:textId="77777777" w:rsidR="00D7032B" w:rsidRPr="00390BBB" w:rsidRDefault="00D7032B" w:rsidP="002C77D5">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F51B35">
              <w:rPr>
                <w:rFonts w:asciiTheme="majorHAnsi" w:hAnsiTheme="majorHAnsi" w:cstheme="majorHAnsi"/>
                <w:color w:val="000000"/>
              </w:rPr>
              <w:t>Valeurs uniques</w:t>
            </w:r>
          </w:p>
        </w:tc>
      </w:tr>
      <w:tr w:rsidR="00D7032B" w14:paraId="053CFC78"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12E3A92A"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nomProf</w:t>
            </w:r>
          </w:p>
        </w:tc>
        <w:tc>
          <w:tcPr>
            <w:tcW w:w="1649" w:type="pct"/>
          </w:tcPr>
          <w:p w14:paraId="42DD68FB" w14:textId="77777777" w:rsidR="00D7032B" w:rsidRPr="00390BBB" w:rsidRDefault="00D7032B" w:rsidP="002C77D5">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E61F50">
              <w:rPr>
                <w:rFonts w:asciiTheme="majorHAnsi" w:hAnsiTheme="majorHAnsi" w:cstheme="majorHAnsi"/>
                <w:color w:val="000000"/>
              </w:rPr>
              <w:t>Nom d'un professeur</w:t>
            </w:r>
          </w:p>
        </w:tc>
        <w:tc>
          <w:tcPr>
            <w:cnfStyle w:val="000010000000" w:firstRow="0" w:lastRow="0" w:firstColumn="0" w:lastColumn="0" w:oddVBand="1" w:evenVBand="0" w:oddHBand="0" w:evenHBand="0" w:firstRowFirstColumn="0" w:firstRowLastColumn="0" w:lastRowFirstColumn="0" w:lastRowLastColumn="0"/>
            <w:tcW w:w="1560" w:type="pct"/>
          </w:tcPr>
          <w:p w14:paraId="43112BEB" w14:textId="77777777" w:rsidR="00D7032B" w:rsidRPr="00390BBB" w:rsidRDefault="00D7032B" w:rsidP="002C77D5">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NOM</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Pr="0062198F">
              <w:rPr>
                <w:rFonts w:ascii="FreeMono" w:hAnsi="FreeMono" w:cs="FreeMono"/>
                <w:color w:val="002060"/>
              </w:rPr>
              <w:t>20</w:t>
            </w:r>
            <w:r w:rsidRPr="00390BBB">
              <w:rPr>
                <w:rFonts w:ascii="FreeMono" w:hAnsi="FreeMono" w:cs="FreeMono"/>
                <w:color w:val="000000"/>
              </w:rPr>
              <w:t>)</w:t>
            </w:r>
          </w:p>
        </w:tc>
        <w:tc>
          <w:tcPr>
            <w:tcW w:w="1011" w:type="pct"/>
          </w:tcPr>
          <w:p w14:paraId="04CE9BD5" w14:textId="77777777" w:rsidR="00D7032B" w:rsidRPr="00390BBB" w:rsidRDefault="00D7032B" w:rsidP="002C77D5">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D7032B" w14:paraId="612FF381"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0FAE4304"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prenomProf</w:t>
            </w:r>
          </w:p>
        </w:tc>
        <w:tc>
          <w:tcPr>
            <w:tcW w:w="1649" w:type="pct"/>
          </w:tcPr>
          <w:p w14:paraId="2B4DA581" w14:textId="77777777" w:rsidR="00D7032B" w:rsidRPr="00390BBB" w:rsidRDefault="00D7032B" w:rsidP="002C77D5">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E61F50">
              <w:rPr>
                <w:rFonts w:asciiTheme="majorHAnsi" w:hAnsiTheme="majorHAnsi" w:cstheme="majorHAnsi"/>
                <w:color w:val="000000"/>
              </w:rPr>
              <w:t>Pr</w:t>
            </w:r>
            <w:r w:rsidRPr="00E61F50">
              <w:rPr>
                <w:rFonts w:asciiTheme="majorHAnsi" w:hAnsiTheme="majorHAnsi" w:cstheme="majorHAnsi" w:hint="eastAsia"/>
                <w:color w:val="000000"/>
              </w:rPr>
              <w:t>é</w:t>
            </w:r>
            <w:r w:rsidRPr="00E61F50">
              <w:rPr>
                <w:rFonts w:asciiTheme="majorHAnsi" w:hAnsiTheme="majorHAnsi" w:cstheme="majorHAnsi"/>
                <w:color w:val="000000"/>
              </w:rPr>
              <w:t>nom d'un professeur</w:t>
            </w:r>
          </w:p>
        </w:tc>
        <w:tc>
          <w:tcPr>
            <w:cnfStyle w:val="000010000000" w:firstRow="0" w:lastRow="0" w:firstColumn="0" w:lastColumn="0" w:oddVBand="1" w:evenVBand="0" w:oddHBand="0" w:evenHBand="0" w:firstRowFirstColumn="0" w:firstRowLastColumn="0" w:lastRowFirstColumn="0" w:lastRowLastColumn="0"/>
            <w:tcW w:w="1560" w:type="pct"/>
          </w:tcPr>
          <w:p w14:paraId="5CD3106A" w14:textId="77777777" w:rsidR="00D7032B" w:rsidRPr="000D14C1" w:rsidRDefault="00D7032B" w:rsidP="002C77D5">
            <w:pPr>
              <w:spacing w:line="240" w:lineRule="atLeast"/>
              <w:ind w:right="-15"/>
              <w:rPr>
                <w:rFonts w:asciiTheme="majorHAnsi" w:hAnsiTheme="majorHAnsi" w:cstheme="majorHAnsi"/>
                <w:iCs/>
                <w:color w:val="000000"/>
              </w:rPr>
            </w:pPr>
            <w:r w:rsidRPr="00390BBB">
              <w:rPr>
                <w:rStyle w:val="Accentuation"/>
                <w:rFonts w:cs="Times New Roman"/>
                <w:color w:val="0070C0"/>
              </w:rPr>
              <w:t>D_</w:t>
            </w:r>
            <w:r>
              <w:rPr>
                <w:rStyle w:val="Accentuation"/>
                <w:rFonts w:cs="Times New Roman"/>
                <w:color w:val="0070C0"/>
              </w:rPr>
              <w:t>PRENOM</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Pr>
                <w:rFonts w:ascii="FreeMono" w:hAnsi="FreeMono" w:cs="FreeMono"/>
                <w:color w:val="002060"/>
              </w:rPr>
              <w:t>20</w:t>
            </w:r>
            <w:r w:rsidRPr="00390BBB">
              <w:rPr>
                <w:rFonts w:ascii="FreeMono" w:hAnsi="FreeMono" w:cs="FreeMono"/>
                <w:color w:val="000000"/>
              </w:rPr>
              <w:t>)</w:t>
            </w:r>
          </w:p>
        </w:tc>
        <w:tc>
          <w:tcPr>
            <w:tcW w:w="1011" w:type="pct"/>
          </w:tcPr>
          <w:p w14:paraId="2829A872" w14:textId="77777777" w:rsidR="00D7032B" w:rsidRPr="00390BBB" w:rsidRDefault="00D7032B" w:rsidP="002C77D5">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7B8C86DB"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079D90C1"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adresseProf</w:t>
            </w:r>
          </w:p>
        </w:tc>
        <w:tc>
          <w:tcPr>
            <w:tcW w:w="1649" w:type="pct"/>
          </w:tcPr>
          <w:p w14:paraId="42C6FD60" w14:textId="77777777" w:rsidR="00D7032B" w:rsidRPr="00390BBB" w:rsidRDefault="00D7032B" w:rsidP="002C77D5">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E61F50">
              <w:rPr>
                <w:rFonts w:asciiTheme="majorHAnsi" w:hAnsiTheme="majorHAnsi" w:cstheme="majorHAnsi"/>
                <w:color w:val="000000"/>
              </w:rPr>
              <w:t>Adresse d'un professeur</w:t>
            </w:r>
          </w:p>
        </w:tc>
        <w:tc>
          <w:tcPr>
            <w:cnfStyle w:val="000010000000" w:firstRow="0" w:lastRow="0" w:firstColumn="0" w:lastColumn="0" w:oddVBand="1" w:evenVBand="0" w:oddHBand="0" w:evenHBand="0" w:firstRowFirstColumn="0" w:firstRowLastColumn="0" w:lastRowFirstColumn="0" w:lastRowLastColumn="0"/>
            <w:tcW w:w="1560" w:type="pct"/>
          </w:tcPr>
          <w:p w14:paraId="66F32DBB" w14:textId="77777777" w:rsidR="00D7032B" w:rsidRPr="00390BBB" w:rsidRDefault="00D7032B" w:rsidP="002C77D5">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ADRESSE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Pr>
                <w:rFonts w:ascii="FreeMono" w:hAnsi="FreeMono" w:cs="FreeMono"/>
                <w:color w:val="002060"/>
              </w:rPr>
              <w:t>40</w:t>
            </w:r>
            <w:r w:rsidRPr="00390BBB">
              <w:rPr>
                <w:rFonts w:ascii="FreeMono" w:hAnsi="FreeMono" w:cs="FreeMono"/>
                <w:color w:val="000000"/>
              </w:rPr>
              <w:t>)</w:t>
            </w:r>
          </w:p>
        </w:tc>
        <w:tc>
          <w:tcPr>
            <w:tcW w:w="1011" w:type="pct"/>
          </w:tcPr>
          <w:p w14:paraId="1A2E4151" w14:textId="77777777" w:rsidR="00D7032B" w:rsidRPr="00390BBB" w:rsidRDefault="00D7032B" w:rsidP="002C77D5">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D7032B" w14:paraId="61DF60E4"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591E75DF"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cpProf</w:t>
            </w:r>
          </w:p>
        </w:tc>
        <w:tc>
          <w:tcPr>
            <w:tcW w:w="1649" w:type="pct"/>
          </w:tcPr>
          <w:p w14:paraId="009CBEA9" w14:textId="77777777" w:rsidR="00D7032B" w:rsidRPr="00390BBB" w:rsidRDefault="00D7032B" w:rsidP="002C77D5">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E61F50">
              <w:rPr>
                <w:rFonts w:asciiTheme="majorHAnsi" w:hAnsiTheme="majorHAnsi" w:cstheme="majorHAnsi"/>
                <w:color w:val="000000"/>
              </w:rPr>
              <w:t>Code postal d'un professeur</w:t>
            </w:r>
          </w:p>
        </w:tc>
        <w:tc>
          <w:tcPr>
            <w:cnfStyle w:val="000010000000" w:firstRow="0" w:lastRow="0" w:firstColumn="0" w:lastColumn="0" w:oddVBand="1" w:evenVBand="0" w:oddHBand="0" w:evenHBand="0" w:firstRowFirstColumn="0" w:firstRowLastColumn="0" w:lastRowFirstColumn="0" w:lastRowLastColumn="0"/>
            <w:tcW w:w="1560" w:type="pct"/>
          </w:tcPr>
          <w:p w14:paraId="184B1A49" w14:textId="77777777" w:rsidR="00D7032B" w:rsidRPr="00390BBB" w:rsidRDefault="00D7032B" w:rsidP="002C77D5">
            <w:pPr>
              <w:spacing w:line="240" w:lineRule="atLeast"/>
              <w:ind w:right="-15"/>
              <w:rPr>
                <w:rFonts w:asciiTheme="majorHAnsi" w:hAnsiTheme="majorHAnsi" w:cstheme="majorHAnsi"/>
                <w:color w:val="000000"/>
              </w:rPr>
            </w:pPr>
            <w:r w:rsidRPr="00390BBB">
              <w:rPr>
                <w:rStyle w:val="Accentuation"/>
                <w:rFonts w:cs="Times New Roman"/>
                <w:color w:val="0070C0"/>
              </w:rPr>
              <w:t>D_CP</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Pr="0062198F">
              <w:rPr>
                <w:rFonts w:ascii="FreeMono" w:hAnsi="FreeMono" w:cs="FreeMono"/>
                <w:color w:val="002060"/>
              </w:rPr>
              <w:t>5</w:t>
            </w:r>
            <w:r w:rsidRPr="00390BBB">
              <w:rPr>
                <w:rFonts w:ascii="FreeMono" w:hAnsi="FreeMono" w:cs="FreeMono"/>
                <w:color w:val="000000"/>
              </w:rPr>
              <w:t>)</w:t>
            </w:r>
          </w:p>
        </w:tc>
        <w:tc>
          <w:tcPr>
            <w:tcW w:w="1011" w:type="pct"/>
          </w:tcPr>
          <w:p w14:paraId="143C218A" w14:textId="77777777" w:rsidR="00D7032B" w:rsidRPr="00390BBB" w:rsidRDefault="00D7032B" w:rsidP="002C77D5">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4E7E3C2C"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51950466"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villeProf</w:t>
            </w:r>
          </w:p>
        </w:tc>
        <w:tc>
          <w:tcPr>
            <w:tcW w:w="1649" w:type="pct"/>
          </w:tcPr>
          <w:p w14:paraId="5CD69F0F" w14:textId="77777777" w:rsidR="00D7032B" w:rsidRPr="00390BBB" w:rsidRDefault="00D7032B" w:rsidP="002C77D5">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BB01B1">
              <w:rPr>
                <w:rFonts w:asciiTheme="majorHAnsi" w:hAnsiTheme="majorHAnsi" w:cstheme="majorHAnsi"/>
                <w:color w:val="000000"/>
              </w:rPr>
              <w:t>Ville d'un professeur</w:t>
            </w:r>
          </w:p>
        </w:tc>
        <w:tc>
          <w:tcPr>
            <w:cnfStyle w:val="000010000000" w:firstRow="0" w:lastRow="0" w:firstColumn="0" w:lastColumn="0" w:oddVBand="1" w:evenVBand="0" w:oddHBand="0" w:evenHBand="0" w:firstRowFirstColumn="0" w:firstRowLastColumn="0" w:lastRowFirstColumn="0" w:lastRowLastColumn="0"/>
            <w:tcW w:w="1560" w:type="pct"/>
          </w:tcPr>
          <w:p w14:paraId="30A0F2C5" w14:textId="77777777" w:rsidR="00D7032B" w:rsidRPr="00390BBB" w:rsidRDefault="00D7032B" w:rsidP="002C77D5">
            <w:pPr>
              <w:spacing w:line="240" w:lineRule="atLeast"/>
              <w:ind w:right="-15"/>
              <w:rPr>
                <w:rFonts w:asciiTheme="majorHAnsi" w:hAnsiTheme="majorHAnsi" w:cstheme="majorHAnsi"/>
                <w:color w:val="000000"/>
              </w:rPr>
            </w:pPr>
            <w:r w:rsidRPr="00390BBB">
              <w:rPr>
                <w:rStyle w:val="Accentuation"/>
                <w:rFonts w:cs="Times New Roman"/>
                <w:color w:val="0070C0"/>
              </w:rPr>
              <w:t>D_VILLE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Pr="0062198F">
              <w:rPr>
                <w:rFonts w:ascii="FreeMono" w:hAnsi="FreeMono" w:cs="FreeMono"/>
                <w:color w:val="002060"/>
              </w:rPr>
              <w:t>20</w:t>
            </w:r>
            <w:r w:rsidRPr="00390BBB">
              <w:rPr>
                <w:rFonts w:ascii="FreeMono" w:hAnsi="FreeMono" w:cs="FreeMono"/>
                <w:color w:val="000000"/>
              </w:rPr>
              <w:t>)</w:t>
            </w:r>
          </w:p>
        </w:tc>
        <w:tc>
          <w:tcPr>
            <w:tcW w:w="1011" w:type="pct"/>
          </w:tcPr>
          <w:p w14:paraId="298E2DC2" w14:textId="77777777" w:rsidR="00D7032B" w:rsidRPr="00390BBB" w:rsidRDefault="00D7032B" w:rsidP="002C77D5">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D7032B" w14:paraId="70817A25"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5BD755E0" w14:textId="77777777" w:rsidR="00D7032B" w:rsidRPr="00A16F19" w:rsidRDefault="00D7032B" w:rsidP="002C77D5">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specProf</w:t>
            </w:r>
          </w:p>
        </w:tc>
        <w:tc>
          <w:tcPr>
            <w:tcW w:w="1649" w:type="pct"/>
          </w:tcPr>
          <w:p w14:paraId="6F064FCF" w14:textId="77777777" w:rsidR="00D7032B" w:rsidRPr="00BB01B1" w:rsidRDefault="00D7032B" w:rsidP="002C77D5">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F51B35">
              <w:rPr>
                <w:rFonts w:asciiTheme="majorHAnsi" w:hAnsiTheme="majorHAnsi" w:cstheme="majorHAnsi"/>
                <w:color w:val="000000"/>
              </w:rPr>
              <w:t>Code d'un</w:t>
            </w:r>
            <w:r>
              <w:rPr>
                <w:rFonts w:asciiTheme="majorHAnsi" w:hAnsiTheme="majorHAnsi" w:cstheme="majorHAnsi"/>
                <w:color w:val="000000"/>
              </w:rPr>
              <w:t>e</w:t>
            </w:r>
            <w:r w:rsidRPr="00F51B35">
              <w:rPr>
                <w:rFonts w:asciiTheme="majorHAnsi" w:hAnsiTheme="majorHAnsi" w:cstheme="majorHAnsi"/>
                <w:color w:val="000000"/>
              </w:rPr>
              <w:t xml:space="preserve"> </w:t>
            </w:r>
            <w:r>
              <w:rPr>
                <w:rFonts w:asciiTheme="majorHAnsi" w:hAnsiTheme="majorHAnsi" w:cstheme="majorHAnsi"/>
                <w:color w:val="000000"/>
              </w:rPr>
              <w:t>matière dont un professeur est spécialiste</w:t>
            </w:r>
          </w:p>
        </w:tc>
        <w:tc>
          <w:tcPr>
            <w:cnfStyle w:val="000010000000" w:firstRow="0" w:lastRow="0" w:firstColumn="0" w:lastColumn="0" w:oddVBand="1" w:evenVBand="0" w:oddHBand="0" w:evenHBand="0" w:firstRowFirstColumn="0" w:firstRowLastColumn="0" w:lastRowFirstColumn="0" w:lastRowLastColumn="0"/>
            <w:tcW w:w="1560" w:type="pct"/>
          </w:tcPr>
          <w:p w14:paraId="6030A571" w14:textId="77777777" w:rsidR="00D7032B" w:rsidRPr="00390BBB" w:rsidRDefault="00D7032B" w:rsidP="002C77D5">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CODE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Pr>
                <w:rFonts w:ascii="FreeMono" w:hAnsi="FreeMono" w:cs="FreeMono"/>
                <w:color w:val="002060"/>
              </w:rPr>
              <w:t>7</w:t>
            </w:r>
            <w:r w:rsidRPr="00390BBB">
              <w:rPr>
                <w:rFonts w:ascii="FreeMono" w:hAnsi="FreeMono" w:cs="FreeMono"/>
                <w:color w:val="000000"/>
              </w:rPr>
              <w:t>)</w:t>
            </w:r>
          </w:p>
        </w:tc>
        <w:tc>
          <w:tcPr>
            <w:tcW w:w="1011" w:type="pct"/>
          </w:tcPr>
          <w:p w14:paraId="4547D9F6" w14:textId="77777777" w:rsidR="00D7032B" w:rsidRPr="00390BBB" w:rsidRDefault="00D7032B" w:rsidP="002C77D5">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5CF26B12"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5ECC976D" w14:textId="3A63B281" w:rsidR="00A16F19" w:rsidRPr="00A16F19" w:rsidRDefault="00A16F19" w:rsidP="00A16F19">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code</w:t>
            </w:r>
          </w:p>
        </w:tc>
        <w:tc>
          <w:tcPr>
            <w:tcW w:w="1649" w:type="pct"/>
          </w:tcPr>
          <w:p w14:paraId="69DA2050" w14:textId="26B551C4" w:rsidR="00A16F19" w:rsidRPr="00BA42C5" w:rsidRDefault="00F51B35" w:rsidP="00A16F19">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F51B35">
              <w:rPr>
                <w:rFonts w:asciiTheme="majorHAnsi" w:hAnsiTheme="majorHAnsi" w:cstheme="majorHAnsi"/>
                <w:color w:val="000000"/>
              </w:rPr>
              <w:t>Code d'un module</w:t>
            </w:r>
          </w:p>
        </w:tc>
        <w:tc>
          <w:tcPr>
            <w:cnfStyle w:val="000010000000" w:firstRow="0" w:lastRow="0" w:firstColumn="0" w:lastColumn="0" w:oddVBand="1" w:evenVBand="0" w:oddHBand="0" w:evenHBand="0" w:firstRowFirstColumn="0" w:firstRowLastColumn="0" w:lastRowFirstColumn="0" w:lastRowLastColumn="0"/>
            <w:tcW w:w="1560" w:type="pct"/>
          </w:tcPr>
          <w:p w14:paraId="70169698" w14:textId="2B2AEE4A" w:rsidR="00A16F19" w:rsidRPr="00390BBB" w:rsidRDefault="00F51B35" w:rsidP="00A16F19">
            <w:pPr>
              <w:spacing w:line="240" w:lineRule="atLeast"/>
              <w:ind w:right="-15"/>
              <w:rPr>
                <w:rStyle w:val="Accentuation"/>
                <w:rFonts w:cs="Times New Roman"/>
                <w:color w:val="0070C0"/>
              </w:rPr>
            </w:pPr>
            <w:r w:rsidRPr="00390BBB">
              <w:rPr>
                <w:rStyle w:val="Accentuation"/>
                <w:rFonts w:cs="Times New Roman"/>
                <w:color w:val="0070C0"/>
              </w:rPr>
              <w:t>D_</w:t>
            </w:r>
            <w:r w:rsidR="003D3606">
              <w:rPr>
                <w:rStyle w:val="Accentuation"/>
                <w:rFonts w:cs="Times New Roman"/>
                <w:color w:val="0070C0"/>
              </w:rPr>
              <w:t>CODE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sidR="00E31C02">
              <w:rPr>
                <w:rFonts w:ascii="FreeMono" w:hAnsi="FreeMono" w:cs="FreeMono"/>
                <w:color w:val="002060"/>
              </w:rPr>
              <w:t>7</w:t>
            </w:r>
            <w:r w:rsidRPr="00390BBB">
              <w:rPr>
                <w:rFonts w:ascii="FreeMono" w:hAnsi="FreeMono" w:cs="FreeMono"/>
                <w:color w:val="000000"/>
              </w:rPr>
              <w:t>)</w:t>
            </w:r>
          </w:p>
        </w:tc>
        <w:tc>
          <w:tcPr>
            <w:tcW w:w="1011" w:type="pct"/>
          </w:tcPr>
          <w:p w14:paraId="2D9C36E3" w14:textId="7F2DBADD" w:rsidR="00A16F19" w:rsidRPr="00390BBB" w:rsidRDefault="00F51B35" w:rsidP="00A16F19">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F51B35">
              <w:rPr>
                <w:rFonts w:asciiTheme="majorHAnsi" w:hAnsiTheme="majorHAnsi" w:cstheme="majorHAnsi"/>
                <w:color w:val="000000"/>
              </w:rPr>
              <w:t>Valeurs uniques</w:t>
            </w:r>
          </w:p>
        </w:tc>
      </w:tr>
      <w:tr w:rsidR="00D7032B" w14:paraId="3A136002"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699F6F22" w14:textId="1DC3D2C9"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Libelle</w:t>
            </w:r>
          </w:p>
        </w:tc>
        <w:tc>
          <w:tcPr>
            <w:tcW w:w="1649" w:type="pct"/>
          </w:tcPr>
          <w:p w14:paraId="24774C03" w14:textId="752CCB8D" w:rsidR="003D3606" w:rsidRPr="00BA42C5" w:rsidRDefault="003D3606" w:rsidP="003D3606">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F51B35">
              <w:rPr>
                <w:rFonts w:asciiTheme="majorHAnsi" w:hAnsiTheme="majorHAnsi" w:cstheme="majorHAnsi"/>
                <w:color w:val="000000"/>
              </w:rPr>
              <w:t>Libell</w:t>
            </w:r>
            <w:r w:rsidRPr="00F51B35">
              <w:rPr>
                <w:rFonts w:asciiTheme="majorHAnsi" w:hAnsiTheme="majorHAnsi" w:cstheme="majorHAnsi" w:hint="eastAsia"/>
                <w:color w:val="000000"/>
              </w:rPr>
              <w:t>é</w:t>
            </w:r>
            <w:r w:rsidRPr="00F51B35">
              <w:rPr>
                <w:rFonts w:asciiTheme="majorHAnsi" w:hAnsiTheme="majorHAnsi" w:cstheme="majorHAnsi"/>
                <w:color w:val="000000"/>
              </w:rPr>
              <w:t xml:space="preserve"> d'un module</w:t>
            </w:r>
          </w:p>
        </w:tc>
        <w:tc>
          <w:tcPr>
            <w:cnfStyle w:val="000010000000" w:firstRow="0" w:lastRow="0" w:firstColumn="0" w:lastColumn="0" w:oddVBand="1" w:evenVBand="0" w:oddHBand="0" w:evenHBand="0" w:firstRowFirstColumn="0" w:firstRowLastColumn="0" w:lastRowFirstColumn="0" w:lastRowLastColumn="0"/>
            <w:tcW w:w="1560" w:type="pct"/>
          </w:tcPr>
          <w:p w14:paraId="0FABCEB5" w14:textId="30A2DF29" w:rsidR="003D3606" w:rsidRPr="00390BBB" w:rsidRDefault="003D3606"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LIBELLE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Pr>
                <w:rFonts w:ascii="FreeMono" w:hAnsi="FreeMono" w:cs="FreeMono"/>
                <w:color w:val="000000"/>
              </w:rPr>
              <w:t>30</w:t>
            </w:r>
            <w:r w:rsidRPr="00390BBB">
              <w:rPr>
                <w:rFonts w:ascii="FreeMono" w:hAnsi="FreeMono" w:cs="FreeMono"/>
                <w:color w:val="000000"/>
              </w:rPr>
              <w:t>)</w:t>
            </w:r>
          </w:p>
        </w:tc>
        <w:tc>
          <w:tcPr>
            <w:tcW w:w="1011" w:type="pct"/>
          </w:tcPr>
          <w:p w14:paraId="4D25B165" w14:textId="77777777" w:rsidR="003D3606" w:rsidRPr="00390BBB" w:rsidRDefault="003D3606" w:rsidP="003D3606">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1631F419"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7C57367E" w14:textId="7C7A2D47"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heureCMPrev</w:t>
            </w:r>
          </w:p>
        </w:tc>
        <w:tc>
          <w:tcPr>
            <w:tcW w:w="1649" w:type="pct"/>
          </w:tcPr>
          <w:p w14:paraId="38D2715E" w14:textId="1F0816B1" w:rsidR="003D3606" w:rsidRPr="00BA42C5" w:rsidRDefault="003D3606" w:rsidP="003D3606">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3D3606">
              <w:rPr>
                <w:rFonts w:asciiTheme="majorHAnsi" w:hAnsiTheme="majorHAnsi" w:cstheme="majorHAnsi"/>
                <w:color w:val="000000"/>
              </w:rPr>
              <w:t xml:space="preserve">Nombre d'heures de </w:t>
            </w:r>
            <w:r>
              <w:rPr>
                <w:rFonts w:asciiTheme="majorHAnsi" w:hAnsiTheme="majorHAnsi" w:cstheme="majorHAnsi"/>
                <w:color w:val="000000"/>
              </w:rPr>
              <w:t>CM prévues pour un module</w:t>
            </w:r>
          </w:p>
        </w:tc>
        <w:tc>
          <w:tcPr>
            <w:cnfStyle w:val="000010000000" w:firstRow="0" w:lastRow="0" w:firstColumn="0" w:lastColumn="0" w:oddVBand="1" w:evenVBand="0" w:oddHBand="0" w:evenHBand="0" w:firstRowFirstColumn="0" w:firstRowLastColumn="0" w:lastRowFirstColumn="0" w:lastRowLastColumn="0"/>
            <w:tcW w:w="1560" w:type="pct"/>
          </w:tcPr>
          <w:p w14:paraId="7C53E4B5" w14:textId="216D2F31" w:rsidR="003D3606" w:rsidRPr="00390BBB" w:rsidRDefault="00DD2E93"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NBHEURE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00DC6822">
              <w:rPr>
                <w:rFonts w:ascii="FreeMono" w:hAnsi="FreeMono" w:cs="FreeMono"/>
                <w:color w:val="00000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3979F17C" w14:textId="77777777" w:rsidR="003D3606" w:rsidRPr="00390BBB" w:rsidRDefault="003D3606" w:rsidP="003D3606">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D7032B" w14:paraId="199D9AB5"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257D4FD8" w14:textId="7627E8D6"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heureCMReal</w:t>
            </w:r>
          </w:p>
        </w:tc>
        <w:tc>
          <w:tcPr>
            <w:tcW w:w="1649" w:type="pct"/>
          </w:tcPr>
          <w:p w14:paraId="536CE4DD" w14:textId="2F4D6280" w:rsidR="003D3606" w:rsidRPr="00BA42C5" w:rsidRDefault="003D3606" w:rsidP="003D3606">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3D3606">
              <w:rPr>
                <w:rFonts w:asciiTheme="majorHAnsi" w:hAnsiTheme="majorHAnsi" w:cstheme="majorHAnsi"/>
                <w:color w:val="000000"/>
              </w:rPr>
              <w:t xml:space="preserve">Nombre d'heures de </w:t>
            </w:r>
            <w:r>
              <w:rPr>
                <w:rFonts w:asciiTheme="majorHAnsi" w:hAnsiTheme="majorHAnsi" w:cstheme="majorHAnsi"/>
                <w:color w:val="000000"/>
              </w:rPr>
              <w:t>CM réalisées pour un module</w:t>
            </w:r>
          </w:p>
        </w:tc>
        <w:tc>
          <w:tcPr>
            <w:cnfStyle w:val="000010000000" w:firstRow="0" w:lastRow="0" w:firstColumn="0" w:lastColumn="0" w:oddVBand="1" w:evenVBand="0" w:oddHBand="0" w:evenHBand="0" w:firstRowFirstColumn="0" w:firstRowLastColumn="0" w:lastRowFirstColumn="0" w:lastRowLastColumn="0"/>
            <w:tcW w:w="1560" w:type="pct"/>
          </w:tcPr>
          <w:p w14:paraId="1394D27F" w14:textId="74B81FC6" w:rsidR="003D3606" w:rsidRPr="00390BBB" w:rsidRDefault="00DD2E93"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NBHEURE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00DC6822">
              <w:rPr>
                <w:rFonts w:ascii="FreeMono" w:hAnsi="FreeMono" w:cs="FreeMono"/>
                <w:color w:val="00000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4F5C0E4E" w14:textId="77777777" w:rsidR="003D3606" w:rsidRPr="00390BBB" w:rsidRDefault="003D3606" w:rsidP="003D3606">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68CB0912"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0C5BABE4" w14:textId="741C573F"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heureTPPrev</w:t>
            </w:r>
          </w:p>
        </w:tc>
        <w:tc>
          <w:tcPr>
            <w:tcW w:w="1649" w:type="pct"/>
          </w:tcPr>
          <w:p w14:paraId="33DE015A" w14:textId="33B05D11" w:rsidR="003D3606" w:rsidRPr="00BA42C5" w:rsidRDefault="003D3606" w:rsidP="003D3606">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3D3606">
              <w:rPr>
                <w:rFonts w:asciiTheme="majorHAnsi" w:hAnsiTheme="majorHAnsi" w:cstheme="majorHAnsi"/>
                <w:color w:val="000000"/>
              </w:rPr>
              <w:t xml:space="preserve">Nombre d'heures de </w:t>
            </w:r>
            <w:r>
              <w:rPr>
                <w:rFonts w:asciiTheme="majorHAnsi" w:hAnsiTheme="majorHAnsi" w:cstheme="majorHAnsi"/>
                <w:color w:val="000000"/>
              </w:rPr>
              <w:t>TP prévues pour un module</w:t>
            </w:r>
          </w:p>
        </w:tc>
        <w:tc>
          <w:tcPr>
            <w:cnfStyle w:val="000010000000" w:firstRow="0" w:lastRow="0" w:firstColumn="0" w:lastColumn="0" w:oddVBand="1" w:evenVBand="0" w:oddHBand="0" w:evenHBand="0" w:firstRowFirstColumn="0" w:firstRowLastColumn="0" w:lastRowFirstColumn="0" w:lastRowLastColumn="0"/>
            <w:tcW w:w="1560" w:type="pct"/>
          </w:tcPr>
          <w:p w14:paraId="66E6A406" w14:textId="56A7D8E1" w:rsidR="003D3606" w:rsidRPr="00390BBB" w:rsidRDefault="00DD2E93"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NBHEURE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00DC6822">
              <w:rPr>
                <w:rFonts w:ascii="FreeMono" w:hAnsi="FreeMono" w:cs="FreeMono"/>
                <w:color w:val="00000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392F5B36" w14:textId="77777777" w:rsidR="003D3606" w:rsidRPr="00390BBB" w:rsidRDefault="003D3606" w:rsidP="003D3606">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D7032B" w14:paraId="691208F0"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00175B91" w14:textId="7E4BEF50"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heureTPReal</w:t>
            </w:r>
          </w:p>
        </w:tc>
        <w:tc>
          <w:tcPr>
            <w:tcW w:w="1649" w:type="pct"/>
          </w:tcPr>
          <w:p w14:paraId="1B207570" w14:textId="57A7FE0B" w:rsidR="003D3606" w:rsidRPr="00BA42C5" w:rsidRDefault="003D3606" w:rsidP="003D3606">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3D3606">
              <w:rPr>
                <w:rFonts w:asciiTheme="majorHAnsi" w:hAnsiTheme="majorHAnsi" w:cstheme="majorHAnsi"/>
                <w:color w:val="000000"/>
              </w:rPr>
              <w:t xml:space="preserve">Nombre d'heures de </w:t>
            </w:r>
            <w:r>
              <w:rPr>
                <w:rFonts w:asciiTheme="majorHAnsi" w:hAnsiTheme="majorHAnsi" w:cstheme="majorHAnsi"/>
                <w:color w:val="000000"/>
              </w:rPr>
              <w:t>TP réalisées pour un module</w:t>
            </w:r>
          </w:p>
        </w:tc>
        <w:tc>
          <w:tcPr>
            <w:cnfStyle w:val="000010000000" w:firstRow="0" w:lastRow="0" w:firstColumn="0" w:lastColumn="0" w:oddVBand="1" w:evenVBand="0" w:oddHBand="0" w:evenHBand="0" w:firstRowFirstColumn="0" w:firstRowLastColumn="0" w:lastRowFirstColumn="0" w:lastRowLastColumn="0"/>
            <w:tcW w:w="1560" w:type="pct"/>
          </w:tcPr>
          <w:p w14:paraId="47460029" w14:textId="00380396" w:rsidR="003D3606" w:rsidRPr="00390BBB" w:rsidRDefault="00DD2E93"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NBHEURE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00DC6822">
              <w:rPr>
                <w:rFonts w:ascii="FreeMono" w:hAnsi="FreeMono" w:cs="FreeMono"/>
                <w:color w:val="00000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63810E64" w14:textId="77777777" w:rsidR="003D3606" w:rsidRPr="00390BBB" w:rsidRDefault="003D3606" w:rsidP="003D3606">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327CD2A2"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4447F2C8" w14:textId="4228D1C3"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discipline</w:t>
            </w:r>
          </w:p>
        </w:tc>
        <w:tc>
          <w:tcPr>
            <w:tcW w:w="1649" w:type="pct"/>
          </w:tcPr>
          <w:p w14:paraId="1739AAF7" w14:textId="68167935" w:rsidR="003D3606" w:rsidRPr="00BA42C5" w:rsidRDefault="00DD2E93" w:rsidP="003D3606">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DD2E93">
              <w:rPr>
                <w:rFonts w:asciiTheme="majorHAnsi" w:hAnsiTheme="majorHAnsi" w:cstheme="majorHAnsi"/>
                <w:color w:val="000000"/>
              </w:rPr>
              <w:t>Discipline enseign</w:t>
            </w:r>
            <w:r w:rsidRPr="00DD2E93">
              <w:rPr>
                <w:rFonts w:asciiTheme="majorHAnsi" w:hAnsiTheme="majorHAnsi" w:cstheme="majorHAnsi" w:hint="eastAsia"/>
                <w:color w:val="000000"/>
              </w:rPr>
              <w:t>é</w:t>
            </w:r>
            <w:r w:rsidRPr="00DD2E93">
              <w:rPr>
                <w:rFonts w:asciiTheme="majorHAnsi" w:hAnsiTheme="majorHAnsi" w:cstheme="majorHAnsi"/>
                <w:color w:val="000000"/>
              </w:rPr>
              <w:t>e</w:t>
            </w:r>
          </w:p>
        </w:tc>
        <w:tc>
          <w:tcPr>
            <w:cnfStyle w:val="000010000000" w:firstRow="0" w:lastRow="0" w:firstColumn="0" w:lastColumn="0" w:oddVBand="1" w:evenVBand="0" w:oddHBand="0" w:evenHBand="0" w:firstRowFirstColumn="0" w:firstRowLastColumn="0" w:lastRowFirstColumn="0" w:lastRowLastColumn="0"/>
            <w:tcW w:w="1560" w:type="pct"/>
          </w:tcPr>
          <w:p w14:paraId="1A608413" w14:textId="473D6D02" w:rsidR="003D3606" w:rsidRPr="00390BBB" w:rsidRDefault="00DD2E93"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DISCIPLINE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Pr>
                <w:rFonts w:ascii="FreeMono" w:hAnsi="FreeMono" w:cs="FreeMono"/>
                <w:color w:val="002060"/>
              </w:rPr>
              <w:t>15</w:t>
            </w:r>
            <w:r w:rsidRPr="00390BBB">
              <w:rPr>
                <w:rFonts w:ascii="FreeMono" w:hAnsi="FreeMono" w:cs="FreeMono"/>
                <w:color w:val="000000"/>
              </w:rPr>
              <w:t>)</w:t>
            </w:r>
          </w:p>
        </w:tc>
        <w:tc>
          <w:tcPr>
            <w:tcW w:w="1011" w:type="pct"/>
          </w:tcPr>
          <w:p w14:paraId="03B7852D" w14:textId="18CAAEED" w:rsidR="003D3606" w:rsidRPr="00390BBB" w:rsidRDefault="00DD2E93" w:rsidP="003D3606">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390BBB">
              <w:rPr>
                <w:rFonts w:asciiTheme="majorHAnsi" w:hAnsiTheme="majorHAnsi" w:cstheme="majorHAnsi"/>
                <w:color w:val="000000"/>
              </w:rPr>
              <w:t>{</w:t>
            </w:r>
            <w:r w:rsidRPr="00DD2E93">
              <w:rPr>
                <w:rFonts w:ascii="FreeMono" w:hAnsi="FreeMono" w:cs="FreeMono"/>
                <w:color w:val="002060"/>
              </w:rPr>
              <w:t>INFORMATIQUE</w:t>
            </w:r>
            <w:r w:rsidRPr="00390BBB">
              <w:rPr>
                <w:rFonts w:asciiTheme="majorHAnsi" w:hAnsiTheme="majorHAnsi" w:cstheme="majorHAnsi"/>
                <w:color w:val="000000"/>
              </w:rPr>
              <w:t xml:space="preserve">, </w:t>
            </w:r>
            <w:r>
              <w:rPr>
                <w:rFonts w:ascii="FreeMono" w:hAnsi="FreeMono" w:cs="FreeMono"/>
                <w:color w:val="002060"/>
              </w:rPr>
              <w:t>MATHS</w:t>
            </w:r>
            <w:r w:rsidRPr="00390BBB">
              <w:rPr>
                <w:rFonts w:asciiTheme="majorHAnsi" w:hAnsiTheme="majorHAnsi" w:cstheme="majorHAnsi"/>
                <w:color w:val="000000"/>
              </w:rPr>
              <w:t xml:space="preserve">, </w:t>
            </w:r>
            <w:r>
              <w:rPr>
                <w:rFonts w:ascii="FreeMono" w:hAnsi="FreeMono" w:cs="FreeMono"/>
                <w:color w:val="002060"/>
              </w:rPr>
              <w:t>GESTION</w:t>
            </w:r>
            <w:r w:rsidRPr="00390BBB">
              <w:rPr>
                <w:rFonts w:asciiTheme="majorHAnsi" w:hAnsiTheme="majorHAnsi" w:cstheme="majorHAnsi"/>
                <w:color w:val="000000"/>
              </w:rPr>
              <w:t>}</w:t>
            </w:r>
          </w:p>
        </w:tc>
      </w:tr>
      <w:tr w:rsidR="00D7032B" w14:paraId="025AA7EE"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2E491669" w14:textId="33040FDD"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coefCC</w:t>
            </w:r>
          </w:p>
        </w:tc>
        <w:tc>
          <w:tcPr>
            <w:tcW w:w="1649" w:type="pct"/>
          </w:tcPr>
          <w:p w14:paraId="44ED739D" w14:textId="7515638C" w:rsidR="003D3606" w:rsidRPr="00BA42C5" w:rsidRDefault="00CE1652" w:rsidP="003D3606">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CE1652">
              <w:rPr>
                <w:rFonts w:asciiTheme="majorHAnsi" w:hAnsiTheme="majorHAnsi" w:cstheme="majorHAnsi"/>
                <w:color w:val="000000"/>
              </w:rPr>
              <w:t>Coefficient du contr</w:t>
            </w:r>
            <w:r w:rsidRPr="00CE1652">
              <w:rPr>
                <w:rFonts w:asciiTheme="majorHAnsi" w:hAnsiTheme="majorHAnsi" w:cstheme="majorHAnsi" w:hint="eastAsia"/>
                <w:color w:val="000000"/>
              </w:rPr>
              <w:t>ô</w:t>
            </w:r>
            <w:r w:rsidRPr="00CE1652">
              <w:rPr>
                <w:rFonts w:asciiTheme="majorHAnsi" w:hAnsiTheme="majorHAnsi" w:cstheme="majorHAnsi"/>
                <w:color w:val="000000"/>
              </w:rPr>
              <w:t>le continu</w:t>
            </w:r>
            <w:r>
              <w:t xml:space="preserve"> </w:t>
            </w:r>
            <w:r w:rsidRPr="00CE1652">
              <w:rPr>
                <w:rFonts w:asciiTheme="majorHAnsi" w:hAnsiTheme="majorHAnsi" w:cstheme="majorHAnsi"/>
                <w:color w:val="000000"/>
              </w:rPr>
              <w:t>pour un module</w:t>
            </w:r>
          </w:p>
        </w:tc>
        <w:tc>
          <w:tcPr>
            <w:cnfStyle w:val="000010000000" w:firstRow="0" w:lastRow="0" w:firstColumn="0" w:lastColumn="0" w:oddVBand="1" w:evenVBand="0" w:oddHBand="0" w:evenHBand="0" w:firstRowFirstColumn="0" w:firstRowLastColumn="0" w:lastRowFirstColumn="0" w:lastRowLastColumn="0"/>
            <w:tcW w:w="1560" w:type="pct"/>
          </w:tcPr>
          <w:p w14:paraId="64793416" w14:textId="0F4CC8D5" w:rsidR="003D3606" w:rsidRPr="00390BBB" w:rsidRDefault="00DF3BC6"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COEF</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Pr>
                <w:rFonts w:ascii="FreeMono" w:hAnsi="FreeMono" w:cs="FreeMono"/>
                <w:color w:val="00206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18D018F8" w14:textId="49F0B8F7" w:rsidR="003D3606" w:rsidRPr="00390BBB" w:rsidRDefault="00DF3BC6" w:rsidP="003D3606">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43A9A">
              <w:rPr>
                <w:rFonts w:asciiTheme="majorHAnsi" w:hAnsiTheme="majorHAnsi" w:cstheme="majorHAnsi"/>
                <w:color w:val="000000"/>
              </w:rPr>
              <w:t>[</w:t>
            </w:r>
            <w:r>
              <w:rPr>
                <w:rFonts w:ascii="FreeMono" w:hAnsi="FreeMono" w:cs="FreeMono"/>
                <w:color w:val="002060"/>
              </w:rPr>
              <w:t>0</w:t>
            </w:r>
            <w:r w:rsidRPr="00A43A9A">
              <w:rPr>
                <w:rFonts w:asciiTheme="majorHAnsi" w:hAnsiTheme="majorHAnsi" w:cstheme="majorHAnsi"/>
                <w:color w:val="000000"/>
              </w:rPr>
              <w:t>..</w:t>
            </w:r>
            <w:r>
              <w:rPr>
                <w:rFonts w:ascii="FreeMono" w:hAnsi="FreeMono" w:cs="FreeMono"/>
                <w:color w:val="002060"/>
              </w:rPr>
              <w:t>10</w:t>
            </w:r>
            <w:r w:rsidRPr="00DF3BC6">
              <w:rPr>
                <w:rFonts w:ascii="FreeMono" w:hAnsi="FreeMono" w:cs="FreeMono"/>
                <w:color w:val="002060"/>
              </w:rPr>
              <w:t>0</w:t>
            </w:r>
            <w:r w:rsidRPr="00A43A9A">
              <w:rPr>
                <w:rFonts w:asciiTheme="majorHAnsi" w:hAnsiTheme="majorHAnsi" w:cstheme="majorHAnsi"/>
                <w:color w:val="000000"/>
              </w:rPr>
              <w:t>]</w:t>
            </w:r>
          </w:p>
        </w:tc>
      </w:tr>
      <w:tr w:rsidR="00D7032B" w14:paraId="203FED04"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42E11392" w14:textId="3DE16BF3"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coefTest</w:t>
            </w:r>
          </w:p>
        </w:tc>
        <w:tc>
          <w:tcPr>
            <w:tcW w:w="1649" w:type="pct"/>
          </w:tcPr>
          <w:p w14:paraId="4FB8A7CC" w14:textId="1BFFD93E" w:rsidR="003D3606" w:rsidRPr="00BA42C5" w:rsidRDefault="00E31C02" w:rsidP="003D3606">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CE1652">
              <w:rPr>
                <w:rFonts w:asciiTheme="majorHAnsi" w:hAnsiTheme="majorHAnsi" w:cstheme="majorHAnsi"/>
                <w:color w:val="000000"/>
              </w:rPr>
              <w:t>Coefficient</w:t>
            </w:r>
            <w:r w:rsidR="00594CAB">
              <w:rPr>
                <w:rFonts w:asciiTheme="majorHAnsi" w:hAnsiTheme="majorHAnsi" w:cstheme="majorHAnsi"/>
                <w:color w:val="000000"/>
              </w:rPr>
              <w:t xml:space="preserve"> </w:t>
            </w:r>
            <w:r w:rsidRPr="00CE1652">
              <w:rPr>
                <w:rFonts w:asciiTheme="majorHAnsi" w:hAnsiTheme="majorHAnsi" w:cstheme="majorHAnsi"/>
                <w:color w:val="000000"/>
              </w:rPr>
              <w:t xml:space="preserve">du </w:t>
            </w:r>
            <w:r>
              <w:rPr>
                <w:rFonts w:asciiTheme="majorHAnsi" w:hAnsiTheme="majorHAnsi" w:cstheme="majorHAnsi"/>
                <w:color w:val="000000"/>
              </w:rPr>
              <w:t>test</w:t>
            </w:r>
            <w:r>
              <w:t xml:space="preserve"> </w:t>
            </w:r>
            <w:r w:rsidRPr="00CE1652">
              <w:rPr>
                <w:rFonts w:asciiTheme="majorHAnsi" w:hAnsiTheme="majorHAnsi" w:cstheme="majorHAnsi"/>
                <w:color w:val="000000"/>
              </w:rPr>
              <w:t>pour un module</w:t>
            </w:r>
          </w:p>
        </w:tc>
        <w:tc>
          <w:tcPr>
            <w:cnfStyle w:val="000010000000" w:firstRow="0" w:lastRow="0" w:firstColumn="0" w:lastColumn="0" w:oddVBand="1" w:evenVBand="0" w:oddHBand="0" w:evenHBand="0" w:firstRowFirstColumn="0" w:firstRowLastColumn="0" w:lastRowFirstColumn="0" w:lastRowLastColumn="0"/>
            <w:tcW w:w="1560" w:type="pct"/>
          </w:tcPr>
          <w:p w14:paraId="7A0A1C31" w14:textId="11E56E15" w:rsidR="003D3606" w:rsidRPr="00390BBB" w:rsidRDefault="00DF3BC6"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COEF</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Pr>
                <w:rFonts w:ascii="FreeMono" w:hAnsi="FreeMono" w:cs="FreeMono"/>
                <w:color w:val="00206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70E870E5" w14:textId="1155CAA1" w:rsidR="003D3606" w:rsidRPr="00390BBB" w:rsidRDefault="00DF3BC6" w:rsidP="003D3606">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43A9A">
              <w:rPr>
                <w:rFonts w:asciiTheme="majorHAnsi" w:hAnsiTheme="majorHAnsi" w:cstheme="majorHAnsi"/>
                <w:color w:val="000000"/>
              </w:rPr>
              <w:t>[</w:t>
            </w:r>
            <w:r>
              <w:rPr>
                <w:rFonts w:ascii="FreeMono" w:hAnsi="FreeMono" w:cs="FreeMono"/>
                <w:color w:val="002060"/>
              </w:rPr>
              <w:t>0</w:t>
            </w:r>
            <w:r w:rsidRPr="00A43A9A">
              <w:rPr>
                <w:rFonts w:asciiTheme="majorHAnsi" w:hAnsiTheme="majorHAnsi" w:cstheme="majorHAnsi"/>
                <w:color w:val="000000"/>
              </w:rPr>
              <w:t>..</w:t>
            </w:r>
            <w:r>
              <w:rPr>
                <w:rFonts w:ascii="FreeMono" w:hAnsi="FreeMono" w:cs="FreeMono"/>
                <w:color w:val="002060"/>
              </w:rPr>
              <w:t>10</w:t>
            </w:r>
            <w:r w:rsidRPr="00DF3BC6">
              <w:rPr>
                <w:rFonts w:ascii="FreeMono" w:hAnsi="FreeMono" w:cs="FreeMono"/>
                <w:color w:val="002060"/>
              </w:rPr>
              <w:t>0</w:t>
            </w:r>
            <w:r w:rsidRPr="00A43A9A">
              <w:rPr>
                <w:rFonts w:asciiTheme="majorHAnsi" w:hAnsiTheme="majorHAnsi" w:cstheme="majorHAnsi"/>
                <w:color w:val="000000"/>
              </w:rPr>
              <w:t>]</w:t>
            </w:r>
          </w:p>
        </w:tc>
      </w:tr>
      <w:tr w:rsidR="00D7032B" w14:paraId="61AA7342"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6B432C53" w14:textId="0BF71AE1"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resp</w:t>
            </w:r>
          </w:p>
        </w:tc>
        <w:tc>
          <w:tcPr>
            <w:tcW w:w="1649" w:type="pct"/>
          </w:tcPr>
          <w:p w14:paraId="0B085402" w14:textId="526B7291" w:rsidR="003D3606" w:rsidRPr="00BA42C5" w:rsidRDefault="00972EF7" w:rsidP="003D3606">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E31C02">
              <w:rPr>
                <w:rFonts w:asciiTheme="majorHAnsi" w:hAnsiTheme="majorHAnsi" w:cstheme="majorHAnsi"/>
                <w:color w:val="000000"/>
              </w:rPr>
              <w:t>Num</w:t>
            </w:r>
            <w:r w:rsidRPr="00E31C02">
              <w:rPr>
                <w:rFonts w:asciiTheme="majorHAnsi" w:hAnsiTheme="majorHAnsi" w:cstheme="majorHAnsi" w:hint="eastAsia"/>
                <w:color w:val="000000"/>
              </w:rPr>
              <w:t>é</w:t>
            </w:r>
            <w:r w:rsidRPr="00E31C02">
              <w:rPr>
                <w:rFonts w:asciiTheme="majorHAnsi" w:hAnsiTheme="majorHAnsi" w:cstheme="majorHAnsi"/>
                <w:color w:val="000000"/>
              </w:rPr>
              <w:t>ro d'un professeur</w:t>
            </w:r>
            <w:r>
              <w:rPr>
                <w:rFonts w:asciiTheme="majorHAnsi" w:hAnsiTheme="majorHAnsi" w:cstheme="majorHAnsi"/>
                <w:color w:val="000000"/>
              </w:rPr>
              <w:t xml:space="preserve"> </w:t>
            </w:r>
            <w:r>
              <w:rPr>
                <w:rFonts w:asciiTheme="majorHAnsi" w:hAnsiTheme="majorHAnsi" w:cstheme="majorHAnsi"/>
                <w:color w:val="000000"/>
              </w:rPr>
              <w:lastRenderedPageBreak/>
              <w:t>responsable d’une matière</w:t>
            </w:r>
          </w:p>
        </w:tc>
        <w:tc>
          <w:tcPr>
            <w:cnfStyle w:val="000010000000" w:firstRow="0" w:lastRow="0" w:firstColumn="0" w:lastColumn="0" w:oddVBand="1" w:evenVBand="0" w:oddHBand="0" w:evenHBand="0" w:firstRowFirstColumn="0" w:firstRowLastColumn="0" w:lastRowFirstColumn="0" w:lastRowLastColumn="0"/>
            <w:tcW w:w="1560" w:type="pct"/>
          </w:tcPr>
          <w:p w14:paraId="598B7AE9" w14:textId="1F419847" w:rsidR="003D3606" w:rsidRPr="00390BBB" w:rsidRDefault="00DF3BC6" w:rsidP="003D3606">
            <w:pPr>
              <w:spacing w:line="240" w:lineRule="atLeast"/>
              <w:ind w:right="-15"/>
              <w:rPr>
                <w:rStyle w:val="Accentuation"/>
                <w:rFonts w:cs="Times New Roman"/>
                <w:color w:val="0070C0"/>
              </w:rPr>
            </w:pPr>
            <w:r w:rsidRPr="00390BBB">
              <w:rPr>
                <w:rStyle w:val="Accentuation"/>
                <w:rFonts w:cs="Times New Roman"/>
                <w:color w:val="0070C0"/>
              </w:rPr>
              <w:lastRenderedPageBreak/>
              <w:t>D_</w:t>
            </w:r>
            <w:r>
              <w:rPr>
                <w:rStyle w:val="Accentuation"/>
                <w:rFonts w:cs="Times New Roman"/>
                <w:color w:val="0070C0"/>
              </w:rPr>
              <w:t>NUMPROF</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Pr>
                <w:rFonts w:ascii="FreeMono" w:hAnsi="FreeMono" w:cs="FreeMono"/>
                <w:color w:val="002060"/>
              </w:rPr>
              <w:t>3</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56F72099" w14:textId="77777777" w:rsidR="003D3606" w:rsidRPr="00390BBB" w:rsidRDefault="003D3606" w:rsidP="003D3606">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p>
        </w:tc>
      </w:tr>
      <w:tr w:rsidR="00D7032B" w14:paraId="3E38604B"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64A54B8C" w14:textId="21CED5CC" w:rsidR="003D3606" w:rsidRPr="00A16F19" w:rsidRDefault="003D3606" w:rsidP="003D3606">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codePere</w:t>
            </w:r>
          </w:p>
        </w:tc>
        <w:tc>
          <w:tcPr>
            <w:tcW w:w="1649" w:type="pct"/>
          </w:tcPr>
          <w:p w14:paraId="34502934" w14:textId="49902D51" w:rsidR="003D3606" w:rsidRPr="00BA42C5" w:rsidRDefault="00EC08D1" w:rsidP="003D3606">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EC08D1">
              <w:rPr>
                <w:rFonts w:asciiTheme="majorHAnsi" w:hAnsiTheme="majorHAnsi" w:cstheme="majorHAnsi"/>
                <w:color w:val="000000"/>
              </w:rPr>
              <w:t>Code du module p</w:t>
            </w:r>
            <w:r w:rsidRPr="00EC08D1">
              <w:rPr>
                <w:rFonts w:asciiTheme="majorHAnsi" w:hAnsiTheme="majorHAnsi" w:cstheme="majorHAnsi" w:hint="eastAsia"/>
                <w:color w:val="000000"/>
              </w:rPr>
              <w:t>è</w:t>
            </w:r>
            <w:r w:rsidRPr="00EC08D1">
              <w:rPr>
                <w:rFonts w:asciiTheme="majorHAnsi" w:hAnsiTheme="majorHAnsi" w:cstheme="majorHAnsi"/>
                <w:color w:val="000000"/>
              </w:rPr>
              <w:t>re d</w:t>
            </w:r>
            <w:r>
              <w:rPr>
                <w:rFonts w:asciiTheme="majorHAnsi" w:hAnsiTheme="majorHAnsi" w:cstheme="majorHAnsi"/>
                <w:color w:val="000000"/>
              </w:rPr>
              <w:t>’un module</w:t>
            </w:r>
          </w:p>
        </w:tc>
        <w:tc>
          <w:tcPr>
            <w:cnfStyle w:val="000010000000" w:firstRow="0" w:lastRow="0" w:firstColumn="0" w:lastColumn="0" w:oddVBand="1" w:evenVBand="0" w:oddHBand="0" w:evenHBand="0" w:firstRowFirstColumn="0" w:firstRowLastColumn="0" w:lastRowFirstColumn="0" w:lastRowLastColumn="0"/>
            <w:tcW w:w="1560" w:type="pct"/>
          </w:tcPr>
          <w:p w14:paraId="02498696" w14:textId="06D0A4B4" w:rsidR="003D3606" w:rsidRPr="00390BBB" w:rsidRDefault="00A43A9A" w:rsidP="003D3606">
            <w:pPr>
              <w:spacing w:line="240" w:lineRule="atLeast"/>
              <w:ind w:right="-15"/>
              <w:rPr>
                <w:rStyle w:val="Accentuation"/>
                <w:rFonts w:cs="Times New Roman"/>
                <w:color w:val="0070C0"/>
              </w:rPr>
            </w:pPr>
            <w:r w:rsidRPr="00390BBB">
              <w:rPr>
                <w:rStyle w:val="Accentuation"/>
                <w:rFonts w:cs="Times New Roman"/>
                <w:color w:val="0070C0"/>
              </w:rPr>
              <w:t>D_</w:t>
            </w:r>
            <w:r>
              <w:rPr>
                <w:rStyle w:val="Accentuation"/>
                <w:rFonts w:cs="Times New Roman"/>
                <w:color w:val="0070C0"/>
              </w:rPr>
              <w:t>CODE</w:t>
            </w:r>
            <w:r w:rsidRPr="00390BBB">
              <w:rPr>
                <w:rFonts w:asciiTheme="majorHAnsi" w:hAnsiTheme="majorHAnsi" w:cstheme="majorHAnsi"/>
                <w:color w:val="000000"/>
              </w:rPr>
              <w:t xml:space="preserve"> : </w:t>
            </w:r>
            <w:r w:rsidRPr="00390BBB">
              <w:rPr>
                <w:rFonts w:ascii="FreeMono" w:hAnsi="FreeMono" w:cs="FreeMono"/>
                <w:color w:val="0070C0"/>
              </w:rPr>
              <w:t>VARCHAR2</w:t>
            </w:r>
            <w:r w:rsidRPr="00390BBB">
              <w:rPr>
                <w:rFonts w:ascii="FreeMono" w:hAnsi="FreeMono" w:cs="FreeMono"/>
                <w:color w:val="000000"/>
              </w:rPr>
              <w:t>(</w:t>
            </w:r>
            <w:r>
              <w:rPr>
                <w:rFonts w:ascii="FreeMono" w:hAnsi="FreeMono" w:cs="FreeMono"/>
                <w:color w:val="002060"/>
              </w:rPr>
              <w:t>7</w:t>
            </w:r>
            <w:r w:rsidRPr="00390BBB">
              <w:rPr>
                <w:rFonts w:ascii="FreeMono" w:hAnsi="FreeMono" w:cs="FreeMono"/>
                <w:color w:val="000000"/>
              </w:rPr>
              <w:t>)</w:t>
            </w:r>
          </w:p>
        </w:tc>
        <w:tc>
          <w:tcPr>
            <w:tcW w:w="1011" w:type="pct"/>
          </w:tcPr>
          <w:p w14:paraId="59BCE209" w14:textId="771AB3A6" w:rsidR="003D3606" w:rsidRPr="00390BBB" w:rsidRDefault="003D3606" w:rsidP="003D3606">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p>
        </w:tc>
      </w:tr>
      <w:tr w:rsidR="00D7032B" w14:paraId="5287902A" w14:textId="77777777" w:rsidTr="00D70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9" w:type="pct"/>
          </w:tcPr>
          <w:p w14:paraId="70B6C986" w14:textId="70BA5D8C" w:rsidR="006A1A08" w:rsidRPr="00A16F19" w:rsidRDefault="006A1A08" w:rsidP="006A1A08">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moyCC</w:t>
            </w:r>
          </w:p>
        </w:tc>
        <w:tc>
          <w:tcPr>
            <w:tcW w:w="1649" w:type="pct"/>
          </w:tcPr>
          <w:p w14:paraId="2F5DFD7C" w14:textId="13AAAB56" w:rsidR="006A1A08" w:rsidRPr="00390BBB" w:rsidRDefault="006A1A08" w:rsidP="006A1A08">
            <w:pPr>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6A1A08">
              <w:rPr>
                <w:rFonts w:asciiTheme="majorHAnsi" w:hAnsiTheme="majorHAnsi" w:cstheme="majorHAnsi"/>
                <w:color w:val="000000"/>
              </w:rPr>
              <w:t>Moyenne de contr</w:t>
            </w:r>
            <w:r w:rsidRPr="006A1A08">
              <w:rPr>
                <w:rFonts w:asciiTheme="majorHAnsi" w:hAnsiTheme="majorHAnsi" w:cstheme="majorHAnsi" w:hint="eastAsia"/>
                <w:color w:val="000000"/>
              </w:rPr>
              <w:t>ô</w:t>
            </w:r>
            <w:r w:rsidRPr="006A1A08">
              <w:rPr>
                <w:rFonts w:asciiTheme="majorHAnsi" w:hAnsiTheme="majorHAnsi" w:cstheme="majorHAnsi"/>
                <w:color w:val="000000"/>
              </w:rPr>
              <w:t>le continu</w:t>
            </w:r>
            <w:r w:rsidR="007A4E6E">
              <w:rPr>
                <w:rFonts w:asciiTheme="majorHAnsi" w:hAnsiTheme="majorHAnsi" w:cstheme="majorHAnsi"/>
                <w:color w:val="000000"/>
              </w:rPr>
              <w:t xml:space="preserve"> d’un étudiant dans un module</w:t>
            </w:r>
          </w:p>
        </w:tc>
        <w:tc>
          <w:tcPr>
            <w:cnfStyle w:val="000010000000" w:firstRow="0" w:lastRow="0" w:firstColumn="0" w:lastColumn="0" w:oddVBand="1" w:evenVBand="0" w:oddHBand="0" w:evenHBand="0" w:firstRowFirstColumn="0" w:firstRowLastColumn="0" w:lastRowFirstColumn="0" w:lastRowLastColumn="0"/>
            <w:tcW w:w="1560" w:type="pct"/>
          </w:tcPr>
          <w:p w14:paraId="43D255CA" w14:textId="680EA07D" w:rsidR="006A1A08" w:rsidRPr="00390BBB" w:rsidRDefault="006A1A08" w:rsidP="006A1A08">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NOTE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Pr="0062198F">
              <w:rPr>
                <w:rFonts w:ascii="FreeMono" w:hAnsi="FreeMono" w:cs="FreeMono"/>
                <w:color w:val="002060"/>
              </w:rPr>
              <w:t>2</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7731F4C1" w14:textId="78ECECD2" w:rsidR="006A1A08" w:rsidRPr="00390BBB" w:rsidRDefault="00DF3BC6" w:rsidP="006A1A08">
            <w:pPr>
              <w:snapToGrid w:val="0"/>
              <w:spacing w:line="240" w:lineRule="atLeast"/>
              <w:ind w:right="-15"/>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43A9A">
              <w:rPr>
                <w:rFonts w:asciiTheme="majorHAnsi" w:hAnsiTheme="majorHAnsi" w:cstheme="majorHAnsi"/>
                <w:color w:val="000000"/>
              </w:rPr>
              <w:t>[</w:t>
            </w:r>
            <w:r>
              <w:rPr>
                <w:rFonts w:ascii="FreeMono" w:hAnsi="FreeMono" w:cs="FreeMono"/>
                <w:color w:val="002060"/>
              </w:rPr>
              <w:t>0</w:t>
            </w:r>
            <w:r w:rsidRPr="00A43A9A">
              <w:rPr>
                <w:rFonts w:asciiTheme="majorHAnsi" w:hAnsiTheme="majorHAnsi" w:cstheme="majorHAnsi"/>
                <w:color w:val="000000"/>
              </w:rPr>
              <w:t>..</w:t>
            </w:r>
            <w:r w:rsidRPr="00DF3BC6">
              <w:rPr>
                <w:rFonts w:ascii="FreeMono" w:hAnsi="FreeMono" w:cs="FreeMono"/>
                <w:color w:val="002060"/>
              </w:rPr>
              <w:t>20</w:t>
            </w:r>
            <w:r w:rsidRPr="00A43A9A">
              <w:rPr>
                <w:rFonts w:asciiTheme="majorHAnsi" w:hAnsiTheme="majorHAnsi" w:cstheme="majorHAnsi"/>
                <w:color w:val="000000"/>
              </w:rPr>
              <w:t>]</w:t>
            </w:r>
          </w:p>
        </w:tc>
      </w:tr>
      <w:tr w:rsidR="00D7032B" w14:paraId="6B76FDDB" w14:textId="77777777" w:rsidTr="00D7032B">
        <w:tc>
          <w:tcPr>
            <w:cnfStyle w:val="000010000000" w:firstRow="0" w:lastRow="0" w:firstColumn="0" w:lastColumn="0" w:oddVBand="1" w:evenVBand="0" w:oddHBand="0" w:evenHBand="0" w:firstRowFirstColumn="0" w:firstRowLastColumn="0" w:lastRowFirstColumn="0" w:lastRowLastColumn="0"/>
            <w:tcW w:w="779" w:type="pct"/>
          </w:tcPr>
          <w:p w14:paraId="46FBCFBF" w14:textId="5016D786" w:rsidR="006A1A08" w:rsidRPr="00A16F19" w:rsidRDefault="006A1A08" w:rsidP="006A1A08">
            <w:pPr>
              <w:spacing w:line="240" w:lineRule="atLeast"/>
              <w:ind w:right="-15"/>
              <w:rPr>
                <w:rFonts w:ascii="FreeMono" w:hAnsi="FreeMono" w:cs="FreeMono"/>
                <w:color w:val="08674D" w:themeColor="accent4" w:themeShade="80"/>
              </w:rPr>
            </w:pPr>
            <w:r w:rsidRPr="00A16F19">
              <w:rPr>
                <w:rFonts w:ascii="FreeMono" w:hAnsi="FreeMono" w:cs="FreeMono"/>
                <w:color w:val="08674D" w:themeColor="accent4" w:themeShade="80"/>
              </w:rPr>
              <w:t>moyTest</w:t>
            </w:r>
          </w:p>
        </w:tc>
        <w:tc>
          <w:tcPr>
            <w:tcW w:w="1649" w:type="pct"/>
          </w:tcPr>
          <w:p w14:paraId="455DBFDB" w14:textId="6925BA37" w:rsidR="006A1A08" w:rsidRPr="00390BBB" w:rsidRDefault="006A1A08" w:rsidP="006A1A08">
            <w:pPr>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6A1A08">
              <w:rPr>
                <w:rFonts w:asciiTheme="majorHAnsi" w:hAnsiTheme="majorHAnsi" w:cstheme="majorHAnsi"/>
                <w:color w:val="000000"/>
              </w:rPr>
              <w:t>Moyenne de test</w:t>
            </w:r>
            <w:r w:rsidR="007A4E6E">
              <w:rPr>
                <w:rFonts w:asciiTheme="majorHAnsi" w:hAnsiTheme="majorHAnsi" w:cstheme="majorHAnsi"/>
                <w:color w:val="000000"/>
              </w:rPr>
              <w:t xml:space="preserve"> d’un étudiant dans un module</w:t>
            </w:r>
          </w:p>
        </w:tc>
        <w:tc>
          <w:tcPr>
            <w:cnfStyle w:val="000010000000" w:firstRow="0" w:lastRow="0" w:firstColumn="0" w:lastColumn="0" w:oddVBand="1" w:evenVBand="0" w:oddHBand="0" w:evenHBand="0" w:firstRowFirstColumn="0" w:firstRowLastColumn="0" w:lastRowFirstColumn="0" w:lastRowLastColumn="0"/>
            <w:tcW w:w="1560" w:type="pct"/>
          </w:tcPr>
          <w:p w14:paraId="38961CDC" w14:textId="2B19E5B6" w:rsidR="006A1A08" w:rsidRPr="00390BBB" w:rsidRDefault="006A1A08" w:rsidP="006A1A08">
            <w:pPr>
              <w:spacing w:line="240" w:lineRule="atLeast"/>
              <w:ind w:right="-15"/>
              <w:rPr>
                <w:rFonts w:asciiTheme="majorHAnsi" w:hAnsiTheme="majorHAnsi" w:cstheme="majorHAnsi"/>
                <w:color w:val="000000"/>
              </w:rPr>
            </w:pPr>
            <w:r w:rsidRPr="00390BBB">
              <w:rPr>
                <w:rStyle w:val="Accentuation"/>
                <w:rFonts w:cs="Times New Roman"/>
                <w:color w:val="0070C0"/>
              </w:rPr>
              <w:t>D_</w:t>
            </w:r>
            <w:r>
              <w:rPr>
                <w:rStyle w:val="Accentuation"/>
                <w:rFonts w:cs="Times New Roman"/>
                <w:color w:val="0070C0"/>
              </w:rPr>
              <w:t>NOTE</w:t>
            </w:r>
            <w:r w:rsidRPr="00390BBB">
              <w:rPr>
                <w:rFonts w:asciiTheme="majorHAnsi" w:hAnsiTheme="majorHAnsi" w:cstheme="majorHAnsi"/>
                <w:color w:val="000000"/>
              </w:rPr>
              <w:t xml:space="preserve"> : </w:t>
            </w:r>
            <w:r w:rsidRPr="00390BBB">
              <w:rPr>
                <w:rFonts w:ascii="FreeMono" w:hAnsi="FreeMono" w:cs="FreeMono"/>
                <w:color w:val="0070C0"/>
              </w:rPr>
              <w:t>NUMBER</w:t>
            </w:r>
            <w:r w:rsidRPr="00390BBB">
              <w:rPr>
                <w:rFonts w:ascii="FreeMono" w:hAnsi="FreeMono" w:cs="FreeMono"/>
                <w:color w:val="000000"/>
              </w:rPr>
              <w:t>(</w:t>
            </w:r>
            <w:r w:rsidRPr="0062198F">
              <w:rPr>
                <w:rFonts w:ascii="FreeMono" w:hAnsi="FreeMono" w:cs="FreeMono"/>
                <w:color w:val="002060"/>
              </w:rPr>
              <w:t>2</w:t>
            </w:r>
            <w:r w:rsidRPr="00390BBB">
              <w:rPr>
                <w:rFonts w:ascii="FreeMono" w:hAnsi="FreeMono" w:cs="FreeMono"/>
                <w:color w:val="000000"/>
              </w:rPr>
              <w:t>,</w:t>
            </w:r>
            <w:r w:rsidRPr="0062198F">
              <w:rPr>
                <w:rFonts w:ascii="FreeMono" w:hAnsi="FreeMono" w:cs="FreeMono"/>
                <w:color w:val="002060"/>
              </w:rPr>
              <w:t>0</w:t>
            </w:r>
            <w:r w:rsidRPr="00390BBB">
              <w:rPr>
                <w:rFonts w:ascii="FreeMono" w:hAnsi="FreeMono" w:cs="FreeMono"/>
                <w:color w:val="000000"/>
              </w:rPr>
              <w:t>)</w:t>
            </w:r>
          </w:p>
        </w:tc>
        <w:tc>
          <w:tcPr>
            <w:tcW w:w="1011" w:type="pct"/>
          </w:tcPr>
          <w:p w14:paraId="71DDF7C4" w14:textId="430E974A" w:rsidR="006A1A08" w:rsidRPr="00390BBB" w:rsidRDefault="00DF3BC6" w:rsidP="006A1A08">
            <w:pPr>
              <w:snapToGrid w:val="0"/>
              <w:spacing w:line="240" w:lineRule="atLeast"/>
              <w:ind w:right="-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43A9A">
              <w:rPr>
                <w:rFonts w:asciiTheme="majorHAnsi" w:hAnsiTheme="majorHAnsi" w:cstheme="majorHAnsi"/>
                <w:color w:val="000000"/>
              </w:rPr>
              <w:t>[</w:t>
            </w:r>
            <w:r>
              <w:rPr>
                <w:rFonts w:ascii="FreeMono" w:hAnsi="FreeMono" w:cs="FreeMono"/>
                <w:color w:val="002060"/>
              </w:rPr>
              <w:t>0</w:t>
            </w:r>
            <w:r w:rsidRPr="00A43A9A">
              <w:rPr>
                <w:rFonts w:asciiTheme="majorHAnsi" w:hAnsiTheme="majorHAnsi" w:cstheme="majorHAnsi"/>
                <w:color w:val="000000"/>
              </w:rPr>
              <w:t>..</w:t>
            </w:r>
            <w:r w:rsidRPr="00DF3BC6">
              <w:rPr>
                <w:rFonts w:ascii="FreeMono" w:hAnsi="FreeMono" w:cs="FreeMono"/>
                <w:color w:val="002060"/>
              </w:rPr>
              <w:t>20</w:t>
            </w:r>
            <w:r w:rsidRPr="00A43A9A">
              <w:rPr>
                <w:rFonts w:asciiTheme="majorHAnsi" w:hAnsiTheme="majorHAnsi" w:cstheme="majorHAnsi"/>
                <w:color w:val="000000"/>
              </w:rPr>
              <w:t>]</w:t>
            </w:r>
          </w:p>
        </w:tc>
      </w:tr>
    </w:tbl>
    <w:p w14:paraId="77376747" w14:textId="77777777" w:rsidR="00CD2535" w:rsidRDefault="00CD2535" w:rsidP="00CD2535">
      <w:pPr>
        <w:pStyle w:val="Sous-titre"/>
      </w:pPr>
      <w:r>
        <w:t>Remarques</w:t>
      </w:r>
    </w:p>
    <w:p w14:paraId="1B2B626B" w14:textId="742692CD" w:rsidR="00F9534B" w:rsidRDefault="00531DB3" w:rsidP="00531DB3">
      <w:pPr>
        <w:jc w:val="both"/>
      </w:pPr>
      <w:r>
        <w:t xml:space="preserve">Les modules forment une hiérarchie entre eux. </w:t>
      </w:r>
      <w:r w:rsidR="00A82A07">
        <w:t>Q</w:t>
      </w:r>
      <w:r w:rsidR="00A82A07" w:rsidRPr="008656C1">
        <w:t>uel que soit leur niveau dans la hi</w:t>
      </w:r>
      <w:r w:rsidR="00A82A07" w:rsidRPr="008656C1">
        <w:rPr>
          <w:rFonts w:hint="eastAsia"/>
        </w:rPr>
        <w:t>é</w:t>
      </w:r>
      <w:r w:rsidR="00A82A07" w:rsidRPr="008656C1">
        <w:t xml:space="preserve">rarchie, </w:t>
      </w:r>
      <w:r w:rsidR="00A82A07">
        <w:t xml:space="preserve">tous les modules possèdent </w:t>
      </w:r>
      <w:r w:rsidR="00A82A07" w:rsidRPr="008656C1">
        <w:t>les m</w:t>
      </w:r>
      <w:r w:rsidR="00A82A07" w:rsidRPr="008656C1">
        <w:rPr>
          <w:rFonts w:hint="eastAsia"/>
        </w:rPr>
        <w:t>ê</w:t>
      </w:r>
      <w:r w:rsidR="00A82A07" w:rsidRPr="008656C1">
        <w:t>mes attributs</w:t>
      </w:r>
      <w:r w:rsidR="00A82A07">
        <w:t xml:space="preserve">. </w:t>
      </w:r>
      <w:r>
        <w:t>La racine de l’arbre ainsi formé</w:t>
      </w:r>
      <w:r w:rsidR="00A82A07">
        <w:t xml:space="preserve"> par cette hiérarchie</w:t>
      </w:r>
      <w:r>
        <w:t xml:space="preserve"> est le programme pédagogique national de formation en informatique. Il se d</w:t>
      </w:r>
      <w:r>
        <w:rPr>
          <w:rFonts w:hint="eastAsia"/>
        </w:rPr>
        <w:t>é</w:t>
      </w:r>
      <w:r>
        <w:t xml:space="preserve">compose en </w:t>
      </w:r>
      <w:r w:rsidR="00896B62">
        <w:t xml:space="preserve">véritables </w:t>
      </w:r>
      <w:r>
        <w:t>modules, eux-mêmes se d</w:t>
      </w:r>
      <w:r>
        <w:rPr>
          <w:rFonts w:hint="eastAsia"/>
        </w:rPr>
        <w:t>é</w:t>
      </w:r>
      <w:r>
        <w:t>composant en sous-modules et ainsi de suite jusqu’au</w:t>
      </w:r>
      <w:r w:rsidR="00E64CE3">
        <w:t>x</w:t>
      </w:r>
      <w:r>
        <w:t xml:space="preserve"> feuilles qui correspondent aux mati</w:t>
      </w:r>
      <w:r>
        <w:rPr>
          <w:rFonts w:hint="eastAsia"/>
        </w:rPr>
        <w:t>è</w:t>
      </w:r>
      <w:r>
        <w:t>res</w:t>
      </w:r>
      <w:r w:rsidR="005B6105">
        <w:t>. Les matières sont les seuls modules</w:t>
      </w:r>
      <w:r>
        <w:t xml:space="preserve"> </w:t>
      </w:r>
      <w:r w:rsidR="0005526A">
        <w:t xml:space="preserve">pouvant être enseignés et </w:t>
      </w:r>
      <w:r w:rsidR="009775B0">
        <w:t>susceptibles de</w:t>
      </w:r>
      <w:r w:rsidR="0005526A">
        <w:t xml:space="preserve"> recevoir </w:t>
      </w:r>
      <w:r w:rsidR="00FE519D">
        <w:t>des notes</w:t>
      </w:r>
      <w:r>
        <w:t>.</w:t>
      </w:r>
      <w:r w:rsidR="00F41660">
        <w:t xml:space="preserve"> </w:t>
      </w:r>
      <w:r w:rsidR="001E6FB4">
        <w:t xml:space="preserve">Certains modules sont </w:t>
      </w:r>
      <w:r w:rsidR="001D33F0">
        <w:t>associé</w:t>
      </w:r>
      <w:r w:rsidR="00732936">
        <w:t>s</w:t>
      </w:r>
      <w:r w:rsidR="001D33F0">
        <w:t xml:space="preserve"> à une</w:t>
      </w:r>
      <w:r w:rsidR="001E6FB4">
        <w:t xml:space="preserve"> discipline.</w:t>
      </w:r>
    </w:p>
    <w:p w14:paraId="1947E480" w14:textId="77777777" w:rsidR="00531DB3" w:rsidRDefault="00531DB3" w:rsidP="0031198E"/>
    <w:p w14:paraId="6F3D38A3" w14:textId="382DCB38" w:rsidR="0031198E" w:rsidRDefault="0094495C" w:rsidP="001E6FB4">
      <w:pPr>
        <w:jc w:val="both"/>
      </w:pPr>
      <w:r>
        <w:t xml:space="preserve">Voici la hiérarchie des modules de l’extension </w:t>
      </w:r>
      <w:r w:rsidR="00B22509">
        <w:t>de la base de données exemple représentée sous forme d’arborescence</w:t>
      </w:r>
      <w:r w:rsidR="00310B19">
        <w:t xml:space="preserve"> des codes</w:t>
      </w:r>
      <w:r w:rsidR="00B22509">
        <w:t> :</w:t>
      </w:r>
    </w:p>
    <w:p w14:paraId="3778A7CE" w14:textId="77777777" w:rsidR="00D41AE8" w:rsidRDefault="00310B19" w:rsidP="00D41AE8">
      <w:pPr>
        <w:keepNext/>
        <w:jc w:val="both"/>
      </w:pPr>
      <w:r>
        <w:rPr>
          <w:noProof/>
        </w:rPr>
        <w:drawing>
          <wp:inline distT="0" distB="0" distL="0" distR="0" wp14:anchorId="2F02B5A1" wp14:editId="4DFBCE52">
            <wp:extent cx="6118988" cy="3200400"/>
            <wp:effectExtent l="76200" t="0" r="91440" b="0"/>
            <wp:docPr id="1806982914"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90A385F" w14:textId="5CEC01A5" w:rsidR="007B15CC" w:rsidRDefault="00D41AE8" w:rsidP="00D41AE8">
      <w:pPr>
        <w:pStyle w:val="Lgende"/>
      </w:pPr>
      <w:r>
        <w:t xml:space="preserve">Figure </w:t>
      </w:r>
      <w:fldSimple w:instr=" SEQ Figure \* ARABIC ">
        <w:r w:rsidR="007A72BB">
          <w:rPr>
            <w:noProof/>
          </w:rPr>
          <w:t>1</w:t>
        </w:r>
      </w:fldSimple>
      <w:r>
        <w:t xml:space="preserve"> – Hiérarchie des modules</w:t>
      </w:r>
    </w:p>
    <w:p w14:paraId="5651D097" w14:textId="77777777" w:rsidR="002A5F8A" w:rsidRDefault="002A5F8A" w:rsidP="00A7241B">
      <w:pPr>
        <w:jc w:val="both"/>
      </w:pPr>
    </w:p>
    <w:p w14:paraId="690AE298" w14:textId="14AAAB04" w:rsidR="00A7241B" w:rsidRDefault="00A7241B" w:rsidP="00A7241B">
      <w:pPr>
        <w:jc w:val="both"/>
      </w:pPr>
      <w:r>
        <w:t>Les coefficients de contrôle continue et de test d’un module sont des pourcentages</w:t>
      </w:r>
      <w:r w:rsidR="0021181B">
        <w:t xml:space="preserve">. Ils </w:t>
      </w:r>
      <w:r>
        <w:t>peuvent ne pas être renseignés</w:t>
      </w:r>
      <w:r w:rsidR="0011721C">
        <w:t xml:space="preserve">. Si un </w:t>
      </w:r>
      <w:r w:rsidR="008D1671">
        <w:t xml:space="preserve">des deux </w:t>
      </w:r>
      <w:r w:rsidR="0011721C">
        <w:t>coefficient</w:t>
      </w:r>
      <w:r w:rsidR="008D1671">
        <w:t>s</w:t>
      </w:r>
      <w:r w:rsidR="0011721C">
        <w:t xml:space="preserve"> n’est pas renseigné, l’autre ne doit pas l’être non plus</w:t>
      </w:r>
      <w:r>
        <w:t>. Leur somme pour un même module est donc soit de 0, soit de 100.</w:t>
      </w:r>
    </w:p>
    <w:p w14:paraId="67A6EDDE" w14:textId="77777777" w:rsidR="00B4605B" w:rsidRDefault="00B4605B" w:rsidP="00A7241B">
      <w:pPr>
        <w:jc w:val="both"/>
      </w:pPr>
    </w:p>
    <w:p w14:paraId="4A73AD7F" w14:textId="58BD5365" w:rsidR="00B4605B" w:rsidRPr="00B4605B" w:rsidRDefault="001C375A" w:rsidP="00A7241B">
      <w:pPr>
        <w:jc w:val="both"/>
      </w:pPr>
      <w:r w:rsidRPr="001C375A">
        <w:t>Nous consid</w:t>
      </w:r>
      <w:r w:rsidRPr="001C375A">
        <w:rPr>
          <w:rFonts w:hint="eastAsia"/>
        </w:rPr>
        <w:t>é</w:t>
      </w:r>
      <w:r w:rsidRPr="001C375A">
        <w:t>rons qu'il n'y a pas deux personnes homonymes ayant le m</w:t>
      </w:r>
      <w:r w:rsidRPr="001C375A">
        <w:rPr>
          <w:rFonts w:hint="eastAsia"/>
        </w:rPr>
        <w:t>ê</w:t>
      </w:r>
      <w:r w:rsidRPr="001C375A">
        <w:t>me pr</w:t>
      </w:r>
      <w:r w:rsidRPr="001C375A">
        <w:rPr>
          <w:rFonts w:hint="eastAsia"/>
        </w:rPr>
        <w:t>é</w:t>
      </w:r>
      <w:r w:rsidRPr="001C375A">
        <w:t>nom et le m</w:t>
      </w:r>
      <w:r w:rsidRPr="001C375A">
        <w:rPr>
          <w:rFonts w:hint="eastAsia"/>
        </w:rPr>
        <w:t>ê</w:t>
      </w:r>
      <w:r w:rsidRPr="001C375A">
        <w:t>me nom.</w:t>
      </w:r>
    </w:p>
    <w:p w14:paraId="1F096905" w14:textId="77777777" w:rsidR="00CD2535" w:rsidRDefault="00CD2535" w:rsidP="00CD2535">
      <w:pPr>
        <w:pStyle w:val="Titre2"/>
      </w:pPr>
      <w:r>
        <w:t>MCD</w:t>
      </w:r>
    </w:p>
    <w:p w14:paraId="34A17FE5" w14:textId="1BD07A21" w:rsidR="00D7032B" w:rsidRDefault="00CD2535" w:rsidP="00C44F99">
      <w:r>
        <w:t>Voici le MCD correspondant :</w:t>
      </w:r>
    </w:p>
    <w:p w14:paraId="20D4A545" w14:textId="20DD2BDE" w:rsidR="00C44F99" w:rsidRDefault="00C44F99" w:rsidP="00CD2535">
      <w:pPr>
        <w:jc w:val="center"/>
      </w:pPr>
      <w:r>
        <w:rPr>
          <w:noProof/>
        </w:rPr>
        <w:lastRenderedPageBreak/>
        <w:drawing>
          <wp:inline distT="0" distB="0" distL="0" distR="0" wp14:anchorId="154E244E" wp14:editId="6C8A9705">
            <wp:extent cx="5719635" cy="3898753"/>
            <wp:effectExtent l="0" t="0" r="0" b="6985"/>
            <wp:docPr id="1163382910" name="Image 4"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82910" name="Image 4" descr="Une image contenant texte, diagramme, ligne, capture d’écran&#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614" cy="3904874"/>
                    </a:xfrm>
                    <a:prstGeom prst="rect">
                      <a:avLst/>
                    </a:prstGeom>
                    <a:noFill/>
                    <a:ln>
                      <a:noFill/>
                    </a:ln>
                  </pic:spPr>
                </pic:pic>
              </a:graphicData>
            </a:graphic>
          </wp:inline>
        </w:drawing>
      </w:r>
    </w:p>
    <w:p w14:paraId="7D12ED39" w14:textId="79B950C7" w:rsidR="00CD2535" w:rsidRPr="008C4CF8" w:rsidRDefault="00CD2535" w:rsidP="00D41AE8">
      <w:pPr>
        <w:pStyle w:val="Lgende"/>
      </w:pPr>
      <w:r>
        <w:t xml:space="preserve">Figure </w:t>
      </w:r>
      <w:fldSimple w:instr=" SEQ Figure \* ARABIC ">
        <w:r w:rsidR="007A72BB">
          <w:rPr>
            <w:noProof/>
          </w:rPr>
          <w:t>2</w:t>
        </w:r>
      </w:fldSimple>
      <w:r>
        <w:t xml:space="preserve"> – Modèle conceptuel des données (MCD)</w:t>
      </w:r>
    </w:p>
    <w:p w14:paraId="5A239EF6" w14:textId="77777777" w:rsidR="00CD2535" w:rsidRPr="000F13A9" w:rsidRDefault="00CD2535" w:rsidP="00CD2535"/>
    <w:p w14:paraId="23963BEE" w14:textId="77777777" w:rsidR="00CD2535" w:rsidRDefault="00CD2535" w:rsidP="00CD2535">
      <w:pPr>
        <w:pStyle w:val="Titre2"/>
      </w:pPr>
      <w:r w:rsidRPr="00750FF4">
        <w:t>Schéma</w:t>
      </w:r>
      <w:r>
        <w:t xml:space="preserve"> relationnel</w:t>
      </w:r>
    </w:p>
    <w:p w14:paraId="5585D6E7" w14:textId="538D91F6" w:rsidR="00CD2535" w:rsidRDefault="00CD2535" w:rsidP="00CD2535">
      <w:pPr>
        <w:jc w:val="both"/>
      </w:pPr>
      <w:r>
        <w:rPr>
          <w:bCs/>
        </w:rPr>
        <w:t>L</w:t>
      </w:r>
      <w:r w:rsidRPr="004062BF">
        <w:rPr>
          <w:bCs/>
        </w:rPr>
        <w:t xml:space="preserve">es clefs primaires </w:t>
      </w:r>
      <w:r>
        <w:rPr>
          <w:bCs/>
        </w:rPr>
        <w:t>sont</w:t>
      </w:r>
      <w:r w:rsidRPr="004062BF">
        <w:rPr>
          <w:bCs/>
        </w:rPr>
        <w:t xml:space="preserve"> </w:t>
      </w:r>
      <w:r w:rsidRPr="004062BF">
        <w:rPr>
          <w:rStyle w:val="Accentuation"/>
          <w:rFonts w:eastAsia="Times New Roman"/>
          <w:color w:val="08674D" w:themeColor="accent4" w:themeShade="80"/>
          <w:kern w:val="0"/>
          <w:u w:val="single"/>
        </w:rPr>
        <w:t>soulignées</w:t>
      </w:r>
      <w:r w:rsidRPr="004062BF">
        <w:rPr>
          <w:bCs/>
        </w:rPr>
        <w:t xml:space="preserve"> et les clefs étrangères en </w:t>
      </w:r>
      <w:r w:rsidRPr="004062BF">
        <w:rPr>
          <w:rStyle w:val="Accentuation"/>
          <w:rFonts w:eastAsia="Times New Roman"/>
          <w:i/>
          <w:color w:val="08674D" w:themeColor="accent4" w:themeShade="80"/>
          <w:kern w:val="0"/>
        </w:rPr>
        <w:t>italique</w:t>
      </w:r>
      <w:r>
        <w:rPr>
          <w:rStyle w:val="Accentuation"/>
          <w:rFonts w:eastAsia="Times New Roman"/>
          <w:i/>
          <w:color w:val="08674D" w:themeColor="accent4" w:themeShade="80"/>
          <w:kern w:val="0"/>
        </w:rPr>
        <w:t xml:space="preserve"> suivies d’un #</w:t>
      </w:r>
      <w:r>
        <w:t xml:space="preserve">. </w:t>
      </w:r>
    </w:p>
    <w:p w14:paraId="0A9233AA" w14:textId="77777777" w:rsidR="00CD2535" w:rsidRDefault="00CD2535" w:rsidP="00CD2535"/>
    <w:p w14:paraId="25D4A8C5" w14:textId="77777777" w:rsidR="00CD2535" w:rsidRDefault="00CD2535" w:rsidP="00CD2535">
      <w:r>
        <w:t>Le schéma relationnel de la base de données exemple est présenté ci-après :</w:t>
      </w:r>
    </w:p>
    <w:p w14:paraId="6A5B6741" w14:textId="77777777" w:rsidR="00CD2535" w:rsidRPr="00905236" w:rsidRDefault="00CD2535" w:rsidP="00CD2535"/>
    <w:p w14:paraId="4F9512B6" w14:textId="5F033D50" w:rsidR="00CD2535" w:rsidRPr="00624333" w:rsidRDefault="00CD2535" w:rsidP="007B15CC">
      <w:pPr>
        <w:widowControl/>
        <w:tabs>
          <w:tab w:val="left" w:pos="709"/>
          <w:tab w:val="left" w:pos="1985"/>
        </w:tabs>
        <w:jc w:val="both"/>
        <w:rPr>
          <w:rStyle w:val="Accentuation"/>
        </w:rPr>
      </w:pPr>
      <w:r w:rsidRPr="005E42EA">
        <w:rPr>
          <w:rStyle w:val="Accentuation"/>
        </w:rPr>
        <w:tab/>
      </w:r>
      <w:r w:rsidR="007B15CC">
        <w:rPr>
          <w:rStyle w:val="Accentuation"/>
          <w:color w:val="0070C0"/>
        </w:rPr>
        <w:t>Etudiant</w:t>
      </w:r>
      <w:r w:rsidRPr="00624333">
        <w:rPr>
          <w:rStyle w:val="Accentuation"/>
        </w:rPr>
        <w:tab/>
        <w:t>(</w:t>
      </w:r>
      <w:r w:rsidR="007B15CC">
        <w:rPr>
          <w:rStyle w:val="Accentuation"/>
          <w:color w:val="08674D" w:themeColor="accent4" w:themeShade="80"/>
          <w:u w:val="single"/>
        </w:rPr>
        <w:t>numEt</w:t>
      </w:r>
      <w:r w:rsidRPr="00B33817">
        <w:rPr>
          <w:rStyle w:val="Accentuation"/>
        </w:rPr>
        <w:t>,</w:t>
      </w:r>
      <w:r>
        <w:rPr>
          <w:rStyle w:val="Accentuation"/>
        </w:rPr>
        <w:t> </w:t>
      </w:r>
      <w:r w:rsidR="007B15CC">
        <w:rPr>
          <w:rStyle w:val="Accentuation"/>
          <w:color w:val="08674D" w:themeColor="accent4" w:themeShade="80"/>
        </w:rPr>
        <w:t>nomEt</w:t>
      </w:r>
      <w:r w:rsidRPr="00624333">
        <w:rPr>
          <w:rStyle w:val="Accentuation"/>
        </w:rPr>
        <w:t>,</w:t>
      </w:r>
      <w:r>
        <w:rPr>
          <w:rStyle w:val="Accentuation"/>
        </w:rPr>
        <w:t> </w:t>
      </w:r>
      <w:r w:rsidR="007B15CC">
        <w:rPr>
          <w:rStyle w:val="Accentuation"/>
          <w:color w:val="08674D" w:themeColor="accent4" w:themeShade="80"/>
        </w:rPr>
        <w:t>prenomEt</w:t>
      </w:r>
      <w:r w:rsidRPr="00624333">
        <w:rPr>
          <w:rStyle w:val="Accentuation"/>
        </w:rPr>
        <w:t>,</w:t>
      </w:r>
      <w:r>
        <w:rPr>
          <w:rStyle w:val="Accentuation"/>
        </w:rPr>
        <w:t> </w:t>
      </w:r>
      <w:r w:rsidR="007B15CC">
        <w:rPr>
          <w:rStyle w:val="Accentuation"/>
          <w:color w:val="08674D" w:themeColor="accent4" w:themeShade="80"/>
        </w:rPr>
        <w:t>cpEt</w:t>
      </w:r>
      <w:r w:rsidRPr="00624333">
        <w:rPr>
          <w:rStyle w:val="Accentuation"/>
        </w:rPr>
        <w:t>,</w:t>
      </w:r>
      <w:r>
        <w:rPr>
          <w:rStyle w:val="Accentuation"/>
        </w:rPr>
        <w:t> </w:t>
      </w:r>
      <w:r w:rsidR="007B15CC">
        <w:rPr>
          <w:rStyle w:val="Accentuation"/>
          <w:color w:val="08674D" w:themeColor="accent4" w:themeShade="80"/>
        </w:rPr>
        <w:t>villeEt</w:t>
      </w:r>
      <w:r w:rsidRPr="00624333">
        <w:rPr>
          <w:rStyle w:val="Accentuation"/>
        </w:rPr>
        <w:t>,</w:t>
      </w:r>
      <w:r>
        <w:rPr>
          <w:rStyle w:val="Accentuation"/>
        </w:rPr>
        <w:t> </w:t>
      </w:r>
      <w:r w:rsidR="007B15CC">
        <w:rPr>
          <w:rStyle w:val="Accentuation"/>
          <w:color w:val="08674D" w:themeColor="accent4" w:themeShade="80"/>
        </w:rPr>
        <w:t>anneeEt</w:t>
      </w:r>
      <w:r w:rsidRPr="00624333">
        <w:rPr>
          <w:rStyle w:val="Accentuation"/>
        </w:rPr>
        <w:t>,</w:t>
      </w:r>
      <w:r>
        <w:rPr>
          <w:rStyle w:val="Accentuation"/>
        </w:rPr>
        <w:t> </w:t>
      </w:r>
      <w:r w:rsidR="007B15CC">
        <w:rPr>
          <w:rStyle w:val="Accentuation"/>
          <w:color w:val="08674D" w:themeColor="accent4" w:themeShade="80"/>
        </w:rPr>
        <w:t>groupeEt</w:t>
      </w:r>
      <w:r w:rsidRPr="00624333">
        <w:rPr>
          <w:rStyle w:val="Accentuation"/>
        </w:rPr>
        <w:t>)</w:t>
      </w:r>
    </w:p>
    <w:p w14:paraId="4D8CB453" w14:textId="675737C5" w:rsidR="00427921" w:rsidRDefault="007B15CC" w:rsidP="007B15CC">
      <w:pPr>
        <w:widowControl/>
        <w:tabs>
          <w:tab w:val="left" w:pos="709"/>
          <w:tab w:val="left" w:pos="1985"/>
        </w:tabs>
        <w:jc w:val="both"/>
        <w:rPr>
          <w:rStyle w:val="Accentuation"/>
        </w:rPr>
      </w:pPr>
      <w:r w:rsidRPr="005E42EA">
        <w:rPr>
          <w:rStyle w:val="Accentuation"/>
        </w:rPr>
        <w:tab/>
      </w:r>
      <w:r>
        <w:rPr>
          <w:rStyle w:val="Accentuation"/>
          <w:color w:val="0070C0"/>
        </w:rPr>
        <w:t>Professeur</w:t>
      </w:r>
      <w:r w:rsidRPr="00624333">
        <w:rPr>
          <w:rStyle w:val="Accentuation"/>
        </w:rPr>
        <w:tab/>
        <w:t>(</w:t>
      </w:r>
      <w:r>
        <w:rPr>
          <w:rStyle w:val="Accentuation"/>
          <w:color w:val="08674D" w:themeColor="accent4" w:themeShade="80"/>
          <w:u w:val="single"/>
        </w:rPr>
        <w:t>numProf</w:t>
      </w:r>
      <w:r w:rsidRPr="00624333">
        <w:rPr>
          <w:rStyle w:val="Accentuation"/>
        </w:rPr>
        <w:t>,</w:t>
      </w:r>
      <w:r>
        <w:rPr>
          <w:rStyle w:val="Accentuation"/>
        </w:rPr>
        <w:t> </w:t>
      </w:r>
      <w:r>
        <w:rPr>
          <w:rStyle w:val="Accentuation"/>
          <w:color w:val="08674D" w:themeColor="accent4" w:themeShade="80"/>
        </w:rPr>
        <w:t>nomProf</w:t>
      </w:r>
      <w:r w:rsidRPr="00624333">
        <w:rPr>
          <w:rStyle w:val="Accentuation"/>
        </w:rPr>
        <w:t>,</w:t>
      </w:r>
      <w:r>
        <w:rPr>
          <w:rStyle w:val="Accentuation"/>
        </w:rPr>
        <w:t> </w:t>
      </w:r>
      <w:r>
        <w:rPr>
          <w:rStyle w:val="Accentuation"/>
          <w:color w:val="08674D" w:themeColor="accent4" w:themeShade="80"/>
        </w:rPr>
        <w:t>prenomProf</w:t>
      </w:r>
      <w:r w:rsidRPr="00624333">
        <w:rPr>
          <w:rStyle w:val="Accentuation"/>
        </w:rPr>
        <w:t>,</w:t>
      </w:r>
      <w:r>
        <w:rPr>
          <w:rStyle w:val="Accentuation"/>
        </w:rPr>
        <w:t> </w:t>
      </w:r>
      <w:r>
        <w:rPr>
          <w:rStyle w:val="Accentuation"/>
          <w:color w:val="08674D" w:themeColor="accent4" w:themeShade="80"/>
        </w:rPr>
        <w:t>adresseProf</w:t>
      </w:r>
      <w:r w:rsidRPr="00624333">
        <w:rPr>
          <w:rStyle w:val="Accentuation"/>
        </w:rPr>
        <w:t>,</w:t>
      </w:r>
      <w:r>
        <w:rPr>
          <w:rStyle w:val="Accentuation"/>
        </w:rPr>
        <w:t> </w:t>
      </w:r>
      <w:r>
        <w:rPr>
          <w:rStyle w:val="Accentuation"/>
          <w:color w:val="08674D" w:themeColor="accent4" w:themeShade="80"/>
        </w:rPr>
        <w:t>cpProf</w:t>
      </w:r>
      <w:r w:rsidRPr="00624333">
        <w:rPr>
          <w:rStyle w:val="Accentuation"/>
        </w:rPr>
        <w:t>,</w:t>
      </w:r>
      <w:r>
        <w:rPr>
          <w:rStyle w:val="Accentuation"/>
        </w:rPr>
        <w:t> </w:t>
      </w:r>
      <w:r>
        <w:rPr>
          <w:rStyle w:val="Accentuation"/>
          <w:color w:val="08674D" w:themeColor="accent4" w:themeShade="80"/>
        </w:rPr>
        <w:t>villeProf</w:t>
      </w:r>
      <w:r w:rsidR="00427921" w:rsidRPr="00624333">
        <w:rPr>
          <w:rStyle w:val="Accentuation"/>
        </w:rPr>
        <w:t>,</w:t>
      </w:r>
    </w:p>
    <w:p w14:paraId="2E9696E2" w14:textId="62CA6CFD" w:rsidR="007B15CC" w:rsidRDefault="00427921" w:rsidP="007B15CC">
      <w:pPr>
        <w:widowControl/>
        <w:tabs>
          <w:tab w:val="left" w:pos="709"/>
          <w:tab w:val="left" w:pos="1985"/>
        </w:tabs>
        <w:jc w:val="both"/>
        <w:rPr>
          <w:rStyle w:val="Accentuation"/>
        </w:rPr>
      </w:pPr>
      <w:r>
        <w:rPr>
          <w:rStyle w:val="Accentuation"/>
        </w:rPr>
        <w:tab/>
      </w:r>
      <w:r>
        <w:rPr>
          <w:rStyle w:val="Accentuation"/>
        </w:rPr>
        <w:tab/>
        <w:t xml:space="preserve"> </w:t>
      </w:r>
      <w:r w:rsidRPr="00C44F99">
        <w:rPr>
          <w:rStyle w:val="Accentuation"/>
          <w:i/>
          <w:iCs w:val="0"/>
          <w:color w:val="08674D" w:themeColor="accent4" w:themeShade="80"/>
        </w:rPr>
        <w:t>specProf</w:t>
      </w:r>
      <w:r w:rsidR="00C44F99" w:rsidRPr="00C44F99">
        <w:rPr>
          <w:rStyle w:val="Accentuation"/>
          <w:i/>
          <w:iCs w:val="0"/>
          <w:color w:val="08674D" w:themeColor="accent4" w:themeShade="80"/>
        </w:rPr>
        <w:t>#</w:t>
      </w:r>
      <w:r w:rsidR="007B15CC" w:rsidRPr="00624333">
        <w:rPr>
          <w:rStyle w:val="Accentuation"/>
        </w:rPr>
        <w:t>)</w:t>
      </w:r>
    </w:p>
    <w:p w14:paraId="595EA8D0" w14:textId="77777777" w:rsidR="002F298A" w:rsidRDefault="00CD2535" w:rsidP="007B15CC">
      <w:pPr>
        <w:widowControl/>
        <w:tabs>
          <w:tab w:val="left" w:pos="709"/>
          <w:tab w:val="left" w:pos="1985"/>
        </w:tabs>
        <w:jc w:val="both"/>
        <w:rPr>
          <w:rStyle w:val="Accentuation"/>
        </w:rPr>
      </w:pPr>
      <w:r w:rsidRPr="005E42EA">
        <w:rPr>
          <w:rStyle w:val="Accentuation"/>
        </w:rPr>
        <w:tab/>
      </w:r>
      <w:r w:rsidR="007B15CC">
        <w:rPr>
          <w:rStyle w:val="Accentuation"/>
          <w:color w:val="0070C0"/>
        </w:rPr>
        <w:t>Module</w:t>
      </w:r>
      <w:r w:rsidRPr="00624333">
        <w:rPr>
          <w:rStyle w:val="Accentuation"/>
        </w:rPr>
        <w:tab/>
        <w:t>(</w:t>
      </w:r>
      <w:r w:rsidR="007B15CC" w:rsidRPr="007B15CC">
        <w:rPr>
          <w:rStyle w:val="Accentuation"/>
          <w:color w:val="08674D" w:themeColor="accent4" w:themeShade="80"/>
          <w:u w:val="single"/>
        </w:rPr>
        <w:t>code</w:t>
      </w:r>
      <w:r w:rsidRPr="004865A1">
        <w:rPr>
          <w:rStyle w:val="Accentuation"/>
          <w:u w:val="single"/>
        </w:rPr>
        <w:t>,</w:t>
      </w:r>
      <w:r w:rsidRPr="007B15CC">
        <w:rPr>
          <w:rStyle w:val="Accentuation"/>
        </w:rPr>
        <w:t> </w:t>
      </w:r>
      <w:r w:rsidR="007B15CC" w:rsidRPr="007B15CC">
        <w:rPr>
          <w:rStyle w:val="Accentuation"/>
          <w:color w:val="08674D" w:themeColor="accent4" w:themeShade="80"/>
        </w:rPr>
        <w:t>libelle</w:t>
      </w:r>
      <w:r w:rsidRPr="00624333">
        <w:rPr>
          <w:rStyle w:val="Accentuation"/>
        </w:rPr>
        <w:t>,</w:t>
      </w:r>
      <w:r>
        <w:rPr>
          <w:rStyle w:val="Accentuation"/>
        </w:rPr>
        <w:t> </w:t>
      </w:r>
      <w:r w:rsidR="007B15CC">
        <w:rPr>
          <w:rStyle w:val="Accentuation"/>
          <w:color w:val="08674D" w:themeColor="accent4" w:themeShade="80"/>
        </w:rPr>
        <w:t>heureCMPrev</w:t>
      </w:r>
      <w:r w:rsidR="007B15CC" w:rsidRPr="00624333">
        <w:rPr>
          <w:rStyle w:val="Accentuation"/>
        </w:rPr>
        <w:t>,</w:t>
      </w:r>
      <w:r w:rsidR="007B15CC">
        <w:rPr>
          <w:rStyle w:val="Accentuation"/>
        </w:rPr>
        <w:t> </w:t>
      </w:r>
      <w:r w:rsidR="007B15CC">
        <w:rPr>
          <w:rStyle w:val="Accentuation"/>
          <w:color w:val="08674D" w:themeColor="accent4" w:themeShade="80"/>
        </w:rPr>
        <w:t>heureCMReal</w:t>
      </w:r>
      <w:r w:rsidR="002F298A" w:rsidRPr="00624333">
        <w:rPr>
          <w:rStyle w:val="Accentuation"/>
        </w:rPr>
        <w:t>,</w:t>
      </w:r>
      <w:r w:rsidR="002F298A">
        <w:rPr>
          <w:rStyle w:val="Accentuation"/>
        </w:rPr>
        <w:t> </w:t>
      </w:r>
      <w:r w:rsidR="002F298A">
        <w:rPr>
          <w:rStyle w:val="Accentuation"/>
          <w:color w:val="08674D" w:themeColor="accent4" w:themeShade="80"/>
        </w:rPr>
        <w:t>heureTDPrev</w:t>
      </w:r>
      <w:r w:rsidR="002F298A" w:rsidRPr="00624333">
        <w:rPr>
          <w:rStyle w:val="Accentuation"/>
        </w:rPr>
        <w:t>,</w:t>
      </w:r>
      <w:r w:rsidR="002F298A">
        <w:rPr>
          <w:rStyle w:val="Accentuation"/>
        </w:rPr>
        <w:t xml:space="preserve"> </w:t>
      </w:r>
    </w:p>
    <w:p w14:paraId="66DEE039" w14:textId="5A396000" w:rsidR="00CD2535" w:rsidRDefault="002F298A" w:rsidP="007B15CC">
      <w:pPr>
        <w:widowControl/>
        <w:tabs>
          <w:tab w:val="left" w:pos="709"/>
          <w:tab w:val="left" w:pos="1985"/>
        </w:tabs>
        <w:jc w:val="both"/>
        <w:rPr>
          <w:rStyle w:val="Accentuation"/>
        </w:rPr>
      </w:pPr>
      <w:r>
        <w:rPr>
          <w:rStyle w:val="Accentuation"/>
        </w:rPr>
        <w:tab/>
      </w:r>
      <w:r>
        <w:rPr>
          <w:rStyle w:val="Accentuation"/>
        </w:rPr>
        <w:tab/>
        <w:t xml:space="preserve"> </w:t>
      </w:r>
      <w:r>
        <w:rPr>
          <w:rStyle w:val="Accentuation"/>
          <w:color w:val="08674D" w:themeColor="accent4" w:themeShade="80"/>
        </w:rPr>
        <w:t>heureTDReal</w:t>
      </w:r>
      <w:r w:rsidR="007B15CC" w:rsidRPr="00624333">
        <w:rPr>
          <w:rStyle w:val="Accentuation"/>
        </w:rPr>
        <w:t>,</w:t>
      </w:r>
      <w:r w:rsidR="007B15CC">
        <w:rPr>
          <w:rStyle w:val="Accentuation"/>
        </w:rPr>
        <w:t> </w:t>
      </w:r>
      <w:r w:rsidR="007B15CC">
        <w:rPr>
          <w:rStyle w:val="Accentuation"/>
          <w:color w:val="08674D" w:themeColor="accent4" w:themeShade="80"/>
        </w:rPr>
        <w:t>discipline</w:t>
      </w:r>
      <w:r w:rsidR="007B15CC" w:rsidRPr="00624333">
        <w:rPr>
          <w:rStyle w:val="Accentuation"/>
        </w:rPr>
        <w:t>,</w:t>
      </w:r>
      <w:r w:rsidR="007B15CC">
        <w:rPr>
          <w:rStyle w:val="Accentuation"/>
        </w:rPr>
        <w:t> </w:t>
      </w:r>
      <w:r w:rsidR="007B15CC">
        <w:rPr>
          <w:rStyle w:val="Accentuation"/>
          <w:color w:val="08674D" w:themeColor="accent4" w:themeShade="80"/>
        </w:rPr>
        <w:t>coefCC</w:t>
      </w:r>
      <w:r w:rsidR="007B15CC" w:rsidRPr="00624333">
        <w:rPr>
          <w:rStyle w:val="Accentuation"/>
        </w:rPr>
        <w:t>,</w:t>
      </w:r>
      <w:r>
        <w:rPr>
          <w:rStyle w:val="Accentuation"/>
        </w:rPr>
        <w:t> </w:t>
      </w:r>
      <w:r w:rsidR="007B15CC">
        <w:rPr>
          <w:rStyle w:val="Accentuation"/>
          <w:color w:val="08674D" w:themeColor="accent4" w:themeShade="80"/>
        </w:rPr>
        <w:t>coefTest</w:t>
      </w:r>
      <w:r w:rsidR="00427921" w:rsidRPr="00624333">
        <w:rPr>
          <w:rStyle w:val="Accentuation"/>
        </w:rPr>
        <w:t>,</w:t>
      </w:r>
      <w:r w:rsidR="00427921">
        <w:rPr>
          <w:rStyle w:val="Accentuation"/>
        </w:rPr>
        <w:t> </w:t>
      </w:r>
      <w:r w:rsidR="00427921" w:rsidRPr="00C44F99">
        <w:rPr>
          <w:rStyle w:val="Accentuation"/>
          <w:i/>
          <w:iCs w:val="0"/>
          <w:color w:val="08674D" w:themeColor="accent4" w:themeShade="80"/>
        </w:rPr>
        <w:t>resp</w:t>
      </w:r>
      <w:r w:rsidR="00C44F99" w:rsidRPr="00C44F99">
        <w:rPr>
          <w:rStyle w:val="Accentuation"/>
          <w:i/>
          <w:iCs w:val="0"/>
          <w:color w:val="08674D" w:themeColor="accent4" w:themeShade="80"/>
        </w:rPr>
        <w:t>#</w:t>
      </w:r>
      <w:r w:rsidR="00427921" w:rsidRPr="00624333">
        <w:rPr>
          <w:rStyle w:val="Accentuation"/>
        </w:rPr>
        <w:t>,</w:t>
      </w:r>
      <w:r w:rsidR="00427921">
        <w:rPr>
          <w:rStyle w:val="Accentuation"/>
        </w:rPr>
        <w:t> </w:t>
      </w:r>
      <w:r w:rsidR="00C44F99" w:rsidRPr="00C44F99">
        <w:rPr>
          <w:rStyle w:val="Accentuation"/>
          <w:i/>
          <w:iCs w:val="0"/>
          <w:color w:val="08674D" w:themeColor="accent4" w:themeShade="80"/>
        </w:rPr>
        <w:t>codePere#</w:t>
      </w:r>
      <w:r w:rsidR="00CD2535" w:rsidRPr="00624333">
        <w:rPr>
          <w:rStyle w:val="Accentuation"/>
        </w:rPr>
        <w:t>)</w:t>
      </w:r>
    </w:p>
    <w:p w14:paraId="0F4CE3DF" w14:textId="0AE5DE87" w:rsidR="00CD2535" w:rsidRPr="00624333" w:rsidRDefault="00CD2535" w:rsidP="007B15CC">
      <w:pPr>
        <w:widowControl/>
        <w:tabs>
          <w:tab w:val="left" w:pos="709"/>
          <w:tab w:val="left" w:pos="1985"/>
        </w:tabs>
        <w:jc w:val="both"/>
        <w:rPr>
          <w:rStyle w:val="Accentuation"/>
        </w:rPr>
      </w:pPr>
      <w:r w:rsidRPr="005E42EA">
        <w:rPr>
          <w:rStyle w:val="Accentuation"/>
        </w:rPr>
        <w:tab/>
      </w:r>
      <w:r w:rsidR="007B15CC">
        <w:rPr>
          <w:rStyle w:val="Accentuation"/>
          <w:color w:val="0070C0"/>
        </w:rPr>
        <w:t>Enseigne</w:t>
      </w:r>
      <w:r w:rsidRPr="00624333">
        <w:rPr>
          <w:rStyle w:val="Accentuation"/>
        </w:rPr>
        <w:tab/>
        <w:t>(</w:t>
      </w:r>
      <w:r w:rsidRPr="00B13974">
        <w:rPr>
          <w:rStyle w:val="Accentuation"/>
          <w:i/>
          <w:iCs w:val="0"/>
          <w:color w:val="08674D" w:themeColor="accent4" w:themeShade="80"/>
          <w:u w:val="single"/>
        </w:rPr>
        <w:t>num</w:t>
      </w:r>
      <w:r w:rsidR="00681723">
        <w:rPr>
          <w:rStyle w:val="Accentuation"/>
          <w:i/>
          <w:iCs w:val="0"/>
          <w:color w:val="08674D" w:themeColor="accent4" w:themeShade="80"/>
          <w:u w:val="single"/>
        </w:rPr>
        <w:t>Et</w:t>
      </w:r>
      <w:r w:rsidRPr="00B13974">
        <w:rPr>
          <w:rStyle w:val="Accentuation"/>
          <w:i/>
          <w:iCs w:val="0"/>
          <w:color w:val="08674D" w:themeColor="accent4" w:themeShade="80"/>
          <w:u w:val="single"/>
        </w:rPr>
        <w:t>#</w:t>
      </w:r>
      <w:r w:rsidRPr="00B33817">
        <w:rPr>
          <w:rStyle w:val="Accentuation"/>
          <w:u w:val="single"/>
        </w:rPr>
        <w:t>,</w:t>
      </w:r>
      <w:r>
        <w:rPr>
          <w:rStyle w:val="Accentuation"/>
          <w:u w:val="single"/>
        </w:rPr>
        <w:t> </w:t>
      </w:r>
      <w:r w:rsidR="00681723">
        <w:rPr>
          <w:rStyle w:val="Accentuation"/>
          <w:i/>
          <w:iCs w:val="0"/>
          <w:color w:val="08674D" w:themeColor="accent4" w:themeShade="80"/>
          <w:u w:val="single"/>
        </w:rPr>
        <w:t>code</w:t>
      </w:r>
      <w:r>
        <w:rPr>
          <w:rStyle w:val="Accentuation"/>
          <w:i/>
          <w:iCs w:val="0"/>
          <w:color w:val="08674D" w:themeColor="accent4" w:themeShade="80"/>
          <w:u w:val="single"/>
        </w:rPr>
        <w:t>#</w:t>
      </w:r>
      <w:r w:rsidRPr="00624333">
        <w:rPr>
          <w:rStyle w:val="Accentuation"/>
        </w:rPr>
        <w:t>,</w:t>
      </w:r>
      <w:r>
        <w:rPr>
          <w:rStyle w:val="Accentuation"/>
        </w:rPr>
        <w:t> </w:t>
      </w:r>
      <w:r w:rsidR="00681723">
        <w:rPr>
          <w:rStyle w:val="Accentuation"/>
          <w:color w:val="08674D" w:themeColor="accent4" w:themeShade="80"/>
        </w:rPr>
        <w:t>moyCC</w:t>
      </w:r>
      <w:r w:rsidRPr="00624333">
        <w:rPr>
          <w:rStyle w:val="Accentuation"/>
        </w:rPr>
        <w:t>,</w:t>
      </w:r>
      <w:r>
        <w:rPr>
          <w:rStyle w:val="Accentuation"/>
        </w:rPr>
        <w:t> </w:t>
      </w:r>
      <w:r w:rsidR="00681723">
        <w:rPr>
          <w:rStyle w:val="Accentuation"/>
          <w:color w:val="08674D" w:themeColor="accent4" w:themeShade="80"/>
        </w:rPr>
        <w:t>moyTest</w:t>
      </w:r>
      <w:r w:rsidRPr="00624333">
        <w:rPr>
          <w:rStyle w:val="Accentuation"/>
        </w:rPr>
        <w:t>)</w:t>
      </w:r>
    </w:p>
    <w:p w14:paraId="13CE8A7A" w14:textId="1ACCAF88" w:rsidR="00CD2535" w:rsidRDefault="00CD2535" w:rsidP="007B15CC">
      <w:pPr>
        <w:widowControl/>
        <w:tabs>
          <w:tab w:val="left" w:pos="709"/>
          <w:tab w:val="left" w:pos="1985"/>
        </w:tabs>
        <w:jc w:val="both"/>
        <w:rPr>
          <w:rStyle w:val="Accentuation"/>
        </w:rPr>
      </w:pPr>
      <w:r w:rsidRPr="005E42EA">
        <w:rPr>
          <w:rStyle w:val="Accentuation"/>
        </w:rPr>
        <w:tab/>
      </w:r>
      <w:r w:rsidR="007B15CC">
        <w:rPr>
          <w:rStyle w:val="Accentuation"/>
          <w:color w:val="0070C0"/>
        </w:rPr>
        <w:t>Note</w:t>
      </w:r>
      <w:r w:rsidRPr="00624333">
        <w:rPr>
          <w:rStyle w:val="Accentuation"/>
        </w:rPr>
        <w:tab/>
        <w:t>(</w:t>
      </w:r>
      <w:r w:rsidR="00681723" w:rsidRPr="00B13974">
        <w:rPr>
          <w:rStyle w:val="Accentuation"/>
          <w:i/>
          <w:iCs w:val="0"/>
          <w:color w:val="08674D" w:themeColor="accent4" w:themeShade="80"/>
          <w:u w:val="single"/>
        </w:rPr>
        <w:t>num</w:t>
      </w:r>
      <w:r w:rsidR="00681723">
        <w:rPr>
          <w:rStyle w:val="Accentuation"/>
          <w:i/>
          <w:iCs w:val="0"/>
          <w:color w:val="08674D" w:themeColor="accent4" w:themeShade="80"/>
          <w:u w:val="single"/>
        </w:rPr>
        <w:t>Et</w:t>
      </w:r>
      <w:r w:rsidR="00681723" w:rsidRPr="00B13974">
        <w:rPr>
          <w:rStyle w:val="Accentuation"/>
          <w:i/>
          <w:iCs w:val="0"/>
          <w:color w:val="08674D" w:themeColor="accent4" w:themeShade="80"/>
          <w:u w:val="single"/>
        </w:rPr>
        <w:t>#</w:t>
      </w:r>
      <w:r w:rsidR="00681723" w:rsidRPr="00B33817">
        <w:rPr>
          <w:rStyle w:val="Accentuation"/>
          <w:u w:val="single"/>
        </w:rPr>
        <w:t>,</w:t>
      </w:r>
      <w:r w:rsidR="00681723">
        <w:rPr>
          <w:rStyle w:val="Accentuation"/>
          <w:u w:val="single"/>
        </w:rPr>
        <w:t> </w:t>
      </w:r>
      <w:r w:rsidR="00681723">
        <w:rPr>
          <w:rStyle w:val="Accentuation"/>
          <w:i/>
          <w:iCs w:val="0"/>
          <w:color w:val="08674D" w:themeColor="accent4" w:themeShade="80"/>
          <w:u w:val="single"/>
        </w:rPr>
        <w:t>code#</w:t>
      </w:r>
      <w:r w:rsidR="00681723" w:rsidRPr="00B13974">
        <w:rPr>
          <w:rStyle w:val="Accentuation"/>
          <w:i/>
          <w:iCs w:val="0"/>
          <w:u w:val="single"/>
        </w:rPr>
        <w:t>,</w:t>
      </w:r>
      <w:r w:rsidR="00681723">
        <w:rPr>
          <w:rStyle w:val="Accentuation"/>
          <w:i/>
          <w:iCs w:val="0"/>
          <w:u w:val="single"/>
        </w:rPr>
        <w:t> </w:t>
      </w:r>
      <w:r w:rsidR="00681723">
        <w:rPr>
          <w:rStyle w:val="Accentuation"/>
          <w:i/>
          <w:iCs w:val="0"/>
          <w:color w:val="08674D" w:themeColor="accent4" w:themeShade="80"/>
          <w:u w:val="single"/>
        </w:rPr>
        <w:t>numProf</w:t>
      </w:r>
      <w:r w:rsidR="00681723" w:rsidRPr="00B13974">
        <w:rPr>
          <w:rStyle w:val="Accentuation"/>
          <w:i/>
          <w:iCs w:val="0"/>
          <w:color w:val="08674D" w:themeColor="accent4" w:themeShade="80"/>
          <w:u w:val="single"/>
        </w:rPr>
        <w:t>#</w:t>
      </w:r>
      <w:r w:rsidRPr="00624333">
        <w:rPr>
          <w:rStyle w:val="Accentuation"/>
        </w:rPr>
        <w:t>)</w:t>
      </w:r>
    </w:p>
    <w:p w14:paraId="0AAD3BCF" w14:textId="0AB6A636" w:rsidR="002F298A" w:rsidRDefault="002F298A" w:rsidP="002F298A">
      <w:pPr>
        <w:pStyle w:val="Sous-titre"/>
        <w:rPr>
          <w:rStyle w:val="Accentuation"/>
        </w:rPr>
      </w:pPr>
      <w:r>
        <w:rPr>
          <w:rStyle w:val="Accentuation"/>
        </w:rPr>
        <w:t>Remarques</w:t>
      </w:r>
    </w:p>
    <w:p w14:paraId="5436D376" w14:textId="26E8BF98" w:rsidR="00F331B7" w:rsidRDefault="00F331B7" w:rsidP="002F298A">
      <w:pPr>
        <w:jc w:val="both"/>
      </w:pPr>
      <w:r>
        <w:t>La clef étrangère</w:t>
      </w:r>
      <w:r w:rsidR="002F298A" w:rsidRPr="002F298A">
        <w:t xml:space="preserve"> </w:t>
      </w:r>
      <w:r w:rsidR="00B3085A" w:rsidRPr="00B3085A">
        <w:rPr>
          <w:rStyle w:val="Accentuation"/>
          <w:color w:val="08674D" w:themeColor="accent4" w:themeShade="80"/>
        </w:rPr>
        <w:t>resp</w:t>
      </w:r>
      <w:r w:rsidR="002F298A" w:rsidRPr="002F298A">
        <w:t xml:space="preserve"> dans </w:t>
      </w:r>
      <w:r w:rsidR="00B3085A" w:rsidRPr="00B3085A">
        <w:rPr>
          <w:rStyle w:val="Accentuation"/>
          <w:color w:val="0070C0"/>
        </w:rPr>
        <w:t>Module</w:t>
      </w:r>
      <w:r w:rsidR="002F298A" w:rsidRPr="002F298A">
        <w:t xml:space="preserve"> </w:t>
      </w:r>
      <w:r w:rsidRPr="002F298A">
        <w:t>repr</w:t>
      </w:r>
      <w:r w:rsidRPr="002F298A">
        <w:rPr>
          <w:rFonts w:hint="eastAsia"/>
        </w:rPr>
        <w:t>é</w:t>
      </w:r>
      <w:r w:rsidRPr="002F298A">
        <w:t>sente</w:t>
      </w:r>
      <w:r>
        <w:t xml:space="preserve"> </w:t>
      </w:r>
      <w:r w:rsidRPr="002F298A">
        <w:t>le num</w:t>
      </w:r>
      <w:r w:rsidRPr="002F298A">
        <w:rPr>
          <w:rFonts w:hint="eastAsia"/>
        </w:rPr>
        <w:t>é</w:t>
      </w:r>
      <w:r w:rsidRPr="002F298A">
        <w:t>ro d'un professeur responsable d'un</w:t>
      </w:r>
      <w:r w:rsidR="00A92D62">
        <w:t xml:space="preserve"> module</w:t>
      </w:r>
      <w:r w:rsidR="0075391B">
        <w:rPr>
          <w:rStyle w:val="Appelnotedebasdep"/>
        </w:rPr>
        <w:footnoteReference w:id="3"/>
      </w:r>
      <w:r w:rsidR="00A92D62">
        <w:t xml:space="preserve"> </w:t>
      </w:r>
      <w:r w:rsidR="003C1F28">
        <w:t xml:space="preserve">et </w:t>
      </w:r>
      <w:r w:rsidR="003C1F28" w:rsidRPr="002F298A">
        <w:t>fait r</w:t>
      </w:r>
      <w:r w:rsidR="003C1F28" w:rsidRPr="002F298A">
        <w:rPr>
          <w:rFonts w:hint="eastAsia"/>
        </w:rPr>
        <w:t>é</w:t>
      </w:r>
      <w:r w:rsidR="003C1F28" w:rsidRPr="002F298A">
        <w:t>f</w:t>
      </w:r>
      <w:r w:rsidR="003C1F28" w:rsidRPr="002F298A">
        <w:rPr>
          <w:rFonts w:hint="eastAsia"/>
        </w:rPr>
        <w:t>é</w:t>
      </w:r>
      <w:r w:rsidR="003C1F28" w:rsidRPr="002F298A">
        <w:t>rence</w:t>
      </w:r>
      <w:r>
        <w:t xml:space="preserve"> à la clef primaire </w:t>
      </w:r>
      <w:r w:rsidRPr="00B3085A">
        <w:rPr>
          <w:rStyle w:val="Accentuation"/>
          <w:color w:val="08674D" w:themeColor="accent4" w:themeShade="80"/>
        </w:rPr>
        <w:t>numProf</w:t>
      </w:r>
      <w:r>
        <w:t>.</w:t>
      </w:r>
    </w:p>
    <w:p w14:paraId="028A0CB5" w14:textId="77777777" w:rsidR="00F331B7" w:rsidRDefault="00F331B7" w:rsidP="002F298A">
      <w:pPr>
        <w:jc w:val="both"/>
      </w:pPr>
    </w:p>
    <w:p w14:paraId="2489E9A1" w14:textId="4649C4E0" w:rsidR="00D87AE9" w:rsidRDefault="00D87AE9" w:rsidP="002F298A">
      <w:pPr>
        <w:jc w:val="both"/>
      </w:pPr>
      <w:r>
        <w:t>La clef étrangère</w:t>
      </w:r>
      <w:r w:rsidR="002F298A" w:rsidRPr="002F298A">
        <w:t xml:space="preserve"> </w:t>
      </w:r>
      <w:r w:rsidR="00B3085A" w:rsidRPr="00B3085A">
        <w:rPr>
          <w:rStyle w:val="Accentuation"/>
          <w:color w:val="08674D" w:themeColor="accent4" w:themeShade="80"/>
        </w:rPr>
        <w:t>specProf</w:t>
      </w:r>
      <w:r w:rsidR="002F298A" w:rsidRPr="002F298A">
        <w:t xml:space="preserve"> dans </w:t>
      </w:r>
      <w:r w:rsidR="002F298A" w:rsidRPr="00B3085A">
        <w:rPr>
          <w:rStyle w:val="Accentuation"/>
          <w:color w:val="0070C0"/>
        </w:rPr>
        <w:t>Professeur</w:t>
      </w:r>
      <w:r w:rsidR="002F298A" w:rsidRPr="002F298A">
        <w:t xml:space="preserve"> repr</w:t>
      </w:r>
      <w:r w:rsidR="002F298A" w:rsidRPr="002F298A">
        <w:rPr>
          <w:rFonts w:hint="eastAsia"/>
        </w:rPr>
        <w:t>é</w:t>
      </w:r>
      <w:r w:rsidR="002F298A" w:rsidRPr="002F298A">
        <w:t>sente le code d'une mati</w:t>
      </w:r>
      <w:r w:rsidR="002F298A" w:rsidRPr="002F298A">
        <w:rPr>
          <w:rFonts w:hint="eastAsia"/>
        </w:rPr>
        <w:t>è</w:t>
      </w:r>
      <w:r w:rsidR="002F298A" w:rsidRPr="002F298A">
        <w:t>re dont un professeur est sp</w:t>
      </w:r>
      <w:r w:rsidR="002F298A" w:rsidRPr="002F298A">
        <w:rPr>
          <w:rFonts w:hint="eastAsia"/>
        </w:rPr>
        <w:t>é</w:t>
      </w:r>
      <w:r w:rsidR="002F298A" w:rsidRPr="002F298A">
        <w:t>cialiste</w:t>
      </w:r>
      <w:r w:rsidR="003C1F28">
        <w:t xml:space="preserve"> et </w:t>
      </w:r>
      <w:r w:rsidR="003C1F28" w:rsidRPr="002F298A">
        <w:t>fait r</w:t>
      </w:r>
      <w:r w:rsidR="003C1F28" w:rsidRPr="002F298A">
        <w:rPr>
          <w:rFonts w:hint="eastAsia"/>
        </w:rPr>
        <w:t>é</w:t>
      </w:r>
      <w:r w:rsidR="003C1F28" w:rsidRPr="002F298A">
        <w:t>f</w:t>
      </w:r>
      <w:r w:rsidR="003C1F28" w:rsidRPr="002F298A">
        <w:rPr>
          <w:rFonts w:hint="eastAsia"/>
        </w:rPr>
        <w:t>é</w:t>
      </w:r>
      <w:r w:rsidR="003C1F28" w:rsidRPr="002F298A">
        <w:t>rence</w:t>
      </w:r>
      <w:r>
        <w:t xml:space="preserve"> à la clef primaire</w:t>
      </w:r>
      <w:r w:rsidR="002F298A" w:rsidRPr="002F298A">
        <w:t xml:space="preserve"> </w:t>
      </w:r>
      <w:r w:rsidR="00B3085A" w:rsidRPr="00B3085A">
        <w:rPr>
          <w:rStyle w:val="Accentuation"/>
          <w:color w:val="08674D" w:themeColor="accent4" w:themeShade="80"/>
        </w:rPr>
        <w:t>code</w:t>
      </w:r>
      <w:r w:rsidR="002F298A" w:rsidRPr="002F298A">
        <w:t>.</w:t>
      </w:r>
    </w:p>
    <w:p w14:paraId="47C6E6AD" w14:textId="77777777" w:rsidR="00D87AE9" w:rsidRDefault="00D87AE9" w:rsidP="002F298A">
      <w:pPr>
        <w:jc w:val="both"/>
      </w:pPr>
    </w:p>
    <w:p w14:paraId="2E93FA05" w14:textId="77777777" w:rsidR="003C1F28" w:rsidRDefault="002F298A" w:rsidP="002F298A">
      <w:pPr>
        <w:jc w:val="both"/>
      </w:pPr>
      <w:r w:rsidRPr="002F298A">
        <w:t xml:space="preserve">La clef </w:t>
      </w:r>
      <w:r w:rsidRPr="002F298A">
        <w:rPr>
          <w:rFonts w:hint="eastAsia"/>
        </w:rPr>
        <w:t>é</w:t>
      </w:r>
      <w:r w:rsidRPr="002F298A">
        <w:t>trang</w:t>
      </w:r>
      <w:r w:rsidRPr="002F298A">
        <w:rPr>
          <w:rFonts w:hint="eastAsia"/>
        </w:rPr>
        <w:t>è</w:t>
      </w:r>
      <w:r w:rsidRPr="002F298A">
        <w:t xml:space="preserve">re </w:t>
      </w:r>
      <w:r w:rsidR="00B3085A" w:rsidRPr="00B3085A">
        <w:rPr>
          <w:rStyle w:val="Accentuation"/>
          <w:color w:val="08674D" w:themeColor="accent4" w:themeShade="80"/>
        </w:rPr>
        <w:t>codePere</w:t>
      </w:r>
      <w:r w:rsidRPr="002F298A">
        <w:t xml:space="preserve"> dans la relation </w:t>
      </w:r>
      <w:r w:rsidR="00B3085A" w:rsidRPr="00B3085A">
        <w:rPr>
          <w:rStyle w:val="Accentuation"/>
          <w:color w:val="0070C0"/>
        </w:rPr>
        <w:t>Module</w:t>
      </w:r>
      <w:r w:rsidRPr="002F298A">
        <w:t xml:space="preserve"> fait r</w:t>
      </w:r>
      <w:r w:rsidRPr="002F298A">
        <w:rPr>
          <w:rFonts w:hint="eastAsia"/>
        </w:rPr>
        <w:t>é</w:t>
      </w:r>
      <w:r w:rsidRPr="002F298A">
        <w:t>f</w:t>
      </w:r>
      <w:r w:rsidRPr="002F298A">
        <w:rPr>
          <w:rFonts w:hint="eastAsia"/>
        </w:rPr>
        <w:t>é</w:t>
      </w:r>
      <w:r w:rsidRPr="002F298A">
        <w:t xml:space="preserve">rence </w:t>
      </w:r>
      <w:r w:rsidRPr="002F298A">
        <w:rPr>
          <w:rFonts w:hint="eastAsia"/>
        </w:rPr>
        <w:t>à</w:t>
      </w:r>
      <w:r w:rsidRPr="002F298A">
        <w:t xml:space="preserve"> la clef primaire </w:t>
      </w:r>
      <w:r w:rsidR="00B3085A" w:rsidRPr="00B3085A">
        <w:rPr>
          <w:rStyle w:val="Accentuation"/>
          <w:color w:val="08674D" w:themeColor="accent4" w:themeShade="80"/>
        </w:rPr>
        <w:t>code</w:t>
      </w:r>
      <w:r w:rsidRPr="002F298A">
        <w:t>.</w:t>
      </w:r>
    </w:p>
    <w:p w14:paraId="48B97E4B" w14:textId="77777777" w:rsidR="003C1F28" w:rsidRDefault="003C1F28" w:rsidP="002F298A">
      <w:pPr>
        <w:jc w:val="both"/>
      </w:pPr>
    </w:p>
    <w:p w14:paraId="24041BE7" w14:textId="7DEB58C5" w:rsidR="002F298A" w:rsidRPr="002F298A" w:rsidRDefault="00B3085A" w:rsidP="002F298A">
      <w:pPr>
        <w:jc w:val="both"/>
      </w:pPr>
      <w:r>
        <w:t xml:space="preserve">Les autres clefs étrangères </w:t>
      </w:r>
      <w:r w:rsidRPr="00B17E2B">
        <w:t xml:space="preserve">font référence aux clefs primaires de même </w:t>
      </w:r>
      <w:r>
        <w:t>nom.</w:t>
      </w:r>
    </w:p>
    <w:p w14:paraId="0E396718" w14:textId="77777777" w:rsidR="00CD2535" w:rsidRPr="00040AFB" w:rsidRDefault="00CD2535" w:rsidP="00CD2535">
      <w:pPr>
        <w:pStyle w:val="Titre1"/>
      </w:pPr>
      <w:r w:rsidRPr="00040AFB">
        <w:t xml:space="preserve">Requêtes avec </w:t>
      </w:r>
      <w:r>
        <w:t>SQL</w:t>
      </w:r>
    </w:p>
    <w:p w14:paraId="1E396F0A" w14:textId="289F1786" w:rsidR="003A64E3" w:rsidRDefault="003A64E3" w:rsidP="00306549">
      <w:pPr>
        <w:jc w:val="both"/>
      </w:pPr>
      <w:r>
        <w:t>Formulez, en SQL, sur la base de données exemple, les requêtes d’interrogation suivantes.</w:t>
      </w:r>
    </w:p>
    <w:p w14:paraId="55132383" w14:textId="081B7EA6" w:rsidR="00CD2535" w:rsidRDefault="00430ED4" w:rsidP="00CD2535">
      <w:pPr>
        <w:pStyle w:val="Titre2"/>
      </w:pPr>
      <w:bookmarkStart w:id="1" w:name="_Hlk219067322"/>
      <w:r w:rsidRPr="00430ED4">
        <w:t>Création et manipulation de vues</w:t>
      </w:r>
    </w:p>
    <w:p w14:paraId="20C7D73F" w14:textId="4F4CF0EF" w:rsidR="002F4009" w:rsidRPr="002F4009" w:rsidRDefault="002F4009" w:rsidP="002F4009">
      <w:pPr>
        <w:jc w:val="both"/>
        <w:rPr>
          <w:rStyle w:val="lev"/>
        </w:rPr>
      </w:pPr>
      <w:r w:rsidRPr="002F4009">
        <w:rPr>
          <w:rStyle w:val="lev"/>
        </w:rPr>
        <w:t>Répondez aux questions suivantes sous forme de requêtes de création de vues, avant de consulter chaque vue par une requête d'interrogation ou des tentatives d'insertion, une valide et une invalide, pour les vues de mise à jour. Les vues à créer ont pour objectifs de créer de nouvelles relations logiques répondants à des besoins fréquents, d'assurer la prise en compte des contraintes d'intégrité de la base ou de limiter la consultation des données pour certains utilisateurs.</w:t>
      </w:r>
    </w:p>
    <w:p w14:paraId="6D82090A" w14:textId="77777777" w:rsidR="002F4009" w:rsidRPr="002F4009" w:rsidRDefault="002F4009" w:rsidP="002F4009"/>
    <w:p w14:paraId="5A462BAF" w14:textId="414533D8" w:rsidR="00CD2535" w:rsidRPr="00EA2B61" w:rsidRDefault="003952EB" w:rsidP="00CD2535">
      <w:pPr>
        <w:pStyle w:val="Question"/>
        <w:rPr>
          <w:rStyle w:val="CitationintenseCar"/>
          <w:rFonts w:asciiTheme="minorHAnsi" w:hAnsiTheme="minorHAnsi"/>
          <w:b w:val="0"/>
          <w:bCs w:val="0"/>
          <w:i w:val="0"/>
          <w:iCs w:val="0"/>
          <w:color w:val="auto"/>
        </w:rPr>
      </w:pPr>
      <w:r w:rsidRPr="003952EB">
        <w:t>Quels sont les numéros, noms et prénoms des professeurs de deuxième année</w:t>
      </w:r>
      <w:r>
        <w:t> ?</w:t>
      </w:r>
      <w:r w:rsidR="00635DFC" w:rsidRPr="00517D18">
        <w:rPr>
          <w:rFonts w:asciiTheme="majorHAnsi" w:hAnsiTheme="majorHAnsi" w:cstheme="majorHAnsi"/>
        </w:rPr>
        <w:t xml:space="preserve"> </w:t>
      </w:r>
      <w:r>
        <w:rPr>
          <w:rStyle w:val="CitationintenseCar"/>
        </w:rPr>
        <w:t>3</w:t>
      </w:r>
      <w:r w:rsidR="00635DFC" w:rsidRPr="00EC2F3C">
        <w:rPr>
          <w:rStyle w:val="CitationintenseCar"/>
        </w:rPr>
        <w:t xml:space="preserve"> attribut</w:t>
      </w:r>
      <w:r w:rsidR="00635DFC">
        <w:rPr>
          <w:rStyle w:val="CitationintenseCar"/>
        </w:rPr>
        <w:t>s</w:t>
      </w:r>
      <w:r w:rsidR="00635DFC" w:rsidRPr="00EC2F3C">
        <w:rPr>
          <w:rStyle w:val="CitationintenseCar"/>
        </w:rPr>
        <w:t xml:space="preserve">, </w:t>
      </w:r>
      <w:r w:rsidR="00635DFC">
        <w:rPr>
          <w:rStyle w:val="CitationintenseCar"/>
        </w:rPr>
        <w:t>9</w:t>
      </w:r>
      <w:r w:rsidR="00635DFC" w:rsidRPr="00EC2F3C">
        <w:rPr>
          <w:rStyle w:val="CitationintenseCar"/>
        </w:rPr>
        <w:t xml:space="preserve"> tuples</w:t>
      </w:r>
    </w:p>
    <w:p w14:paraId="191D2AE8" w14:textId="3A2D78E9" w:rsidR="00EA2B61" w:rsidRPr="00EA2B61" w:rsidRDefault="00EA2B61" w:rsidP="00EA2B61">
      <w:pPr>
        <w:jc w:val="both"/>
        <w:rPr>
          <w:rStyle w:val="lev"/>
        </w:rPr>
      </w:pPr>
      <w:r w:rsidRPr="00EA2B61">
        <w:rPr>
          <w:rStyle w:val="lev"/>
        </w:rPr>
        <w:t xml:space="preserve">Créez des vues supprimant les calculs complexes des questions correspondantes du </w:t>
      </w:r>
      <w:r w:rsidRPr="00095FB2">
        <w:rPr>
          <w:rStyle w:val="Accentuation"/>
        </w:rPr>
        <w:t>TD5 : Interrogations</w:t>
      </w:r>
      <w:r w:rsidR="00095FB2">
        <w:rPr>
          <w:rStyle w:val="Accentuation"/>
        </w:rPr>
        <w:t> </w:t>
      </w:r>
      <w:r w:rsidRPr="00095FB2">
        <w:rPr>
          <w:rStyle w:val="Accentuation"/>
        </w:rPr>
        <w:t>avancées</w:t>
      </w:r>
      <w:r w:rsidR="00095FB2">
        <w:rPr>
          <w:rStyle w:val="Accentuation"/>
        </w:rPr>
        <w:t> </w:t>
      </w:r>
      <w:r w:rsidRPr="00095FB2">
        <w:rPr>
          <w:rStyle w:val="Accentuation"/>
        </w:rPr>
        <w:t>en</w:t>
      </w:r>
      <w:r w:rsidR="00095FB2">
        <w:rPr>
          <w:rStyle w:val="Accentuation"/>
        </w:rPr>
        <w:t> </w:t>
      </w:r>
      <w:r w:rsidRPr="00095FB2">
        <w:rPr>
          <w:rStyle w:val="Accentuation"/>
        </w:rPr>
        <w:t>SQL</w:t>
      </w:r>
      <w:r w:rsidRPr="00EA2B61">
        <w:rPr>
          <w:rStyle w:val="lev"/>
        </w:rPr>
        <w:t>.</w:t>
      </w:r>
    </w:p>
    <w:p w14:paraId="30CD5387" w14:textId="77777777" w:rsidR="00EA2B61" w:rsidRPr="00EA2B61" w:rsidRDefault="00EA2B61" w:rsidP="00EA2B61">
      <w:pPr>
        <w:jc w:val="both"/>
      </w:pPr>
    </w:p>
    <w:p w14:paraId="20986A45" w14:textId="4A48C51A" w:rsidR="00C95101" w:rsidRPr="00384E69" w:rsidRDefault="00A517FA" w:rsidP="00C95101">
      <w:pPr>
        <w:pStyle w:val="Question"/>
        <w:rPr>
          <w:rStyle w:val="CitationintenseCar"/>
          <w:rFonts w:asciiTheme="minorHAnsi" w:hAnsiTheme="minorHAnsi"/>
          <w:b w:val="0"/>
          <w:bCs w:val="0"/>
          <w:i w:val="0"/>
          <w:iCs w:val="0"/>
          <w:color w:val="auto"/>
        </w:rPr>
      </w:pPr>
      <w:r w:rsidRPr="00A517FA">
        <w:rPr>
          <w:rStyle w:val="CitationintenseCar"/>
          <w:rFonts w:asciiTheme="minorHAnsi" w:hAnsiTheme="minorHAnsi"/>
          <w:b w:val="0"/>
          <w:bCs w:val="0"/>
          <w:i w:val="0"/>
          <w:iCs w:val="0"/>
          <w:color w:val="auto"/>
        </w:rPr>
        <w:t xml:space="preserve">À partir du nombre d'étudiants de chaque </w:t>
      </w:r>
      <w:r>
        <w:rPr>
          <w:rStyle w:val="CitationintenseCar"/>
          <w:rFonts w:asciiTheme="minorHAnsi" w:hAnsiTheme="minorHAnsi"/>
          <w:b w:val="0"/>
          <w:bCs w:val="0"/>
          <w:i w:val="0"/>
          <w:iCs w:val="0"/>
          <w:color w:val="auto"/>
        </w:rPr>
        <w:t>groupe</w:t>
      </w:r>
      <w:r w:rsidRPr="00A517FA">
        <w:rPr>
          <w:rStyle w:val="CitationintenseCar"/>
          <w:rFonts w:asciiTheme="minorHAnsi" w:hAnsiTheme="minorHAnsi"/>
          <w:b w:val="0"/>
          <w:bCs w:val="0"/>
          <w:i w:val="0"/>
          <w:iCs w:val="0"/>
          <w:color w:val="auto"/>
        </w:rPr>
        <w:t xml:space="preserve"> de </w:t>
      </w:r>
      <w:r w:rsidR="00A72ABC">
        <w:rPr>
          <w:rStyle w:val="CitationintenseCar"/>
          <w:rFonts w:asciiTheme="minorHAnsi" w:hAnsiTheme="minorHAnsi"/>
          <w:b w:val="0"/>
          <w:bCs w:val="0"/>
          <w:i w:val="0"/>
          <w:iCs w:val="0"/>
          <w:color w:val="auto"/>
        </w:rPr>
        <w:t>seconde</w:t>
      </w:r>
      <w:r w:rsidRPr="00A517FA">
        <w:rPr>
          <w:rStyle w:val="CitationintenseCar"/>
          <w:rFonts w:asciiTheme="minorHAnsi" w:hAnsiTheme="minorHAnsi"/>
          <w:b w:val="0"/>
          <w:bCs w:val="0"/>
          <w:i w:val="0"/>
          <w:iCs w:val="0"/>
          <w:color w:val="auto"/>
        </w:rPr>
        <w:t xml:space="preserve"> année, donnez le nombre moyen d'étudiants</w:t>
      </w:r>
      <w:r w:rsidR="0009237D">
        <w:rPr>
          <w:rStyle w:val="CitationintenseCar"/>
          <w:rFonts w:asciiTheme="minorHAnsi" w:hAnsiTheme="minorHAnsi"/>
          <w:b w:val="0"/>
          <w:bCs w:val="0"/>
          <w:i w:val="0"/>
          <w:iCs w:val="0"/>
          <w:color w:val="auto"/>
        </w:rPr>
        <w:t>.</w:t>
      </w:r>
      <w:r w:rsidR="00092FA0" w:rsidRPr="00517D18">
        <w:rPr>
          <w:rFonts w:asciiTheme="majorHAnsi" w:hAnsiTheme="majorHAnsi" w:cstheme="majorHAnsi"/>
        </w:rPr>
        <w:t xml:space="preserve"> </w:t>
      </w:r>
      <w:r w:rsidR="00092FA0" w:rsidRPr="00F17D37">
        <w:rPr>
          <w:rStyle w:val="CitationintenseCar"/>
        </w:rPr>
        <w:t>TD</w:t>
      </w:r>
      <w:r w:rsidR="00231A7D">
        <w:rPr>
          <w:rStyle w:val="CitationintenseCar"/>
        </w:rPr>
        <w:t>5</w:t>
      </w:r>
      <w:r w:rsidR="00092FA0" w:rsidRPr="00F17D37">
        <w:rPr>
          <w:rStyle w:val="CitationintenseCar"/>
        </w:rPr>
        <w:t>, Q</w:t>
      </w:r>
      <w:r w:rsidR="00092FA0">
        <w:rPr>
          <w:rStyle w:val="CitationintenseCar"/>
        </w:rPr>
        <w:t>5, 1</w:t>
      </w:r>
      <w:r w:rsidR="00092FA0" w:rsidRPr="00EC2F3C">
        <w:rPr>
          <w:rStyle w:val="CitationintenseCar"/>
        </w:rPr>
        <w:t xml:space="preserve"> attribut, </w:t>
      </w:r>
      <w:r w:rsidR="00092FA0">
        <w:rPr>
          <w:rStyle w:val="CitationintenseCar"/>
        </w:rPr>
        <w:t>1</w:t>
      </w:r>
      <w:r w:rsidR="00092FA0" w:rsidRPr="00EC2F3C">
        <w:rPr>
          <w:rStyle w:val="CitationintenseCar"/>
        </w:rPr>
        <w:t xml:space="preserve"> tuple</w:t>
      </w:r>
      <w:r w:rsidR="00092FA0">
        <w:rPr>
          <w:rStyle w:val="CitationintenseCar"/>
        </w:rPr>
        <w:t xml:space="preserve"> (9)</w:t>
      </w:r>
    </w:p>
    <w:p w14:paraId="6B7C94FB" w14:textId="23DDBFEE" w:rsidR="0035541C" w:rsidRDefault="0009237D" w:rsidP="0035541C">
      <w:pPr>
        <w:pStyle w:val="Question"/>
      </w:pPr>
      <w:r w:rsidRPr="0009237D">
        <w:t>À partir du nombre d'étudiants à qui chaque professeur enseigne, quel est le plus grand nombre d'étudiants</w:t>
      </w:r>
      <w:r>
        <w:t> ?</w:t>
      </w:r>
      <w:r w:rsidR="00CD4544" w:rsidRPr="00517D18">
        <w:rPr>
          <w:rFonts w:asciiTheme="majorHAnsi" w:hAnsiTheme="majorHAnsi" w:cstheme="majorHAnsi"/>
        </w:rPr>
        <w:t xml:space="preserve"> </w:t>
      </w:r>
      <w:r w:rsidR="00CD4544" w:rsidRPr="00F17D37">
        <w:rPr>
          <w:rStyle w:val="CitationintenseCar"/>
        </w:rPr>
        <w:t>TD</w:t>
      </w:r>
      <w:r w:rsidR="00CD4544">
        <w:rPr>
          <w:rStyle w:val="CitationintenseCar"/>
        </w:rPr>
        <w:t>5</w:t>
      </w:r>
      <w:r w:rsidR="00CD4544" w:rsidRPr="00F17D37">
        <w:rPr>
          <w:rStyle w:val="CitationintenseCar"/>
        </w:rPr>
        <w:t>, Q</w:t>
      </w:r>
      <w:r w:rsidR="00CD4544">
        <w:rPr>
          <w:rStyle w:val="CitationintenseCar"/>
        </w:rPr>
        <w:t>6, 1</w:t>
      </w:r>
      <w:r w:rsidR="00CD4544" w:rsidRPr="00EC2F3C">
        <w:rPr>
          <w:rStyle w:val="CitationintenseCar"/>
        </w:rPr>
        <w:t xml:space="preserve"> attribut, </w:t>
      </w:r>
      <w:r w:rsidR="00CD4544">
        <w:rPr>
          <w:rStyle w:val="CitationintenseCar"/>
        </w:rPr>
        <w:t>1</w:t>
      </w:r>
      <w:r w:rsidR="00CD4544" w:rsidRPr="00EC2F3C">
        <w:rPr>
          <w:rStyle w:val="CitationintenseCar"/>
        </w:rPr>
        <w:t xml:space="preserve"> tuple</w:t>
      </w:r>
      <w:r w:rsidR="00CD4544">
        <w:rPr>
          <w:rStyle w:val="CitationintenseCar"/>
        </w:rPr>
        <w:t xml:space="preserve"> (45)</w:t>
      </w:r>
    </w:p>
    <w:p w14:paraId="13566569" w14:textId="0A300284" w:rsidR="0035541C" w:rsidRDefault="00F3686D" w:rsidP="00B4605B">
      <w:pPr>
        <w:pStyle w:val="Question"/>
      </w:pPr>
      <w:r w:rsidRPr="00F3686D">
        <w:t>À partir de la somme d'heures de cours pour chaque discipline, donnez les codes et libellés des modules ainsi que le pourcentage de ces sommes d'heures par rapport au total des heures de cours dans la discipline correspondante</w:t>
      </w:r>
      <w:r w:rsidR="008117C7">
        <w:t>.</w:t>
      </w:r>
      <w:r w:rsidR="008117C7" w:rsidRPr="00517D18">
        <w:rPr>
          <w:rFonts w:asciiTheme="majorHAnsi" w:hAnsiTheme="majorHAnsi" w:cstheme="majorHAnsi"/>
        </w:rPr>
        <w:t xml:space="preserve"> </w:t>
      </w:r>
      <w:r w:rsidR="008117C7" w:rsidRPr="00F17D37">
        <w:rPr>
          <w:rStyle w:val="CitationintenseCar"/>
        </w:rPr>
        <w:t>TD</w:t>
      </w:r>
      <w:r w:rsidR="008117C7">
        <w:rPr>
          <w:rStyle w:val="CitationintenseCar"/>
        </w:rPr>
        <w:t>5</w:t>
      </w:r>
      <w:r w:rsidR="008117C7" w:rsidRPr="00F17D37">
        <w:rPr>
          <w:rStyle w:val="CitationintenseCar"/>
        </w:rPr>
        <w:t>, Q</w:t>
      </w:r>
      <w:r w:rsidR="008117C7">
        <w:rPr>
          <w:rStyle w:val="CitationintenseCar"/>
        </w:rPr>
        <w:t>7, 3</w:t>
      </w:r>
      <w:r w:rsidR="008117C7" w:rsidRPr="00EC2F3C">
        <w:rPr>
          <w:rStyle w:val="CitationintenseCar"/>
        </w:rPr>
        <w:t xml:space="preserve"> attribut</w:t>
      </w:r>
      <w:r w:rsidR="008117C7">
        <w:rPr>
          <w:rStyle w:val="CitationintenseCar"/>
        </w:rPr>
        <w:t>s</w:t>
      </w:r>
      <w:r w:rsidR="008117C7" w:rsidRPr="00EC2F3C">
        <w:rPr>
          <w:rStyle w:val="CitationintenseCar"/>
        </w:rPr>
        <w:t xml:space="preserve">, </w:t>
      </w:r>
      <w:r w:rsidR="008117C7">
        <w:rPr>
          <w:rStyle w:val="CitationintenseCar"/>
        </w:rPr>
        <w:t>9</w:t>
      </w:r>
      <w:r w:rsidR="008117C7" w:rsidRPr="00EC2F3C">
        <w:rPr>
          <w:rStyle w:val="CitationintenseCar"/>
        </w:rPr>
        <w:t xml:space="preserve"> tuple</w:t>
      </w:r>
      <w:r w:rsidR="008117C7">
        <w:rPr>
          <w:rStyle w:val="CitationintenseCar"/>
        </w:rPr>
        <w:t>s</w:t>
      </w:r>
    </w:p>
    <w:p w14:paraId="1E9671C5" w14:textId="40678C43" w:rsidR="008D5612" w:rsidRDefault="0099723D" w:rsidP="00B4605B">
      <w:pPr>
        <w:pStyle w:val="Question"/>
      </w:pPr>
      <w:r w:rsidRPr="0099723D">
        <w:t>À partir, du nombre de professeurs qui enseignent chaque module d'une part, et de la moyenne de test maximale de ces modules d'autre part, donnez les codes des modules, le nombre de professeurs qui les enseignent et la moyenne de test maximale de ces Modules</w:t>
      </w:r>
      <w:r>
        <w:t>.</w:t>
      </w:r>
      <w:r w:rsidRPr="00517D18">
        <w:rPr>
          <w:rFonts w:asciiTheme="majorHAnsi" w:hAnsiTheme="majorHAnsi" w:cstheme="majorHAnsi"/>
        </w:rPr>
        <w:t xml:space="preserve"> </w:t>
      </w:r>
      <w:r w:rsidRPr="00F17D37">
        <w:rPr>
          <w:rStyle w:val="CitationintenseCar"/>
        </w:rPr>
        <w:t>TD</w:t>
      </w:r>
      <w:r>
        <w:rPr>
          <w:rStyle w:val="CitationintenseCar"/>
        </w:rPr>
        <w:t>5</w:t>
      </w:r>
      <w:r w:rsidRPr="00F17D37">
        <w:rPr>
          <w:rStyle w:val="CitationintenseCar"/>
        </w:rPr>
        <w:t>, Q</w:t>
      </w:r>
      <w:r>
        <w:rPr>
          <w:rStyle w:val="CitationintenseCar"/>
        </w:rPr>
        <w:t>8, 3</w:t>
      </w:r>
      <w:r w:rsidRPr="00EC2F3C">
        <w:rPr>
          <w:rStyle w:val="CitationintenseCar"/>
        </w:rPr>
        <w:t xml:space="preserve"> attribut</w:t>
      </w:r>
      <w:r>
        <w:rPr>
          <w:rStyle w:val="CitationintenseCar"/>
        </w:rPr>
        <w:t>s</w:t>
      </w:r>
      <w:r w:rsidRPr="00EC2F3C">
        <w:rPr>
          <w:rStyle w:val="CitationintenseCar"/>
        </w:rPr>
        <w:t xml:space="preserve">, </w:t>
      </w:r>
      <w:r>
        <w:rPr>
          <w:rStyle w:val="CitationintenseCar"/>
        </w:rPr>
        <w:t>6</w:t>
      </w:r>
      <w:r w:rsidRPr="00EC2F3C">
        <w:rPr>
          <w:rStyle w:val="CitationintenseCar"/>
        </w:rPr>
        <w:t xml:space="preserve"> tuple</w:t>
      </w:r>
      <w:r>
        <w:rPr>
          <w:rStyle w:val="CitationintenseCar"/>
        </w:rPr>
        <w:t>s</w:t>
      </w:r>
    </w:p>
    <w:p w14:paraId="218919FD" w14:textId="5DAE9531" w:rsidR="008D5612" w:rsidRDefault="002160ED" w:rsidP="00B4605B">
      <w:pPr>
        <w:pStyle w:val="Question"/>
      </w:pPr>
      <w:r w:rsidRPr="002160ED">
        <w:t>À partir de la moins bonne et de la meilleure moyenne de test du module ACSI, donnez les numéros des étudiants et les écarts respectifs entre les éventuelles moyennes de test des étudiants et ces moyennes extrêmes</w:t>
      </w:r>
      <w:r>
        <w:t>.</w:t>
      </w:r>
      <w:r w:rsidRPr="00517D18">
        <w:rPr>
          <w:rFonts w:asciiTheme="majorHAnsi" w:hAnsiTheme="majorHAnsi" w:cstheme="majorHAnsi"/>
        </w:rPr>
        <w:t xml:space="preserve"> </w:t>
      </w:r>
      <w:r w:rsidRPr="00F17D37">
        <w:rPr>
          <w:rStyle w:val="CitationintenseCar"/>
        </w:rPr>
        <w:t>TD</w:t>
      </w:r>
      <w:r>
        <w:rPr>
          <w:rStyle w:val="CitationintenseCar"/>
        </w:rPr>
        <w:t>5</w:t>
      </w:r>
      <w:r w:rsidRPr="00F17D37">
        <w:rPr>
          <w:rStyle w:val="CitationintenseCar"/>
        </w:rPr>
        <w:t>, Q</w:t>
      </w:r>
      <w:r>
        <w:rPr>
          <w:rStyle w:val="CitationintenseCar"/>
        </w:rPr>
        <w:t>22, 3</w:t>
      </w:r>
      <w:r w:rsidRPr="00EC2F3C">
        <w:rPr>
          <w:rStyle w:val="CitationintenseCar"/>
        </w:rPr>
        <w:t xml:space="preserve"> attribut</w:t>
      </w:r>
      <w:r>
        <w:rPr>
          <w:rStyle w:val="CitationintenseCar"/>
        </w:rPr>
        <w:t>s</w:t>
      </w:r>
      <w:r w:rsidRPr="00EC2F3C">
        <w:rPr>
          <w:rStyle w:val="CitationintenseCar"/>
        </w:rPr>
        <w:t xml:space="preserve">, </w:t>
      </w:r>
      <w:r>
        <w:rPr>
          <w:rStyle w:val="CitationintenseCar"/>
        </w:rPr>
        <w:t>29</w:t>
      </w:r>
      <w:r w:rsidRPr="00EC2F3C">
        <w:rPr>
          <w:rStyle w:val="CitationintenseCar"/>
        </w:rPr>
        <w:t xml:space="preserve"> tuple</w:t>
      </w:r>
      <w:r>
        <w:rPr>
          <w:rStyle w:val="CitationintenseCar"/>
        </w:rPr>
        <w:t>s</w:t>
      </w:r>
    </w:p>
    <w:p w14:paraId="001C39ED" w14:textId="67B083DC" w:rsidR="008D5612" w:rsidRDefault="002160ED" w:rsidP="00B4605B">
      <w:pPr>
        <w:pStyle w:val="Question"/>
      </w:pPr>
      <w:r w:rsidRPr="002160ED">
        <w:t>Créer une vue de mise à jour permettant d'assurer que les discipline insérées ou modifiées ne peuvent être que Gestion, Informatique ou Maths.</w:t>
      </w:r>
    </w:p>
    <w:p w14:paraId="74F46874" w14:textId="17606C4B" w:rsidR="008D5612" w:rsidRDefault="002B0B0B" w:rsidP="00B4605B">
      <w:pPr>
        <w:pStyle w:val="Question"/>
      </w:pPr>
      <w:r w:rsidRPr="002B0B0B">
        <w:lastRenderedPageBreak/>
        <w:t>Créer une vue de mise à jour permettant d'assurer que les responsables d'un Module inséré ou modifié doivent enseigner ce Module.</w:t>
      </w:r>
    </w:p>
    <w:bookmarkEnd w:id="1"/>
    <w:p w14:paraId="0E7D9FB1" w14:textId="19381ADB" w:rsidR="00CD2535" w:rsidRDefault="00A667A4" w:rsidP="00CD2535">
      <w:pPr>
        <w:pStyle w:val="Titre2"/>
      </w:pPr>
      <w:r>
        <w:t>Requêtes</w:t>
      </w:r>
      <w:r w:rsidR="004D0E00">
        <w:t xml:space="preserve"> complexes</w:t>
      </w:r>
    </w:p>
    <w:p w14:paraId="5A806C2E" w14:textId="1DC42E9F" w:rsidR="00306549" w:rsidRDefault="00D55AB4" w:rsidP="00C2538E">
      <w:pPr>
        <w:pStyle w:val="Question"/>
      </w:pPr>
      <w:r w:rsidRPr="00D55AB4">
        <w:t>Quels sont les numéros, noms et prénoms des étudiants ayant eu une note dans le module Principes des BD ou dans un de ses sous-modules direct ou pas</w:t>
      </w:r>
      <w:r>
        <w:t> ?</w:t>
      </w:r>
      <w:r w:rsidRPr="00517D18">
        <w:rPr>
          <w:rFonts w:asciiTheme="majorHAnsi" w:hAnsiTheme="majorHAnsi" w:cstheme="majorHAnsi"/>
        </w:rPr>
        <w:t xml:space="preserve"> </w:t>
      </w:r>
      <w:r>
        <w:rPr>
          <w:rStyle w:val="CitationintenseCar"/>
        </w:rPr>
        <w:t>3</w:t>
      </w:r>
      <w:r w:rsidRPr="00EC2F3C">
        <w:rPr>
          <w:rStyle w:val="CitationintenseCar"/>
        </w:rPr>
        <w:t xml:space="preserve"> attribut</w:t>
      </w:r>
      <w:r>
        <w:rPr>
          <w:rStyle w:val="CitationintenseCar"/>
        </w:rPr>
        <w:t>s</w:t>
      </w:r>
      <w:r w:rsidRPr="00EC2F3C">
        <w:rPr>
          <w:rStyle w:val="CitationintenseCar"/>
        </w:rPr>
        <w:t xml:space="preserve">, </w:t>
      </w:r>
      <w:r>
        <w:rPr>
          <w:rStyle w:val="CitationintenseCar"/>
        </w:rPr>
        <w:t>19</w:t>
      </w:r>
      <w:r w:rsidRPr="00EC2F3C">
        <w:rPr>
          <w:rStyle w:val="CitationintenseCar"/>
        </w:rPr>
        <w:t xml:space="preserve"> tuples</w:t>
      </w:r>
    </w:p>
    <w:p w14:paraId="0A0121CD" w14:textId="198B61DA" w:rsidR="00C2538E" w:rsidRDefault="002A4B9A" w:rsidP="00C2538E">
      <w:pPr>
        <w:pStyle w:val="Question"/>
      </w:pPr>
      <w:r w:rsidRPr="002A4B9A">
        <w:t>Donnez les libellés des modules et les libellés des modules d'où ils sont directement issus.</w:t>
      </w:r>
      <w:r w:rsidRPr="00517D18">
        <w:rPr>
          <w:rFonts w:asciiTheme="majorHAnsi" w:hAnsiTheme="majorHAnsi" w:cstheme="majorHAnsi"/>
        </w:rPr>
        <w:t xml:space="preserve"> </w:t>
      </w:r>
      <w:r>
        <w:rPr>
          <w:rStyle w:val="CitationintenseCar"/>
        </w:rPr>
        <w:t>2</w:t>
      </w:r>
      <w:r w:rsidRPr="00EC2F3C">
        <w:rPr>
          <w:rStyle w:val="CitationintenseCar"/>
        </w:rPr>
        <w:t xml:space="preserve"> attribut</w:t>
      </w:r>
      <w:r>
        <w:rPr>
          <w:rStyle w:val="CitationintenseCar"/>
        </w:rPr>
        <w:t>s</w:t>
      </w:r>
      <w:r w:rsidRPr="00EC2F3C">
        <w:rPr>
          <w:rStyle w:val="CitationintenseCar"/>
        </w:rPr>
        <w:t xml:space="preserve">, </w:t>
      </w:r>
      <w:r>
        <w:rPr>
          <w:rStyle w:val="CitationintenseCar"/>
        </w:rPr>
        <w:t>32</w:t>
      </w:r>
      <w:r w:rsidRPr="00EC2F3C">
        <w:rPr>
          <w:rStyle w:val="CitationintenseCar"/>
        </w:rPr>
        <w:t xml:space="preserve"> tuples</w:t>
      </w:r>
    </w:p>
    <w:p w14:paraId="72FFCE98" w14:textId="3249F58C" w:rsidR="00C2538E" w:rsidRDefault="00363A32" w:rsidP="00C2538E">
      <w:pPr>
        <w:pStyle w:val="Question"/>
      </w:pPr>
      <w:r w:rsidRPr="00363A32">
        <w:t>Quels sont les groupes de seconde année, dans lesquels un étudiant a obtenu, pour le module Conception de SI, une meilleure note de test que le meilleur étudiant du groupe d'étudiants 3 dans le même Module</w:t>
      </w:r>
      <w:r>
        <w:t> ?</w:t>
      </w:r>
      <w:r>
        <w:rPr>
          <w:rStyle w:val="CitationintenseCar"/>
        </w:rPr>
        <w:t xml:space="preserve"> 1</w:t>
      </w:r>
      <w:r w:rsidRPr="00EC2F3C">
        <w:rPr>
          <w:rStyle w:val="CitationintenseCar"/>
        </w:rPr>
        <w:t xml:space="preserve"> attribut, </w:t>
      </w:r>
      <w:r>
        <w:rPr>
          <w:rStyle w:val="CitationintenseCar"/>
        </w:rPr>
        <w:t>1</w:t>
      </w:r>
      <w:r w:rsidRPr="00EC2F3C">
        <w:rPr>
          <w:rStyle w:val="CitationintenseCar"/>
        </w:rPr>
        <w:t xml:space="preserve"> tuple</w:t>
      </w:r>
      <w:r>
        <w:rPr>
          <w:rStyle w:val="CitationintenseCar"/>
        </w:rPr>
        <w:t xml:space="preserve"> (4)</w:t>
      </w:r>
    </w:p>
    <w:p w14:paraId="4E295824" w14:textId="3F6B401F" w:rsidR="007C52D8" w:rsidRDefault="00A667A4" w:rsidP="007C52D8">
      <w:pPr>
        <w:pStyle w:val="Titre2"/>
      </w:pPr>
      <w:r w:rsidRPr="00A667A4">
        <w:t>Consultation des tables systèmes</w:t>
      </w:r>
    </w:p>
    <w:p w14:paraId="2A4F6948" w14:textId="70E004FF" w:rsidR="00D819DF" w:rsidRDefault="00D819DF" w:rsidP="00D819DF">
      <w:pPr>
        <w:jc w:val="both"/>
      </w:pPr>
      <w:r>
        <w:t xml:space="preserve">En lieu et place du schéma relationnel de la base de données exemple, focalisons-nous plutôt </w:t>
      </w:r>
      <w:r w:rsidR="00E80098">
        <w:t>à présent</w:t>
      </w:r>
      <w:r>
        <w:t xml:space="preserve"> sur </w:t>
      </w:r>
      <w:r w:rsidRPr="00D819DF">
        <w:t xml:space="preserve">les </w:t>
      </w:r>
      <w:r w:rsidR="004420B0">
        <w:t>vues</w:t>
      </w:r>
      <w:r w:rsidRPr="00D819DF">
        <w:t xml:space="preserve"> système suivant</w:t>
      </w:r>
      <w:r>
        <w:t>es issues</w:t>
      </w:r>
      <w:r w:rsidRPr="00D819DF">
        <w:t xml:space="preserve"> du dictionnaire de données </w:t>
      </w:r>
      <w:r>
        <w:t>Oracle</w:t>
      </w:r>
      <w:r w:rsidR="00742C50">
        <w:t xml:space="preserve"> dont un extrait est présenté ci-après</w:t>
      </w:r>
      <w:r>
        <w:t> :</w:t>
      </w:r>
    </w:p>
    <w:p w14:paraId="23F3BAA8" w14:textId="77777777" w:rsidR="00D819DF" w:rsidRDefault="00D819DF" w:rsidP="00D819DF">
      <w:pPr>
        <w:jc w:val="both"/>
      </w:pPr>
    </w:p>
    <w:p w14:paraId="2E4C6A93" w14:textId="7B020DFA" w:rsidR="00D819DF" w:rsidRDefault="00D819DF" w:rsidP="00D819DF">
      <w:pPr>
        <w:widowControl/>
        <w:tabs>
          <w:tab w:val="left" w:pos="709"/>
          <w:tab w:val="left" w:pos="1985"/>
        </w:tabs>
        <w:jc w:val="both"/>
        <w:rPr>
          <w:rStyle w:val="Accentuation"/>
        </w:rPr>
      </w:pPr>
      <w:r w:rsidRPr="005E42EA">
        <w:rPr>
          <w:rStyle w:val="Accentuation"/>
        </w:rPr>
        <w:tab/>
      </w:r>
      <w:r w:rsidR="000852B4">
        <w:rPr>
          <w:rStyle w:val="Accentuation"/>
          <w:color w:val="0070C0"/>
        </w:rPr>
        <w:t>User_</w:t>
      </w:r>
      <w:r w:rsidR="00F24701">
        <w:rPr>
          <w:rStyle w:val="Accentuation"/>
          <w:color w:val="0070C0"/>
        </w:rPr>
        <w:t>T</w:t>
      </w:r>
      <w:r w:rsidR="000852B4">
        <w:rPr>
          <w:rStyle w:val="Accentuation"/>
          <w:color w:val="0070C0"/>
        </w:rPr>
        <w:t>ables</w:t>
      </w:r>
      <w:r w:rsidRPr="00624333">
        <w:rPr>
          <w:rStyle w:val="Accentuation"/>
        </w:rPr>
        <w:tab/>
      </w:r>
      <w:r w:rsidR="008D54AD">
        <w:rPr>
          <w:rStyle w:val="Accentuation"/>
        </w:rPr>
        <w:tab/>
      </w:r>
      <w:r w:rsidRPr="00624333">
        <w:rPr>
          <w:rStyle w:val="Accentuation"/>
        </w:rPr>
        <w:t>(</w:t>
      </w:r>
      <w:r w:rsidR="00C46AF5" w:rsidRPr="00C46AF5">
        <w:rPr>
          <w:rStyle w:val="Accentuation"/>
          <w:color w:val="08674D" w:themeColor="accent4" w:themeShade="80"/>
        </w:rPr>
        <w:t>table_</w:t>
      </w:r>
      <w:r w:rsidR="00114181">
        <w:rPr>
          <w:rStyle w:val="Accentuation"/>
          <w:color w:val="08674D" w:themeColor="accent4" w:themeShade="80"/>
        </w:rPr>
        <w:t>N</w:t>
      </w:r>
      <w:r w:rsidR="00C46AF5" w:rsidRPr="00C46AF5">
        <w:rPr>
          <w:rStyle w:val="Accentuation"/>
          <w:color w:val="08674D" w:themeColor="accent4" w:themeShade="80"/>
        </w:rPr>
        <w:t>ame</w:t>
      </w:r>
      <w:r w:rsidRPr="00B33817">
        <w:rPr>
          <w:rStyle w:val="Accentuation"/>
        </w:rPr>
        <w:t>,</w:t>
      </w:r>
      <w:r>
        <w:rPr>
          <w:rStyle w:val="Accentuation"/>
        </w:rPr>
        <w:t> </w:t>
      </w:r>
      <w:r w:rsidR="00BD2577">
        <w:rPr>
          <w:rStyle w:val="Accentuation"/>
          <w:color w:val="08674D" w:themeColor="accent4" w:themeShade="80"/>
        </w:rPr>
        <w:t>tablespace</w:t>
      </w:r>
      <w:r w:rsidR="00114181">
        <w:rPr>
          <w:rStyle w:val="Accentuation"/>
          <w:color w:val="08674D" w:themeColor="accent4" w:themeShade="80"/>
        </w:rPr>
        <w:t>_Name</w:t>
      </w:r>
      <w:r w:rsidRPr="00624333">
        <w:rPr>
          <w:rStyle w:val="Accentuation"/>
        </w:rPr>
        <w:t>,</w:t>
      </w:r>
      <w:r>
        <w:rPr>
          <w:rStyle w:val="Accentuation"/>
        </w:rPr>
        <w:t> </w:t>
      </w:r>
      <w:r w:rsidR="008728F2" w:rsidRPr="008728F2">
        <w:rPr>
          <w:rStyle w:val="Accentuation"/>
          <w:color w:val="C00000"/>
        </w:rPr>
        <w:t>…</w:t>
      </w:r>
      <w:r w:rsidRPr="00624333">
        <w:rPr>
          <w:rStyle w:val="Accentuation"/>
        </w:rPr>
        <w:t>)</w:t>
      </w:r>
    </w:p>
    <w:p w14:paraId="462C4556" w14:textId="20A44CFB" w:rsidR="00F24701" w:rsidRPr="00624333" w:rsidRDefault="00F24701" w:rsidP="00F24701">
      <w:pPr>
        <w:widowControl/>
        <w:tabs>
          <w:tab w:val="left" w:pos="709"/>
          <w:tab w:val="left" w:pos="1985"/>
        </w:tabs>
        <w:jc w:val="both"/>
        <w:rPr>
          <w:rStyle w:val="Accentuation"/>
        </w:rPr>
      </w:pPr>
      <w:r w:rsidRPr="005E42EA">
        <w:rPr>
          <w:rStyle w:val="Accentuation"/>
        </w:rPr>
        <w:tab/>
      </w:r>
      <w:r>
        <w:rPr>
          <w:rStyle w:val="Accentuation"/>
          <w:color w:val="0070C0"/>
        </w:rPr>
        <w:t>User_Tab_Columns</w:t>
      </w:r>
      <w:r w:rsidRPr="00624333">
        <w:rPr>
          <w:rStyle w:val="Accentuation"/>
        </w:rPr>
        <w:tab/>
        <w:t>(</w:t>
      </w:r>
      <w:r w:rsidRPr="00C46AF5">
        <w:rPr>
          <w:rStyle w:val="Accentuation"/>
          <w:color w:val="08674D" w:themeColor="accent4" w:themeShade="80"/>
        </w:rPr>
        <w:t>table_</w:t>
      </w:r>
      <w:r>
        <w:rPr>
          <w:rStyle w:val="Accentuation"/>
          <w:color w:val="08674D" w:themeColor="accent4" w:themeShade="80"/>
        </w:rPr>
        <w:t>N</w:t>
      </w:r>
      <w:r w:rsidRPr="00C46AF5">
        <w:rPr>
          <w:rStyle w:val="Accentuation"/>
          <w:color w:val="08674D" w:themeColor="accent4" w:themeShade="80"/>
        </w:rPr>
        <w:t>ame</w:t>
      </w:r>
      <w:r w:rsidRPr="00B33817">
        <w:rPr>
          <w:rStyle w:val="Accentuation"/>
        </w:rPr>
        <w:t>,</w:t>
      </w:r>
      <w:r>
        <w:rPr>
          <w:rStyle w:val="Accentuation"/>
        </w:rPr>
        <w:t> </w:t>
      </w:r>
      <w:r>
        <w:rPr>
          <w:rStyle w:val="Accentuation"/>
          <w:color w:val="08674D" w:themeColor="accent4" w:themeShade="80"/>
        </w:rPr>
        <w:t>column_Name</w:t>
      </w:r>
      <w:r w:rsidR="009206BC" w:rsidRPr="00B33817">
        <w:rPr>
          <w:rStyle w:val="Accentuation"/>
        </w:rPr>
        <w:t>,</w:t>
      </w:r>
      <w:r w:rsidR="009206BC">
        <w:rPr>
          <w:rStyle w:val="Accentuation"/>
        </w:rPr>
        <w:t> </w:t>
      </w:r>
      <w:r w:rsidR="009206BC">
        <w:rPr>
          <w:rStyle w:val="Accentuation"/>
          <w:color w:val="08674D" w:themeColor="accent4" w:themeShade="80"/>
        </w:rPr>
        <w:t>data_</w:t>
      </w:r>
      <w:r w:rsidR="00E80098">
        <w:rPr>
          <w:rStyle w:val="Accentuation"/>
          <w:color w:val="08674D" w:themeColor="accent4" w:themeShade="80"/>
        </w:rPr>
        <w:t>T</w:t>
      </w:r>
      <w:r w:rsidR="009206BC">
        <w:rPr>
          <w:rStyle w:val="Accentuation"/>
          <w:color w:val="08674D" w:themeColor="accent4" w:themeShade="80"/>
        </w:rPr>
        <w:t>ype</w:t>
      </w:r>
      <w:r w:rsidR="00BD2577" w:rsidRPr="00624333">
        <w:rPr>
          <w:rStyle w:val="Accentuation"/>
        </w:rPr>
        <w:t>,</w:t>
      </w:r>
      <w:r w:rsidR="00BD2577">
        <w:rPr>
          <w:rStyle w:val="Accentuation"/>
        </w:rPr>
        <w:t> </w:t>
      </w:r>
      <w:r w:rsidR="00BD2577" w:rsidRPr="008728F2">
        <w:rPr>
          <w:rStyle w:val="Accentuation"/>
          <w:color w:val="C00000"/>
        </w:rPr>
        <w:t>…</w:t>
      </w:r>
      <w:r w:rsidR="009206BC" w:rsidRPr="00B33817">
        <w:rPr>
          <w:rStyle w:val="Accentuation"/>
        </w:rPr>
        <w:t>,</w:t>
      </w:r>
      <w:r w:rsidR="009206BC">
        <w:rPr>
          <w:rStyle w:val="Accentuation"/>
        </w:rPr>
        <w:t> </w:t>
      </w:r>
      <w:r w:rsidR="009206BC">
        <w:rPr>
          <w:rStyle w:val="Accentuation"/>
          <w:color w:val="08674D" w:themeColor="accent4" w:themeShade="80"/>
        </w:rPr>
        <w:t>data_Length</w:t>
      </w:r>
      <w:r w:rsidRPr="00624333">
        <w:rPr>
          <w:rStyle w:val="Accentuation"/>
        </w:rPr>
        <w:t>,</w:t>
      </w:r>
      <w:r>
        <w:rPr>
          <w:rStyle w:val="Accentuation"/>
        </w:rPr>
        <w:t> </w:t>
      </w:r>
      <w:r w:rsidRPr="008728F2">
        <w:rPr>
          <w:rStyle w:val="Accentuation"/>
          <w:color w:val="C00000"/>
        </w:rPr>
        <w:t>…</w:t>
      </w:r>
      <w:r w:rsidRPr="00624333">
        <w:rPr>
          <w:rStyle w:val="Accentuation"/>
        </w:rPr>
        <w:t>)</w:t>
      </w:r>
    </w:p>
    <w:p w14:paraId="53BDB5FF" w14:textId="18034598" w:rsidR="00F24701" w:rsidRPr="00624333" w:rsidRDefault="00F24701" w:rsidP="00F24701">
      <w:pPr>
        <w:widowControl/>
        <w:tabs>
          <w:tab w:val="left" w:pos="709"/>
          <w:tab w:val="left" w:pos="1985"/>
        </w:tabs>
        <w:jc w:val="both"/>
        <w:rPr>
          <w:rStyle w:val="Accentuation"/>
        </w:rPr>
      </w:pPr>
      <w:r w:rsidRPr="005E42EA">
        <w:rPr>
          <w:rStyle w:val="Accentuation"/>
        </w:rPr>
        <w:tab/>
      </w:r>
      <w:r>
        <w:rPr>
          <w:rStyle w:val="Accentuation"/>
          <w:color w:val="0070C0"/>
        </w:rPr>
        <w:t>User_</w:t>
      </w:r>
      <w:r w:rsidR="00BD2577">
        <w:rPr>
          <w:rStyle w:val="Accentuation"/>
          <w:color w:val="0070C0"/>
        </w:rPr>
        <w:t>Cons_Columns</w:t>
      </w:r>
      <w:r w:rsidRPr="00624333">
        <w:rPr>
          <w:rStyle w:val="Accentuation"/>
        </w:rPr>
        <w:tab/>
        <w:t>(</w:t>
      </w:r>
      <w:r w:rsidR="00BD2577" w:rsidRPr="008728F2">
        <w:rPr>
          <w:rStyle w:val="Accentuation"/>
          <w:color w:val="C00000"/>
        </w:rPr>
        <w:t>…</w:t>
      </w:r>
      <w:r w:rsidR="00BD2577" w:rsidRPr="00B33817">
        <w:rPr>
          <w:rStyle w:val="Accentuation"/>
        </w:rPr>
        <w:t>,</w:t>
      </w:r>
      <w:r w:rsidR="00BD2577">
        <w:rPr>
          <w:rStyle w:val="Accentuation"/>
        </w:rPr>
        <w:t> </w:t>
      </w:r>
      <w:r w:rsidR="00BD2577">
        <w:rPr>
          <w:rStyle w:val="Accentuation"/>
          <w:color w:val="08674D" w:themeColor="accent4" w:themeShade="80"/>
        </w:rPr>
        <w:t>constraint_Name</w:t>
      </w:r>
      <w:r w:rsidR="00BD2577" w:rsidRPr="00B33817">
        <w:rPr>
          <w:rStyle w:val="Accentuation"/>
        </w:rPr>
        <w:t>,</w:t>
      </w:r>
      <w:r w:rsidR="00BD2577">
        <w:rPr>
          <w:rStyle w:val="Accentuation"/>
        </w:rPr>
        <w:t> </w:t>
      </w:r>
      <w:r w:rsidRPr="00C46AF5">
        <w:rPr>
          <w:rStyle w:val="Accentuation"/>
          <w:color w:val="08674D" w:themeColor="accent4" w:themeShade="80"/>
        </w:rPr>
        <w:t>table_</w:t>
      </w:r>
      <w:r>
        <w:rPr>
          <w:rStyle w:val="Accentuation"/>
          <w:color w:val="08674D" w:themeColor="accent4" w:themeShade="80"/>
        </w:rPr>
        <w:t>N</w:t>
      </w:r>
      <w:r w:rsidRPr="00C46AF5">
        <w:rPr>
          <w:rStyle w:val="Accentuation"/>
          <w:color w:val="08674D" w:themeColor="accent4" w:themeShade="80"/>
        </w:rPr>
        <w:t>ame</w:t>
      </w:r>
      <w:r w:rsidRPr="00B33817">
        <w:rPr>
          <w:rStyle w:val="Accentuation"/>
        </w:rPr>
        <w:t>,</w:t>
      </w:r>
      <w:r>
        <w:rPr>
          <w:rStyle w:val="Accentuation"/>
        </w:rPr>
        <w:t> </w:t>
      </w:r>
      <w:r>
        <w:rPr>
          <w:rStyle w:val="Accentuation"/>
          <w:color w:val="08674D" w:themeColor="accent4" w:themeShade="80"/>
        </w:rPr>
        <w:t>column_Name</w:t>
      </w:r>
      <w:r w:rsidRPr="00624333">
        <w:rPr>
          <w:rStyle w:val="Accentuation"/>
        </w:rPr>
        <w:t>,</w:t>
      </w:r>
      <w:r>
        <w:rPr>
          <w:rStyle w:val="Accentuation"/>
        </w:rPr>
        <w:t> </w:t>
      </w:r>
      <w:r w:rsidRPr="008728F2">
        <w:rPr>
          <w:rStyle w:val="Accentuation"/>
          <w:color w:val="C00000"/>
        </w:rPr>
        <w:t>…</w:t>
      </w:r>
      <w:r w:rsidRPr="00624333">
        <w:rPr>
          <w:rStyle w:val="Accentuation"/>
        </w:rPr>
        <w:t>)</w:t>
      </w:r>
    </w:p>
    <w:p w14:paraId="2FFBDD04" w14:textId="7D85AFE0" w:rsidR="00F24701" w:rsidRPr="00624333" w:rsidRDefault="00F24701" w:rsidP="00F24701">
      <w:pPr>
        <w:widowControl/>
        <w:tabs>
          <w:tab w:val="left" w:pos="709"/>
          <w:tab w:val="left" w:pos="1985"/>
        </w:tabs>
        <w:jc w:val="both"/>
        <w:rPr>
          <w:rStyle w:val="Accentuation"/>
        </w:rPr>
      </w:pPr>
      <w:r w:rsidRPr="005E42EA">
        <w:rPr>
          <w:rStyle w:val="Accentuation"/>
        </w:rPr>
        <w:tab/>
      </w:r>
      <w:r>
        <w:rPr>
          <w:rStyle w:val="Accentuation"/>
          <w:color w:val="0070C0"/>
        </w:rPr>
        <w:t>User_</w:t>
      </w:r>
      <w:r w:rsidR="00C85AFA">
        <w:rPr>
          <w:rStyle w:val="Accentuation"/>
          <w:color w:val="0070C0"/>
        </w:rPr>
        <w:t>Constraints</w:t>
      </w:r>
      <w:r w:rsidRPr="00624333">
        <w:rPr>
          <w:rStyle w:val="Accentuation"/>
        </w:rPr>
        <w:tab/>
        <w:t>(</w:t>
      </w:r>
      <w:r w:rsidR="00C85AFA" w:rsidRPr="008728F2">
        <w:rPr>
          <w:rStyle w:val="Accentuation"/>
          <w:color w:val="C00000"/>
        </w:rPr>
        <w:t>…</w:t>
      </w:r>
      <w:r w:rsidR="00C85AFA" w:rsidRPr="00B33817">
        <w:rPr>
          <w:rStyle w:val="Accentuation"/>
        </w:rPr>
        <w:t>,</w:t>
      </w:r>
      <w:r w:rsidR="00C85AFA">
        <w:rPr>
          <w:rStyle w:val="Accentuation"/>
        </w:rPr>
        <w:t> </w:t>
      </w:r>
      <w:r w:rsidR="00C85AFA">
        <w:rPr>
          <w:rStyle w:val="Accentuation"/>
          <w:color w:val="08674D" w:themeColor="accent4" w:themeShade="80"/>
        </w:rPr>
        <w:t>constraint_Name</w:t>
      </w:r>
      <w:r w:rsidR="00C85AFA" w:rsidRPr="00B33817">
        <w:rPr>
          <w:rStyle w:val="Accentuation"/>
        </w:rPr>
        <w:t>,</w:t>
      </w:r>
      <w:r w:rsidR="00C85AFA">
        <w:rPr>
          <w:rStyle w:val="Accentuation"/>
        </w:rPr>
        <w:t> </w:t>
      </w:r>
      <w:r w:rsidR="00C85AFA">
        <w:rPr>
          <w:rStyle w:val="Accentuation"/>
          <w:color w:val="08674D" w:themeColor="accent4" w:themeShade="80"/>
        </w:rPr>
        <w:t>constraint_Type</w:t>
      </w:r>
      <w:r w:rsidR="00C85AFA" w:rsidRPr="00B33817">
        <w:rPr>
          <w:rStyle w:val="Accentuation"/>
        </w:rPr>
        <w:t>,</w:t>
      </w:r>
      <w:r w:rsidR="00C85AFA">
        <w:rPr>
          <w:rStyle w:val="Accentuation"/>
        </w:rPr>
        <w:t> </w:t>
      </w:r>
      <w:r w:rsidR="00C85AFA" w:rsidRPr="00C46AF5">
        <w:rPr>
          <w:rStyle w:val="Accentuation"/>
          <w:color w:val="08674D" w:themeColor="accent4" w:themeShade="80"/>
        </w:rPr>
        <w:t>table_</w:t>
      </w:r>
      <w:r w:rsidR="00C85AFA">
        <w:rPr>
          <w:rStyle w:val="Accentuation"/>
          <w:color w:val="08674D" w:themeColor="accent4" w:themeShade="80"/>
        </w:rPr>
        <w:t>N</w:t>
      </w:r>
      <w:r w:rsidR="00C85AFA" w:rsidRPr="00C46AF5">
        <w:rPr>
          <w:rStyle w:val="Accentuation"/>
          <w:color w:val="08674D" w:themeColor="accent4" w:themeShade="80"/>
        </w:rPr>
        <w:t>ame</w:t>
      </w:r>
      <w:r w:rsidR="00C85AFA" w:rsidRPr="00624333">
        <w:rPr>
          <w:rStyle w:val="Accentuation"/>
        </w:rPr>
        <w:t>,</w:t>
      </w:r>
      <w:r w:rsidR="00C85AFA">
        <w:rPr>
          <w:rStyle w:val="Accentuation"/>
        </w:rPr>
        <w:t> </w:t>
      </w:r>
      <w:r w:rsidR="00C85AFA" w:rsidRPr="008728F2">
        <w:rPr>
          <w:rStyle w:val="Accentuation"/>
          <w:color w:val="C00000"/>
        </w:rPr>
        <w:t>…</w:t>
      </w:r>
      <w:r w:rsidRPr="00624333">
        <w:rPr>
          <w:rStyle w:val="Accentuation"/>
        </w:rPr>
        <w:t>)</w:t>
      </w:r>
    </w:p>
    <w:p w14:paraId="6C5AB313" w14:textId="2A8C6E77" w:rsidR="00F24701" w:rsidRPr="00624333" w:rsidRDefault="00F24701" w:rsidP="00F24701">
      <w:pPr>
        <w:widowControl/>
        <w:tabs>
          <w:tab w:val="left" w:pos="709"/>
          <w:tab w:val="left" w:pos="1985"/>
        </w:tabs>
        <w:jc w:val="both"/>
        <w:rPr>
          <w:rStyle w:val="Accentuation"/>
        </w:rPr>
      </w:pPr>
      <w:r w:rsidRPr="005E42EA">
        <w:rPr>
          <w:rStyle w:val="Accentuation"/>
        </w:rPr>
        <w:tab/>
      </w:r>
      <w:r>
        <w:rPr>
          <w:rStyle w:val="Accentuation"/>
          <w:color w:val="0070C0"/>
        </w:rPr>
        <w:t>User_</w:t>
      </w:r>
      <w:r w:rsidR="006B79A6">
        <w:rPr>
          <w:rStyle w:val="Accentuation"/>
          <w:color w:val="0070C0"/>
        </w:rPr>
        <w:t>Objects</w:t>
      </w:r>
      <w:r w:rsidRPr="00624333">
        <w:rPr>
          <w:rStyle w:val="Accentuation"/>
        </w:rPr>
        <w:tab/>
        <w:t>(</w:t>
      </w:r>
      <w:r w:rsidR="006B79A6">
        <w:rPr>
          <w:rStyle w:val="Accentuation"/>
          <w:color w:val="08674D" w:themeColor="accent4" w:themeShade="80"/>
        </w:rPr>
        <w:t>object</w:t>
      </w:r>
      <w:r w:rsidRPr="00C46AF5">
        <w:rPr>
          <w:rStyle w:val="Accentuation"/>
          <w:color w:val="08674D" w:themeColor="accent4" w:themeShade="80"/>
        </w:rPr>
        <w:t>_</w:t>
      </w:r>
      <w:r>
        <w:rPr>
          <w:rStyle w:val="Accentuation"/>
          <w:color w:val="08674D" w:themeColor="accent4" w:themeShade="80"/>
        </w:rPr>
        <w:t>N</w:t>
      </w:r>
      <w:r w:rsidRPr="00C46AF5">
        <w:rPr>
          <w:rStyle w:val="Accentuation"/>
          <w:color w:val="08674D" w:themeColor="accent4" w:themeShade="80"/>
        </w:rPr>
        <w:t>ame</w:t>
      </w:r>
      <w:r w:rsidR="006B79A6" w:rsidRPr="00624333">
        <w:rPr>
          <w:rStyle w:val="Accentuation"/>
        </w:rPr>
        <w:t>,</w:t>
      </w:r>
      <w:r w:rsidR="006B79A6">
        <w:rPr>
          <w:rStyle w:val="Accentuation"/>
        </w:rPr>
        <w:t> </w:t>
      </w:r>
      <w:r w:rsidR="006B79A6" w:rsidRPr="008728F2">
        <w:rPr>
          <w:rStyle w:val="Accentuation"/>
          <w:color w:val="C00000"/>
        </w:rPr>
        <w:t>…</w:t>
      </w:r>
      <w:r w:rsidRPr="00B33817">
        <w:rPr>
          <w:rStyle w:val="Accentuation"/>
        </w:rPr>
        <w:t>,</w:t>
      </w:r>
      <w:r>
        <w:rPr>
          <w:rStyle w:val="Accentuation"/>
        </w:rPr>
        <w:t> </w:t>
      </w:r>
      <w:r w:rsidR="006B79A6">
        <w:rPr>
          <w:rStyle w:val="Accentuation"/>
          <w:color w:val="08674D" w:themeColor="accent4" w:themeShade="80"/>
        </w:rPr>
        <w:t>object</w:t>
      </w:r>
      <w:r>
        <w:rPr>
          <w:rStyle w:val="Accentuation"/>
          <w:color w:val="08674D" w:themeColor="accent4" w:themeShade="80"/>
        </w:rPr>
        <w:t>_</w:t>
      </w:r>
      <w:r w:rsidR="006B79A6">
        <w:rPr>
          <w:rStyle w:val="Accentuation"/>
          <w:color w:val="08674D" w:themeColor="accent4" w:themeShade="80"/>
        </w:rPr>
        <w:t>Type</w:t>
      </w:r>
      <w:r w:rsidRPr="00624333">
        <w:rPr>
          <w:rStyle w:val="Accentuation"/>
        </w:rPr>
        <w:t>,</w:t>
      </w:r>
      <w:r>
        <w:rPr>
          <w:rStyle w:val="Accentuation"/>
        </w:rPr>
        <w:t> </w:t>
      </w:r>
      <w:r w:rsidRPr="008728F2">
        <w:rPr>
          <w:rStyle w:val="Accentuation"/>
          <w:color w:val="C00000"/>
        </w:rPr>
        <w:t>…</w:t>
      </w:r>
      <w:r w:rsidRPr="00624333">
        <w:rPr>
          <w:rStyle w:val="Accentuation"/>
        </w:rPr>
        <w:t>)</w:t>
      </w:r>
    </w:p>
    <w:p w14:paraId="044B0A82" w14:textId="77777777" w:rsidR="00D819DF" w:rsidRDefault="00D819DF" w:rsidP="00D819DF">
      <w:pPr>
        <w:pStyle w:val="Sous-titre"/>
        <w:rPr>
          <w:rStyle w:val="Accentuation"/>
        </w:rPr>
      </w:pPr>
      <w:r>
        <w:rPr>
          <w:rStyle w:val="Accentuation"/>
        </w:rPr>
        <w:t>Remarques</w:t>
      </w:r>
    </w:p>
    <w:p w14:paraId="6A45ACE5" w14:textId="46E19C3C" w:rsidR="00E80098" w:rsidRDefault="00E80098" w:rsidP="00D819DF">
      <w:pPr>
        <w:jc w:val="both"/>
      </w:pPr>
      <w:r w:rsidRPr="00E80098">
        <w:t xml:space="preserve">Les valeurs de l’attribut </w:t>
      </w:r>
      <w:r>
        <w:rPr>
          <w:rStyle w:val="Accentuation"/>
          <w:color w:val="08674D" w:themeColor="accent4" w:themeShade="80"/>
        </w:rPr>
        <w:t>data_Type</w:t>
      </w:r>
      <w:r w:rsidRPr="00E80098">
        <w:t xml:space="preserve"> correspondent aux types de données Oracle</w:t>
      </w:r>
      <w:r>
        <w:t xml:space="preserve"> : </w:t>
      </w:r>
      <w:r w:rsidRPr="00390BBB">
        <w:rPr>
          <w:rFonts w:ascii="FreeMono" w:hAnsi="FreeMono" w:cs="FreeMono"/>
          <w:color w:val="0070C0"/>
        </w:rPr>
        <w:t>VARCHAR2</w:t>
      </w:r>
      <w:r w:rsidRPr="00E80098">
        <w:t xml:space="preserve">, </w:t>
      </w:r>
      <w:r w:rsidRPr="00E80098">
        <w:rPr>
          <w:rFonts w:ascii="FreeMono" w:hAnsi="FreeMono" w:cs="FreeMono"/>
          <w:color w:val="0070C0"/>
        </w:rPr>
        <w:t>NUMBER</w:t>
      </w:r>
      <w:r w:rsidRPr="00E80098">
        <w:t xml:space="preserve">, </w:t>
      </w:r>
      <w:r w:rsidRPr="00E80098">
        <w:rPr>
          <w:rFonts w:ascii="FreeMono" w:hAnsi="FreeMono" w:cs="FreeMono"/>
          <w:color w:val="0070C0"/>
        </w:rPr>
        <w:t>DATE</w:t>
      </w:r>
      <w:r w:rsidRPr="00E80098">
        <w:t>,</w:t>
      </w:r>
      <w:r>
        <w:t xml:space="preserve"> etc.</w:t>
      </w:r>
    </w:p>
    <w:p w14:paraId="3398692B" w14:textId="77777777" w:rsidR="00E80098" w:rsidRDefault="00E80098" w:rsidP="00D819DF">
      <w:pPr>
        <w:jc w:val="both"/>
      </w:pPr>
    </w:p>
    <w:p w14:paraId="1690C0E6" w14:textId="2873961B" w:rsidR="00E80098" w:rsidRDefault="00E80098" w:rsidP="00D819DF">
      <w:pPr>
        <w:jc w:val="both"/>
      </w:pPr>
      <w:r w:rsidRPr="00E80098">
        <w:t xml:space="preserve">La valeur de l’attribut </w:t>
      </w:r>
      <w:r w:rsidR="00F95EF1">
        <w:rPr>
          <w:rStyle w:val="Accentuation"/>
          <w:color w:val="08674D" w:themeColor="accent4" w:themeShade="80"/>
        </w:rPr>
        <w:t>constraint_Type</w:t>
      </w:r>
      <w:r w:rsidRPr="00E80098">
        <w:t xml:space="preserve"> peut être </w:t>
      </w:r>
      <w:r w:rsidRPr="00B93889">
        <w:rPr>
          <w:rFonts w:ascii="FreeMono" w:hAnsi="FreeMono" w:cs="FreeMono"/>
          <w:color w:val="002060"/>
        </w:rPr>
        <w:t>P</w:t>
      </w:r>
      <w:r w:rsidR="00F95EF1">
        <w:t>, pour</w:t>
      </w:r>
      <w:r w:rsidRPr="00E80098">
        <w:t xml:space="preserve"> </w:t>
      </w:r>
      <w:r w:rsidRPr="00B93889">
        <w:rPr>
          <w:rStyle w:val="Accentuation"/>
        </w:rPr>
        <w:t>P</w:t>
      </w:r>
      <w:r w:rsidR="00B93889" w:rsidRPr="00B93889">
        <w:rPr>
          <w:rStyle w:val="Accentuation"/>
        </w:rPr>
        <w:t>RIMAY KEY</w:t>
      </w:r>
      <w:r w:rsidRPr="00E80098">
        <w:t xml:space="preserve">, </w:t>
      </w:r>
      <w:r w:rsidRPr="00B93889">
        <w:rPr>
          <w:rFonts w:ascii="FreeMono" w:hAnsi="FreeMono" w:cs="FreeMono"/>
          <w:color w:val="002060"/>
        </w:rPr>
        <w:t>R</w:t>
      </w:r>
      <w:r w:rsidR="00F95EF1">
        <w:t>, pour</w:t>
      </w:r>
      <w:r w:rsidRPr="00E80098">
        <w:t xml:space="preserve"> </w:t>
      </w:r>
      <w:r w:rsidR="00B93889" w:rsidRPr="00B93889">
        <w:rPr>
          <w:rStyle w:val="Accentuation"/>
        </w:rPr>
        <w:t>REFERENCES</w:t>
      </w:r>
      <w:r w:rsidR="00B93889">
        <w:t xml:space="preserve">, </w:t>
      </w:r>
      <w:r w:rsidRPr="00B93889">
        <w:rPr>
          <w:rFonts w:ascii="FreeMono" w:hAnsi="FreeMono" w:cs="FreeMono"/>
          <w:color w:val="002060"/>
        </w:rPr>
        <w:t>C</w:t>
      </w:r>
      <w:r w:rsidR="00F95EF1">
        <w:t xml:space="preserve"> pour </w:t>
      </w:r>
      <w:r w:rsidR="00B93889" w:rsidRPr="00B93889">
        <w:rPr>
          <w:rStyle w:val="Accentuation"/>
        </w:rPr>
        <w:t>CHECK</w:t>
      </w:r>
      <w:r w:rsidR="00B93889">
        <w:t>, etc</w:t>
      </w:r>
      <w:r w:rsidRPr="00E80098">
        <w:t>.</w:t>
      </w:r>
    </w:p>
    <w:p w14:paraId="52B12FCA" w14:textId="77777777" w:rsidR="00E80098" w:rsidRDefault="00E80098" w:rsidP="00D819DF">
      <w:pPr>
        <w:jc w:val="both"/>
      </w:pPr>
    </w:p>
    <w:p w14:paraId="10000C3A" w14:textId="60B06879" w:rsidR="004420B0" w:rsidRDefault="00E80098" w:rsidP="00D819DF">
      <w:pPr>
        <w:jc w:val="both"/>
      </w:pPr>
      <w:r w:rsidRPr="00E80098">
        <w:t xml:space="preserve">La valeur de l’attribut </w:t>
      </w:r>
      <w:r w:rsidR="00F95EF1">
        <w:rPr>
          <w:rStyle w:val="Accentuation"/>
          <w:color w:val="08674D" w:themeColor="accent4" w:themeShade="80"/>
        </w:rPr>
        <w:t>object_Type</w:t>
      </w:r>
      <w:r w:rsidR="007236AB">
        <w:t xml:space="preserve"> p</w:t>
      </w:r>
      <w:r w:rsidRPr="00E80098">
        <w:t xml:space="preserve">eut être </w:t>
      </w:r>
      <w:r w:rsidRPr="007236AB">
        <w:rPr>
          <w:rStyle w:val="Accentuation"/>
          <w:color w:val="002060"/>
        </w:rPr>
        <w:t>TABLE</w:t>
      </w:r>
      <w:r w:rsidRPr="00E80098">
        <w:t xml:space="preserve">, </w:t>
      </w:r>
      <w:r w:rsidRPr="007236AB">
        <w:rPr>
          <w:rStyle w:val="Accentuation"/>
          <w:color w:val="002060"/>
        </w:rPr>
        <w:t>VIEW</w:t>
      </w:r>
      <w:r w:rsidRPr="00E80098">
        <w:t xml:space="preserve">, </w:t>
      </w:r>
      <w:r w:rsidRPr="007236AB">
        <w:rPr>
          <w:rStyle w:val="Accentuation"/>
          <w:color w:val="002060"/>
        </w:rPr>
        <w:t>FUNCTION</w:t>
      </w:r>
      <w:r w:rsidRPr="00E80098">
        <w:t xml:space="preserve">, </w:t>
      </w:r>
      <w:r w:rsidRPr="007236AB">
        <w:rPr>
          <w:rStyle w:val="Accentuation"/>
          <w:color w:val="002060"/>
        </w:rPr>
        <w:t>PROCEDURE</w:t>
      </w:r>
      <w:r w:rsidRPr="00E80098">
        <w:t xml:space="preserve">, </w:t>
      </w:r>
      <w:r w:rsidRPr="007236AB">
        <w:rPr>
          <w:rStyle w:val="Accentuation"/>
          <w:color w:val="002060"/>
        </w:rPr>
        <w:t>TRIGGER</w:t>
      </w:r>
      <w:r w:rsidR="00F72070">
        <w:t xml:space="preserve">, </w:t>
      </w:r>
      <w:r w:rsidR="00F72070" w:rsidRPr="007236AB">
        <w:rPr>
          <w:rStyle w:val="Accentuation"/>
          <w:color w:val="002060"/>
        </w:rPr>
        <w:t>INDEX</w:t>
      </w:r>
      <w:r w:rsidRPr="00E80098">
        <w:t>,</w:t>
      </w:r>
      <w:r w:rsidR="00F72070">
        <w:t xml:space="preserve"> etc.</w:t>
      </w:r>
    </w:p>
    <w:p w14:paraId="29E9E073" w14:textId="77777777" w:rsidR="004420B0" w:rsidRDefault="004420B0" w:rsidP="00D819DF">
      <w:pPr>
        <w:jc w:val="both"/>
      </w:pPr>
    </w:p>
    <w:p w14:paraId="14F8EBFF" w14:textId="0C4E698F" w:rsidR="003251BB" w:rsidRDefault="003251BB" w:rsidP="003251BB">
      <w:pPr>
        <w:jc w:val="both"/>
      </w:pPr>
      <w:r w:rsidRPr="008D000B">
        <w:t>Effectuez les requêtes sur les relations actuelles, pas celles</w:t>
      </w:r>
      <w:r>
        <w:t xml:space="preserve"> éventuellement</w:t>
      </w:r>
      <w:r w:rsidRPr="008D000B">
        <w:t xml:space="preserve"> dans la corbeille</w:t>
      </w:r>
      <w:r w:rsidR="002F015D">
        <w:t>. N’exécutez</w:t>
      </w:r>
      <w:r w:rsidR="002D0838">
        <w:t xml:space="preserve"> qu’une seule requête à la fois.</w:t>
      </w:r>
    </w:p>
    <w:p w14:paraId="2D2F91CB" w14:textId="77777777" w:rsidR="003251BB" w:rsidRDefault="003251BB" w:rsidP="00D819DF">
      <w:pPr>
        <w:jc w:val="both"/>
      </w:pPr>
    </w:p>
    <w:p w14:paraId="23440A47" w14:textId="2C82418C" w:rsidR="00D819DF" w:rsidRDefault="004420B0" w:rsidP="00D819DF">
      <w:pPr>
        <w:jc w:val="both"/>
      </w:pPr>
      <w:r w:rsidRPr="004420B0">
        <w:rPr>
          <w:rStyle w:val="lev"/>
        </w:rPr>
        <w:t>En cas de doute ou de curiosité, n’oubliez pas d’utiliser</w:t>
      </w:r>
      <w:r>
        <w:t xml:space="preserve"> </w:t>
      </w:r>
      <w:r w:rsidRPr="000F70C6">
        <w:rPr>
          <w:rStyle w:val="lev"/>
        </w:rPr>
        <w:t xml:space="preserve">la commande </w:t>
      </w:r>
      <w:r w:rsidRPr="00F0289B">
        <w:rPr>
          <w:rStyle w:val="Accentuation"/>
        </w:rPr>
        <w:t>DESCRIBE</w:t>
      </w:r>
      <w:r w:rsidRPr="004420B0">
        <w:rPr>
          <w:rStyle w:val="lev"/>
        </w:rPr>
        <w:t>.</w:t>
      </w:r>
    </w:p>
    <w:p w14:paraId="1089E4DF" w14:textId="77777777" w:rsidR="008D000B" w:rsidRPr="00D819DF" w:rsidRDefault="008D000B" w:rsidP="00D819DF">
      <w:pPr>
        <w:jc w:val="both"/>
      </w:pPr>
    </w:p>
    <w:p w14:paraId="6D90DB99" w14:textId="22322147" w:rsidR="00306549" w:rsidRDefault="001D3C15" w:rsidP="00513894">
      <w:pPr>
        <w:pStyle w:val="Question"/>
      </w:pPr>
      <w:r w:rsidRPr="001D3C15">
        <w:t xml:space="preserve">Quels sont les noms des attributs de la relation </w:t>
      </w:r>
      <w:r w:rsidRPr="001D3C15">
        <w:rPr>
          <w:rFonts w:ascii="FreeMono" w:hAnsi="FreeMono" w:cs="FreeMono"/>
          <w:color w:val="0070C0"/>
        </w:rPr>
        <w:t>Professeur</w:t>
      </w:r>
      <w:r>
        <w:t> ?</w:t>
      </w:r>
      <w:r w:rsidR="00576515">
        <w:rPr>
          <w:rStyle w:val="CitationintenseCar"/>
        </w:rPr>
        <w:t xml:space="preserve"> 1</w:t>
      </w:r>
      <w:r w:rsidR="00576515" w:rsidRPr="00EC2F3C">
        <w:rPr>
          <w:rStyle w:val="CitationintenseCar"/>
        </w:rPr>
        <w:t xml:space="preserve"> attribut, </w:t>
      </w:r>
      <w:r w:rsidR="00A65198">
        <w:rPr>
          <w:rStyle w:val="CitationintenseCar"/>
        </w:rPr>
        <w:t>7</w:t>
      </w:r>
      <w:r w:rsidR="00576515" w:rsidRPr="00EC2F3C">
        <w:rPr>
          <w:rStyle w:val="CitationintenseCar"/>
        </w:rPr>
        <w:t xml:space="preserve"> tuple</w:t>
      </w:r>
      <w:r w:rsidR="00A65198">
        <w:rPr>
          <w:rStyle w:val="CitationintenseCar"/>
        </w:rPr>
        <w:t>s</w:t>
      </w:r>
    </w:p>
    <w:p w14:paraId="64C38BB1" w14:textId="7673EE79" w:rsidR="00C2538E" w:rsidRDefault="00A65198" w:rsidP="00513894">
      <w:pPr>
        <w:pStyle w:val="Question"/>
      </w:pPr>
      <w:r w:rsidRPr="00A65198">
        <w:t>Quelle sont les tables</w:t>
      </w:r>
      <w:r>
        <w:t> ?</w:t>
      </w:r>
      <w:r>
        <w:rPr>
          <w:rStyle w:val="CitationintenseCar"/>
        </w:rPr>
        <w:t xml:space="preserve"> 1</w:t>
      </w:r>
      <w:r w:rsidRPr="00EC2F3C">
        <w:rPr>
          <w:rStyle w:val="CitationintenseCar"/>
        </w:rPr>
        <w:t xml:space="preserve"> attribut, </w:t>
      </w:r>
      <w:r>
        <w:rPr>
          <w:rStyle w:val="CitationintenseCar"/>
        </w:rPr>
        <w:t>5</w:t>
      </w:r>
      <w:r w:rsidRPr="00EC2F3C">
        <w:rPr>
          <w:rStyle w:val="CitationintenseCar"/>
        </w:rPr>
        <w:t xml:space="preserve"> tuple</w:t>
      </w:r>
      <w:r>
        <w:rPr>
          <w:rStyle w:val="CitationintenseCar"/>
        </w:rPr>
        <w:t>s</w:t>
      </w:r>
    </w:p>
    <w:p w14:paraId="34726975" w14:textId="68F08A65" w:rsidR="009B0CB3" w:rsidRDefault="00542B23" w:rsidP="009B0CB3">
      <w:pPr>
        <w:pStyle w:val="Question"/>
      </w:pPr>
      <w:r w:rsidRPr="00542B23">
        <w:t>Quelles sont les noms des contraintes d'intégrité</w:t>
      </w:r>
      <w:r>
        <w:t> ?</w:t>
      </w:r>
      <w:r>
        <w:rPr>
          <w:rStyle w:val="CitationintenseCar"/>
        </w:rPr>
        <w:t xml:space="preserve"> 1</w:t>
      </w:r>
      <w:r w:rsidRPr="00EC2F3C">
        <w:rPr>
          <w:rStyle w:val="CitationintenseCar"/>
        </w:rPr>
        <w:t xml:space="preserve"> attribut, </w:t>
      </w:r>
      <w:r>
        <w:rPr>
          <w:rStyle w:val="CitationintenseCar"/>
        </w:rPr>
        <w:t>2</w:t>
      </w:r>
      <w:r w:rsidR="007F55B3">
        <w:rPr>
          <w:rStyle w:val="CitationintenseCar"/>
        </w:rPr>
        <w:t>0</w:t>
      </w:r>
      <w:r w:rsidRPr="00EC2F3C">
        <w:rPr>
          <w:rStyle w:val="CitationintenseCar"/>
        </w:rPr>
        <w:t xml:space="preserve"> tuple</w:t>
      </w:r>
      <w:r>
        <w:rPr>
          <w:rStyle w:val="CitationintenseCar"/>
        </w:rPr>
        <w:t>s</w:t>
      </w:r>
    </w:p>
    <w:p w14:paraId="19E07046" w14:textId="71BC358B" w:rsidR="00500B21" w:rsidRDefault="00542B23" w:rsidP="00500B21">
      <w:pPr>
        <w:pStyle w:val="Question"/>
      </w:pPr>
      <w:r w:rsidRPr="00542B23">
        <w:lastRenderedPageBreak/>
        <w:t xml:space="preserve">Quelles sont les noms des contraintes d'intégrité définies sur des relations ayant au moins un attribut de type </w:t>
      </w:r>
      <w:r w:rsidRPr="00542B23">
        <w:rPr>
          <w:rFonts w:ascii="FreeMono" w:hAnsi="FreeMono" w:cs="FreeMono"/>
          <w:color w:val="0070C0"/>
        </w:rPr>
        <w:t>VARCHAR2</w:t>
      </w:r>
      <w:r w:rsidRPr="00542B23">
        <w:t xml:space="preserve"> de 20 caractères ou plus</w:t>
      </w:r>
      <w:r>
        <w:t> ?</w:t>
      </w:r>
      <w:r w:rsidR="00500B21">
        <w:rPr>
          <w:rStyle w:val="CitationintenseCar"/>
        </w:rPr>
        <w:t xml:space="preserve"> 1</w:t>
      </w:r>
      <w:r w:rsidR="00500B21" w:rsidRPr="00EC2F3C">
        <w:rPr>
          <w:rStyle w:val="CitationintenseCar"/>
        </w:rPr>
        <w:t xml:space="preserve"> attribut, </w:t>
      </w:r>
      <w:r w:rsidR="00500B21">
        <w:rPr>
          <w:rStyle w:val="CitationintenseCar"/>
        </w:rPr>
        <w:t>1</w:t>
      </w:r>
      <w:r w:rsidR="00AB20A4">
        <w:rPr>
          <w:rStyle w:val="CitationintenseCar"/>
        </w:rPr>
        <w:t>3</w:t>
      </w:r>
      <w:r w:rsidR="00500B21" w:rsidRPr="00EC2F3C">
        <w:rPr>
          <w:rStyle w:val="CitationintenseCar"/>
        </w:rPr>
        <w:t xml:space="preserve"> tuple</w:t>
      </w:r>
      <w:r w:rsidR="00500B21">
        <w:rPr>
          <w:rStyle w:val="CitationintenseCar"/>
        </w:rPr>
        <w:t>s</w:t>
      </w:r>
    </w:p>
    <w:p w14:paraId="43382D8B" w14:textId="4C0DF734" w:rsidR="004D0E00" w:rsidRDefault="00E00700" w:rsidP="009B0CB3">
      <w:pPr>
        <w:pStyle w:val="Question"/>
      </w:pPr>
      <w:r w:rsidRPr="00E00700">
        <w:t xml:space="preserve">Quelles sont, pour les attributs de type </w:t>
      </w:r>
      <w:r w:rsidRPr="00E00700">
        <w:rPr>
          <w:rFonts w:ascii="FreeMono" w:hAnsi="FreeMono" w:cs="FreeMono"/>
          <w:color w:val="0070C0"/>
        </w:rPr>
        <w:t>NUMBER</w:t>
      </w:r>
      <w:r w:rsidRPr="00E00700">
        <w:t>, les noms des contraintes et les noms des attributs sur lesquels elles portent</w:t>
      </w:r>
      <w:r>
        <w:t> ?</w:t>
      </w:r>
      <w:r w:rsidR="00111453">
        <w:rPr>
          <w:rStyle w:val="CitationintenseCar"/>
        </w:rPr>
        <w:t xml:space="preserve"> 2</w:t>
      </w:r>
      <w:r w:rsidR="00111453" w:rsidRPr="00EC2F3C">
        <w:rPr>
          <w:rStyle w:val="CitationintenseCar"/>
        </w:rPr>
        <w:t xml:space="preserve"> attribut</w:t>
      </w:r>
      <w:r w:rsidR="00111453">
        <w:rPr>
          <w:rStyle w:val="CitationintenseCar"/>
        </w:rPr>
        <w:t>s</w:t>
      </w:r>
      <w:r w:rsidR="00111453" w:rsidRPr="00EC2F3C">
        <w:rPr>
          <w:rStyle w:val="CitationintenseCar"/>
        </w:rPr>
        <w:t xml:space="preserve">, </w:t>
      </w:r>
      <w:r w:rsidR="00111453">
        <w:rPr>
          <w:rStyle w:val="CitationintenseCar"/>
        </w:rPr>
        <w:t>15</w:t>
      </w:r>
      <w:r w:rsidR="00111453" w:rsidRPr="00EC2F3C">
        <w:rPr>
          <w:rStyle w:val="CitationintenseCar"/>
        </w:rPr>
        <w:t xml:space="preserve"> tuple</w:t>
      </w:r>
      <w:r w:rsidR="00111453">
        <w:rPr>
          <w:rStyle w:val="CitationintenseCar"/>
        </w:rPr>
        <w:t>s</w:t>
      </w:r>
    </w:p>
    <w:p w14:paraId="7345A6FD" w14:textId="1BE7B96B" w:rsidR="004D0E00" w:rsidRDefault="00D716F7" w:rsidP="009B0CB3">
      <w:pPr>
        <w:pStyle w:val="Question"/>
      </w:pPr>
      <w:r w:rsidRPr="00D716F7">
        <w:t xml:space="preserve">Quels sont les noms des contraintes, les noms attributs sur lesquels elles portent et le type de ces attributs, pour les relations ayant au moins un attribut de type </w:t>
      </w:r>
      <w:r w:rsidRPr="00D716F7">
        <w:rPr>
          <w:rFonts w:ascii="FreeMono" w:hAnsi="FreeMono" w:cs="FreeMono"/>
          <w:color w:val="0070C0"/>
        </w:rPr>
        <w:t>NUMBER</w:t>
      </w:r>
      <w:r>
        <w:t> ?</w:t>
      </w:r>
      <w:r w:rsidR="0059257E">
        <w:rPr>
          <w:rStyle w:val="CitationintenseCar"/>
        </w:rPr>
        <w:t xml:space="preserve"> 3</w:t>
      </w:r>
      <w:r w:rsidR="0059257E" w:rsidRPr="00EC2F3C">
        <w:rPr>
          <w:rStyle w:val="CitationintenseCar"/>
        </w:rPr>
        <w:t xml:space="preserve"> attribut</w:t>
      </w:r>
      <w:r w:rsidR="0059257E">
        <w:rPr>
          <w:rStyle w:val="CitationintenseCar"/>
        </w:rPr>
        <w:t>s</w:t>
      </w:r>
      <w:r w:rsidR="0059257E" w:rsidRPr="00EC2F3C">
        <w:rPr>
          <w:rStyle w:val="CitationintenseCar"/>
        </w:rPr>
        <w:t xml:space="preserve">, </w:t>
      </w:r>
      <w:r w:rsidR="0059257E">
        <w:rPr>
          <w:rStyle w:val="CitationintenseCar"/>
        </w:rPr>
        <w:t>26</w:t>
      </w:r>
      <w:r w:rsidR="0059257E" w:rsidRPr="00EC2F3C">
        <w:rPr>
          <w:rStyle w:val="CitationintenseCar"/>
        </w:rPr>
        <w:t xml:space="preserve"> tuple</w:t>
      </w:r>
      <w:r w:rsidR="0059257E">
        <w:rPr>
          <w:rStyle w:val="CitationintenseCar"/>
        </w:rPr>
        <w:t>s</w:t>
      </w:r>
    </w:p>
    <w:p w14:paraId="673295BD" w14:textId="3E7E336C" w:rsidR="00A667A4" w:rsidRDefault="00D17B88" w:rsidP="009B0CB3">
      <w:pPr>
        <w:pStyle w:val="Question"/>
      </w:pPr>
      <w:r w:rsidRPr="00D17B88">
        <w:t>Quelles sont les noms des contraintes de clefs primaires</w:t>
      </w:r>
      <w:r>
        <w:t> ?</w:t>
      </w:r>
      <w:r>
        <w:rPr>
          <w:rStyle w:val="CitationintenseCar"/>
        </w:rPr>
        <w:t xml:space="preserve"> 1</w:t>
      </w:r>
      <w:r w:rsidRPr="00EC2F3C">
        <w:rPr>
          <w:rStyle w:val="CitationintenseCar"/>
        </w:rPr>
        <w:t xml:space="preserve"> attribut, </w:t>
      </w:r>
      <w:r>
        <w:rPr>
          <w:rStyle w:val="CitationintenseCar"/>
        </w:rPr>
        <w:t>5</w:t>
      </w:r>
      <w:r w:rsidRPr="00EC2F3C">
        <w:rPr>
          <w:rStyle w:val="CitationintenseCar"/>
        </w:rPr>
        <w:t xml:space="preserve"> tuple</w:t>
      </w:r>
      <w:r>
        <w:rPr>
          <w:rStyle w:val="CitationintenseCar"/>
        </w:rPr>
        <w:t>s</w:t>
      </w:r>
    </w:p>
    <w:p w14:paraId="219302F3" w14:textId="0DD7507F" w:rsidR="00635DFC" w:rsidRDefault="007B1396" w:rsidP="007725B6">
      <w:pPr>
        <w:pStyle w:val="Question"/>
      </w:pPr>
      <w:r w:rsidRPr="007B1396">
        <w:t>Quels sont les noms des attributs, et leurs relations correspondantes, d'attributs portant le même nom dans des relations différentes</w:t>
      </w:r>
      <w:r>
        <w:t> ?</w:t>
      </w:r>
      <w:r w:rsidR="009D2260">
        <w:rPr>
          <w:rStyle w:val="CitationintenseCar"/>
        </w:rPr>
        <w:t xml:space="preserve"> 3</w:t>
      </w:r>
      <w:r w:rsidR="009D2260" w:rsidRPr="00EC2F3C">
        <w:rPr>
          <w:rStyle w:val="CitationintenseCar"/>
        </w:rPr>
        <w:t xml:space="preserve"> attribut</w:t>
      </w:r>
      <w:r w:rsidR="009D2260">
        <w:rPr>
          <w:rStyle w:val="CitationintenseCar"/>
        </w:rPr>
        <w:t>s</w:t>
      </w:r>
      <w:r w:rsidR="009D2260" w:rsidRPr="00EC2F3C">
        <w:rPr>
          <w:rStyle w:val="CitationintenseCar"/>
        </w:rPr>
        <w:t xml:space="preserve">, </w:t>
      </w:r>
      <w:r w:rsidR="009D2260">
        <w:rPr>
          <w:rStyle w:val="CitationintenseCar"/>
        </w:rPr>
        <w:t>7</w:t>
      </w:r>
      <w:r w:rsidR="009D2260" w:rsidRPr="00EC2F3C">
        <w:rPr>
          <w:rStyle w:val="CitationintenseCar"/>
        </w:rPr>
        <w:t xml:space="preserve"> tuple</w:t>
      </w:r>
      <w:r w:rsidR="009D2260">
        <w:rPr>
          <w:rStyle w:val="CitationintenseCar"/>
        </w:rPr>
        <w:t>s</w:t>
      </w:r>
    </w:p>
    <w:sectPr w:rsidR="00635DFC" w:rsidSect="00C01A24">
      <w:headerReference w:type="default" r:id="rId17"/>
      <w:footerReference w:type="default" r:id="rId18"/>
      <w:footerReference w:type="first" r:id="rId19"/>
      <w:pgSz w:w="11905" w:h="16837"/>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D8ED" w14:textId="77777777" w:rsidR="00432D68" w:rsidRDefault="00432D68" w:rsidP="002761F1">
      <w:r>
        <w:separator/>
      </w:r>
    </w:p>
  </w:endnote>
  <w:endnote w:type="continuationSeparator" w:id="0">
    <w:p w14:paraId="110CAC56" w14:textId="77777777" w:rsidR="00432D68" w:rsidRDefault="00432D68" w:rsidP="0027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charset w:val="00"/>
    <w:family w:val="roman"/>
    <w:pitch w:val="variable"/>
    <w:sig w:usb0="00000007" w:usb1="00000000" w:usb2="00000000" w:usb3="00000000" w:csb0="00000093" w:csb1="00000000"/>
  </w:font>
  <w:font w:name="New York">
    <w:panose1 w:val="02040503060506020304"/>
    <w:charset w:val="00"/>
    <w:family w:val="roman"/>
    <w:pitch w:val="variable"/>
    <w:sig w:usb0="00000003" w:usb1="00000000" w:usb2="00000000" w:usb3="00000000" w:csb0="00000001" w:csb1="00000000"/>
  </w:font>
  <w:font w:name="DejaVu Sans">
    <w:altName w:val="Sylfaen"/>
    <w:charset w:val="00"/>
    <w:family w:val="swiss"/>
    <w:pitch w:val="variable"/>
    <w:sig w:usb0="E7002EFF" w:usb1="D200FDFF" w:usb2="0A246029" w:usb3="00000000" w:csb0="000001FF" w:csb1="00000000"/>
  </w:font>
  <w:font w:name="Nimbus Roman No9 L">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eeMono">
    <w:panose1 w:val="020F0409020205020404"/>
    <w:charset w:val="00"/>
    <w:family w:val="modern"/>
    <w:pitch w:val="fixed"/>
    <w:sig w:usb0="E4002EFF" w:usb1="C2007FFF" w:usb2="00249028"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4A27" w14:textId="77777777" w:rsidR="000C5234" w:rsidRPr="00F87882" w:rsidRDefault="000C5234" w:rsidP="00C01A24">
    <w:pPr>
      <w:pStyle w:val="Pieddepage"/>
      <w:rPr>
        <w:rFonts w:asciiTheme="majorHAnsi" w:hAnsiTheme="majorHAnsi" w:cstheme="majorHAnsi"/>
        <w:b/>
        <w:color w:val="4F81BD"/>
      </w:rPr>
    </w:pPr>
    <w:r w:rsidRPr="00F87882">
      <w:rPr>
        <w:rFonts w:asciiTheme="majorHAnsi" w:hAnsiTheme="majorHAnsi" w:cstheme="majorHAnsi"/>
        <w:b/>
        <w:color w:val="4F81BD"/>
      </w:rPr>
      <w:t>________________________________________________________________________________</w:t>
    </w:r>
  </w:p>
  <w:p w14:paraId="7956ADB4" w14:textId="09B0D13C" w:rsidR="00432F14" w:rsidRPr="001F23B5" w:rsidRDefault="00000000" w:rsidP="00432F14">
    <w:pPr>
      <w:pStyle w:val="Standard"/>
      <w:spacing w:line="454" w:lineRule="exact"/>
      <w:jc w:val="center"/>
      <w:rPr>
        <w:i/>
      </w:rPr>
    </w:pPr>
    <w:sdt>
      <w:sdtPr>
        <w:rPr>
          <w:rFonts w:asciiTheme="majorHAnsi" w:hAnsiTheme="majorHAnsi" w:cstheme="majorHAnsi"/>
          <w:i/>
        </w:rPr>
        <w:alias w:val="Catégorie "/>
        <w:tag w:val=""/>
        <w:id w:val="1454064214"/>
        <w:dataBinding w:prefixMappings="xmlns:ns0='http://purl.org/dc/elements/1.1/' xmlns:ns1='http://schemas.openxmlformats.org/package/2006/metadata/core-properties' " w:xpath="/ns1:coreProperties[1]/ns1:category[1]" w:storeItemID="{6C3C8BC8-F283-45AE-878A-BAB7291924A1}"/>
        <w:text/>
      </w:sdtPr>
      <w:sdtContent>
        <w:r w:rsidR="0056359D">
          <w:rPr>
            <w:rFonts w:asciiTheme="majorHAnsi" w:hAnsiTheme="majorHAnsi" w:cstheme="majorHAnsi"/>
            <w:i/>
          </w:rPr>
          <w:t>Exploitation d’une base de données</w:t>
        </w:r>
      </w:sdtContent>
    </w:sdt>
  </w:p>
  <w:p w14:paraId="0D52D631" w14:textId="12DE2AE3" w:rsidR="00432F14" w:rsidRPr="00484A20" w:rsidRDefault="00432F14" w:rsidP="00432F14">
    <w:pPr>
      <w:pStyle w:val="Pieddepage"/>
      <w:tabs>
        <w:tab w:val="clear" w:pos="4536"/>
        <w:tab w:val="clear" w:pos="9072"/>
        <w:tab w:val="center" w:pos="4820"/>
        <w:tab w:val="right" w:pos="9639"/>
      </w:tabs>
      <w:rPr>
        <w:rFonts w:asciiTheme="majorHAnsi" w:hAnsiTheme="majorHAnsi" w:cstheme="majorHAnsi"/>
      </w:rPr>
    </w:pPr>
    <w:r w:rsidRPr="001F23B5">
      <w:rPr>
        <w:rFonts w:asciiTheme="majorHAnsi" w:hAnsiTheme="majorHAnsi" w:cstheme="majorHAnsi"/>
        <w:szCs w:val="22"/>
      </w:rPr>
      <w:tab/>
    </w:r>
    <w:sdt>
      <w:sdtPr>
        <w:rPr>
          <w:rFonts w:asciiTheme="majorHAnsi" w:hAnsiTheme="majorHAnsi" w:cstheme="majorHAnsi"/>
          <w:szCs w:val="22"/>
        </w:rPr>
        <w:alias w:val="Auteur "/>
        <w:tag w:val=""/>
        <w:id w:val="1072783522"/>
        <w:dataBinding w:prefixMappings="xmlns:ns0='http://purl.org/dc/elements/1.1/' xmlns:ns1='http://schemas.openxmlformats.org/package/2006/metadata/core-properties' " w:xpath="/ns1:coreProperties[1]/ns0:creator[1]" w:storeItemID="{6C3C8BC8-F283-45AE-878A-BAB7291924A1}"/>
        <w:text/>
      </w:sdtPr>
      <w:sdtContent>
        <w:r w:rsidR="00B51594">
          <w:rPr>
            <w:rFonts w:asciiTheme="majorHAnsi" w:hAnsiTheme="majorHAnsi" w:cstheme="majorHAnsi"/>
            <w:szCs w:val="22"/>
          </w:rPr>
          <w:t>Rosine Cicchetti - Lotfi Lakhal - Mickaël Martin Nevot</w:t>
        </w:r>
      </w:sdtContent>
    </w:sdt>
    <w:r w:rsidRPr="00484A20">
      <w:rPr>
        <w:noProof/>
      </w:rPr>
      <w:tab/>
    </w:r>
    <w:r w:rsidRPr="00630741">
      <w:rPr>
        <w:rFonts w:ascii="Times New Roman" w:hAnsi="Times New Roman" w:cs="Times New Roman"/>
      </w:rPr>
      <w:fldChar w:fldCharType="begin"/>
    </w:r>
    <w:r w:rsidRPr="00484A20">
      <w:rPr>
        <w:rFonts w:ascii="Times New Roman" w:hAnsi="Times New Roman" w:cs="Times New Roman"/>
      </w:rPr>
      <w:instrText xml:space="preserve"> PAGE </w:instrText>
    </w:r>
    <w:r w:rsidRPr="00630741">
      <w:rPr>
        <w:rFonts w:ascii="Times New Roman" w:hAnsi="Times New Roman" w:cs="Times New Roman"/>
      </w:rPr>
      <w:fldChar w:fldCharType="separate"/>
    </w:r>
    <w:r w:rsidR="00D00B52" w:rsidRPr="00484A20">
      <w:rPr>
        <w:rFonts w:ascii="Times New Roman" w:hAnsi="Times New Roman" w:cs="Times New Roman"/>
        <w:noProof/>
      </w:rPr>
      <w:t>2</w:t>
    </w:r>
    <w:r w:rsidRPr="00630741">
      <w:rPr>
        <w:rFonts w:ascii="Times New Roman" w:hAnsi="Times New Roman" w:cs="Times New Roman"/>
      </w:rPr>
      <w:fldChar w:fldCharType="end"/>
    </w:r>
    <w:r w:rsidRPr="00484A20">
      <w:rPr>
        <w:rFonts w:ascii="Times New Roman" w:hAnsi="Times New Roman" w:cs="Times New Roman"/>
      </w:rPr>
      <w:t>/</w:t>
    </w:r>
    <w:r w:rsidRPr="00630741">
      <w:rPr>
        <w:rFonts w:ascii="Times New Roman" w:hAnsi="Times New Roman" w:cs="Times New Roman"/>
      </w:rPr>
      <w:fldChar w:fldCharType="begin"/>
    </w:r>
    <w:r w:rsidRPr="00484A20">
      <w:rPr>
        <w:rFonts w:ascii="Times New Roman" w:hAnsi="Times New Roman" w:cs="Times New Roman"/>
      </w:rPr>
      <w:instrText xml:space="preserve"> NUMPAGES   \* MERGEFORMAT </w:instrText>
    </w:r>
    <w:r w:rsidRPr="00630741">
      <w:rPr>
        <w:rFonts w:ascii="Times New Roman" w:hAnsi="Times New Roman" w:cs="Times New Roman"/>
      </w:rPr>
      <w:fldChar w:fldCharType="separate"/>
    </w:r>
    <w:r w:rsidR="005C49F3" w:rsidRPr="00484A20">
      <w:rPr>
        <w:rFonts w:ascii="Times New Roman" w:hAnsi="Times New Roman" w:cs="Times New Roman"/>
        <w:noProof/>
      </w:rPr>
      <w:t>1</w:t>
    </w:r>
    <w:r w:rsidRPr="00630741">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D8D7" w14:textId="77777777" w:rsidR="000C5234" w:rsidRPr="00F87882" w:rsidRDefault="000C5234" w:rsidP="00C01A24">
    <w:pPr>
      <w:pStyle w:val="Pieddepage"/>
      <w:rPr>
        <w:rFonts w:asciiTheme="majorHAnsi" w:hAnsiTheme="majorHAnsi" w:cstheme="majorHAnsi"/>
        <w:b/>
        <w:color w:val="4F81BD"/>
      </w:rPr>
    </w:pPr>
    <w:r w:rsidRPr="00F87882">
      <w:rPr>
        <w:rFonts w:asciiTheme="majorHAnsi" w:hAnsiTheme="majorHAnsi" w:cstheme="majorHAnsi"/>
        <w:b/>
        <w:color w:val="4F81BD"/>
      </w:rPr>
      <w:t>________________________________________________________________________________</w:t>
    </w:r>
  </w:p>
  <w:p w14:paraId="0D2F8C32" w14:textId="2A97D634" w:rsidR="000C5234" w:rsidRPr="001F23B5" w:rsidRDefault="00000000" w:rsidP="00C01A24">
    <w:pPr>
      <w:pStyle w:val="Standard"/>
      <w:spacing w:line="454" w:lineRule="exact"/>
      <w:jc w:val="center"/>
      <w:rPr>
        <w:i/>
      </w:rPr>
    </w:pPr>
    <w:sdt>
      <w:sdtPr>
        <w:rPr>
          <w:rFonts w:asciiTheme="majorHAnsi" w:hAnsiTheme="majorHAnsi" w:cstheme="majorHAnsi"/>
          <w:i/>
        </w:rPr>
        <w:alias w:val="Catégorie "/>
        <w:tag w:val=""/>
        <w:id w:val="-1586676639"/>
        <w:dataBinding w:prefixMappings="xmlns:ns0='http://purl.org/dc/elements/1.1/' xmlns:ns1='http://schemas.openxmlformats.org/package/2006/metadata/core-properties' " w:xpath="/ns1:coreProperties[1]/ns1:category[1]" w:storeItemID="{6C3C8BC8-F283-45AE-878A-BAB7291924A1}"/>
        <w:text/>
      </w:sdtPr>
      <w:sdtContent>
        <w:r w:rsidR="0056359D">
          <w:rPr>
            <w:rFonts w:asciiTheme="majorHAnsi" w:hAnsiTheme="majorHAnsi" w:cstheme="majorHAnsi"/>
            <w:i/>
          </w:rPr>
          <w:t>Exploitation d’une base de données</w:t>
        </w:r>
      </w:sdtContent>
    </w:sdt>
  </w:p>
  <w:p w14:paraId="742216B4" w14:textId="1C896B9C" w:rsidR="000C5234" w:rsidRPr="00484A20" w:rsidRDefault="000C5234" w:rsidP="00C01A24">
    <w:pPr>
      <w:pStyle w:val="Pieddepage"/>
      <w:tabs>
        <w:tab w:val="clear" w:pos="4536"/>
        <w:tab w:val="clear" w:pos="9072"/>
        <w:tab w:val="center" w:pos="4820"/>
        <w:tab w:val="right" w:pos="9639"/>
      </w:tabs>
      <w:rPr>
        <w:rFonts w:asciiTheme="majorHAnsi" w:hAnsiTheme="majorHAnsi" w:cstheme="majorHAnsi"/>
      </w:rPr>
    </w:pPr>
    <w:r w:rsidRPr="001F23B5">
      <w:rPr>
        <w:rFonts w:asciiTheme="majorHAnsi" w:hAnsiTheme="majorHAnsi" w:cstheme="majorHAnsi"/>
        <w:szCs w:val="22"/>
      </w:rPr>
      <w:tab/>
    </w:r>
    <w:sdt>
      <w:sdtPr>
        <w:rPr>
          <w:rFonts w:asciiTheme="majorHAnsi" w:hAnsiTheme="majorHAnsi" w:cstheme="majorHAnsi"/>
          <w:szCs w:val="22"/>
        </w:rPr>
        <w:alias w:val="Auteur "/>
        <w:tag w:val=""/>
        <w:id w:val="-1658372642"/>
        <w:dataBinding w:prefixMappings="xmlns:ns0='http://purl.org/dc/elements/1.1/' xmlns:ns1='http://schemas.openxmlformats.org/package/2006/metadata/core-properties' " w:xpath="/ns1:coreProperties[1]/ns0:creator[1]" w:storeItemID="{6C3C8BC8-F283-45AE-878A-BAB7291924A1}"/>
        <w:text/>
      </w:sdtPr>
      <w:sdtContent>
        <w:r w:rsidR="008B259A">
          <w:rPr>
            <w:rFonts w:asciiTheme="majorHAnsi" w:hAnsiTheme="majorHAnsi" w:cstheme="majorHAnsi"/>
            <w:szCs w:val="22"/>
          </w:rPr>
          <w:t xml:space="preserve">Rosine Cicchetti </w:t>
        </w:r>
        <w:r w:rsidR="00B51594">
          <w:rPr>
            <w:rFonts w:asciiTheme="majorHAnsi" w:hAnsiTheme="majorHAnsi" w:cstheme="majorHAnsi"/>
            <w:szCs w:val="22"/>
          </w:rPr>
          <w:t>-</w:t>
        </w:r>
        <w:r w:rsidR="008B259A">
          <w:rPr>
            <w:rFonts w:asciiTheme="majorHAnsi" w:hAnsiTheme="majorHAnsi" w:cstheme="majorHAnsi"/>
            <w:szCs w:val="22"/>
          </w:rPr>
          <w:t xml:space="preserve"> Lotfi Lakhal - </w:t>
        </w:r>
        <w:r w:rsidR="00EF532F" w:rsidRPr="00EF532F">
          <w:rPr>
            <w:rFonts w:asciiTheme="majorHAnsi" w:hAnsiTheme="majorHAnsi" w:cstheme="majorHAnsi"/>
            <w:szCs w:val="22"/>
          </w:rPr>
          <w:t>Mickaël Martin Nevot</w:t>
        </w:r>
      </w:sdtContent>
    </w:sdt>
    <w:r w:rsidRPr="00484A20">
      <w:rPr>
        <w:noProof/>
      </w:rPr>
      <w:tab/>
    </w:r>
    <w:r w:rsidRPr="00630741">
      <w:rPr>
        <w:rFonts w:ascii="Times New Roman" w:hAnsi="Times New Roman" w:cs="Times New Roman"/>
      </w:rPr>
      <w:fldChar w:fldCharType="begin"/>
    </w:r>
    <w:r w:rsidRPr="00484A20">
      <w:rPr>
        <w:rFonts w:ascii="Times New Roman" w:hAnsi="Times New Roman" w:cs="Times New Roman"/>
      </w:rPr>
      <w:instrText xml:space="preserve"> PAGE </w:instrText>
    </w:r>
    <w:r w:rsidRPr="00630741">
      <w:rPr>
        <w:rFonts w:ascii="Times New Roman" w:hAnsi="Times New Roman" w:cs="Times New Roman"/>
      </w:rPr>
      <w:fldChar w:fldCharType="separate"/>
    </w:r>
    <w:r w:rsidR="005C49F3" w:rsidRPr="00484A20">
      <w:rPr>
        <w:rFonts w:ascii="Times New Roman" w:hAnsi="Times New Roman" w:cs="Times New Roman"/>
        <w:noProof/>
      </w:rPr>
      <w:t>1</w:t>
    </w:r>
    <w:r w:rsidRPr="00630741">
      <w:rPr>
        <w:rFonts w:ascii="Times New Roman" w:hAnsi="Times New Roman" w:cs="Times New Roman"/>
      </w:rPr>
      <w:fldChar w:fldCharType="end"/>
    </w:r>
    <w:r w:rsidRPr="00484A20">
      <w:rPr>
        <w:rFonts w:ascii="Times New Roman" w:hAnsi="Times New Roman" w:cs="Times New Roman"/>
      </w:rPr>
      <w:t>/</w:t>
    </w:r>
    <w:r w:rsidRPr="00630741">
      <w:rPr>
        <w:rFonts w:ascii="Times New Roman" w:hAnsi="Times New Roman" w:cs="Times New Roman"/>
      </w:rPr>
      <w:fldChar w:fldCharType="begin"/>
    </w:r>
    <w:r w:rsidRPr="00484A20">
      <w:rPr>
        <w:rFonts w:ascii="Times New Roman" w:hAnsi="Times New Roman" w:cs="Times New Roman"/>
      </w:rPr>
      <w:instrText xml:space="preserve"> NUMPAGES   \* MERGEFORMAT </w:instrText>
    </w:r>
    <w:r w:rsidRPr="00630741">
      <w:rPr>
        <w:rFonts w:ascii="Times New Roman" w:hAnsi="Times New Roman" w:cs="Times New Roman"/>
      </w:rPr>
      <w:fldChar w:fldCharType="separate"/>
    </w:r>
    <w:r w:rsidR="005C49F3" w:rsidRPr="00484A20">
      <w:rPr>
        <w:rFonts w:ascii="Times New Roman" w:hAnsi="Times New Roman" w:cs="Times New Roman"/>
        <w:noProof/>
      </w:rPr>
      <w:t>1</w:t>
    </w:r>
    <w:r w:rsidRPr="00630741">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69FF8" w14:textId="77777777" w:rsidR="00432D68" w:rsidRDefault="00432D68" w:rsidP="002761F1">
      <w:r>
        <w:separator/>
      </w:r>
    </w:p>
  </w:footnote>
  <w:footnote w:type="continuationSeparator" w:id="0">
    <w:p w14:paraId="20E28D57" w14:textId="77777777" w:rsidR="00432D68" w:rsidRDefault="00432D68" w:rsidP="002761F1">
      <w:r>
        <w:continuationSeparator/>
      </w:r>
    </w:p>
  </w:footnote>
  <w:footnote w:id="1">
    <w:p w14:paraId="40D1A149" w14:textId="77777777" w:rsidR="00CD2535" w:rsidRDefault="00CD2535" w:rsidP="00CD2535">
      <w:pPr>
        <w:pStyle w:val="Notedebasdepage"/>
        <w:jc w:val="both"/>
      </w:pPr>
      <w:r>
        <w:rPr>
          <w:rStyle w:val="Appelnotedebasdep"/>
        </w:rPr>
        <w:footnoteRef/>
      </w:r>
      <w:r>
        <w:t xml:space="preserve"> Les domaines identiques sont surlignés avec la même couleur.</w:t>
      </w:r>
    </w:p>
  </w:footnote>
  <w:footnote w:id="2">
    <w:p w14:paraId="45253FCA" w14:textId="77777777" w:rsidR="00CD2535" w:rsidRDefault="00CD2535" w:rsidP="00CD2535">
      <w:pPr>
        <w:pStyle w:val="Notedebasdepage"/>
        <w:jc w:val="both"/>
      </w:pPr>
      <w:r>
        <w:rPr>
          <w:rStyle w:val="Caractresdenotedebasdepage"/>
          <w:rFonts w:ascii="Times" w:hAnsi="Times"/>
        </w:rPr>
        <w:footnoteRef/>
      </w:r>
      <w:r>
        <w:rPr>
          <w:rFonts w:ascii="Times" w:hAnsi="Times" w:cs="Times"/>
          <w:color w:val="000000"/>
          <w:sz w:val="18"/>
        </w:rPr>
        <w:t>Les types syntaxiques, utilisés pour la description des domaines, sont disponibles dans Oracle.</w:t>
      </w:r>
    </w:p>
  </w:footnote>
  <w:footnote w:id="3">
    <w:p w14:paraId="4A0AEF01" w14:textId="6B5F7B0B" w:rsidR="0075391B" w:rsidRDefault="0075391B" w:rsidP="0075391B">
      <w:pPr>
        <w:pStyle w:val="Notedebasdepage"/>
        <w:jc w:val="both"/>
      </w:pPr>
      <w:r>
        <w:rPr>
          <w:rStyle w:val="Appelnotedebasdep"/>
        </w:rPr>
        <w:footnoteRef/>
      </w:r>
      <w:r>
        <w:t xml:space="preserve"> Idéalement, il ne devrait être possible d’y avoir qu’un responsable d’une matière</w:t>
      </w:r>
      <w:r w:rsidR="001B756C">
        <w:t>, pas de n’importe quel module</w:t>
      </w:r>
      <w:r>
        <w:t xml:space="preserve">. Par souci de simplification, cette contrainte </w:t>
      </w:r>
      <w:r w:rsidR="001B756C">
        <w:t>n’a pas</w:t>
      </w:r>
      <w:r>
        <w:t xml:space="preserve"> </w:t>
      </w:r>
      <w:r w:rsidR="001B756C">
        <w:t xml:space="preserve">été </w:t>
      </w:r>
      <w:r>
        <w:t>prise en compte</w:t>
      </w:r>
      <w:r w:rsidR="001B756C">
        <w:t xml:space="preserve"> dans </w:t>
      </w:r>
      <w:r w:rsidR="00F27148">
        <w:t>l’intension</w:t>
      </w:r>
      <w:r w:rsidR="001B756C">
        <w:t xml:space="preserve"> de la </w:t>
      </w:r>
      <w:r w:rsidR="00521A57">
        <w:t>base de données exemple.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D083" w14:textId="29671B79" w:rsidR="000C5234" w:rsidRPr="00D72C9E" w:rsidRDefault="000C5234" w:rsidP="00C01A24">
    <w:pPr>
      <w:pStyle w:val="En-tte"/>
      <w:pBdr>
        <w:between w:val="single" w:sz="4" w:space="1" w:color="0F6FC6" w:themeColor="accent1"/>
      </w:pBdr>
      <w:tabs>
        <w:tab w:val="clear" w:pos="9072"/>
        <w:tab w:val="right" w:pos="9639"/>
      </w:tabs>
      <w:spacing w:line="276" w:lineRule="auto"/>
      <w:rPr>
        <w:rFonts w:asciiTheme="majorHAnsi" w:hAnsiTheme="majorHAnsi" w:cstheme="majorHAnsi"/>
      </w:rPr>
    </w:pPr>
    <w:r w:rsidRPr="00D72C9E">
      <w:rPr>
        <w:rFonts w:asciiTheme="majorHAnsi" w:hAnsiTheme="majorHAnsi" w:cstheme="majorHAnsi"/>
        <w:noProof/>
      </w:rPr>
      <w:drawing>
        <wp:anchor distT="0" distB="0" distL="114300" distR="114300" simplePos="0" relativeHeight="251658240" behindDoc="1" locked="0" layoutInCell="1" allowOverlap="1" wp14:anchorId="32C06836" wp14:editId="1A6AA321">
          <wp:simplePos x="0" y="0"/>
          <wp:positionH relativeFrom="column">
            <wp:posOffset>5372735</wp:posOffset>
          </wp:positionH>
          <wp:positionV relativeFrom="paragraph">
            <wp:posOffset>28575</wp:posOffset>
          </wp:positionV>
          <wp:extent cx="762635" cy="143510"/>
          <wp:effectExtent l="0" t="0" r="0" b="8890"/>
          <wp:wrapTight wrapText="bothSides">
            <wp:wrapPolygon edited="0">
              <wp:start x="0" y="0"/>
              <wp:lineTo x="0" y="20071"/>
              <wp:lineTo x="21042" y="20071"/>
              <wp:lineTo x="21042" y="0"/>
              <wp:lineTo x="0" y="0"/>
            </wp:wrapPolygon>
          </wp:wrapTight>
          <wp:docPr id="2" name="Image 2" descr="D:\Personnel\Enseignements\_identité-graphique\licence\licence-creative-common-by-nc-sa-80x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nel\Enseignements\_identité-graphique\licence\licence-creative-common-by-nc-sa-80x15.png"/>
                  <pic:cNvPicPr>
                    <a:picLocks noChangeAspect="1" noChangeArrowheads="1"/>
                  </pic:cNvPicPr>
                </pic:nvPicPr>
                <pic:blipFill rotWithShape="1">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pic:blipFill>
                <pic:spPr bwMode="auto">
                  <a:xfrm>
                    <a:off x="0" y="0"/>
                    <a:ext cx="762635" cy="14351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Style w:val="Accentuationlgre"/>
        </w:rPr>
        <w:alias w:val="Titre"/>
        <w:id w:val="369037580"/>
        <w:dataBinding w:prefixMappings="xmlns:ns0='http://schemas.openxmlformats.org/package/2006/metadata/core-properties' xmlns:ns1='http://purl.org/dc/elements/1.1/'" w:xpath="/ns0:coreProperties[1]/ns1:title[1]" w:storeItemID="{6C3C8BC8-F283-45AE-878A-BAB7291924A1}"/>
        <w:text/>
      </w:sdtPr>
      <w:sdtContent>
        <w:r w:rsidR="00F60059">
          <w:rPr>
            <w:rStyle w:val="Accentuationlgre"/>
          </w:rPr>
          <w:t>TD6 : Vues, tables système et rappels en SQL</w:t>
        </w:r>
      </w:sdtContent>
    </w:sdt>
    <w:r w:rsidRPr="00DC63DD">
      <w:rPr>
        <w:rStyle w:val="Accentuationlgre"/>
      </w:rPr>
      <w:t xml:space="preserve"> – </w:t>
    </w:r>
    <w:sdt>
      <w:sdtPr>
        <w:rPr>
          <w:rStyle w:val="Accentuationlgre"/>
        </w:rPr>
        <w:alias w:val="État "/>
        <w:tag w:val=""/>
        <w:id w:val="1341199344"/>
        <w:dataBinding w:prefixMappings="xmlns:ns0='http://purl.org/dc/elements/1.1/' xmlns:ns1='http://schemas.openxmlformats.org/package/2006/metadata/core-properties' " w:xpath="/ns1:coreProperties[1]/ns1:contentStatus[1]" w:storeItemID="{6C3C8BC8-F283-45AE-878A-BAB7291924A1}"/>
        <w:text/>
      </w:sdtPr>
      <w:sdtContent>
        <w:r w:rsidR="00B33531">
          <w:rPr>
            <w:rStyle w:val="Accentuationlgre"/>
          </w:rPr>
          <w:t>V2.0.0</w:t>
        </w:r>
      </w:sdtContent>
    </w:sdt>
  </w:p>
  <w:p w14:paraId="2C121A91" w14:textId="77777777" w:rsidR="000C5234" w:rsidRPr="00D72C9E" w:rsidRDefault="000C5234" w:rsidP="00C01A24">
    <w:pPr>
      <w:pStyle w:val="En-tte"/>
      <w:pBdr>
        <w:between w:val="single" w:sz="4" w:space="1" w:color="0F6FC6" w:themeColor="accent1"/>
      </w:pBdr>
      <w:spacing w:line="276" w:lineRule="auto"/>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F4C1CDC"/>
    <w:lvl w:ilvl="0">
      <w:start w:val="1"/>
      <w:numFmt w:val="decimal"/>
      <w:pStyle w:val="Listenumros"/>
      <w:lvlText w:val="%1."/>
      <w:lvlJc w:val="left"/>
      <w:pPr>
        <w:tabs>
          <w:tab w:val="num" w:pos="360"/>
        </w:tabs>
        <w:ind w:left="360" w:hanging="360"/>
      </w:pPr>
    </w:lvl>
  </w:abstractNum>
  <w:abstractNum w:abstractNumId="1" w15:restartNumberingAfterBreak="0">
    <w:nsid w:val="00B43066"/>
    <w:multiLevelType w:val="multilevel"/>
    <w:tmpl w:val="D63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5EF"/>
    <w:multiLevelType w:val="hybridMultilevel"/>
    <w:tmpl w:val="7D28E596"/>
    <w:lvl w:ilvl="0" w:tplc="608C5168">
      <w:start w:val="1"/>
      <w:numFmt w:val="decimal"/>
      <w:lvlText w:val="Q%1 :"/>
      <w:lvlJc w:val="center"/>
      <w:pPr>
        <w:ind w:left="720" w:hanging="360"/>
      </w:pPr>
      <w:rPr>
        <w:rFonts w:hint="default"/>
        <w:spacing w:val="20"/>
        <w:kern w:val="0"/>
        <w:position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0B1087"/>
    <w:multiLevelType w:val="hybridMultilevel"/>
    <w:tmpl w:val="815C085A"/>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CF586D"/>
    <w:multiLevelType w:val="multilevel"/>
    <w:tmpl w:val="25B28CA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104F559B"/>
    <w:multiLevelType w:val="hybridMultilevel"/>
    <w:tmpl w:val="A7029C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965E23"/>
    <w:multiLevelType w:val="multilevel"/>
    <w:tmpl w:val="548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636C0"/>
    <w:multiLevelType w:val="hybridMultilevel"/>
    <w:tmpl w:val="5134BE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203ED4"/>
    <w:multiLevelType w:val="hybridMultilevel"/>
    <w:tmpl w:val="1A2461A4"/>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4B4F7F"/>
    <w:multiLevelType w:val="hybridMultilevel"/>
    <w:tmpl w:val="0FF47F2A"/>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C618E3"/>
    <w:multiLevelType w:val="hybridMultilevel"/>
    <w:tmpl w:val="EFC885E8"/>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1" w15:restartNumberingAfterBreak="0">
    <w:nsid w:val="1D6429BE"/>
    <w:multiLevelType w:val="singleLevel"/>
    <w:tmpl w:val="3730AD40"/>
    <w:lvl w:ilvl="0">
      <w:start w:val="1"/>
      <w:numFmt w:val="lowerLetter"/>
      <w:lvlText w:val="%1)"/>
      <w:lvlJc w:val="left"/>
      <w:pPr>
        <w:tabs>
          <w:tab w:val="num" w:pos="705"/>
        </w:tabs>
        <w:ind w:left="705" w:hanging="705"/>
      </w:pPr>
      <w:rPr>
        <w:rFonts w:hint="default"/>
      </w:rPr>
    </w:lvl>
  </w:abstractNum>
  <w:abstractNum w:abstractNumId="12" w15:restartNumberingAfterBreak="0">
    <w:nsid w:val="341A166D"/>
    <w:multiLevelType w:val="hybridMultilevel"/>
    <w:tmpl w:val="18444454"/>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3" w15:restartNumberingAfterBreak="0">
    <w:nsid w:val="3848720A"/>
    <w:multiLevelType w:val="hybridMultilevel"/>
    <w:tmpl w:val="823E1EE4"/>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A05FEA"/>
    <w:multiLevelType w:val="hybridMultilevel"/>
    <w:tmpl w:val="9F7A82E6"/>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5" w15:restartNumberingAfterBreak="0">
    <w:nsid w:val="3C1E096E"/>
    <w:multiLevelType w:val="hybridMultilevel"/>
    <w:tmpl w:val="E6C26432"/>
    <w:lvl w:ilvl="0" w:tplc="83165B04">
      <w:numFmt w:val="bullet"/>
      <w:lvlText w:val="-"/>
      <w:lvlJc w:val="left"/>
      <w:pPr>
        <w:ind w:left="720" w:hanging="360"/>
      </w:pPr>
      <w:rPr>
        <w:rFonts w:ascii="Palatino" w:eastAsia="Times New Roman" w:hAnsi="Palatino" w:cs="New Yor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430D9F"/>
    <w:multiLevelType w:val="hybridMultilevel"/>
    <w:tmpl w:val="78BA1070"/>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405A76D4"/>
    <w:multiLevelType w:val="multilevel"/>
    <w:tmpl w:val="2CC02D1C"/>
    <w:lvl w:ilvl="0">
      <w:start w:val="1"/>
      <w:numFmt w:val="decimal"/>
      <w:lvlText w:val="Q%1 :"/>
      <w:lvlJc w:val="left"/>
      <w:pPr>
        <w:ind w:left="1021" w:hanging="1021"/>
      </w:pPr>
      <w:rPr>
        <w:rFonts w:hint="default"/>
      </w:rPr>
    </w:lvl>
    <w:lvl w:ilvl="1">
      <w:start w:val="1"/>
      <w:numFmt w:val="lowerLetter"/>
      <w:lvlText w:val="%2)"/>
      <w:lvlJc w:val="left"/>
      <w:pPr>
        <w:ind w:left="1378" w:hanging="1021"/>
      </w:pPr>
      <w:rPr>
        <w:rFonts w:hint="default"/>
      </w:rPr>
    </w:lvl>
    <w:lvl w:ilvl="2">
      <w:start w:val="1"/>
      <w:numFmt w:val="lowerRoman"/>
      <w:lvlText w:val="%3)"/>
      <w:lvlJc w:val="left"/>
      <w:pPr>
        <w:ind w:left="1735" w:hanging="1021"/>
      </w:pPr>
      <w:rPr>
        <w:rFonts w:hint="default"/>
      </w:rPr>
    </w:lvl>
    <w:lvl w:ilvl="3">
      <w:start w:val="1"/>
      <w:numFmt w:val="decimal"/>
      <w:lvlText w:val="(%4)"/>
      <w:lvlJc w:val="left"/>
      <w:pPr>
        <w:ind w:left="2092" w:hanging="1021"/>
      </w:pPr>
      <w:rPr>
        <w:rFonts w:hint="default"/>
      </w:rPr>
    </w:lvl>
    <w:lvl w:ilvl="4">
      <w:start w:val="1"/>
      <w:numFmt w:val="lowerLetter"/>
      <w:lvlText w:val="(%5)"/>
      <w:lvlJc w:val="left"/>
      <w:pPr>
        <w:ind w:left="2449" w:hanging="1021"/>
      </w:pPr>
      <w:rPr>
        <w:rFonts w:hint="default"/>
      </w:rPr>
    </w:lvl>
    <w:lvl w:ilvl="5">
      <w:start w:val="1"/>
      <w:numFmt w:val="lowerRoman"/>
      <w:lvlText w:val="(%6)"/>
      <w:lvlJc w:val="left"/>
      <w:pPr>
        <w:ind w:left="2806" w:hanging="1021"/>
      </w:pPr>
      <w:rPr>
        <w:rFonts w:hint="default"/>
      </w:rPr>
    </w:lvl>
    <w:lvl w:ilvl="6">
      <w:start w:val="1"/>
      <w:numFmt w:val="decimal"/>
      <w:lvlText w:val="%7."/>
      <w:lvlJc w:val="left"/>
      <w:pPr>
        <w:ind w:left="3163" w:hanging="1021"/>
      </w:pPr>
      <w:rPr>
        <w:rFonts w:hint="default"/>
      </w:rPr>
    </w:lvl>
    <w:lvl w:ilvl="7">
      <w:start w:val="1"/>
      <w:numFmt w:val="lowerLetter"/>
      <w:lvlText w:val="%8."/>
      <w:lvlJc w:val="left"/>
      <w:pPr>
        <w:ind w:left="3520" w:hanging="1021"/>
      </w:pPr>
      <w:rPr>
        <w:rFonts w:hint="default"/>
      </w:rPr>
    </w:lvl>
    <w:lvl w:ilvl="8">
      <w:start w:val="1"/>
      <w:numFmt w:val="lowerRoman"/>
      <w:lvlText w:val="%9."/>
      <w:lvlJc w:val="left"/>
      <w:pPr>
        <w:ind w:left="3877" w:hanging="1021"/>
      </w:pPr>
      <w:rPr>
        <w:rFonts w:hint="default"/>
      </w:rPr>
    </w:lvl>
  </w:abstractNum>
  <w:abstractNum w:abstractNumId="18" w15:restartNumberingAfterBreak="0">
    <w:nsid w:val="42C240F7"/>
    <w:multiLevelType w:val="hybridMultilevel"/>
    <w:tmpl w:val="E9366B80"/>
    <w:lvl w:ilvl="0" w:tplc="5298281E">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9" w15:restartNumberingAfterBreak="0">
    <w:nsid w:val="4916275F"/>
    <w:multiLevelType w:val="hybridMultilevel"/>
    <w:tmpl w:val="55423F9C"/>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FC6A28"/>
    <w:multiLevelType w:val="hybridMultilevel"/>
    <w:tmpl w:val="8C727258"/>
    <w:lvl w:ilvl="0" w:tplc="0C00D6A2">
      <w:start w:val="1"/>
      <w:numFmt w:val="decimal"/>
      <w:pStyle w:val="Question"/>
      <w:lvlText w:val="Q%1 :"/>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D5375C3"/>
    <w:multiLevelType w:val="multilevel"/>
    <w:tmpl w:val="F94ECA4A"/>
    <w:lvl w:ilvl="0">
      <w:start w:val="1"/>
      <w:numFmt w:val="decimal"/>
      <w:lvlText w:val="Q%1 :"/>
      <w:lvlJc w:val="left"/>
      <w:pPr>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E622F77"/>
    <w:multiLevelType w:val="hybridMultilevel"/>
    <w:tmpl w:val="519087A6"/>
    <w:lvl w:ilvl="0" w:tplc="5298281E">
      <w:start w:val="1"/>
      <w:numFmt w:val="bullet"/>
      <w:lvlText w:val=""/>
      <w:lvlJc w:val="left"/>
      <w:pPr>
        <w:ind w:left="780" w:hanging="360"/>
      </w:pPr>
      <w:rPr>
        <w:rFonts w:ascii="Symbol" w:hAnsi="Symbol" w:hint="default"/>
      </w:rPr>
    </w:lvl>
    <w:lvl w:ilvl="1" w:tplc="040C0003">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3" w15:restartNumberingAfterBreak="0">
    <w:nsid w:val="609331C5"/>
    <w:multiLevelType w:val="hybridMultilevel"/>
    <w:tmpl w:val="FD706D0C"/>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65E55C8B"/>
    <w:multiLevelType w:val="hybridMultilevel"/>
    <w:tmpl w:val="07103518"/>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666B5DFE"/>
    <w:multiLevelType w:val="hybridMultilevel"/>
    <w:tmpl w:val="44141976"/>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D1A3C94"/>
    <w:multiLevelType w:val="hybridMultilevel"/>
    <w:tmpl w:val="85E2A6CE"/>
    <w:lvl w:ilvl="0" w:tplc="4648CBFE">
      <w:numFmt w:val="bullet"/>
      <w:lvlText w:val="-"/>
      <w:lvlJc w:val="left"/>
      <w:pPr>
        <w:ind w:left="420" w:hanging="360"/>
      </w:pPr>
      <w:rPr>
        <w:rFonts w:ascii="Times New Roman" w:eastAsia="DejaVu Sans"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27" w15:restartNumberingAfterBreak="0">
    <w:nsid w:val="6DD7210B"/>
    <w:multiLevelType w:val="hybridMultilevel"/>
    <w:tmpl w:val="A32C63B4"/>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8" w15:restartNumberingAfterBreak="0">
    <w:nsid w:val="731E0444"/>
    <w:multiLevelType w:val="hybridMultilevel"/>
    <w:tmpl w:val="93AA6DE4"/>
    <w:lvl w:ilvl="0" w:tplc="069AA21C">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7154231"/>
    <w:multiLevelType w:val="hybridMultilevel"/>
    <w:tmpl w:val="B08423C4"/>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0" w15:restartNumberingAfterBreak="0">
    <w:nsid w:val="7B6B0BEA"/>
    <w:multiLevelType w:val="hybridMultilevel"/>
    <w:tmpl w:val="8D58F362"/>
    <w:lvl w:ilvl="0" w:tplc="5298281E">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1" w15:restartNumberingAfterBreak="0">
    <w:nsid w:val="7CE53253"/>
    <w:multiLevelType w:val="hybridMultilevel"/>
    <w:tmpl w:val="BCE8A120"/>
    <w:lvl w:ilvl="0" w:tplc="529828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0072508">
    <w:abstractNumId w:val="28"/>
  </w:num>
  <w:num w:numId="2" w16cid:durableId="1114444839">
    <w:abstractNumId w:val="4"/>
  </w:num>
  <w:num w:numId="3" w16cid:durableId="16283928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9689637">
    <w:abstractNumId w:val="6"/>
  </w:num>
  <w:num w:numId="5" w16cid:durableId="490365734">
    <w:abstractNumId w:val="1"/>
  </w:num>
  <w:num w:numId="6" w16cid:durableId="1736512320">
    <w:abstractNumId w:val="18"/>
  </w:num>
  <w:num w:numId="7" w16cid:durableId="1430858468">
    <w:abstractNumId w:val="22"/>
  </w:num>
  <w:num w:numId="8" w16cid:durableId="1310089187">
    <w:abstractNumId w:val="14"/>
  </w:num>
  <w:num w:numId="9" w16cid:durableId="2036147353">
    <w:abstractNumId w:val="26"/>
  </w:num>
  <w:num w:numId="10" w16cid:durableId="1317808083">
    <w:abstractNumId w:val="23"/>
  </w:num>
  <w:num w:numId="11" w16cid:durableId="1349063740">
    <w:abstractNumId w:val="27"/>
  </w:num>
  <w:num w:numId="12" w16cid:durableId="695622275">
    <w:abstractNumId w:val="29"/>
  </w:num>
  <w:num w:numId="13" w16cid:durableId="140540253">
    <w:abstractNumId w:val="9"/>
  </w:num>
  <w:num w:numId="14" w16cid:durableId="1314676276">
    <w:abstractNumId w:val="16"/>
  </w:num>
  <w:num w:numId="15" w16cid:durableId="790977337">
    <w:abstractNumId w:val="13"/>
  </w:num>
  <w:num w:numId="16" w16cid:durableId="2084712650">
    <w:abstractNumId w:val="30"/>
  </w:num>
  <w:num w:numId="17" w16cid:durableId="34619558">
    <w:abstractNumId w:val="12"/>
  </w:num>
  <w:num w:numId="18" w16cid:durableId="231158438">
    <w:abstractNumId w:val="8"/>
  </w:num>
  <w:num w:numId="19" w16cid:durableId="805706736">
    <w:abstractNumId w:val="10"/>
  </w:num>
  <w:num w:numId="20" w16cid:durableId="435559991">
    <w:abstractNumId w:val="29"/>
  </w:num>
  <w:num w:numId="21" w16cid:durableId="826553531">
    <w:abstractNumId w:val="27"/>
  </w:num>
  <w:num w:numId="22" w16cid:durableId="1396003939">
    <w:abstractNumId w:val="9"/>
  </w:num>
  <w:num w:numId="23" w16cid:durableId="1493060220">
    <w:abstractNumId w:val="23"/>
  </w:num>
  <w:num w:numId="24" w16cid:durableId="922028871">
    <w:abstractNumId w:val="16"/>
  </w:num>
  <w:num w:numId="25" w16cid:durableId="2781753">
    <w:abstractNumId w:val="13"/>
  </w:num>
  <w:num w:numId="26" w16cid:durableId="1656645736">
    <w:abstractNumId w:val="30"/>
  </w:num>
  <w:num w:numId="27" w16cid:durableId="278874832">
    <w:abstractNumId w:val="12"/>
  </w:num>
  <w:num w:numId="28" w16cid:durableId="1910532588">
    <w:abstractNumId w:val="8"/>
  </w:num>
  <w:num w:numId="29" w16cid:durableId="665785107">
    <w:abstractNumId w:val="10"/>
  </w:num>
  <w:num w:numId="30" w16cid:durableId="1216548273">
    <w:abstractNumId w:val="11"/>
  </w:num>
  <w:num w:numId="31" w16cid:durableId="858814165">
    <w:abstractNumId w:val="31"/>
  </w:num>
  <w:num w:numId="32" w16cid:durableId="949974395">
    <w:abstractNumId w:val="15"/>
  </w:num>
  <w:num w:numId="33" w16cid:durableId="1239829005">
    <w:abstractNumId w:val="24"/>
  </w:num>
  <w:num w:numId="34" w16cid:durableId="721448139">
    <w:abstractNumId w:val="3"/>
  </w:num>
  <w:num w:numId="35" w16cid:durableId="360519102">
    <w:abstractNumId w:val="19"/>
  </w:num>
  <w:num w:numId="36" w16cid:durableId="1199659227">
    <w:abstractNumId w:val="5"/>
  </w:num>
  <w:num w:numId="37" w16cid:durableId="1617104863">
    <w:abstractNumId w:val="7"/>
  </w:num>
  <w:num w:numId="38" w16cid:durableId="1174564941">
    <w:abstractNumId w:val="2"/>
  </w:num>
  <w:num w:numId="39" w16cid:durableId="8070149">
    <w:abstractNumId w:val="2"/>
    <w:lvlOverride w:ilvl="0">
      <w:startOverride w:val="1"/>
    </w:lvlOverride>
  </w:num>
  <w:num w:numId="40" w16cid:durableId="986861439">
    <w:abstractNumId w:val="0"/>
  </w:num>
  <w:num w:numId="41" w16cid:durableId="1518038545">
    <w:abstractNumId w:val="20"/>
  </w:num>
  <w:num w:numId="42" w16cid:durableId="1160274922">
    <w:abstractNumId w:val="25"/>
  </w:num>
  <w:num w:numId="43" w16cid:durableId="1035349826">
    <w:abstractNumId w:val="17"/>
  </w:num>
  <w:num w:numId="44" w16cid:durableId="4705595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38AB"/>
    <w:rsid w:val="0000238C"/>
    <w:rsid w:val="0000526B"/>
    <w:rsid w:val="00007737"/>
    <w:rsid w:val="00011521"/>
    <w:rsid w:val="000115CE"/>
    <w:rsid w:val="000117D6"/>
    <w:rsid w:val="00013675"/>
    <w:rsid w:val="00022386"/>
    <w:rsid w:val="00026E44"/>
    <w:rsid w:val="00040AFB"/>
    <w:rsid w:val="00040EDC"/>
    <w:rsid w:val="00040F54"/>
    <w:rsid w:val="00041A46"/>
    <w:rsid w:val="0004513B"/>
    <w:rsid w:val="00047033"/>
    <w:rsid w:val="00053863"/>
    <w:rsid w:val="0005526A"/>
    <w:rsid w:val="000559E3"/>
    <w:rsid w:val="0005749F"/>
    <w:rsid w:val="0005778C"/>
    <w:rsid w:val="00057BC7"/>
    <w:rsid w:val="000652CA"/>
    <w:rsid w:val="00066404"/>
    <w:rsid w:val="000671C4"/>
    <w:rsid w:val="00067E09"/>
    <w:rsid w:val="00070B19"/>
    <w:rsid w:val="00070D81"/>
    <w:rsid w:val="00070E91"/>
    <w:rsid w:val="00073148"/>
    <w:rsid w:val="000763AB"/>
    <w:rsid w:val="000779B7"/>
    <w:rsid w:val="000804A0"/>
    <w:rsid w:val="000809C1"/>
    <w:rsid w:val="00080E93"/>
    <w:rsid w:val="000852B4"/>
    <w:rsid w:val="00086F10"/>
    <w:rsid w:val="00086F24"/>
    <w:rsid w:val="00086F81"/>
    <w:rsid w:val="00087A75"/>
    <w:rsid w:val="0009237D"/>
    <w:rsid w:val="00092FA0"/>
    <w:rsid w:val="000953A6"/>
    <w:rsid w:val="00095FB2"/>
    <w:rsid w:val="0009651F"/>
    <w:rsid w:val="00096582"/>
    <w:rsid w:val="000974CF"/>
    <w:rsid w:val="00097BBC"/>
    <w:rsid w:val="000A18EA"/>
    <w:rsid w:val="000A3FA4"/>
    <w:rsid w:val="000A538D"/>
    <w:rsid w:val="000A5822"/>
    <w:rsid w:val="000A5C33"/>
    <w:rsid w:val="000B048E"/>
    <w:rsid w:val="000B2522"/>
    <w:rsid w:val="000B48A6"/>
    <w:rsid w:val="000B58D1"/>
    <w:rsid w:val="000B78BD"/>
    <w:rsid w:val="000C2A34"/>
    <w:rsid w:val="000C4EA1"/>
    <w:rsid w:val="000C5234"/>
    <w:rsid w:val="000D14C1"/>
    <w:rsid w:val="000D3D26"/>
    <w:rsid w:val="000D4574"/>
    <w:rsid w:val="000E18CB"/>
    <w:rsid w:val="000E2061"/>
    <w:rsid w:val="000E334B"/>
    <w:rsid w:val="000E3B61"/>
    <w:rsid w:val="000E756C"/>
    <w:rsid w:val="000F13A9"/>
    <w:rsid w:val="000F141B"/>
    <w:rsid w:val="000F1D23"/>
    <w:rsid w:val="000F40F3"/>
    <w:rsid w:val="000F4E25"/>
    <w:rsid w:val="000F70C6"/>
    <w:rsid w:val="0010003F"/>
    <w:rsid w:val="001012CD"/>
    <w:rsid w:val="00104AC2"/>
    <w:rsid w:val="00104F82"/>
    <w:rsid w:val="00107963"/>
    <w:rsid w:val="00110204"/>
    <w:rsid w:val="00110267"/>
    <w:rsid w:val="00111453"/>
    <w:rsid w:val="00111781"/>
    <w:rsid w:val="00112105"/>
    <w:rsid w:val="0011276F"/>
    <w:rsid w:val="00112E91"/>
    <w:rsid w:val="00114181"/>
    <w:rsid w:val="001170C4"/>
    <w:rsid w:val="0011721C"/>
    <w:rsid w:val="001203B9"/>
    <w:rsid w:val="00121BF3"/>
    <w:rsid w:val="001228D5"/>
    <w:rsid w:val="00122DCC"/>
    <w:rsid w:val="00134E05"/>
    <w:rsid w:val="001352D6"/>
    <w:rsid w:val="00135A20"/>
    <w:rsid w:val="001360CE"/>
    <w:rsid w:val="00136DCE"/>
    <w:rsid w:val="00140BCD"/>
    <w:rsid w:val="0014323B"/>
    <w:rsid w:val="001457B2"/>
    <w:rsid w:val="00146330"/>
    <w:rsid w:val="00150F6E"/>
    <w:rsid w:val="00152415"/>
    <w:rsid w:val="00152453"/>
    <w:rsid w:val="00154D4D"/>
    <w:rsid w:val="0015507D"/>
    <w:rsid w:val="00156023"/>
    <w:rsid w:val="001565F9"/>
    <w:rsid w:val="001574A8"/>
    <w:rsid w:val="00160AF6"/>
    <w:rsid w:val="00162A7E"/>
    <w:rsid w:val="00166F26"/>
    <w:rsid w:val="00171115"/>
    <w:rsid w:val="00171338"/>
    <w:rsid w:val="00172C26"/>
    <w:rsid w:val="001757D9"/>
    <w:rsid w:val="00175C3A"/>
    <w:rsid w:val="001771F6"/>
    <w:rsid w:val="00180128"/>
    <w:rsid w:val="0018102F"/>
    <w:rsid w:val="00181274"/>
    <w:rsid w:val="00182352"/>
    <w:rsid w:val="00186672"/>
    <w:rsid w:val="0018703C"/>
    <w:rsid w:val="00187344"/>
    <w:rsid w:val="0018789D"/>
    <w:rsid w:val="00196468"/>
    <w:rsid w:val="00197835"/>
    <w:rsid w:val="00197F35"/>
    <w:rsid w:val="001A00A0"/>
    <w:rsid w:val="001A0FDB"/>
    <w:rsid w:val="001A3822"/>
    <w:rsid w:val="001A3FE0"/>
    <w:rsid w:val="001A4E48"/>
    <w:rsid w:val="001A66E0"/>
    <w:rsid w:val="001A7D06"/>
    <w:rsid w:val="001A7FE8"/>
    <w:rsid w:val="001B0346"/>
    <w:rsid w:val="001B278A"/>
    <w:rsid w:val="001B3F05"/>
    <w:rsid w:val="001B6071"/>
    <w:rsid w:val="001B756C"/>
    <w:rsid w:val="001C009D"/>
    <w:rsid w:val="001C1065"/>
    <w:rsid w:val="001C375A"/>
    <w:rsid w:val="001C5EA7"/>
    <w:rsid w:val="001D33F0"/>
    <w:rsid w:val="001D3C15"/>
    <w:rsid w:val="001E0F49"/>
    <w:rsid w:val="001E213B"/>
    <w:rsid w:val="001E3FAD"/>
    <w:rsid w:val="001E61D2"/>
    <w:rsid w:val="001E6FB4"/>
    <w:rsid w:val="001F23B5"/>
    <w:rsid w:val="001F4DE2"/>
    <w:rsid w:val="001F6BA9"/>
    <w:rsid w:val="001F729A"/>
    <w:rsid w:val="00200C70"/>
    <w:rsid w:val="0020184B"/>
    <w:rsid w:val="00205296"/>
    <w:rsid w:val="002054DE"/>
    <w:rsid w:val="002069B2"/>
    <w:rsid w:val="00206B26"/>
    <w:rsid w:val="00206CB9"/>
    <w:rsid w:val="00210237"/>
    <w:rsid w:val="0021166C"/>
    <w:rsid w:val="0021181B"/>
    <w:rsid w:val="00212A13"/>
    <w:rsid w:val="002160ED"/>
    <w:rsid w:val="002179ED"/>
    <w:rsid w:val="00217FC0"/>
    <w:rsid w:val="00221CBD"/>
    <w:rsid w:val="002244F2"/>
    <w:rsid w:val="00230402"/>
    <w:rsid w:val="00231484"/>
    <w:rsid w:val="0023171D"/>
    <w:rsid w:val="00231A7D"/>
    <w:rsid w:val="002321D1"/>
    <w:rsid w:val="002331E1"/>
    <w:rsid w:val="002348E7"/>
    <w:rsid w:val="00237D6F"/>
    <w:rsid w:val="0024054B"/>
    <w:rsid w:val="00241355"/>
    <w:rsid w:val="0024161A"/>
    <w:rsid w:val="00242C11"/>
    <w:rsid w:val="00242E27"/>
    <w:rsid w:val="00243434"/>
    <w:rsid w:val="002449F2"/>
    <w:rsid w:val="00250951"/>
    <w:rsid w:val="0025337A"/>
    <w:rsid w:val="00253B88"/>
    <w:rsid w:val="00254579"/>
    <w:rsid w:val="002559F5"/>
    <w:rsid w:val="00255DC6"/>
    <w:rsid w:val="0026120C"/>
    <w:rsid w:val="00261A0A"/>
    <w:rsid w:val="00263775"/>
    <w:rsid w:val="00263CD5"/>
    <w:rsid w:val="00272DD5"/>
    <w:rsid w:val="00272ECC"/>
    <w:rsid w:val="0027484B"/>
    <w:rsid w:val="002761F1"/>
    <w:rsid w:val="002766E6"/>
    <w:rsid w:val="0027719B"/>
    <w:rsid w:val="00284064"/>
    <w:rsid w:val="002847D7"/>
    <w:rsid w:val="00285FC3"/>
    <w:rsid w:val="00286891"/>
    <w:rsid w:val="00295332"/>
    <w:rsid w:val="002A198F"/>
    <w:rsid w:val="002A4B9A"/>
    <w:rsid w:val="002A5F8A"/>
    <w:rsid w:val="002A69DF"/>
    <w:rsid w:val="002B0B0B"/>
    <w:rsid w:val="002B1578"/>
    <w:rsid w:val="002B2D4A"/>
    <w:rsid w:val="002B339B"/>
    <w:rsid w:val="002C0DAC"/>
    <w:rsid w:val="002C2392"/>
    <w:rsid w:val="002C25CF"/>
    <w:rsid w:val="002C4CB9"/>
    <w:rsid w:val="002C5311"/>
    <w:rsid w:val="002C5364"/>
    <w:rsid w:val="002C5512"/>
    <w:rsid w:val="002D0838"/>
    <w:rsid w:val="002D4C25"/>
    <w:rsid w:val="002D640B"/>
    <w:rsid w:val="002D6476"/>
    <w:rsid w:val="002D6852"/>
    <w:rsid w:val="002E33E1"/>
    <w:rsid w:val="002E7D6B"/>
    <w:rsid w:val="002F015D"/>
    <w:rsid w:val="002F298A"/>
    <w:rsid w:val="002F4009"/>
    <w:rsid w:val="002F4C35"/>
    <w:rsid w:val="002F583A"/>
    <w:rsid w:val="002F65E9"/>
    <w:rsid w:val="002F6906"/>
    <w:rsid w:val="00300327"/>
    <w:rsid w:val="00300F84"/>
    <w:rsid w:val="00305049"/>
    <w:rsid w:val="00305626"/>
    <w:rsid w:val="003057D3"/>
    <w:rsid w:val="00305A19"/>
    <w:rsid w:val="00306549"/>
    <w:rsid w:val="00306785"/>
    <w:rsid w:val="00310B19"/>
    <w:rsid w:val="00311583"/>
    <w:rsid w:val="0031198E"/>
    <w:rsid w:val="00312727"/>
    <w:rsid w:val="00315A4B"/>
    <w:rsid w:val="00322BC4"/>
    <w:rsid w:val="003251BB"/>
    <w:rsid w:val="003257B2"/>
    <w:rsid w:val="00326334"/>
    <w:rsid w:val="00327132"/>
    <w:rsid w:val="003322DF"/>
    <w:rsid w:val="003347AD"/>
    <w:rsid w:val="0034060A"/>
    <w:rsid w:val="00340E7F"/>
    <w:rsid w:val="0034143C"/>
    <w:rsid w:val="00344D1D"/>
    <w:rsid w:val="003450CD"/>
    <w:rsid w:val="00345DE0"/>
    <w:rsid w:val="00347E7C"/>
    <w:rsid w:val="00352AB7"/>
    <w:rsid w:val="0035541C"/>
    <w:rsid w:val="0035676F"/>
    <w:rsid w:val="003568D6"/>
    <w:rsid w:val="00361104"/>
    <w:rsid w:val="00363A32"/>
    <w:rsid w:val="00364B63"/>
    <w:rsid w:val="00365D8A"/>
    <w:rsid w:val="003674D4"/>
    <w:rsid w:val="00367BFA"/>
    <w:rsid w:val="00367F01"/>
    <w:rsid w:val="00377054"/>
    <w:rsid w:val="0037714B"/>
    <w:rsid w:val="00377421"/>
    <w:rsid w:val="00382B11"/>
    <w:rsid w:val="00384E69"/>
    <w:rsid w:val="00385613"/>
    <w:rsid w:val="003867F6"/>
    <w:rsid w:val="00387188"/>
    <w:rsid w:val="00390BBB"/>
    <w:rsid w:val="003935BA"/>
    <w:rsid w:val="003952EB"/>
    <w:rsid w:val="003A254E"/>
    <w:rsid w:val="003A429B"/>
    <w:rsid w:val="003A51B6"/>
    <w:rsid w:val="003A5368"/>
    <w:rsid w:val="003A61AD"/>
    <w:rsid w:val="003A64E3"/>
    <w:rsid w:val="003A796D"/>
    <w:rsid w:val="003B0A72"/>
    <w:rsid w:val="003B2765"/>
    <w:rsid w:val="003B4474"/>
    <w:rsid w:val="003B507F"/>
    <w:rsid w:val="003B5E78"/>
    <w:rsid w:val="003B68B8"/>
    <w:rsid w:val="003C1F28"/>
    <w:rsid w:val="003C5D5D"/>
    <w:rsid w:val="003C604B"/>
    <w:rsid w:val="003D175A"/>
    <w:rsid w:val="003D1B5D"/>
    <w:rsid w:val="003D3074"/>
    <w:rsid w:val="003D3606"/>
    <w:rsid w:val="003D37C8"/>
    <w:rsid w:val="003D6087"/>
    <w:rsid w:val="003D745F"/>
    <w:rsid w:val="003E023A"/>
    <w:rsid w:val="003E033C"/>
    <w:rsid w:val="003E297F"/>
    <w:rsid w:val="003E3492"/>
    <w:rsid w:val="003E61B2"/>
    <w:rsid w:val="003F1871"/>
    <w:rsid w:val="003F2E83"/>
    <w:rsid w:val="003F6759"/>
    <w:rsid w:val="003F67B7"/>
    <w:rsid w:val="00406999"/>
    <w:rsid w:val="00406F1E"/>
    <w:rsid w:val="00407D31"/>
    <w:rsid w:val="00413101"/>
    <w:rsid w:val="0041358A"/>
    <w:rsid w:val="00415A1F"/>
    <w:rsid w:val="00417476"/>
    <w:rsid w:val="004230D8"/>
    <w:rsid w:val="00423EFD"/>
    <w:rsid w:val="00424471"/>
    <w:rsid w:val="00427921"/>
    <w:rsid w:val="00427D95"/>
    <w:rsid w:val="00430D31"/>
    <w:rsid w:val="00430ED4"/>
    <w:rsid w:val="00432D68"/>
    <w:rsid w:val="00432F14"/>
    <w:rsid w:val="00433044"/>
    <w:rsid w:val="0044056D"/>
    <w:rsid w:val="004420B0"/>
    <w:rsid w:val="00442980"/>
    <w:rsid w:val="004436B3"/>
    <w:rsid w:val="00444743"/>
    <w:rsid w:val="00450E55"/>
    <w:rsid w:val="0045304C"/>
    <w:rsid w:val="00457241"/>
    <w:rsid w:val="00460509"/>
    <w:rsid w:val="004607B6"/>
    <w:rsid w:val="00460D35"/>
    <w:rsid w:val="00464FB1"/>
    <w:rsid w:val="004650DC"/>
    <w:rsid w:val="00467965"/>
    <w:rsid w:val="004751E8"/>
    <w:rsid w:val="00475A4C"/>
    <w:rsid w:val="00476A4D"/>
    <w:rsid w:val="004774E2"/>
    <w:rsid w:val="00482BC4"/>
    <w:rsid w:val="00482DF5"/>
    <w:rsid w:val="0048334C"/>
    <w:rsid w:val="0048400E"/>
    <w:rsid w:val="0048464C"/>
    <w:rsid w:val="00484A20"/>
    <w:rsid w:val="00485148"/>
    <w:rsid w:val="004852E6"/>
    <w:rsid w:val="00485A81"/>
    <w:rsid w:val="004865A1"/>
    <w:rsid w:val="00487B60"/>
    <w:rsid w:val="004937C8"/>
    <w:rsid w:val="00496E03"/>
    <w:rsid w:val="004A0BF6"/>
    <w:rsid w:val="004A116D"/>
    <w:rsid w:val="004A17D6"/>
    <w:rsid w:val="004A7375"/>
    <w:rsid w:val="004B0E4D"/>
    <w:rsid w:val="004B0FD1"/>
    <w:rsid w:val="004B15B0"/>
    <w:rsid w:val="004B5528"/>
    <w:rsid w:val="004C1A93"/>
    <w:rsid w:val="004C5545"/>
    <w:rsid w:val="004C5CCA"/>
    <w:rsid w:val="004C6F46"/>
    <w:rsid w:val="004C7A73"/>
    <w:rsid w:val="004D0E00"/>
    <w:rsid w:val="004D25FB"/>
    <w:rsid w:val="004D3E0E"/>
    <w:rsid w:val="004D623C"/>
    <w:rsid w:val="004E4701"/>
    <w:rsid w:val="004E59B1"/>
    <w:rsid w:val="004E78E6"/>
    <w:rsid w:val="004F0573"/>
    <w:rsid w:val="004F0610"/>
    <w:rsid w:val="004F163A"/>
    <w:rsid w:val="004F272D"/>
    <w:rsid w:val="004F319B"/>
    <w:rsid w:val="004F3E99"/>
    <w:rsid w:val="004F5FAD"/>
    <w:rsid w:val="004F6DAA"/>
    <w:rsid w:val="004F73D6"/>
    <w:rsid w:val="005000D5"/>
    <w:rsid w:val="00500B21"/>
    <w:rsid w:val="00512583"/>
    <w:rsid w:val="00513894"/>
    <w:rsid w:val="0051515C"/>
    <w:rsid w:val="0051578B"/>
    <w:rsid w:val="005207E3"/>
    <w:rsid w:val="00521A57"/>
    <w:rsid w:val="005249F0"/>
    <w:rsid w:val="00525802"/>
    <w:rsid w:val="00531272"/>
    <w:rsid w:val="00531DB3"/>
    <w:rsid w:val="0053286B"/>
    <w:rsid w:val="005332A0"/>
    <w:rsid w:val="00533EA8"/>
    <w:rsid w:val="005371A9"/>
    <w:rsid w:val="00542B23"/>
    <w:rsid w:val="00543E64"/>
    <w:rsid w:val="005449BD"/>
    <w:rsid w:val="0055014D"/>
    <w:rsid w:val="00552152"/>
    <w:rsid w:val="005538E8"/>
    <w:rsid w:val="00556099"/>
    <w:rsid w:val="005566F7"/>
    <w:rsid w:val="00557CEF"/>
    <w:rsid w:val="005632EF"/>
    <w:rsid w:val="0056359D"/>
    <w:rsid w:val="00564A45"/>
    <w:rsid w:val="005678A2"/>
    <w:rsid w:val="00570AEA"/>
    <w:rsid w:val="00573BC1"/>
    <w:rsid w:val="0057518D"/>
    <w:rsid w:val="00576515"/>
    <w:rsid w:val="00577969"/>
    <w:rsid w:val="0058790B"/>
    <w:rsid w:val="00592537"/>
    <w:rsid w:val="0059257E"/>
    <w:rsid w:val="00592BC9"/>
    <w:rsid w:val="00594CAB"/>
    <w:rsid w:val="005A07A0"/>
    <w:rsid w:val="005A1F48"/>
    <w:rsid w:val="005B294F"/>
    <w:rsid w:val="005B6105"/>
    <w:rsid w:val="005B77AB"/>
    <w:rsid w:val="005C1E70"/>
    <w:rsid w:val="005C2EFD"/>
    <w:rsid w:val="005C49F3"/>
    <w:rsid w:val="005C64B7"/>
    <w:rsid w:val="005C6970"/>
    <w:rsid w:val="005D0A35"/>
    <w:rsid w:val="005D2DCD"/>
    <w:rsid w:val="005D35ED"/>
    <w:rsid w:val="005D3A88"/>
    <w:rsid w:val="005D5BBD"/>
    <w:rsid w:val="005E1263"/>
    <w:rsid w:val="005E1E5A"/>
    <w:rsid w:val="005E2A76"/>
    <w:rsid w:val="005E6449"/>
    <w:rsid w:val="005F29AD"/>
    <w:rsid w:val="005F2C62"/>
    <w:rsid w:val="005F351C"/>
    <w:rsid w:val="005F794F"/>
    <w:rsid w:val="005F7F4A"/>
    <w:rsid w:val="00600F1C"/>
    <w:rsid w:val="00601387"/>
    <w:rsid w:val="00605602"/>
    <w:rsid w:val="0060636D"/>
    <w:rsid w:val="00611CC1"/>
    <w:rsid w:val="00613540"/>
    <w:rsid w:val="0061405D"/>
    <w:rsid w:val="00614668"/>
    <w:rsid w:val="00614DE1"/>
    <w:rsid w:val="00614FF7"/>
    <w:rsid w:val="00615F39"/>
    <w:rsid w:val="0062198F"/>
    <w:rsid w:val="00621F04"/>
    <w:rsid w:val="006223D8"/>
    <w:rsid w:val="00630741"/>
    <w:rsid w:val="0063382B"/>
    <w:rsid w:val="00635485"/>
    <w:rsid w:val="0063577F"/>
    <w:rsid w:val="00635DFC"/>
    <w:rsid w:val="006374F6"/>
    <w:rsid w:val="00637641"/>
    <w:rsid w:val="00641253"/>
    <w:rsid w:val="0064141D"/>
    <w:rsid w:val="00641D89"/>
    <w:rsid w:val="00643624"/>
    <w:rsid w:val="0064441E"/>
    <w:rsid w:val="00651072"/>
    <w:rsid w:val="006517A6"/>
    <w:rsid w:val="0065224E"/>
    <w:rsid w:val="00653472"/>
    <w:rsid w:val="00653BD6"/>
    <w:rsid w:val="00657D44"/>
    <w:rsid w:val="006612D7"/>
    <w:rsid w:val="006614C7"/>
    <w:rsid w:val="006634F8"/>
    <w:rsid w:val="00665039"/>
    <w:rsid w:val="00666F91"/>
    <w:rsid w:val="006710D4"/>
    <w:rsid w:val="00673189"/>
    <w:rsid w:val="0067480F"/>
    <w:rsid w:val="0067539F"/>
    <w:rsid w:val="00675942"/>
    <w:rsid w:val="006760F1"/>
    <w:rsid w:val="00681723"/>
    <w:rsid w:val="0068213D"/>
    <w:rsid w:val="006848D0"/>
    <w:rsid w:val="00684A09"/>
    <w:rsid w:val="00685F28"/>
    <w:rsid w:val="006861B6"/>
    <w:rsid w:val="00686AF9"/>
    <w:rsid w:val="0069148B"/>
    <w:rsid w:val="006927C4"/>
    <w:rsid w:val="0069416D"/>
    <w:rsid w:val="006978ED"/>
    <w:rsid w:val="00697B2E"/>
    <w:rsid w:val="006A1969"/>
    <w:rsid w:val="006A1A08"/>
    <w:rsid w:val="006A2583"/>
    <w:rsid w:val="006A4616"/>
    <w:rsid w:val="006A4C3F"/>
    <w:rsid w:val="006A580A"/>
    <w:rsid w:val="006B4334"/>
    <w:rsid w:val="006B628A"/>
    <w:rsid w:val="006B780A"/>
    <w:rsid w:val="006B79A6"/>
    <w:rsid w:val="006C1A48"/>
    <w:rsid w:val="006C368A"/>
    <w:rsid w:val="006C41F0"/>
    <w:rsid w:val="006C704C"/>
    <w:rsid w:val="006C7624"/>
    <w:rsid w:val="006D5E38"/>
    <w:rsid w:val="006D7FBA"/>
    <w:rsid w:val="006E0F35"/>
    <w:rsid w:val="006E1648"/>
    <w:rsid w:val="006E61BF"/>
    <w:rsid w:val="006F329F"/>
    <w:rsid w:val="006F4158"/>
    <w:rsid w:val="006F550B"/>
    <w:rsid w:val="0070035D"/>
    <w:rsid w:val="00703FD1"/>
    <w:rsid w:val="00706B21"/>
    <w:rsid w:val="0071094D"/>
    <w:rsid w:val="00714239"/>
    <w:rsid w:val="00716593"/>
    <w:rsid w:val="0072002B"/>
    <w:rsid w:val="00721159"/>
    <w:rsid w:val="007236AB"/>
    <w:rsid w:val="007236C1"/>
    <w:rsid w:val="007249DF"/>
    <w:rsid w:val="00724B22"/>
    <w:rsid w:val="00726B56"/>
    <w:rsid w:val="00727318"/>
    <w:rsid w:val="00731259"/>
    <w:rsid w:val="007319AA"/>
    <w:rsid w:val="00732936"/>
    <w:rsid w:val="00735076"/>
    <w:rsid w:val="00735707"/>
    <w:rsid w:val="00735830"/>
    <w:rsid w:val="00737DC8"/>
    <w:rsid w:val="00742C50"/>
    <w:rsid w:val="00743236"/>
    <w:rsid w:val="0074438A"/>
    <w:rsid w:val="00744894"/>
    <w:rsid w:val="00750FF4"/>
    <w:rsid w:val="0075107A"/>
    <w:rsid w:val="0075391B"/>
    <w:rsid w:val="00761F51"/>
    <w:rsid w:val="007647C3"/>
    <w:rsid w:val="00765519"/>
    <w:rsid w:val="007662EB"/>
    <w:rsid w:val="007667DC"/>
    <w:rsid w:val="007725B6"/>
    <w:rsid w:val="00772B7B"/>
    <w:rsid w:val="00776E58"/>
    <w:rsid w:val="007818C8"/>
    <w:rsid w:val="00782F02"/>
    <w:rsid w:val="00787319"/>
    <w:rsid w:val="00794090"/>
    <w:rsid w:val="007A1F1D"/>
    <w:rsid w:val="007A49A3"/>
    <w:rsid w:val="007A4E6E"/>
    <w:rsid w:val="007A5EEF"/>
    <w:rsid w:val="007A72BB"/>
    <w:rsid w:val="007A7D07"/>
    <w:rsid w:val="007B1396"/>
    <w:rsid w:val="007B15CC"/>
    <w:rsid w:val="007B2298"/>
    <w:rsid w:val="007B25D3"/>
    <w:rsid w:val="007B2890"/>
    <w:rsid w:val="007B52EC"/>
    <w:rsid w:val="007C4BD7"/>
    <w:rsid w:val="007C52D8"/>
    <w:rsid w:val="007C7182"/>
    <w:rsid w:val="007D0CA3"/>
    <w:rsid w:val="007D38AB"/>
    <w:rsid w:val="007D4C30"/>
    <w:rsid w:val="007D4C60"/>
    <w:rsid w:val="007D4F5B"/>
    <w:rsid w:val="007E14F3"/>
    <w:rsid w:val="007E1D72"/>
    <w:rsid w:val="007E3B05"/>
    <w:rsid w:val="007E4B0A"/>
    <w:rsid w:val="007E548B"/>
    <w:rsid w:val="007E54D3"/>
    <w:rsid w:val="007F078F"/>
    <w:rsid w:val="007F37D1"/>
    <w:rsid w:val="007F3D5A"/>
    <w:rsid w:val="007F55B3"/>
    <w:rsid w:val="007F7B56"/>
    <w:rsid w:val="007F7CDD"/>
    <w:rsid w:val="00800EBF"/>
    <w:rsid w:val="008011A1"/>
    <w:rsid w:val="0080299D"/>
    <w:rsid w:val="008111E5"/>
    <w:rsid w:val="008117C7"/>
    <w:rsid w:val="008160D2"/>
    <w:rsid w:val="00825081"/>
    <w:rsid w:val="0083147A"/>
    <w:rsid w:val="0083332A"/>
    <w:rsid w:val="00834D7C"/>
    <w:rsid w:val="0084018A"/>
    <w:rsid w:val="008420F5"/>
    <w:rsid w:val="0084253B"/>
    <w:rsid w:val="0084574B"/>
    <w:rsid w:val="008466D5"/>
    <w:rsid w:val="00850C75"/>
    <w:rsid w:val="00855903"/>
    <w:rsid w:val="00863725"/>
    <w:rsid w:val="0086548C"/>
    <w:rsid w:val="008656C1"/>
    <w:rsid w:val="00872625"/>
    <w:rsid w:val="008728F2"/>
    <w:rsid w:val="00872D6C"/>
    <w:rsid w:val="00876547"/>
    <w:rsid w:val="0088305E"/>
    <w:rsid w:val="0089054A"/>
    <w:rsid w:val="00892993"/>
    <w:rsid w:val="00894203"/>
    <w:rsid w:val="008943C9"/>
    <w:rsid w:val="00896B62"/>
    <w:rsid w:val="00896B88"/>
    <w:rsid w:val="008977E1"/>
    <w:rsid w:val="008A1BC3"/>
    <w:rsid w:val="008A2393"/>
    <w:rsid w:val="008A292F"/>
    <w:rsid w:val="008A2A9B"/>
    <w:rsid w:val="008A5CF0"/>
    <w:rsid w:val="008A70BE"/>
    <w:rsid w:val="008A79DF"/>
    <w:rsid w:val="008B1CE8"/>
    <w:rsid w:val="008B259A"/>
    <w:rsid w:val="008B4894"/>
    <w:rsid w:val="008C2768"/>
    <w:rsid w:val="008C3DC7"/>
    <w:rsid w:val="008C7A1F"/>
    <w:rsid w:val="008D000B"/>
    <w:rsid w:val="008D012A"/>
    <w:rsid w:val="008D1671"/>
    <w:rsid w:val="008D54AD"/>
    <w:rsid w:val="008D5612"/>
    <w:rsid w:val="008E3BD2"/>
    <w:rsid w:val="008E6FB2"/>
    <w:rsid w:val="008F0DF3"/>
    <w:rsid w:val="008F1B4B"/>
    <w:rsid w:val="008F352E"/>
    <w:rsid w:val="008F588E"/>
    <w:rsid w:val="008F625E"/>
    <w:rsid w:val="0090193C"/>
    <w:rsid w:val="00901A4B"/>
    <w:rsid w:val="009020ED"/>
    <w:rsid w:val="00902388"/>
    <w:rsid w:val="009035F2"/>
    <w:rsid w:val="00905236"/>
    <w:rsid w:val="00911FD4"/>
    <w:rsid w:val="009121A8"/>
    <w:rsid w:val="00913D8C"/>
    <w:rsid w:val="00917839"/>
    <w:rsid w:val="009206BC"/>
    <w:rsid w:val="009242A9"/>
    <w:rsid w:val="00925EE9"/>
    <w:rsid w:val="009269E7"/>
    <w:rsid w:val="0092791F"/>
    <w:rsid w:val="00932D27"/>
    <w:rsid w:val="00934533"/>
    <w:rsid w:val="00935195"/>
    <w:rsid w:val="00940DEE"/>
    <w:rsid w:val="00941F64"/>
    <w:rsid w:val="0094280E"/>
    <w:rsid w:val="0094421F"/>
    <w:rsid w:val="0094495C"/>
    <w:rsid w:val="00945C34"/>
    <w:rsid w:val="00947D05"/>
    <w:rsid w:val="00947DBF"/>
    <w:rsid w:val="00952361"/>
    <w:rsid w:val="00952F1A"/>
    <w:rsid w:val="00963CF5"/>
    <w:rsid w:val="0096674F"/>
    <w:rsid w:val="00970D97"/>
    <w:rsid w:val="00972EF7"/>
    <w:rsid w:val="009775B0"/>
    <w:rsid w:val="00981005"/>
    <w:rsid w:val="009838BA"/>
    <w:rsid w:val="00985E39"/>
    <w:rsid w:val="009872F8"/>
    <w:rsid w:val="00990E42"/>
    <w:rsid w:val="00991586"/>
    <w:rsid w:val="0099161A"/>
    <w:rsid w:val="00993DE5"/>
    <w:rsid w:val="00993FE1"/>
    <w:rsid w:val="00994C3B"/>
    <w:rsid w:val="0099723D"/>
    <w:rsid w:val="009A2970"/>
    <w:rsid w:val="009A3D8D"/>
    <w:rsid w:val="009A78FC"/>
    <w:rsid w:val="009B0439"/>
    <w:rsid w:val="009B0A9B"/>
    <w:rsid w:val="009B0CB3"/>
    <w:rsid w:val="009B267F"/>
    <w:rsid w:val="009C1A25"/>
    <w:rsid w:val="009C2AA3"/>
    <w:rsid w:val="009C3313"/>
    <w:rsid w:val="009C3A7B"/>
    <w:rsid w:val="009D218E"/>
    <w:rsid w:val="009D2260"/>
    <w:rsid w:val="009D6EEC"/>
    <w:rsid w:val="009D772A"/>
    <w:rsid w:val="009E5013"/>
    <w:rsid w:val="009E6166"/>
    <w:rsid w:val="009E7B28"/>
    <w:rsid w:val="009F1E7E"/>
    <w:rsid w:val="009F1E8C"/>
    <w:rsid w:val="009F3690"/>
    <w:rsid w:val="009F3B17"/>
    <w:rsid w:val="009F3EF0"/>
    <w:rsid w:val="009F7AE3"/>
    <w:rsid w:val="00A01C38"/>
    <w:rsid w:val="00A02778"/>
    <w:rsid w:val="00A03FD9"/>
    <w:rsid w:val="00A04237"/>
    <w:rsid w:val="00A05D87"/>
    <w:rsid w:val="00A13456"/>
    <w:rsid w:val="00A15029"/>
    <w:rsid w:val="00A16F19"/>
    <w:rsid w:val="00A2153D"/>
    <w:rsid w:val="00A22D18"/>
    <w:rsid w:val="00A231A4"/>
    <w:rsid w:val="00A235EA"/>
    <w:rsid w:val="00A23B7B"/>
    <w:rsid w:val="00A241AF"/>
    <w:rsid w:val="00A306CE"/>
    <w:rsid w:val="00A37F82"/>
    <w:rsid w:val="00A4124C"/>
    <w:rsid w:val="00A43A9A"/>
    <w:rsid w:val="00A5070F"/>
    <w:rsid w:val="00A5148C"/>
    <w:rsid w:val="00A517FA"/>
    <w:rsid w:val="00A51D44"/>
    <w:rsid w:val="00A52D24"/>
    <w:rsid w:val="00A53512"/>
    <w:rsid w:val="00A53DA8"/>
    <w:rsid w:val="00A5547B"/>
    <w:rsid w:val="00A57A9D"/>
    <w:rsid w:val="00A60C96"/>
    <w:rsid w:val="00A644BB"/>
    <w:rsid w:val="00A65198"/>
    <w:rsid w:val="00A667A4"/>
    <w:rsid w:val="00A7241B"/>
    <w:rsid w:val="00A72ABC"/>
    <w:rsid w:val="00A7373B"/>
    <w:rsid w:val="00A81AA9"/>
    <w:rsid w:val="00A82A07"/>
    <w:rsid w:val="00A85391"/>
    <w:rsid w:val="00A85FD9"/>
    <w:rsid w:val="00A92D62"/>
    <w:rsid w:val="00A93151"/>
    <w:rsid w:val="00A939C6"/>
    <w:rsid w:val="00A96FAE"/>
    <w:rsid w:val="00AA00DF"/>
    <w:rsid w:val="00AA0F7C"/>
    <w:rsid w:val="00AA3B18"/>
    <w:rsid w:val="00AA65EA"/>
    <w:rsid w:val="00AB0732"/>
    <w:rsid w:val="00AB20A4"/>
    <w:rsid w:val="00AB37E1"/>
    <w:rsid w:val="00AB72DE"/>
    <w:rsid w:val="00AB769F"/>
    <w:rsid w:val="00AB7941"/>
    <w:rsid w:val="00AB7EB6"/>
    <w:rsid w:val="00AC2A1B"/>
    <w:rsid w:val="00AC2E6A"/>
    <w:rsid w:val="00AD05A2"/>
    <w:rsid w:val="00AD1E8B"/>
    <w:rsid w:val="00AD47F9"/>
    <w:rsid w:val="00AD5081"/>
    <w:rsid w:val="00AD640A"/>
    <w:rsid w:val="00AE1A91"/>
    <w:rsid w:val="00AE482D"/>
    <w:rsid w:val="00AE5938"/>
    <w:rsid w:val="00AF0581"/>
    <w:rsid w:val="00AF14AC"/>
    <w:rsid w:val="00AF1C9F"/>
    <w:rsid w:val="00AF6679"/>
    <w:rsid w:val="00B00BE1"/>
    <w:rsid w:val="00B0443E"/>
    <w:rsid w:val="00B048A5"/>
    <w:rsid w:val="00B06AFF"/>
    <w:rsid w:val="00B13974"/>
    <w:rsid w:val="00B17E2B"/>
    <w:rsid w:val="00B207EC"/>
    <w:rsid w:val="00B2109E"/>
    <w:rsid w:val="00B22509"/>
    <w:rsid w:val="00B22E96"/>
    <w:rsid w:val="00B231BB"/>
    <w:rsid w:val="00B23321"/>
    <w:rsid w:val="00B255ED"/>
    <w:rsid w:val="00B3085A"/>
    <w:rsid w:val="00B319E6"/>
    <w:rsid w:val="00B32F89"/>
    <w:rsid w:val="00B33188"/>
    <w:rsid w:val="00B3340E"/>
    <w:rsid w:val="00B33531"/>
    <w:rsid w:val="00B33817"/>
    <w:rsid w:val="00B36200"/>
    <w:rsid w:val="00B36854"/>
    <w:rsid w:val="00B4605B"/>
    <w:rsid w:val="00B51594"/>
    <w:rsid w:val="00B5356A"/>
    <w:rsid w:val="00B56701"/>
    <w:rsid w:val="00B56804"/>
    <w:rsid w:val="00B60464"/>
    <w:rsid w:val="00B613C4"/>
    <w:rsid w:val="00B61A16"/>
    <w:rsid w:val="00B61F8A"/>
    <w:rsid w:val="00B6588B"/>
    <w:rsid w:val="00B65BDB"/>
    <w:rsid w:val="00B71C29"/>
    <w:rsid w:val="00B71D30"/>
    <w:rsid w:val="00B71D6F"/>
    <w:rsid w:val="00B7231D"/>
    <w:rsid w:val="00B72EB9"/>
    <w:rsid w:val="00B754D2"/>
    <w:rsid w:val="00B86D3D"/>
    <w:rsid w:val="00B905AF"/>
    <w:rsid w:val="00B93889"/>
    <w:rsid w:val="00B9691C"/>
    <w:rsid w:val="00BA1249"/>
    <w:rsid w:val="00BA1562"/>
    <w:rsid w:val="00BA1FC3"/>
    <w:rsid w:val="00BA42C5"/>
    <w:rsid w:val="00BA43FD"/>
    <w:rsid w:val="00BB01B1"/>
    <w:rsid w:val="00BB3FB3"/>
    <w:rsid w:val="00BB458D"/>
    <w:rsid w:val="00BB59E1"/>
    <w:rsid w:val="00BB7EDD"/>
    <w:rsid w:val="00BC30AA"/>
    <w:rsid w:val="00BC4C17"/>
    <w:rsid w:val="00BC5E7E"/>
    <w:rsid w:val="00BC7496"/>
    <w:rsid w:val="00BD2577"/>
    <w:rsid w:val="00BD3869"/>
    <w:rsid w:val="00BD4A56"/>
    <w:rsid w:val="00BD5FEB"/>
    <w:rsid w:val="00BE2634"/>
    <w:rsid w:val="00BE37D4"/>
    <w:rsid w:val="00BE4838"/>
    <w:rsid w:val="00BF28BC"/>
    <w:rsid w:val="00BF598B"/>
    <w:rsid w:val="00C01A24"/>
    <w:rsid w:val="00C03388"/>
    <w:rsid w:val="00C0717F"/>
    <w:rsid w:val="00C10FC3"/>
    <w:rsid w:val="00C110A4"/>
    <w:rsid w:val="00C12388"/>
    <w:rsid w:val="00C136EC"/>
    <w:rsid w:val="00C222A6"/>
    <w:rsid w:val="00C22968"/>
    <w:rsid w:val="00C23521"/>
    <w:rsid w:val="00C23839"/>
    <w:rsid w:val="00C25112"/>
    <w:rsid w:val="00C2538E"/>
    <w:rsid w:val="00C3022D"/>
    <w:rsid w:val="00C323BF"/>
    <w:rsid w:val="00C34622"/>
    <w:rsid w:val="00C346E6"/>
    <w:rsid w:val="00C411A5"/>
    <w:rsid w:val="00C44F27"/>
    <w:rsid w:val="00C44F99"/>
    <w:rsid w:val="00C450FB"/>
    <w:rsid w:val="00C4523F"/>
    <w:rsid w:val="00C46AF5"/>
    <w:rsid w:val="00C50E7B"/>
    <w:rsid w:val="00C51595"/>
    <w:rsid w:val="00C53CC3"/>
    <w:rsid w:val="00C561EC"/>
    <w:rsid w:val="00C57D74"/>
    <w:rsid w:val="00C6038E"/>
    <w:rsid w:val="00C64CB5"/>
    <w:rsid w:val="00C653ED"/>
    <w:rsid w:val="00C670A2"/>
    <w:rsid w:val="00C671A9"/>
    <w:rsid w:val="00C67B6E"/>
    <w:rsid w:val="00C71349"/>
    <w:rsid w:val="00C71C56"/>
    <w:rsid w:val="00C72029"/>
    <w:rsid w:val="00C720CF"/>
    <w:rsid w:val="00C723FE"/>
    <w:rsid w:val="00C73624"/>
    <w:rsid w:val="00C7505F"/>
    <w:rsid w:val="00C80E35"/>
    <w:rsid w:val="00C81413"/>
    <w:rsid w:val="00C840F7"/>
    <w:rsid w:val="00C854C9"/>
    <w:rsid w:val="00C85AFA"/>
    <w:rsid w:val="00C86AFD"/>
    <w:rsid w:val="00C92A90"/>
    <w:rsid w:val="00C95101"/>
    <w:rsid w:val="00CA0468"/>
    <w:rsid w:val="00CA16DB"/>
    <w:rsid w:val="00CA2DFD"/>
    <w:rsid w:val="00CA3A27"/>
    <w:rsid w:val="00CA7585"/>
    <w:rsid w:val="00CB0DBB"/>
    <w:rsid w:val="00CB1E8F"/>
    <w:rsid w:val="00CB5CAC"/>
    <w:rsid w:val="00CB6A2C"/>
    <w:rsid w:val="00CC0ED4"/>
    <w:rsid w:val="00CC7B61"/>
    <w:rsid w:val="00CD136D"/>
    <w:rsid w:val="00CD2535"/>
    <w:rsid w:val="00CD4544"/>
    <w:rsid w:val="00CD4FBE"/>
    <w:rsid w:val="00CD58A2"/>
    <w:rsid w:val="00CE1652"/>
    <w:rsid w:val="00CE57C2"/>
    <w:rsid w:val="00CE6003"/>
    <w:rsid w:val="00CE6435"/>
    <w:rsid w:val="00CF1212"/>
    <w:rsid w:val="00CF231F"/>
    <w:rsid w:val="00CF36F9"/>
    <w:rsid w:val="00D00B52"/>
    <w:rsid w:val="00D049B3"/>
    <w:rsid w:val="00D06D5A"/>
    <w:rsid w:val="00D073E0"/>
    <w:rsid w:val="00D106BC"/>
    <w:rsid w:val="00D14DFF"/>
    <w:rsid w:val="00D17891"/>
    <w:rsid w:val="00D17B88"/>
    <w:rsid w:val="00D17CD5"/>
    <w:rsid w:val="00D313DB"/>
    <w:rsid w:val="00D318C1"/>
    <w:rsid w:val="00D318F7"/>
    <w:rsid w:val="00D34C95"/>
    <w:rsid w:val="00D35892"/>
    <w:rsid w:val="00D37C5A"/>
    <w:rsid w:val="00D37C74"/>
    <w:rsid w:val="00D417EA"/>
    <w:rsid w:val="00D41AE8"/>
    <w:rsid w:val="00D41D4F"/>
    <w:rsid w:val="00D42468"/>
    <w:rsid w:val="00D427E7"/>
    <w:rsid w:val="00D466E4"/>
    <w:rsid w:val="00D501CA"/>
    <w:rsid w:val="00D5119A"/>
    <w:rsid w:val="00D5138C"/>
    <w:rsid w:val="00D53FA9"/>
    <w:rsid w:val="00D5438E"/>
    <w:rsid w:val="00D55AB4"/>
    <w:rsid w:val="00D67051"/>
    <w:rsid w:val="00D67297"/>
    <w:rsid w:val="00D7032B"/>
    <w:rsid w:val="00D716F7"/>
    <w:rsid w:val="00D76D24"/>
    <w:rsid w:val="00D770AA"/>
    <w:rsid w:val="00D80B4E"/>
    <w:rsid w:val="00D80CB5"/>
    <w:rsid w:val="00D819DF"/>
    <w:rsid w:val="00D83188"/>
    <w:rsid w:val="00D83C26"/>
    <w:rsid w:val="00D852FB"/>
    <w:rsid w:val="00D866A5"/>
    <w:rsid w:val="00D87AE9"/>
    <w:rsid w:val="00D87FD4"/>
    <w:rsid w:val="00D924EF"/>
    <w:rsid w:val="00D944D9"/>
    <w:rsid w:val="00DA319F"/>
    <w:rsid w:val="00DA4014"/>
    <w:rsid w:val="00DA4B2C"/>
    <w:rsid w:val="00DA580F"/>
    <w:rsid w:val="00DA7CAD"/>
    <w:rsid w:val="00DB1035"/>
    <w:rsid w:val="00DB142E"/>
    <w:rsid w:val="00DB176A"/>
    <w:rsid w:val="00DB2C22"/>
    <w:rsid w:val="00DB3BED"/>
    <w:rsid w:val="00DC1AB4"/>
    <w:rsid w:val="00DC2E4F"/>
    <w:rsid w:val="00DC39CA"/>
    <w:rsid w:val="00DC5B73"/>
    <w:rsid w:val="00DC6822"/>
    <w:rsid w:val="00DC795A"/>
    <w:rsid w:val="00DD0712"/>
    <w:rsid w:val="00DD14D8"/>
    <w:rsid w:val="00DD2E93"/>
    <w:rsid w:val="00DD5503"/>
    <w:rsid w:val="00DD7A2A"/>
    <w:rsid w:val="00DE0757"/>
    <w:rsid w:val="00DE22B3"/>
    <w:rsid w:val="00DE2CF5"/>
    <w:rsid w:val="00DE4160"/>
    <w:rsid w:val="00DE4747"/>
    <w:rsid w:val="00DE4DC9"/>
    <w:rsid w:val="00DF02DF"/>
    <w:rsid w:val="00DF129C"/>
    <w:rsid w:val="00DF3BC6"/>
    <w:rsid w:val="00E00700"/>
    <w:rsid w:val="00E01D71"/>
    <w:rsid w:val="00E02B3A"/>
    <w:rsid w:val="00E02B63"/>
    <w:rsid w:val="00E02D49"/>
    <w:rsid w:val="00E14D61"/>
    <w:rsid w:val="00E17A15"/>
    <w:rsid w:val="00E21C07"/>
    <w:rsid w:val="00E239BA"/>
    <w:rsid w:val="00E268C3"/>
    <w:rsid w:val="00E313E9"/>
    <w:rsid w:val="00E31C02"/>
    <w:rsid w:val="00E3357F"/>
    <w:rsid w:val="00E35226"/>
    <w:rsid w:val="00E35BC9"/>
    <w:rsid w:val="00E36958"/>
    <w:rsid w:val="00E40D77"/>
    <w:rsid w:val="00E428C2"/>
    <w:rsid w:val="00E43318"/>
    <w:rsid w:val="00E45219"/>
    <w:rsid w:val="00E46D1F"/>
    <w:rsid w:val="00E50047"/>
    <w:rsid w:val="00E5029D"/>
    <w:rsid w:val="00E505B8"/>
    <w:rsid w:val="00E544A9"/>
    <w:rsid w:val="00E56E9B"/>
    <w:rsid w:val="00E61F50"/>
    <w:rsid w:val="00E64CE3"/>
    <w:rsid w:val="00E65C4C"/>
    <w:rsid w:val="00E6784B"/>
    <w:rsid w:val="00E70822"/>
    <w:rsid w:val="00E70E68"/>
    <w:rsid w:val="00E71A63"/>
    <w:rsid w:val="00E72F53"/>
    <w:rsid w:val="00E761F9"/>
    <w:rsid w:val="00E771C4"/>
    <w:rsid w:val="00E80098"/>
    <w:rsid w:val="00E819A3"/>
    <w:rsid w:val="00E81DFF"/>
    <w:rsid w:val="00E829C5"/>
    <w:rsid w:val="00E86451"/>
    <w:rsid w:val="00E86713"/>
    <w:rsid w:val="00E90264"/>
    <w:rsid w:val="00E90A43"/>
    <w:rsid w:val="00E91275"/>
    <w:rsid w:val="00E947F0"/>
    <w:rsid w:val="00E951EB"/>
    <w:rsid w:val="00E974BE"/>
    <w:rsid w:val="00EA2B61"/>
    <w:rsid w:val="00EA5101"/>
    <w:rsid w:val="00EB3856"/>
    <w:rsid w:val="00EB41F9"/>
    <w:rsid w:val="00EB4A2F"/>
    <w:rsid w:val="00EB6950"/>
    <w:rsid w:val="00EB7EB6"/>
    <w:rsid w:val="00EC08D1"/>
    <w:rsid w:val="00EC295E"/>
    <w:rsid w:val="00EC4BAD"/>
    <w:rsid w:val="00ED0817"/>
    <w:rsid w:val="00ED22D2"/>
    <w:rsid w:val="00ED2979"/>
    <w:rsid w:val="00ED3C23"/>
    <w:rsid w:val="00ED49CD"/>
    <w:rsid w:val="00ED6338"/>
    <w:rsid w:val="00EE0033"/>
    <w:rsid w:val="00EE0A3F"/>
    <w:rsid w:val="00EE20CD"/>
    <w:rsid w:val="00EE5266"/>
    <w:rsid w:val="00EE66FD"/>
    <w:rsid w:val="00EF07D8"/>
    <w:rsid w:val="00EF532F"/>
    <w:rsid w:val="00EF599A"/>
    <w:rsid w:val="00EF6624"/>
    <w:rsid w:val="00EF68D6"/>
    <w:rsid w:val="00F0289B"/>
    <w:rsid w:val="00F0413C"/>
    <w:rsid w:val="00F0687C"/>
    <w:rsid w:val="00F07694"/>
    <w:rsid w:val="00F11A74"/>
    <w:rsid w:val="00F16C11"/>
    <w:rsid w:val="00F17D37"/>
    <w:rsid w:val="00F20B2A"/>
    <w:rsid w:val="00F21A60"/>
    <w:rsid w:val="00F237B8"/>
    <w:rsid w:val="00F237F0"/>
    <w:rsid w:val="00F24701"/>
    <w:rsid w:val="00F27148"/>
    <w:rsid w:val="00F331B7"/>
    <w:rsid w:val="00F3686D"/>
    <w:rsid w:val="00F40338"/>
    <w:rsid w:val="00F4143B"/>
    <w:rsid w:val="00F41660"/>
    <w:rsid w:val="00F427E0"/>
    <w:rsid w:val="00F43FC0"/>
    <w:rsid w:val="00F51B35"/>
    <w:rsid w:val="00F53C60"/>
    <w:rsid w:val="00F60059"/>
    <w:rsid w:val="00F60CD8"/>
    <w:rsid w:val="00F64905"/>
    <w:rsid w:val="00F65D6B"/>
    <w:rsid w:val="00F7053E"/>
    <w:rsid w:val="00F72070"/>
    <w:rsid w:val="00F74FB9"/>
    <w:rsid w:val="00F77474"/>
    <w:rsid w:val="00F80D12"/>
    <w:rsid w:val="00F80F84"/>
    <w:rsid w:val="00F812A1"/>
    <w:rsid w:val="00F82DCF"/>
    <w:rsid w:val="00F84599"/>
    <w:rsid w:val="00F845C8"/>
    <w:rsid w:val="00F87882"/>
    <w:rsid w:val="00F90CDF"/>
    <w:rsid w:val="00F92677"/>
    <w:rsid w:val="00F92AD2"/>
    <w:rsid w:val="00F93536"/>
    <w:rsid w:val="00F9534B"/>
    <w:rsid w:val="00F95454"/>
    <w:rsid w:val="00F95568"/>
    <w:rsid w:val="00F95EF1"/>
    <w:rsid w:val="00F97F0B"/>
    <w:rsid w:val="00FA373A"/>
    <w:rsid w:val="00FA406B"/>
    <w:rsid w:val="00FA589E"/>
    <w:rsid w:val="00FA695E"/>
    <w:rsid w:val="00FB0C79"/>
    <w:rsid w:val="00FB3BCF"/>
    <w:rsid w:val="00FB416D"/>
    <w:rsid w:val="00FB417E"/>
    <w:rsid w:val="00FB45C1"/>
    <w:rsid w:val="00FB4D19"/>
    <w:rsid w:val="00FB4E7B"/>
    <w:rsid w:val="00FB5A0C"/>
    <w:rsid w:val="00FB7407"/>
    <w:rsid w:val="00FB75FB"/>
    <w:rsid w:val="00FC5B4B"/>
    <w:rsid w:val="00FC6C19"/>
    <w:rsid w:val="00FC7164"/>
    <w:rsid w:val="00FD04B9"/>
    <w:rsid w:val="00FD0C46"/>
    <w:rsid w:val="00FD22D6"/>
    <w:rsid w:val="00FD294C"/>
    <w:rsid w:val="00FD2BA9"/>
    <w:rsid w:val="00FD2E02"/>
    <w:rsid w:val="00FD713D"/>
    <w:rsid w:val="00FD7C5E"/>
    <w:rsid w:val="00FE3ACC"/>
    <w:rsid w:val="00FE4182"/>
    <w:rsid w:val="00FE519D"/>
    <w:rsid w:val="00FF0CD7"/>
    <w:rsid w:val="00FF2A4E"/>
    <w:rsid w:val="00FF2DD6"/>
    <w:rsid w:val="00FF75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F4752"/>
  <w15:docId w15:val="{EE1E8226-EF51-43EE-A3D0-83ACD9C4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67B7"/>
    <w:pPr>
      <w:widowControl w:val="0"/>
      <w:suppressAutoHyphens/>
      <w:autoSpaceDN w:val="0"/>
      <w:spacing w:after="0" w:line="240" w:lineRule="auto"/>
      <w:textAlignment w:val="baseline"/>
    </w:pPr>
    <w:rPr>
      <w:rFonts w:ascii="Nimbus Roman No9 L" w:eastAsia="DejaVu Sans" w:hAnsi="Nimbus Roman No9 L" w:cs="DejaVu Sans"/>
      <w:kern w:val="3"/>
      <w:sz w:val="24"/>
      <w:szCs w:val="24"/>
      <w:lang w:eastAsia="fr-FR"/>
    </w:rPr>
  </w:style>
  <w:style w:type="paragraph" w:styleId="Titre1">
    <w:name w:val="heading 1"/>
    <w:basedOn w:val="Normal"/>
    <w:next w:val="Normal"/>
    <w:link w:val="Titre1Car"/>
    <w:autoRedefine/>
    <w:uiPriority w:val="9"/>
    <w:qFormat/>
    <w:rsid w:val="003F67B7"/>
    <w:pPr>
      <w:keepNext/>
      <w:keepLines/>
      <w:numPr>
        <w:numId w:val="3"/>
      </w:numPr>
      <w:spacing w:before="480" w:after="240"/>
      <w:ind w:left="431" w:hanging="431"/>
      <w:outlineLvl w:val="0"/>
    </w:pPr>
    <w:rPr>
      <w:rFonts w:ascii="Times New Roman" w:eastAsiaTheme="majorEastAsia" w:hAnsi="Times New Roman" w:cstheme="majorBidi"/>
      <w:b/>
      <w:bCs/>
      <w:color w:val="0B5294" w:themeColor="accent1" w:themeShade="BF"/>
      <w:sz w:val="28"/>
      <w:szCs w:val="28"/>
    </w:rPr>
  </w:style>
  <w:style w:type="paragraph" w:styleId="Titre2">
    <w:name w:val="heading 2"/>
    <w:basedOn w:val="Normal"/>
    <w:next w:val="Normal"/>
    <w:link w:val="Titre2Car"/>
    <w:autoRedefine/>
    <w:uiPriority w:val="9"/>
    <w:unhideWhenUsed/>
    <w:qFormat/>
    <w:rsid w:val="003F67B7"/>
    <w:pPr>
      <w:keepNext/>
      <w:keepLines/>
      <w:numPr>
        <w:ilvl w:val="1"/>
        <w:numId w:val="3"/>
      </w:numPr>
      <w:spacing w:before="240" w:after="120"/>
      <w:ind w:left="578" w:hanging="578"/>
      <w:outlineLvl w:val="1"/>
    </w:pPr>
    <w:rPr>
      <w:rFonts w:ascii="Times New Roman" w:eastAsiaTheme="majorEastAsia" w:hAnsi="Times New Roman" w:cstheme="majorBidi"/>
      <w:b/>
      <w:bCs/>
      <w:color w:val="0F6FC6" w:themeColor="accent1"/>
      <w:sz w:val="26"/>
      <w:szCs w:val="26"/>
    </w:rPr>
  </w:style>
  <w:style w:type="paragraph" w:styleId="Titre3">
    <w:name w:val="heading 3"/>
    <w:basedOn w:val="Normal"/>
    <w:next w:val="Normal"/>
    <w:link w:val="Titre3Car"/>
    <w:autoRedefine/>
    <w:uiPriority w:val="9"/>
    <w:unhideWhenUsed/>
    <w:qFormat/>
    <w:rsid w:val="003F67B7"/>
    <w:pPr>
      <w:keepNext/>
      <w:keepLines/>
      <w:numPr>
        <w:ilvl w:val="2"/>
        <w:numId w:val="3"/>
      </w:numPr>
      <w:spacing w:before="200" w:after="100"/>
      <w:outlineLvl w:val="2"/>
    </w:pPr>
    <w:rPr>
      <w:rFonts w:asciiTheme="majorHAnsi" w:eastAsiaTheme="majorEastAsia" w:hAnsiTheme="majorHAnsi" w:cstheme="majorBidi"/>
      <w:b/>
      <w:bCs/>
      <w:color w:val="0F6FC6" w:themeColor="accent1"/>
    </w:rPr>
  </w:style>
  <w:style w:type="paragraph" w:styleId="Titre4">
    <w:name w:val="heading 4"/>
    <w:basedOn w:val="Normal"/>
    <w:next w:val="Normal"/>
    <w:link w:val="Titre4Car"/>
    <w:uiPriority w:val="9"/>
    <w:semiHidden/>
    <w:unhideWhenUsed/>
    <w:qFormat/>
    <w:rsid w:val="003F67B7"/>
    <w:pPr>
      <w:keepNext/>
      <w:keepLines/>
      <w:numPr>
        <w:ilvl w:val="3"/>
        <w:numId w:val="3"/>
      </w:numPr>
      <w:spacing w:before="200"/>
      <w:outlineLvl w:val="3"/>
    </w:pPr>
    <w:rPr>
      <w:rFonts w:asciiTheme="majorHAnsi" w:eastAsiaTheme="majorEastAsia" w:hAnsiTheme="majorHAnsi" w:cstheme="majorBidi"/>
      <w:b/>
      <w:bCs/>
      <w:i/>
      <w:iCs/>
      <w:color w:val="0F6FC6" w:themeColor="accent1"/>
    </w:rPr>
  </w:style>
  <w:style w:type="paragraph" w:styleId="Titre5">
    <w:name w:val="heading 5"/>
    <w:basedOn w:val="Normal"/>
    <w:next w:val="Normal"/>
    <w:link w:val="Titre5Car"/>
    <w:uiPriority w:val="9"/>
    <w:semiHidden/>
    <w:unhideWhenUsed/>
    <w:qFormat/>
    <w:rsid w:val="003F67B7"/>
    <w:pPr>
      <w:keepNext/>
      <w:keepLines/>
      <w:numPr>
        <w:ilvl w:val="4"/>
        <w:numId w:val="3"/>
      </w:numPr>
      <w:spacing w:before="200"/>
      <w:outlineLvl w:val="4"/>
    </w:pPr>
    <w:rPr>
      <w:rFonts w:asciiTheme="majorHAnsi" w:eastAsiaTheme="majorEastAsia" w:hAnsiTheme="majorHAnsi" w:cstheme="majorBidi"/>
      <w:color w:val="073662" w:themeColor="accent1" w:themeShade="7F"/>
    </w:rPr>
  </w:style>
  <w:style w:type="paragraph" w:styleId="Titre6">
    <w:name w:val="heading 6"/>
    <w:basedOn w:val="Normal"/>
    <w:next w:val="Normal"/>
    <w:link w:val="Titre6Car"/>
    <w:uiPriority w:val="9"/>
    <w:semiHidden/>
    <w:unhideWhenUsed/>
    <w:qFormat/>
    <w:rsid w:val="003F67B7"/>
    <w:pPr>
      <w:keepNext/>
      <w:keepLines/>
      <w:numPr>
        <w:ilvl w:val="5"/>
        <w:numId w:val="3"/>
      </w:numPr>
      <w:spacing w:before="200"/>
      <w:outlineLvl w:val="5"/>
    </w:pPr>
    <w:rPr>
      <w:rFonts w:asciiTheme="majorHAnsi" w:eastAsiaTheme="majorEastAsia" w:hAnsiTheme="majorHAnsi" w:cstheme="majorBidi"/>
      <w:i/>
      <w:iCs/>
      <w:color w:val="073662" w:themeColor="accent1" w:themeShade="7F"/>
    </w:rPr>
  </w:style>
  <w:style w:type="paragraph" w:styleId="Titre7">
    <w:name w:val="heading 7"/>
    <w:basedOn w:val="Normal"/>
    <w:next w:val="Normal"/>
    <w:link w:val="Titre7Car"/>
    <w:uiPriority w:val="9"/>
    <w:semiHidden/>
    <w:unhideWhenUsed/>
    <w:qFormat/>
    <w:rsid w:val="003F67B7"/>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F67B7"/>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3F67B7"/>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rsid w:val="003F67B7"/>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3F67B7"/>
  </w:style>
  <w:style w:type="paragraph" w:customStyle="1" w:styleId="Standard">
    <w:name w:val="Standard"/>
    <w:rsid w:val="003F67B7"/>
    <w:pPr>
      <w:widowControl w:val="0"/>
      <w:suppressAutoHyphens/>
      <w:autoSpaceDN w:val="0"/>
      <w:spacing w:after="0" w:line="240" w:lineRule="auto"/>
      <w:textAlignment w:val="baseline"/>
    </w:pPr>
    <w:rPr>
      <w:rFonts w:ascii="Nimbus Roman No9 L" w:eastAsia="DejaVu Sans" w:hAnsi="Nimbus Roman No9 L" w:cs="DejaVu Sans"/>
      <w:kern w:val="3"/>
      <w:sz w:val="24"/>
      <w:szCs w:val="24"/>
      <w:lang w:eastAsia="fr-FR"/>
    </w:rPr>
  </w:style>
  <w:style w:type="paragraph" w:styleId="Pieddepage">
    <w:name w:val="footer"/>
    <w:basedOn w:val="Normal"/>
    <w:link w:val="PieddepageCar"/>
    <w:uiPriority w:val="99"/>
    <w:rsid w:val="003F67B7"/>
    <w:pPr>
      <w:tabs>
        <w:tab w:val="center" w:pos="4536"/>
        <w:tab w:val="right" w:pos="9072"/>
      </w:tabs>
    </w:pPr>
  </w:style>
  <w:style w:type="character" w:customStyle="1" w:styleId="PieddepageCar">
    <w:name w:val="Pied de page Car"/>
    <w:basedOn w:val="Policepardfaut"/>
    <w:link w:val="Pieddepage"/>
    <w:uiPriority w:val="99"/>
    <w:rsid w:val="003F67B7"/>
    <w:rPr>
      <w:rFonts w:ascii="Nimbus Roman No9 L" w:eastAsia="DejaVu Sans" w:hAnsi="Nimbus Roman No9 L" w:cs="DejaVu Sans"/>
      <w:kern w:val="3"/>
      <w:sz w:val="24"/>
      <w:szCs w:val="24"/>
      <w:lang w:eastAsia="fr-FR"/>
    </w:rPr>
  </w:style>
  <w:style w:type="paragraph" w:styleId="Titre">
    <w:name w:val="Title"/>
    <w:basedOn w:val="Normal"/>
    <w:next w:val="Normal"/>
    <w:link w:val="TitreCar"/>
    <w:rsid w:val="003F67B7"/>
    <w:pPr>
      <w:spacing w:after="300"/>
    </w:pPr>
    <w:rPr>
      <w:rFonts w:ascii="Cambria" w:eastAsia="Times New Roman" w:hAnsi="Cambria" w:cs="Times New Roman"/>
      <w:color w:val="17365D"/>
      <w:spacing w:val="5"/>
      <w:sz w:val="52"/>
      <w:szCs w:val="52"/>
    </w:rPr>
  </w:style>
  <w:style w:type="character" w:customStyle="1" w:styleId="TitreCar">
    <w:name w:val="Titre Car"/>
    <w:basedOn w:val="Policepardfaut"/>
    <w:link w:val="Titre"/>
    <w:rsid w:val="003F67B7"/>
    <w:rPr>
      <w:rFonts w:ascii="Cambria" w:eastAsia="Times New Roman" w:hAnsi="Cambria" w:cs="Times New Roman"/>
      <w:color w:val="17365D"/>
      <w:spacing w:val="5"/>
      <w:kern w:val="3"/>
      <w:sz w:val="52"/>
      <w:szCs w:val="52"/>
      <w:lang w:eastAsia="fr-FR"/>
    </w:rPr>
  </w:style>
  <w:style w:type="paragraph" w:styleId="Textedebulles">
    <w:name w:val="Balloon Text"/>
    <w:basedOn w:val="Normal"/>
    <w:link w:val="TextedebullesCar"/>
    <w:uiPriority w:val="99"/>
    <w:semiHidden/>
    <w:unhideWhenUsed/>
    <w:rsid w:val="003F67B7"/>
    <w:rPr>
      <w:rFonts w:ascii="Tahoma" w:hAnsi="Tahoma" w:cs="Tahoma"/>
      <w:sz w:val="16"/>
      <w:szCs w:val="16"/>
    </w:rPr>
  </w:style>
  <w:style w:type="character" w:customStyle="1" w:styleId="TextedebullesCar">
    <w:name w:val="Texte de bulles Car"/>
    <w:basedOn w:val="Policepardfaut"/>
    <w:link w:val="Textedebulles"/>
    <w:uiPriority w:val="99"/>
    <w:semiHidden/>
    <w:rsid w:val="003F67B7"/>
    <w:rPr>
      <w:rFonts w:ascii="Tahoma" w:eastAsia="DejaVu Sans" w:hAnsi="Tahoma" w:cs="Tahoma"/>
      <w:kern w:val="3"/>
      <w:sz w:val="16"/>
      <w:szCs w:val="16"/>
      <w:lang w:eastAsia="fr-FR"/>
    </w:rPr>
  </w:style>
  <w:style w:type="character" w:customStyle="1" w:styleId="Titre2Car">
    <w:name w:val="Titre 2 Car"/>
    <w:basedOn w:val="Policepardfaut"/>
    <w:link w:val="Titre2"/>
    <w:uiPriority w:val="9"/>
    <w:rsid w:val="003F67B7"/>
    <w:rPr>
      <w:rFonts w:ascii="Times New Roman" w:eastAsiaTheme="majorEastAsia" w:hAnsi="Times New Roman" w:cstheme="majorBidi"/>
      <w:b/>
      <w:bCs/>
      <w:color w:val="0F6FC6" w:themeColor="accent1"/>
      <w:kern w:val="3"/>
      <w:sz w:val="26"/>
      <w:szCs w:val="26"/>
      <w:lang w:eastAsia="fr-FR"/>
    </w:rPr>
  </w:style>
  <w:style w:type="paragraph" w:customStyle="1" w:styleId="TitreDoc">
    <w:name w:val="Titre Doc"/>
    <w:basedOn w:val="Titre"/>
    <w:link w:val="TitreDocCar"/>
    <w:autoRedefine/>
    <w:qFormat/>
    <w:rsid w:val="003F67B7"/>
    <w:pPr>
      <w:widowControl/>
      <w:pBdr>
        <w:bottom w:val="single" w:sz="8" w:space="4" w:color="4F81BD"/>
      </w:pBdr>
      <w:suppressAutoHyphens w:val="0"/>
      <w:jc w:val="center"/>
    </w:pPr>
    <w:rPr>
      <w:rFonts w:ascii="Times New Roman" w:hAnsi="Times New Roman"/>
    </w:rPr>
  </w:style>
  <w:style w:type="character" w:customStyle="1" w:styleId="Titre1Car">
    <w:name w:val="Titre 1 Car"/>
    <w:basedOn w:val="Policepardfaut"/>
    <w:link w:val="Titre1"/>
    <w:uiPriority w:val="9"/>
    <w:rsid w:val="003F67B7"/>
    <w:rPr>
      <w:rFonts w:ascii="Times New Roman" w:eastAsiaTheme="majorEastAsia" w:hAnsi="Times New Roman" w:cstheme="majorBidi"/>
      <w:b/>
      <w:bCs/>
      <w:color w:val="0B5294" w:themeColor="accent1" w:themeShade="BF"/>
      <w:kern w:val="3"/>
      <w:sz w:val="28"/>
      <w:szCs w:val="28"/>
      <w:lang w:eastAsia="fr-FR"/>
    </w:rPr>
  </w:style>
  <w:style w:type="character" w:customStyle="1" w:styleId="TitreDocCar">
    <w:name w:val="Titre Doc Car"/>
    <w:basedOn w:val="TitreCar"/>
    <w:link w:val="TitreDoc"/>
    <w:rsid w:val="003F67B7"/>
    <w:rPr>
      <w:rFonts w:ascii="Times New Roman" w:eastAsia="Times New Roman" w:hAnsi="Times New Roman" w:cs="Times New Roman"/>
      <w:color w:val="17365D"/>
      <w:spacing w:val="5"/>
      <w:kern w:val="3"/>
      <w:sz w:val="52"/>
      <w:szCs w:val="52"/>
      <w:lang w:eastAsia="fr-FR"/>
    </w:rPr>
  </w:style>
  <w:style w:type="paragraph" w:styleId="En-tte">
    <w:name w:val="header"/>
    <w:basedOn w:val="Normal"/>
    <w:link w:val="En-tteCar"/>
    <w:uiPriority w:val="99"/>
    <w:unhideWhenUsed/>
    <w:rsid w:val="003F67B7"/>
    <w:pPr>
      <w:tabs>
        <w:tab w:val="center" w:pos="4536"/>
        <w:tab w:val="right" w:pos="9072"/>
      </w:tabs>
    </w:pPr>
  </w:style>
  <w:style w:type="character" w:customStyle="1" w:styleId="En-tteCar">
    <w:name w:val="En-tête Car"/>
    <w:basedOn w:val="Policepardfaut"/>
    <w:link w:val="En-tte"/>
    <w:uiPriority w:val="99"/>
    <w:rsid w:val="003F67B7"/>
    <w:rPr>
      <w:rFonts w:ascii="Nimbus Roman No9 L" w:eastAsia="DejaVu Sans" w:hAnsi="Nimbus Roman No9 L" w:cs="DejaVu Sans"/>
      <w:kern w:val="3"/>
      <w:sz w:val="24"/>
      <w:szCs w:val="24"/>
      <w:lang w:eastAsia="fr-FR"/>
    </w:rPr>
  </w:style>
  <w:style w:type="character" w:styleId="Textedelespacerserv">
    <w:name w:val="Placeholder Text"/>
    <w:basedOn w:val="Policepardfaut"/>
    <w:uiPriority w:val="99"/>
    <w:semiHidden/>
    <w:rsid w:val="003F67B7"/>
    <w:rPr>
      <w:color w:val="808080"/>
    </w:rPr>
  </w:style>
  <w:style w:type="paragraph" w:styleId="Sansinterligne">
    <w:name w:val="No Spacing"/>
    <w:aliases w:val="Corps"/>
    <w:basedOn w:val="Normal"/>
    <w:autoRedefine/>
    <w:uiPriority w:val="1"/>
    <w:qFormat/>
    <w:rsid w:val="003F67B7"/>
    <w:pPr>
      <w:contextualSpacing/>
      <w:jc w:val="both"/>
    </w:pPr>
    <w:rPr>
      <w:rFonts w:ascii="Times New Roman" w:hAnsi="Times New Roman" w:cs="Times New Roman"/>
      <w:szCs w:val="22"/>
    </w:rPr>
  </w:style>
  <w:style w:type="character" w:styleId="Accentuation">
    <w:name w:val="Emphasis"/>
    <w:aliases w:val="Code"/>
    <w:basedOn w:val="Policepardfaut"/>
    <w:uiPriority w:val="20"/>
    <w:qFormat/>
    <w:rsid w:val="003F67B7"/>
    <w:rPr>
      <w:rFonts w:ascii="FreeMono" w:hAnsi="FreeMono"/>
      <w:iCs/>
    </w:rPr>
  </w:style>
  <w:style w:type="character" w:styleId="Accentuationlgre">
    <w:name w:val="Subtle Emphasis"/>
    <w:aliases w:val="Emphase"/>
    <w:basedOn w:val="Policepardfaut"/>
    <w:uiPriority w:val="19"/>
    <w:qFormat/>
    <w:rsid w:val="003F67B7"/>
    <w:rPr>
      <w:i/>
    </w:rPr>
  </w:style>
  <w:style w:type="character" w:styleId="lev">
    <w:name w:val="Strong"/>
    <w:aliases w:val="Gras"/>
    <w:basedOn w:val="Policepardfaut"/>
    <w:uiPriority w:val="22"/>
    <w:qFormat/>
    <w:rsid w:val="003F67B7"/>
    <w:rPr>
      <w:b/>
      <w:bCs/>
    </w:rPr>
  </w:style>
  <w:style w:type="character" w:styleId="Accentuationintense">
    <w:name w:val="Intense Emphasis"/>
    <w:basedOn w:val="Policepardfaut"/>
    <w:uiPriority w:val="21"/>
    <w:qFormat/>
    <w:rsid w:val="003F67B7"/>
    <w:rPr>
      <w:rFonts w:ascii="Times New Roman" w:hAnsi="Times New Roman"/>
      <w:b/>
      <w:bCs/>
      <w:i/>
      <w:iCs/>
      <w:color w:val="auto"/>
    </w:rPr>
  </w:style>
  <w:style w:type="paragraph" w:styleId="Sous-titre">
    <w:name w:val="Subtitle"/>
    <w:basedOn w:val="Normal"/>
    <w:next w:val="Normal"/>
    <w:link w:val="Sous-titreCar"/>
    <w:autoRedefine/>
    <w:uiPriority w:val="11"/>
    <w:qFormat/>
    <w:rsid w:val="003F67B7"/>
    <w:pPr>
      <w:numPr>
        <w:ilvl w:val="1"/>
      </w:numPr>
      <w:spacing w:before="240"/>
    </w:pPr>
    <w:rPr>
      <w:rFonts w:ascii="Times New Roman" w:eastAsiaTheme="majorEastAsia" w:hAnsi="Times New Roman" w:cstheme="majorBidi"/>
      <w:i/>
      <w:iCs/>
      <w:color w:val="0F6FC6" w:themeColor="accent1"/>
      <w:spacing w:val="15"/>
    </w:rPr>
  </w:style>
  <w:style w:type="character" w:customStyle="1" w:styleId="Sous-titreCar">
    <w:name w:val="Sous-titre Car"/>
    <w:basedOn w:val="Policepardfaut"/>
    <w:link w:val="Sous-titre"/>
    <w:uiPriority w:val="11"/>
    <w:rsid w:val="003F67B7"/>
    <w:rPr>
      <w:rFonts w:ascii="Times New Roman" w:eastAsiaTheme="majorEastAsia" w:hAnsi="Times New Roman" w:cstheme="majorBidi"/>
      <w:i/>
      <w:iCs/>
      <w:color w:val="0F6FC6" w:themeColor="accent1"/>
      <w:spacing w:val="15"/>
      <w:kern w:val="3"/>
      <w:sz w:val="24"/>
      <w:szCs w:val="24"/>
      <w:lang w:eastAsia="fr-FR"/>
    </w:rPr>
  </w:style>
  <w:style w:type="character" w:customStyle="1" w:styleId="Titre3Car">
    <w:name w:val="Titre 3 Car"/>
    <w:basedOn w:val="Policepardfaut"/>
    <w:link w:val="Titre3"/>
    <w:uiPriority w:val="9"/>
    <w:rsid w:val="003F67B7"/>
    <w:rPr>
      <w:rFonts w:asciiTheme="majorHAnsi" w:eastAsiaTheme="majorEastAsia" w:hAnsiTheme="majorHAnsi" w:cstheme="majorBidi"/>
      <w:b/>
      <w:bCs/>
      <w:color w:val="0F6FC6" w:themeColor="accent1"/>
      <w:kern w:val="3"/>
      <w:sz w:val="24"/>
      <w:szCs w:val="24"/>
      <w:lang w:eastAsia="fr-FR"/>
    </w:rPr>
  </w:style>
  <w:style w:type="character" w:customStyle="1" w:styleId="Titre4Car">
    <w:name w:val="Titre 4 Car"/>
    <w:basedOn w:val="Policepardfaut"/>
    <w:link w:val="Titre4"/>
    <w:uiPriority w:val="9"/>
    <w:semiHidden/>
    <w:rsid w:val="003F67B7"/>
    <w:rPr>
      <w:rFonts w:asciiTheme="majorHAnsi" w:eastAsiaTheme="majorEastAsia" w:hAnsiTheme="majorHAnsi" w:cstheme="majorBidi"/>
      <w:b/>
      <w:bCs/>
      <w:i/>
      <w:iCs/>
      <w:color w:val="0F6FC6" w:themeColor="accent1"/>
      <w:kern w:val="3"/>
      <w:sz w:val="24"/>
      <w:szCs w:val="24"/>
      <w:lang w:eastAsia="fr-FR"/>
    </w:rPr>
  </w:style>
  <w:style w:type="character" w:customStyle="1" w:styleId="Titre5Car">
    <w:name w:val="Titre 5 Car"/>
    <w:basedOn w:val="Policepardfaut"/>
    <w:link w:val="Titre5"/>
    <w:uiPriority w:val="9"/>
    <w:semiHidden/>
    <w:rsid w:val="003F67B7"/>
    <w:rPr>
      <w:rFonts w:asciiTheme="majorHAnsi" w:eastAsiaTheme="majorEastAsia" w:hAnsiTheme="majorHAnsi" w:cstheme="majorBidi"/>
      <w:color w:val="073662" w:themeColor="accent1" w:themeShade="7F"/>
      <w:kern w:val="3"/>
      <w:sz w:val="24"/>
      <w:szCs w:val="24"/>
      <w:lang w:eastAsia="fr-FR"/>
    </w:rPr>
  </w:style>
  <w:style w:type="character" w:customStyle="1" w:styleId="Titre6Car">
    <w:name w:val="Titre 6 Car"/>
    <w:basedOn w:val="Policepardfaut"/>
    <w:link w:val="Titre6"/>
    <w:uiPriority w:val="9"/>
    <w:semiHidden/>
    <w:rsid w:val="003F67B7"/>
    <w:rPr>
      <w:rFonts w:asciiTheme="majorHAnsi" w:eastAsiaTheme="majorEastAsia" w:hAnsiTheme="majorHAnsi" w:cstheme="majorBidi"/>
      <w:i/>
      <w:iCs/>
      <w:color w:val="073662" w:themeColor="accent1" w:themeShade="7F"/>
      <w:kern w:val="3"/>
      <w:sz w:val="24"/>
      <w:szCs w:val="24"/>
      <w:lang w:eastAsia="fr-FR"/>
    </w:rPr>
  </w:style>
  <w:style w:type="character" w:customStyle="1" w:styleId="Titre7Car">
    <w:name w:val="Titre 7 Car"/>
    <w:basedOn w:val="Policepardfaut"/>
    <w:link w:val="Titre7"/>
    <w:uiPriority w:val="9"/>
    <w:semiHidden/>
    <w:rsid w:val="003F67B7"/>
    <w:rPr>
      <w:rFonts w:asciiTheme="majorHAnsi" w:eastAsiaTheme="majorEastAsia" w:hAnsiTheme="majorHAnsi" w:cstheme="majorBidi"/>
      <w:i/>
      <w:iCs/>
      <w:color w:val="404040" w:themeColor="text1" w:themeTint="BF"/>
      <w:kern w:val="3"/>
      <w:sz w:val="24"/>
      <w:szCs w:val="24"/>
      <w:lang w:eastAsia="fr-FR"/>
    </w:rPr>
  </w:style>
  <w:style w:type="character" w:customStyle="1" w:styleId="Titre8Car">
    <w:name w:val="Titre 8 Car"/>
    <w:basedOn w:val="Policepardfaut"/>
    <w:link w:val="Titre8"/>
    <w:uiPriority w:val="9"/>
    <w:semiHidden/>
    <w:rsid w:val="003F67B7"/>
    <w:rPr>
      <w:rFonts w:asciiTheme="majorHAnsi" w:eastAsiaTheme="majorEastAsia" w:hAnsiTheme="majorHAnsi" w:cstheme="majorBidi"/>
      <w:color w:val="404040" w:themeColor="text1" w:themeTint="BF"/>
      <w:kern w:val="3"/>
      <w:sz w:val="20"/>
      <w:szCs w:val="20"/>
      <w:lang w:eastAsia="fr-FR"/>
    </w:rPr>
  </w:style>
  <w:style w:type="character" w:customStyle="1" w:styleId="Titre9Car">
    <w:name w:val="Titre 9 Car"/>
    <w:basedOn w:val="Policepardfaut"/>
    <w:link w:val="Titre9"/>
    <w:uiPriority w:val="9"/>
    <w:semiHidden/>
    <w:rsid w:val="003F67B7"/>
    <w:rPr>
      <w:rFonts w:asciiTheme="majorHAnsi" w:eastAsiaTheme="majorEastAsia" w:hAnsiTheme="majorHAnsi" w:cstheme="majorBidi"/>
      <w:i/>
      <w:iCs/>
      <w:color w:val="404040" w:themeColor="text1" w:themeTint="BF"/>
      <w:kern w:val="3"/>
      <w:sz w:val="20"/>
      <w:szCs w:val="20"/>
      <w:lang w:eastAsia="fr-FR"/>
    </w:rPr>
  </w:style>
  <w:style w:type="paragraph" w:styleId="Notedebasdepage">
    <w:name w:val="footnote text"/>
    <w:basedOn w:val="Normal"/>
    <w:link w:val="NotedebasdepageCar"/>
    <w:uiPriority w:val="99"/>
    <w:unhideWhenUsed/>
    <w:rsid w:val="003F67B7"/>
    <w:rPr>
      <w:rFonts w:ascii="Times New Roman" w:hAnsi="Times New Roman"/>
      <w:sz w:val="20"/>
      <w:szCs w:val="20"/>
    </w:rPr>
  </w:style>
  <w:style w:type="character" w:customStyle="1" w:styleId="NotedebasdepageCar">
    <w:name w:val="Note de bas de page Car"/>
    <w:basedOn w:val="Policepardfaut"/>
    <w:link w:val="Notedebasdepage"/>
    <w:uiPriority w:val="99"/>
    <w:rsid w:val="003F67B7"/>
    <w:rPr>
      <w:rFonts w:ascii="Times New Roman" w:eastAsia="DejaVu Sans" w:hAnsi="Times New Roman" w:cs="DejaVu Sans"/>
      <w:kern w:val="3"/>
      <w:sz w:val="20"/>
      <w:szCs w:val="20"/>
      <w:lang w:eastAsia="fr-FR"/>
    </w:rPr>
  </w:style>
  <w:style w:type="character" w:styleId="Appelnotedebasdep">
    <w:name w:val="footnote reference"/>
    <w:basedOn w:val="Policepardfaut"/>
    <w:uiPriority w:val="99"/>
    <w:semiHidden/>
    <w:unhideWhenUsed/>
    <w:rsid w:val="003F67B7"/>
    <w:rPr>
      <w:vertAlign w:val="superscript"/>
    </w:rPr>
  </w:style>
  <w:style w:type="paragraph" w:styleId="Citation">
    <w:name w:val="Quote"/>
    <w:basedOn w:val="Normal"/>
    <w:next w:val="Normal"/>
    <w:link w:val="CitationCar"/>
    <w:uiPriority w:val="29"/>
    <w:qFormat/>
    <w:rsid w:val="003F67B7"/>
    <w:rPr>
      <w:rFonts w:ascii="Times New Roman" w:hAnsi="Times New Roman"/>
      <w:i/>
      <w:iCs/>
      <w:color w:val="000000" w:themeColor="text1"/>
    </w:rPr>
  </w:style>
  <w:style w:type="character" w:customStyle="1" w:styleId="CitationCar">
    <w:name w:val="Citation Car"/>
    <w:basedOn w:val="Policepardfaut"/>
    <w:link w:val="Citation"/>
    <w:uiPriority w:val="29"/>
    <w:rsid w:val="003F67B7"/>
    <w:rPr>
      <w:rFonts w:ascii="Times New Roman" w:eastAsia="DejaVu Sans" w:hAnsi="Times New Roman" w:cs="DejaVu Sans"/>
      <w:i/>
      <w:iCs/>
      <w:color w:val="000000" w:themeColor="text1"/>
      <w:kern w:val="3"/>
      <w:sz w:val="24"/>
      <w:szCs w:val="24"/>
      <w:lang w:eastAsia="fr-FR"/>
    </w:rPr>
  </w:style>
  <w:style w:type="paragraph" w:styleId="Lgende">
    <w:name w:val="caption"/>
    <w:basedOn w:val="Normal"/>
    <w:next w:val="Normal"/>
    <w:autoRedefine/>
    <w:uiPriority w:val="35"/>
    <w:unhideWhenUsed/>
    <w:qFormat/>
    <w:rsid w:val="003F67B7"/>
    <w:pPr>
      <w:spacing w:before="120" w:after="120"/>
      <w:jc w:val="center"/>
    </w:pPr>
    <w:rPr>
      <w:b/>
      <w:bCs/>
      <w:color w:val="0F6FC6" w:themeColor="accent1"/>
      <w:sz w:val="18"/>
      <w:szCs w:val="18"/>
    </w:rPr>
  </w:style>
  <w:style w:type="paragraph" w:customStyle="1" w:styleId="3372873BB58A4DED866D2BE34882C06C">
    <w:name w:val="3372873BB58A4DED866D2BE34882C06C"/>
    <w:rsid w:val="003F67B7"/>
    <w:rPr>
      <w:rFonts w:eastAsiaTheme="minorEastAsia"/>
      <w:lang w:eastAsia="fr-FR"/>
    </w:rPr>
  </w:style>
  <w:style w:type="character" w:styleId="Lienhypertexte">
    <w:name w:val="Hyperlink"/>
    <w:basedOn w:val="Policepardfaut"/>
    <w:uiPriority w:val="99"/>
    <w:unhideWhenUsed/>
    <w:rsid w:val="003F67B7"/>
    <w:rPr>
      <w:color w:val="009DD9" w:themeColor="hyperlink"/>
      <w:u w:val="single"/>
    </w:rPr>
  </w:style>
  <w:style w:type="paragraph" w:styleId="Citationintense">
    <w:name w:val="Intense Quote"/>
    <w:basedOn w:val="Normal"/>
    <w:next w:val="Normal"/>
    <w:link w:val="CitationintenseCar"/>
    <w:autoRedefine/>
    <w:uiPriority w:val="30"/>
    <w:qFormat/>
    <w:rsid w:val="003F67B7"/>
    <w:pPr>
      <w:pBdr>
        <w:bottom w:val="single" w:sz="4" w:space="4" w:color="0F6FC6" w:themeColor="accent1"/>
      </w:pBdr>
      <w:spacing w:before="200" w:after="280"/>
      <w:ind w:left="936" w:right="936"/>
      <w:contextualSpacing/>
    </w:pPr>
    <w:rPr>
      <w:b/>
      <w:bCs/>
      <w:i/>
      <w:iCs/>
      <w:color w:val="0F6FC6" w:themeColor="accent1"/>
    </w:rPr>
  </w:style>
  <w:style w:type="character" w:customStyle="1" w:styleId="CitationintenseCar">
    <w:name w:val="Citation intense Car"/>
    <w:basedOn w:val="Policepardfaut"/>
    <w:link w:val="Citationintense"/>
    <w:uiPriority w:val="30"/>
    <w:rsid w:val="003F67B7"/>
    <w:rPr>
      <w:rFonts w:ascii="Nimbus Roman No9 L" w:eastAsia="DejaVu Sans" w:hAnsi="Nimbus Roman No9 L" w:cs="DejaVu Sans"/>
      <w:b/>
      <w:bCs/>
      <w:i/>
      <w:iCs/>
      <w:color w:val="0F6FC6" w:themeColor="accent1"/>
      <w:kern w:val="3"/>
      <w:sz w:val="24"/>
      <w:szCs w:val="24"/>
      <w:lang w:eastAsia="fr-FR"/>
    </w:rPr>
  </w:style>
  <w:style w:type="paragraph" w:customStyle="1" w:styleId="URL">
    <w:name w:val="URL"/>
    <w:basedOn w:val="Sansinterligne"/>
    <w:link w:val="URLCar"/>
    <w:rsid w:val="003F67B7"/>
    <w:rPr>
      <w:rFonts w:ascii="FreeMono" w:hAnsi="FreeMono" w:cs="Courier New"/>
      <w:szCs w:val="20"/>
    </w:rPr>
  </w:style>
  <w:style w:type="character" w:customStyle="1" w:styleId="URLCar">
    <w:name w:val="URL Car"/>
    <w:basedOn w:val="Policepardfaut"/>
    <w:link w:val="URL"/>
    <w:rsid w:val="003F67B7"/>
    <w:rPr>
      <w:rFonts w:ascii="FreeMono" w:eastAsia="DejaVu Sans" w:hAnsi="FreeMono" w:cs="Courier New"/>
      <w:kern w:val="3"/>
      <w:sz w:val="24"/>
      <w:szCs w:val="20"/>
      <w:lang w:eastAsia="fr-FR"/>
    </w:rPr>
  </w:style>
  <w:style w:type="paragraph" w:customStyle="1" w:styleId="Relecteurs">
    <w:name w:val="Relecteurs"/>
    <w:basedOn w:val="Pieddepage"/>
    <w:link w:val="RelecteursCar"/>
    <w:autoRedefine/>
    <w:qFormat/>
    <w:rsid w:val="003F67B7"/>
    <w:pPr>
      <w:tabs>
        <w:tab w:val="clear" w:pos="4536"/>
        <w:tab w:val="clear" w:pos="9072"/>
        <w:tab w:val="center" w:pos="4820"/>
        <w:tab w:val="right" w:pos="9639"/>
      </w:tabs>
    </w:pPr>
    <w:rPr>
      <w:rFonts w:asciiTheme="majorHAnsi" w:hAnsiTheme="majorHAnsi" w:cstheme="majorHAnsi"/>
      <w:bCs/>
      <w:sz w:val="16"/>
      <w:szCs w:val="16"/>
    </w:rPr>
  </w:style>
  <w:style w:type="character" w:customStyle="1" w:styleId="RelecteursCar">
    <w:name w:val="Relecteurs Car"/>
    <w:basedOn w:val="PieddepageCar"/>
    <w:link w:val="Relecteurs"/>
    <w:rsid w:val="003F67B7"/>
    <w:rPr>
      <w:rFonts w:asciiTheme="majorHAnsi" w:eastAsia="DejaVu Sans" w:hAnsiTheme="majorHAnsi" w:cstheme="majorHAnsi"/>
      <w:bCs/>
      <w:kern w:val="3"/>
      <w:sz w:val="16"/>
      <w:szCs w:val="16"/>
      <w:lang w:eastAsia="fr-FR"/>
    </w:rPr>
  </w:style>
  <w:style w:type="paragraph" w:styleId="Paragraphedeliste">
    <w:name w:val="List Paragraph"/>
    <w:basedOn w:val="Normal"/>
    <w:autoRedefine/>
    <w:uiPriority w:val="34"/>
    <w:qFormat/>
    <w:rsid w:val="003F67B7"/>
    <w:pPr>
      <w:widowControl/>
      <w:suppressAutoHyphens w:val="0"/>
      <w:autoSpaceDN/>
      <w:spacing w:after="160" w:line="259" w:lineRule="auto"/>
      <w:ind w:left="720"/>
      <w:contextualSpacing/>
      <w:textAlignment w:val="auto"/>
    </w:pPr>
    <w:rPr>
      <w:rFonts w:asciiTheme="minorHAnsi" w:eastAsiaTheme="minorHAnsi" w:hAnsiTheme="minorHAnsi" w:cstheme="minorBidi"/>
      <w:kern w:val="0"/>
      <w:szCs w:val="22"/>
      <w:lang w:eastAsia="en-US"/>
    </w:rPr>
  </w:style>
  <w:style w:type="table" w:styleId="Grilleclaire-Accent1">
    <w:name w:val="Light Grid Accent 1"/>
    <w:basedOn w:val="TableauNormal"/>
    <w:uiPriority w:val="62"/>
    <w:rsid w:val="00221CBD"/>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table" w:customStyle="1" w:styleId="TableNormal">
    <w:name w:val="Table Normal"/>
    <w:uiPriority w:val="2"/>
    <w:semiHidden/>
    <w:unhideWhenUsed/>
    <w:qFormat/>
    <w:rsid w:val="0074489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744894"/>
    <w:pPr>
      <w:suppressAutoHyphens w:val="0"/>
      <w:autoSpaceDE w:val="0"/>
      <w:textAlignment w:val="auto"/>
    </w:pPr>
    <w:rPr>
      <w:rFonts w:ascii="Times New Roman" w:eastAsia="Times New Roman" w:hAnsi="Times New Roman" w:cs="Times New Roman"/>
      <w:kern w:val="0"/>
      <w:sz w:val="27"/>
      <w:szCs w:val="27"/>
      <w:lang w:eastAsia="en-US"/>
    </w:rPr>
  </w:style>
  <w:style w:type="character" w:customStyle="1" w:styleId="CorpsdetexteCar">
    <w:name w:val="Corps de texte Car"/>
    <w:basedOn w:val="Policepardfaut"/>
    <w:link w:val="Corpsdetexte"/>
    <w:uiPriority w:val="1"/>
    <w:rsid w:val="00744894"/>
    <w:rPr>
      <w:rFonts w:ascii="Times New Roman" w:eastAsia="Times New Roman" w:hAnsi="Times New Roman" w:cs="Times New Roman"/>
      <w:sz w:val="27"/>
      <w:szCs w:val="27"/>
    </w:rPr>
  </w:style>
  <w:style w:type="paragraph" w:customStyle="1" w:styleId="TableParagraph">
    <w:name w:val="Table Paragraph"/>
    <w:basedOn w:val="Normal"/>
    <w:uiPriority w:val="1"/>
    <w:qFormat/>
    <w:rsid w:val="00744894"/>
    <w:pPr>
      <w:suppressAutoHyphens w:val="0"/>
      <w:autoSpaceDE w:val="0"/>
      <w:spacing w:line="243" w:lineRule="exact"/>
      <w:ind w:left="85"/>
      <w:jc w:val="center"/>
      <w:textAlignment w:val="auto"/>
    </w:pPr>
    <w:rPr>
      <w:rFonts w:ascii="Times New Roman" w:eastAsia="Times New Roman" w:hAnsi="Times New Roman" w:cs="Times New Roman"/>
      <w:kern w:val="0"/>
      <w:sz w:val="22"/>
      <w:szCs w:val="22"/>
      <w:lang w:eastAsia="en-US"/>
    </w:rPr>
  </w:style>
  <w:style w:type="table" w:styleId="Grilledutableau">
    <w:name w:val="Table Grid"/>
    <w:basedOn w:val="TableauNormal"/>
    <w:uiPriority w:val="59"/>
    <w:rsid w:val="00FF7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FF75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3">
    <w:name w:val="Grid Table 3"/>
    <w:basedOn w:val="TableauNormal"/>
    <w:uiPriority w:val="48"/>
    <w:rsid w:val="00FF75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FF7535"/>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E2FA" w:themeFill="accent1" w:themeFillTint="33"/>
      </w:tcPr>
    </w:tblStylePr>
    <w:tblStylePr w:type="band1Horz">
      <w:tblPr/>
      <w:tcPr>
        <w:shd w:val="clear" w:color="auto" w:fill="C7E2FA" w:themeFill="accent1" w:themeFillTint="33"/>
      </w:tcPr>
    </w:tblStylePr>
    <w:tblStylePr w:type="neCell">
      <w:tblPr/>
      <w:tcPr>
        <w:tcBorders>
          <w:bottom w:val="single" w:sz="4" w:space="0" w:color="59A9F2" w:themeColor="accent1" w:themeTint="99"/>
        </w:tcBorders>
      </w:tcPr>
    </w:tblStylePr>
    <w:tblStylePr w:type="nwCell">
      <w:tblPr/>
      <w:tcPr>
        <w:tcBorders>
          <w:bottom w:val="single" w:sz="4" w:space="0" w:color="59A9F2" w:themeColor="accent1" w:themeTint="99"/>
        </w:tcBorders>
      </w:tcPr>
    </w:tblStylePr>
    <w:tblStylePr w:type="seCell">
      <w:tblPr/>
      <w:tcPr>
        <w:tcBorders>
          <w:top w:val="single" w:sz="4" w:space="0" w:color="59A9F2" w:themeColor="accent1" w:themeTint="99"/>
        </w:tcBorders>
      </w:tcPr>
    </w:tblStylePr>
    <w:tblStylePr w:type="swCell">
      <w:tblPr/>
      <w:tcPr>
        <w:tcBorders>
          <w:top w:val="single" w:sz="4" w:space="0" w:color="59A9F2" w:themeColor="accent1" w:themeTint="99"/>
        </w:tcBorders>
      </w:tcPr>
    </w:tblStylePr>
  </w:style>
  <w:style w:type="paragraph" w:customStyle="1" w:styleId="Question">
    <w:name w:val="Question"/>
    <w:basedOn w:val="Listenumros"/>
    <w:qFormat/>
    <w:rsid w:val="001C5EA7"/>
    <w:pPr>
      <w:numPr>
        <w:numId w:val="41"/>
      </w:numPr>
      <w:spacing w:after="480"/>
      <w:ind w:left="680" w:hanging="680"/>
      <w:contextualSpacing w:val="0"/>
      <w:jc w:val="both"/>
    </w:pPr>
    <w:rPr>
      <w:rFonts w:asciiTheme="minorHAnsi" w:hAnsiTheme="minorHAnsi"/>
    </w:rPr>
  </w:style>
  <w:style w:type="paragraph" w:styleId="Listenumros">
    <w:name w:val="List Number"/>
    <w:basedOn w:val="Normal"/>
    <w:uiPriority w:val="99"/>
    <w:semiHidden/>
    <w:unhideWhenUsed/>
    <w:rsid w:val="007A5EEF"/>
    <w:pPr>
      <w:numPr>
        <w:numId w:val="40"/>
      </w:numPr>
      <w:contextualSpacing/>
    </w:pPr>
  </w:style>
  <w:style w:type="character" w:customStyle="1" w:styleId="Caractresdenotedebasdepage">
    <w:name w:val="Caractères de note de bas de page"/>
    <w:rsid w:val="008F588E"/>
    <w:rPr>
      <w:vertAlign w:val="superscript"/>
    </w:rPr>
  </w:style>
  <w:style w:type="table" w:styleId="TableauGrille6Couleur-Accentuation1">
    <w:name w:val="Grid Table 6 Colorful Accent 1"/>
    <w:basedOn w:val="TableauNormal"/>
    <w:uiPriority w:val="51"/>
    <w:rsid w:val="008F588E"/>
    <w:pPr>
      <w:spacing w:after="0" w:line="240" w:lineRule="auto"/>
    </w:pPr>
    <w:rPr>
      <w:color w:val="0B5294" w:themeColor="accent1" w:themeShade="BF"/>
    </w:r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814296">
      <w:bodyDiv w:val="1"/>
      <w:marLeft w:val="0"/>
      <w:marRight w:val="0"/>
      <w:marTop w:val="0"/>
      <w:marBottom w:val="0"/>
      <w:divBdr>
        <w:top w:val="none" w:sz="0" w:space="0" w:color="auto"/>
        <w:left w:val="none" w:sz="0" w:space="0" w:color="auto"/>
        <w:bottom w:val="none" w:sz="0" w:space="0" w:color="auto"/>
        <w:right w:val="none" w:sz="0" w:space="0" w:color="auto"/>
      </w:divBdr>
    </w:div>
    <w:div w:id="1224484060">
      <w:bodyDiv w:val="1"/>
      <w:marLeft w:val="0"/>
      <w:marRight w:val="0"/>
      <w:marTop w:val="0"/>
      <w:marBottom w:val="0"/>
      <w:divBdr>
        <w:top w:val="none" w:sz="0" w:space="0" w:color="auto"/>
        <w:left w:val="none" w:sz="0" w:space="0" w:color="auto"/>
        <w:bottom w:val="none" w:sz="0" w:space="0" w:color="auto"/>
        <w:right w:val="none" w:sz="0" w:space="0" w:color="auto"/>
      </w:divBdr>
    </w:div>
    <w:div w:id="1297878367">
      <w:bodyDiv w:val="1"/>
      <w:marLeft w:val="0"/>
      <w:marRight w:val="0"/>
      <w:marTop w:val="0"/>
      <w:marBottom w:val="0"/>
      <w:divBdr>
        <w:top w:val="none" w:sz="0" w:space="0" w:color="auto"/>
        <w:left w:val="none" w:sz="0" w:space="0" w:color="auto"/>
        <w:bottom w:val="none" w:sz="0" w:space="0" w:color="auto"/>
        <w:right w:val="none" w:sz="0" w:space="0" w:color="auto"/>
      </w:divBdr>
    </w:div>
    <w:div w:id="179517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hyperlink" Target="https://livesql.oracle.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file:///D:\Personnel\Dropbox\Travail\Enseignements\Aix-Marseille%20Universit&#233;\DUT%20G&#233;nie%20Informatique\Conception%20De%20Documents%20Et%20D'Interfaces%20Num&#233;riques\TD\www.mickael-martin-nevot.com" TargetMode="External"/><Relationship Id="rId14" Type="http://schemas.openxmlformats.org/officeDocument/2006/relationships/diagramColors" Target="diagrams/colors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Personnel\Dropbox\Travail\Enseignements\_identit&#233;-graphique\mod&#232;les\mod&#232;le-word.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E1B6C0-4E22-405B-A050-640396F9868B}"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fr-FR"/>
        </a:p>
      </dgm:t>
    </dgm:pt>
    <dgm:pt modelId="{74A188C0-BA60-42F4-A38A-A1DFF35042BE}">
      <dgm:prSet phldrT="[Texte]">
        <dgm:style>
          <a:lnRef idx="1">
            <a:schemeClr val="accent5"/>
          </a:lnRef>
          <a:fillRef idx="2">
            <a:schemeClr val="accent5"/>
          </a:fillRef>
          <a:effectRef idx="1">
            <a:schemeClr val="accent5"/>
          </a:effectRef>
          <a:fontRef idx="minor">
            <a:schemeClr val="dk1"/>
          </a:fontRef>
        </dgm:style>
      </dgm:prSet>
      <dgm:spPr/>
      <dgm:t>
        <a:bodyPr/>
        <a:lstStyle/>
        <a:p>
          <a:r>
            <a:rPr lang="fr-FR"/>
            <a:t>PPNINFO</a:t>
          </a:r>
        </a:p>
      </dgm:t>
    </dgm:pt>
    <dgm:pt modelId="{E02691DE-6630-4272-BCA5-8DEDFE7E7EFA}" type="sibTrans" cxnId="{B64F94FF-ECD4-471B-849A-52DF9A794142}">
      <dgm:prSet/>
      <dgm:spPr/>
      <dgm:t>
        <a:bodyPr/>
        <a:lstStyle/>
        <a:p>
          <a:endParaRPr lang="fr-FR"/>
        </a:p>
      </dgm:t>
    </dgm:pt>
    <dgm:pt modelId="{C9F6BA45-CB4C-4D25-84DE-9455FD4B09BC}" type="parTrans" cxnId="{B64F94FF-ECD4-471B-849A-52DF9A794142}">
      <dgm:prSet/>
      <dgm:spPr/>
      <dgm:t>
        <a:bodyPr/>
        <a:lstStyle/>
        <a:p>
          <a:endParaRPr lang="fr-FR"/>
        </a:p>
      </dgm:t>
    </dgm:pt>
    <dgm:pt modelId="{5C81E11B-335C-402B-BC65-A33899DA7B06}">
      <dgm:prSet phldrT="[Texte]"/>
      <dgm:spPr/>
      <dgm:t>
        <a:bodyPr/>
        <a:lstStyle/>
        <a:p>
          <a:r>
            <a:rPr lang="fr-FR"/>
            <a:t>PINFO1</a:t>
          </a:r>
        </a:p>
      </dgm:t>
    </dgm:pt>
    <dgm:pt modelId="{95AB85BC-3F9A-4BD6-B7DC-DDBF3CA82708}" type="sibTrans" cxnId="{453143CC-BBA7-490A-B275-0C2775D684D7}">
      <dgm:prSet/>
      <dgm:spPr/>
      <dgm:t>
        <a:bodyPr/>
        <a:lstStyle/>
        <a:p>
          <a:endParaRPr lang="fr-FR"/>
        </a:p>
      </dgm:t>
    </dgm:pt>
    <dgm:pt modelId="{859DE27D-E585-4EA0-B82A-81E111DE315E}" type="parTrans" cxnId="{453143CC-BBA7-490A-B275-0C2775D684D7}">
      <dgm:prSet/>
      <dgm:spPr/>
      <dgm:t>
        <a:bodyPr/>
        <a:lstStyle/>
        <a:p>
          <a:endParaRPr lang="fr-FR"/>
        </a:p>
      </dgm:t>
    </dgm:pt>
    <dgm:pt modelId="{7D7C43D6-EBC4-4527-B93D-4DEA02DD64A8}">
      <dgm:prSet phldrT="[Texte]"/>
      <dgm:spPr/>
      <dgm:t>
        <a:bodyPr/>
        <a:lstStyle/>
        <a:p>
          <a:r>
            <a:rPr lang="fr-FR"/>
            <a:t>PINFO2</a:t>
          </a:r>
        </a:p>
      </dgm:t>
    </dgm:pt>
    <dgm:pt modelId="{5996EA52-8CB4-4F9B-9F90-9D9AE7387A9F}" type="sibTrans" cxnId="{F9D00227-5E68-4D37-BF6D-B1EB098471AE}">
      <dgm:prSet/>
      <dgm:spPr/>
      <dgm:t>
        <a:bodyPr/>
        <a:lstStyle/>
        <a:p>
          <a:endParaRPr lang="fr-FR"/>
        </a:p>
      </dgm:t>
    </dgm:pt>
    <dgm:pt modelId="{53C7A12D-3E52-4544-A9DC-D2C953D504E8}" type="parTrans" cxnId="{F9D00227-5E68-4D37-BF6D-B1EB098471AE}">
      <dgm:prSet/>
      <dgm:spPr/>
      <dgm:t>
        <a:bodyPr/>
        <a:lstStyle/>
        <a:p>
          <a:endParaRPr lang="fr-FR"/>
        </a:p>
      </dgm:t>
    </dgm:pt>
    <dgm:pt modelId="{508C3D23-3C76-441D-850F-7EE9CFE3ED67}">
      <dgm:prSet phldrT="[Texte]"/>
      <dgm:spPr/>
      <dgm:t>
        <a:bodyPr/>
        <a:lstStyle/>
        <a:p>
          <a:r>
            <a:rPr lang="fr-FR"/>
            <a:t>PCC1</a:t>
          </a:r>
        </a:p>
      </dgm:t>
    </dgm:pt>
    <dgm:pt modelId="{C240AFB6-58E9-4EBB-8985-C8913AB09EE9}" type="sibTrans" cxnId="{35B47A27-58A7-4073-93D7-B97919FA9B90}">
      <dgm:prSet/>
      <dgm:spPr/>
      <dgm:t>
        <a:bodyPr/>
        <a:lstStyle/>
        <a:p>
          <a:endParaRPr lang="fr-FR"/>
        </a:p>
      </dgm:t>
    </dgm:pt>
    <dgm:pt modelId="{8EF5A861-233F-4621-84D6-790046AB8A55}" type="parTrans" cxnId="{35B47A27-58A7-4073-93D7-B97919FA9B90}">
      <dgm:prSet/>
      <dgm:spPr/>
      <dgm:t>
        <a:bodyPr/>
        <a:lstStyle/>
        <a:p>
          <a:endParaRPr lang="fr-FR"/>
        </a:p>
      </dgm:t>
    </dgm:pt>
    <dgm:pt modelId="{D6CB758A-6666-46A0-8FE0-9C84CBB3C033}">
      <dgm:prSet phldrT="[Texte]"/>
      <dgm:spPr/>
      <dgm:t>
        <a:bodyPr/>
        <a:lstStyle/>
        <a:p>
          <a:r>
            <a:rPr lang="fr-FR"/>
            <a:t>PCC2</a:t>
          </a:r>
        </a:p>
      </dgm:t>
    </dgm:pt>
    <dgm:pt modelId="{9A115C36-6BFA-4DCB-ADEB-F1ACDABB6704}" type="sibTrans" cxnId="{94FC29DC-F408-4873-817F-C1FA8D980D67}">
      <dgm:prSet/>
      <dgm:spPr/>
      <dgm:t>
        <a:bodyPr/>
        <a:lstStyle/>
        <a:p>
          <a:endParaRPr lang="fr-FR"/>
        </a:p>
      </dgm:t>
    </dgm:pt>
    <dgm:pt modelId="{5E5CEB3E-4BA0-4467-AB8A-8EA6E78C1EAC}" type="parTrans" cxnId="{94FC29DC-F408-4873-817F-C1FA8D980D67}">
      <dgm:prSet/>
      <dgm:spPr/>
      <dgm:t>
        <a:bodyPr/>
        <a:lstStyle/>
        <a:p>
          <a:endParaRPr lang="fr-FR"/>
        </a:p>
      </dgm:t>
    </dgm:pt>
    <dgm:pt modelId="{D9432FDC-74C2-4230-A013-D814427D0CE9}">
      <dgm:prSet phldrT="[Texte]"/>
      <dgm:spPr/>
      <dgm:t>
        <a:bodyPr/>
        <a:lstStyle/>
        <a:p>
          <a:r>
            <a:rPr lang="fr-FR"/>
            <a:t>EGO</a:t>
          </a:r>
        </a:p>
      </dgm:t>
    </dgm:pt>
    <dgm:pt modelId="{BC9531AE-17C8-4865-B118-34A0A22DA078}" type="sibTrans" cxnId="{CD27E01E-73CA-4444-ADC0-ABB100EFB144}">
      <dgm:prSet/>
      <dgm:spPr/>
      <dgm:t>
        <a:bodyPr/>
        <a:lstStyle/>
        <a:p>
          <a:endParaRPr lang="fr-FR"/>
        </a:p>
      </dgm:t>
    </dgm:pt>
    <dgm:pt modelId="{E5315DDD-D54E-4756-BB56-D3F2D28D769D}" type="parTrans" cxnId="{CD27E01E-73CA-4444-ADC0-ABB100EFB144}">
      <dgm:prSet/>
      <dgm:spPr/>
      <dgm:t>
        <a:bodyPr/>
        <a:lstStyle/>
        <a:p>
          <a:endParaRPr lang="fr-FR"/>
        </a:p>
      </dgm:t>
    </dgm:pt>
    <dgm:pt modelId="{BE6DCF00-192B-4147-A1C5-E59E9276A4DC}">
      <dgm:prSet phldrT="[Texte]"/>
      <dgm:spPr/>
      <dgm:t>
        <a:bodyPr/>
        <a:lstStyle/>
        <a:p>
          <a:r>
            <a:rPr lang="fr-FR"/>
            <a:t>OMGL</a:t>
          </a:r>
        </a:p>
      </dgm:t>
    </dgm:pt>
    <dgm:pt modelId="{5E748DD6-2E39-4113-A195-FE2E41389915}" type="parTrans" cxnId="{E626A57E-9763-42B9-979B-8573C9D5A0DA}">
      <dgm:prSet/>
      <dgm:spPr/>
      <dgm:t>
        <a:bodyPr/>
        <a:lstStyle/>
        <a:p>
          <a:endParaRPr lang="fr-FR"/>
        </a:p>
      </dgm:t>
    </dgm:pt>
    <dgm:pt modelId="{E33819D1-A127-4E35-B842-1CB06DFD12E0}" type="sibTrans" cxnId="{E626A57E-9763-42B9-979B-8573C9D5A0DA}">
      <dgm:prSet/>
      <dgm:spPr/>
      <dgm:t>
        <a:bodyPr/>
        <a:lstStyle/>
        <a:p>
          <a:endParaRPr lang="fr-FR"/>
        </a:p>
      </dgm:t>
    </dgm:pt>
    <dgm:pt modelId="{039318AB-C10F-40BE-AFDD-1EE094A029D9}">
      <dgm:prSet phldrT="[Texte]"/>
      <dgm:spPr/>
      <dgm:t>
        <a:bodyPr/>
        <a:lstStyle/>
        <a:p>
          <a:r>
            <a:rPr lang="fr-FR"/>
            <a:t>ASR</a:t>
          </a:r>
        </a:p>
      </dgm:t>
    </dgm:pt>
    <dgm:pt modelId="{82BC2BFB-6046-4211-8E25-C7567B191DDC}" type="parTrans" cxnId="{8BAD8488-6E83-4287-A928-BF3D68AC0B62}">
      <dgm:prSet/>
      <dgm:spPr/>
      <dgm:t>
        <a:bodyPr/>
        <a:lstStyle/>
        <a:p>
          <a:endParaRPr lang="fr-FR"/>
        </a:p>
      </dgm:t>
    </dgm:pt>
    <dgm:pt modelId="{0C02E95A-E61A-43F3-BA5A-9882C0620926}" type="sibTrans" cxnId="{8BAD8488-6E83-4287-A928-BF3D68AC0B62}">
      <dgm:prSet/>
      <dgm:spPr/>
      <dgm:t>
        <a:bodyPr/>
        <a:lstStyle/>
        <a:p>
          <a:endParaRPr lang="fr-FR"/>
        </a:p>
      </dgm:t>
    </dgm:pt>
    <dgm:pt modelId="{7409EBFC-6777-40B8-8AF8-704DC22C97FB}">
      <dgm:prSet phldrT="[Texte]"/>
      <dgm:spPr/>
      <dgm:t>
        <a:bodyPr/>
        <a:lstStyle/>
        <a:p>
          <a:r>
            <a:rPr lang="fr-FR"/>
            <a:t>OMGL1</a:t>
          </a:r>
        </a:p>
      </dgm:t>
    </dgm:pt>
    <dgm:pt modelId="{B19A71D8-E271-4827-AA31-12B6A5638FBB}" type="parTrans" cxnId="{1FA13C21-7248-4E58-8FCA-D0EB52460F1D}">
      <dgm:prSet/>
      <dgm:spPr/>
      <dgm:t>
        <a:bodyPr/>
        <a:lstStyle/>
        <a:p>
          <a:endParaRPr lang="fr-FR"/>
        </a:p>
      </dgm:t>
    </dgm:pt>
    <dgm:pt modelId="{211508B1-975D-4A33-A5CE-C1CC4AE987D1}" type="sibTrans" cxnId="{1FA13C21-7248-4E58-8FCA-D0EB52460F1D}">
      <dgm:prSet/>
      <dgm:spPr/>
      <dgm:t>
        <a:bodyPr/>
        <a:lstStyle/>
        <a:p>
          <a:endParaRPr lang="fr-FR"/>
        </a:p>
      </dgm:t>
    </dgm:pt>
    <dgm:pt modelId="{F52739A2-ED87-4EA0-A4CF-B734566ED4B1}">
      <dgm:prSet phldrT="[Texte]"/>
      <dgm:spPr/>
      <dgm:t>
        <a:bodyPr/>
        <a:lstStyle/>
        <a:p>
          <a:r>
            <a:rPr lang="fr-FR"/>
            <a:t>OMGL2</a:t>
          </a:r>
        </a:p>
      </dgm:t>
    </dgm:pt>
    <dgm:pt modelId="{B4A8781A-E620-44AE-8D45-25ACC27BE1EA}" type="parTrans" cxnId="{6C849AAD-EDB8-4AB9-84E9-B8417A6AECC2}">
      <dgm:prSet/>
      <dgm:spPr/>
      <dgm:t>
        <a:bodyPr/>
        <a:lstStyle/>
        <a:p>
          <a:endParaRPr lang="fr-FR"/>
        </a:p>
      </dgm:t>
    </dgm:pt>
    <dgm:pt modelId="{48B4AB91-FEC0-4C20-AA0A-2B4F69BA6DA2}" type="sibTrans" cxnId="{6C849AAD-EDB8-4AB9-84E9-B8417A6AECC2}">
      <dgm:prSet/>
      <dgm:spPr/>
      <dgm:t>
        <a:bodyPr/>
        <a:lstStyle/>
        <a:p>
          <a:endParaRPr lang="fr-FR"/>
        </a:p>
      </dgm:t>
    </dgm:pt>
    <dgm:pt modelId="{2444E113-757E-4C78-85AC-B21C9107EE56}">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ACSI</a:t>
          </a:r>
        </a:p>
      </dgm:t>
    </dgm:pt>
    <dgm:pt modelId="{A7E42751-EE5E-4D6F-8D99-4DEC84CF984E}" type="parTrans" cxnId="{960D4928-B35E-4C29-9A1F-F139239FEE31}">
      <dgm:prSet/>
      <dgm:spPr/>
      <dgm:t>
        <a:bodyPr/>
        <a:lstStyle/>
        <a:p>
          <a:endParaRPr lang="fr-FR"/>
        </a:p>
      </dgm:t>
    </dgm:pt>
    <dgm:pt modelId="{69E3B5F7-90F9-4AAD-B056-5F7D765A6375}" type="sibTrans" cxnId="{960D4928-B35E-4C29-9A1F-F139239FEE31}">
      <dgm:prSet/>
      <dgm:spPr/>
      <dgm:t>
        <a:bodyPr/>
        <a:lstStyle/>
        <a:p>
          <a:endParaRPr lang="fr-FR"/>
        </a:p>
      </dgm:t>
    </dgm:pt>
    <dgm:pt modelId="{980404B8-97E0-4602-AD69-7A795643BD1D}">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CAS1</a:t>
          </a:r>
        </a:p>
      </dgm:t>
    </dgm:pt>
    <dgm:pt modelId="{FEC6E01A-2FD0-4618-A100-3B5BD3085712}" type="parTrans" cxnId="{93515B3E-5BA4-440E-9479-917B479CB3A5}">
      <dgm:prSet/>
      <dgm:spPr/>
      <dgm:t>
        <a:bodyPr/>
        <a:lstStyle/>
        <a:p>
          <a:endParaRPr lang="fr-FR"/>
        </a:p>
      </dgm:t>
    </dgm:pt>
    <dgm:pt modelId="{507FB5EE-78F7-4392-8F09-CB04DA0FED39}" type="sibTrans" cxnId="{93515B3E-5BA4-440E-9479-917B479CB3A5}">
      <dgm:prSet/>
      <dgm:spPr/>
      <dgm:t>
        <a:bodyPr/>
        <a:lstStyle/>
        <a:p>
          <a:endParaRPr lang="fr-FR"/>
        </a:p>
      </dgm:t>
    </dgm:pt>
    <dgm:pt modelId="{0881B0A3-9474-4F7D-A542-FB4BC9CB0288}">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CAS2</a:t>
          </a:r>
        </a:p>
      </dgm:t>
    </dgm:pt>
    <dgm:pt modelId="{B0ECA94F-4D1D-4DE4-BECB-CACFF6D44BC0}" type="parTrans" cxnId="{39BA40E6-FC5F-44DB-BB06-DED55154D020}">
      <dgm:prSet/>
      <dgm:spPr/>
      <dgm:t>
        <a:bodyPr/>
        <a:lstStyle/>
        <a:p>
          <a:endParaRPr lang="fr-FR"/>
        </a:p>
      </dgm:t>
    </dgm:pt>
    <dgm:pt modelId="{E2CB2D0B-02E6-4168-AED8-1FF3B1B8585F}" type="sibTrans" cxnId="{39BA40E6-FC5F-44DB-BB06-DED55154D020}">
      <dgm:prSet/>
      <dgm:spPr/>
      <dgm:t>
        <a:bodyPr/>
        <a:lstStyle/>
        <a:p>
          <a:endParaRPr lang="fr-FR"/>
        </a:p>
      </dgm:t>
    </dgm:pt>
    <dgm:pt modelId="{971C7973-70C0-407E-A014-9E66F1E1E3F5}">
      <dgm:prSet phldrT="[Texte]"/>
      <dgm:spPr/>
      <dgm:t>
        <a:bodyPr/>
        <a:lstStyle/>
        <a:p>
          <a:r>
            <a:rPr lang="fr-FR"/>
            <a:t>ASR1</a:t>
          </a:r>
        </a:p>
      </dgm:t>
    </dgm:pt>
    <dgm:pt modelId="{72B8A0ED-BB77-40A4-A358-7997E48F0BCF}" type="parTrans" cxnId="{28D76FC4-EA5B-4265-91B6-B58F39B46761}">
      <dgm:prSet/>
      <dgm:spPr/>
      <dgm:t>
        <a:bodyPr/>
        <a:lstStyle/>
        <a:p>
          <a:endParaRPr lang="fr-FR"/>
        </a:p>
      </dgm:t>
    </dgm:pt>
    <dgm:pt modelId="{E40997C6-CC3F-47B7-8B3B-1E33A7489859}" type="sibTrans" cxnId="{28D76FC4-EA5B-4265-91B6-B58F39B46761}">
      <dgm:prSet/>
      <dgm:spPr/>
      <dgm:t>
        <a:bodyPr/>
        <a:lstStyle/>
        <a:p>
          <a:endParaRPr lang="fr-FR"/>
        </a:p>
      </dgm:t>
    </dgm:pt>
    <dgm:pt modelId="{3008B894-53F2-4388-A846-BF029EBA20E7}">
      <dgm:prSet phldrT="[Texte]"/>
      <dgm:spPr/>
      <dgm:t>
        <a:bodyPr/>
        <a:lstStyle/>
        <a:p>
          <a:r>
            <a:rPr lang="fr-FR"/>
            <a:t>AP</a:t>
          </a:r>
        </a:p>
      </dgm:t>
    </dgm:pt>
    <dgm:pt modelId="{E12BBC03-0FCC-47F5-A1FC-96538CF3C759}" type="parTrans" cxnId="{314E9C15-6D80-4EC8-BEF9-C7F291EC240D}">
      <dgm:prSet/>
      <dgm:spPr/>
      <dgm:t>
        <a:bodyPr/>
        <a:lstStyle/>
        <a:p>
          <a:endParaRPr lang="fr-FR"/>
        </a:p>
      </dgm:t>
    </dgm:pt>
    <dgm:pt modelId="{ED514D1C-BA2C-4C7B-8F75-C774CCE5BE5D}" type="sibTrans" cxnId="{314E9C15-6D80-4EC8-BEF9-C7F291EC240D}">
      <dgm:prSet/>
      <dgm:spPr/>
      <dgm:t>
        <a:bodyPr/>
        <a:lstStyle/>
        <a:p>
          <a:endParaRPr lang="fr-FR"/>
        </a:p>
      </dgm:t>
    </dgm:pt>
    <dgm:pt modelId="{97AAF1D8-1A7F-4BC4-9718-5DEB70DF4180}">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C++</a:t>
          </a:r>
        </a:p>
      </dgm:t>
    </dgm:pt>
    <dgm:pt modelId="{0AF76FE7-34A9-4990-98A1-C51CD1E88F37}" type="parTrans" cxnId="{B6845C80-D76F-4645-AF7A-BC0D0E795319}">
      <dgm:prSet/>
      <dgm:spPr/>
      <dgm:t>
        <a:bodyPr/>
        <a:lstStyle/>
        <a:p>
          <a:endParaRPr lang="fr-FR"/>
        </a:p>
      </dgm:t>
    </dgm:pt>
    <dgm:pt modelId="{96DBB460-5713-412D-AE3C-DECEECAF95F6}" type="sibTrans" cxnId="{B6845C80-D76F-4645-AF7A-BC0D0E795319}">
      <dgm:prSet/>
      <dgm:spPr/>
      <dgm:t>
        <a:bodyPr/>
        <a:lstStyle/>
        <a:p>
          <a:endParaRPr lang="fr-FR"/>
        </a:p>
      </dgm:t>
    </dgm:pt>
    <dgm:pt modelId="{0B57CC55-19E7-451F-836C-91B636D9CC90}">
      <dgm:prSet phldrT="[Texte]"/>
      <dgm:spPr/>
      <dgm:t>
        <a:bodyPr/>
        <a:lstStyle/>
        <a:p>
          <a:r>
            <a:rPr lang="fr-FR"/>
            <a:t>AP1</a:t>
          </a:r>
        </a:p>
      </dgm:t>
    </dgm:pt>
    <dgm:pt modelId="{C1556475-55DA-4BD1-99A3-052C1AEB6F6A}" type="sibTrans" cxnId="{686D766E-22D6-4F7C-9F35-C573133C7E08}">
      <dgm:prSet/>
      <dgm:spPr/>
      <dgm:t>
        <a:bodyPr/>
        <a:lstStyle/>
        <a:p>
          <a:endParaRPr lang="fr-FR"/>
        </a:p>
      </dgm:t>
    </dgm:pt>
    <dgm:pt modelId="{C3E8A10A-AA72-4212-AC32-C3A432433387}" type="parTrans" cxnId="{686D766E-22D6-4F7C-9F35-C573133C7E08}">
      <dgm:prSet/>
      <dgm:spPr/>
      <dgm:t>
        <a:bodyPr/>
        <a:lstStyle/>
        <a:p>
          <a:endParaRPr lang="fr-FR"/>
        </a:p>
      </dgm:t>
    </dgm:pt>
    <dgm:pt modelId="{7DE52D7C-FE9D-4639-8C8D-D3085B5FEEAE}">
      <dgm:prSet phldrT="[Texte]"/>
      <dgm:spPr/>
      <dgm:t>
        <a:bodyPr/>
        <a:lstStyle/>
        <a:p>
          <a:r>
            <a:rPr lang="fr-FR"/>
            <a:t>MATH2</a:t>
          </a:r>
        </a:p>
      </dgm:t>
    </dgm:pt>
    <dgm:pt modelId="{A22169BB-A8B1-4AD7-A2E0-F56D03B76E7A}" type="parTrans" cxnId="{E96A2CF1-1F44-43DA-BF46-AC2C0DC88E85}">
      <dgm:prSet/>
      <dgm:spPr/>
      <dgm:t>
        <a:bodyPr/>
        <a:lstStyle/>
        <a:p>
          <a:endParaRPr lang="fr-FR"/>
        </a:p>
      </dgm:t>
    </dgm:pt>
    <dgm:pt modelId="{09E15293-AED7-48B8-8788-12A6A01F0C98}" type="sibTrans" cxnId="{E96A2CF1-1F44-43DA-BF46-AC2C0DC88E85}">
      <dgm:prSet/>
      <dgm:spPr/>
      <dgm:t>
        <a:bodyPr/>
        <a:lstStyle/>
        <a:p>
          <a:endParaRPr lang="fr-FR"/>
        </a:p>
      </dgm:t>
    </dgm:pt>
    <dgm:pt modelId="{A947171E-8AD4-457B-BDBC-EFBB116B286B}">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MATH1</a:t>
          </a:r>
        </a:p>
      </dgm:t>
    </dgm:pt>
    <dgm:pt modelId="{EEE058D9-A396-4D0E-8D33-216B7D0D47EE}" type="parTrans" cxnId="{6FE76135-72C7-4F16-A412-BA6B7909CE05}">
      <dgm:prSet/>
      <dgm:spPr/>
      <dgm:t>
        <a:bodyPr/>
        <a:lstStyle/>
        <a:p>
          <a:endParaRPr lang="fr-FR"/>
        </a:p>
      </dgm:t>
    </dgm:pt>
    <dgm:pt modelId="{BA985DDE-1CF2-48C2-B6C7-C34625E7616F}" type="sibTrans" cxnId="{6FE76135-72C7-4F16-A412-BA6B7909CE05}">
      <dgm:prSet/>
      <dgm:spPr/>
      <dgm:t>
        <a:bodyPr/>
        <a:lstStyle/>
        <a:p>
          <a:endParaRPr lang="fr-FR"/>
        </a:p>
      </dgm:t>
    </dgm:pt>
    <dgm:pt modelId="{84D20159-051D-46A6-80BE-4FD70E638380}">
      <dgm:prSet phldrT="[Texte]"/>
      <dgm:spPr/>
      <dgm:t>
        <a:bodyPr/>
        <a:lstStyle/>
        <a:p>
          <a:r>
            <a:rPr lang="fr-FR"/>
            <a:t>LANG1</a:t>
          </a:r>
        </a:p>
      </dgm:t>
    </dgm:pt>
    <dgm:pt modelId="{AAB19172-BF0C-42D9-A7BE-60C789BD3B56}" type="parTrans" cxnId="{98E5A0CD-2E15-490E-8CC0-0AF7CB512DCE}">
      <dgm:prSet/>
      <dgm:spPr/>
      <dgm:t>
        <a:bodyPr/>
        <a:lstStyle/>
        <a:p>
          <a:endParaRPr lang="fr-FR"/>
        </a:p>
      </dgm:t>
    </dgm:pt>
    <dgm:pt modelId="{83A75559-928D-4C3A-A417-E41395D4E1C4}" type="sibTrans" cxnId="{98E5A0CD-2E15-490E-8CC0-0AF7CB512DCE}">
      <dgm:prSet/>
      <dgm:spPr/>
      <dgm:t>
        <a:bodyPr/>
        <a:lstStyle/>
        <a:p>
          <a:endParaRPr lang="fr-FR"/>
        </a:p>
      </dgm:t>
    </dgm:pt>
    <dgm:pt modelId="{0B412797-2A8F-47B7-99FA-2B062F948171}">
      <dgm:prSet phldrT="[Texte]"/>
      <dgm:spPr/>
      <dgm:t>
        <a:bodyPr/>
        <a:lstStyle/>
        <a:p>
          <a:r>
            <a:rPr lang="fr-FR"/>
            <a:t>LANG2</a:t>
          </a:r>
        </a:p>
      </dgm:t>
    </dgm:pt>
    <dgm:pt modelId="{2C38BFBA-2526-44B3-8A82-FDE63033B7E5}" type="parTrans" cxnId="{3B07C5E9-B84E-47F6-B646-10BBAAC530E0}">
      <dgm:prSet/>
      <dgm:spPr/>
      <dgm:t>
        <a:bodyPr/>
        <a:lstStyle/>
        <a:p>
          <a:endParaRPr lang="fr-FR"/>
        </a:p>
      </dgm:t>
    </dgm:pt>
    <dgm:pt modelId="{9BB30A24-F987-4BEF-8436-0BE741FE9F1B}" type="sibTrans" cxnId="{3B07C5E9-B84E-47F6-B646-10BBAAC530E0}">
      <dgm:prSet/>
      <dgm:spPr/>
      <dgm:t>
        <a:bodyPr/>
        <a:lstStyle/>
        <a:p>
          <a:endParaRPr lang="fr-FR"/>
        </a:p>
      </dgm:t>
    </dgm:pt>
    <dgm:pt modelId="{18B92CF3-168B-4D26-8904-FC7CCB01CDD3}">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RES</a:t>
          </a:r>
        </a:p>
      </dgm:t>
    </dgm:pt>
    <dgm:pt modelId="{491C92E1-647F-4921-94C2-6D262B9E3B38}" type="parTrans" cxnId="{51B39E2A-65C9-4798-90CE-897911E3BED7}">
      <dgm:prSet/>
      <dgm:spPr/>
      <dgm:t>
        <a:bodyPr/>
        <a:lstStyle/>
        <a:p>
          <a:endParaRPr lang="fr-FR"/>
        </a:p>
      </dgm:t>
    </dgm:pt>
    <dgm:pt modelId="{D9136896-E65C-4092-A258-1DFC80FB0711}" type="sibTrans" cxnId="{51B39E2A-65C9-4798-90CE-897911E3BED7}">
      <dgm:prSet/>
      <dgm:spPr/>
      <dgm:t>
        <a:bodyPr/>
        <a:lstStyle/>
        <a:p>
          <a:endParaRPr lang="fr-FR"/>
        </a:p>
      </dgm:t>
    </dgm:pt>
    <dgm:pt modelId="{BE700510-CFB2-40F7-8D01-5D59CC347562}">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SYS</a:t>
          </a:r>
        </a:p>
      </dgm:t>
    </dgm:pt>
    <dgm:pt modelId="{83B28CCB-6566-4B73-B1FF-DD0B76BBAAF0}" type="parTrans" cxnId="{74523943-492F-41C1-AA99-AF1C5C380C01}">
      <dgm:prSet/>
      <dgm:spPr/>
      <dgm:t>
        <a:bodyPr/>
        <a:lstStyle/>
        <a:p>
          <a:endParaRPr lang="fr-FR"/>
        </a:p>
      </dgm:t>
    </dgm:pt>
    <dgm:pt modelId="{7D1778E9-9F08-404B-89EC-9317D1438D7E}" type="sibTrans" cxnId="{74523943-492F-41C1-AA99-AF1C5C380C01}">
      <dgm:prSet/>
      <dgm:spPr/>
      <dgm:t>
        <a:bodyPr/>
        <a:lstStyle/>
        <a:p>
          <a:endParaRPr lang="fr-FR"/>
        </a:p>
      </dgm:t>
    </dgm:pt>
    <dgm:pt modelId="{E23DF0F9-031E-4F2C-B484-2B8D2413EFAC}">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ADA</a:t>
          </a:r>
        </a:p>
      </dgm:t>
    </dgm:pt>
    <dgm:pt modelId="{9A0D1E50-A28E-4E35-B906-93F9858C964D}" type="parTrans" cxnId="{CAD74F43-4EE1-4316-9265-F3B9ADA0996B}">
      <dgm:prSet/>
      <dgm:spPr/>
      <dgm:t>
        <a:bodyPr/>
        <a:lstStyle/>
        <a:p>
          <a:endParaRPr lang="fr-FR"/>
        </a:p>
      </dgm:t>
    </dgm:pt>
    <dgm:pt modelId="{32017BBE-E825-44C3-813B-958404A9331B}" type="sibTrans" cxnId="{CAD74F43-4EE1-4316-9265-F3B9ADA0996B}">
      <dgm:prSet/>
      <dgm:spPr/>
      <dgm:t>
        <a:bodyPr/>
        <a:lstStyle/>
        <a:p>
          <a:endParaRPr lang="fr-FR"/>
        </a:p>
      </dgm:t>
    </dgm:pt>
    <dgm:pt modelId="{9DDB8FBF-9125-4FC3-B804-D5BBA3E34E75}">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PRL</a:t>
          </a:r>
        </a:p>
      </dgm:t>
    </dgm:pt>
    <dgm:pt modelId="{A4B4C03A-63A8-4CCF-A1D5-CC1484345978}" type="parTrans" cxnId="{A06BE93A-DF26-4CA0-8466-6CF602CBFA17}">
      <dgm:prSet/>
      <dgm:spPr/>
      <dgm:t>
        <a:bodyPr/>
        <a:lstStyle/>
        <a:p>
          <a:endParaRPr lang="fr-FR"/>
        </a:p>
      </dgm:t>
    </dgm:pt>
    <dgm:pt modelId="{A670B034-DF43-44B4-8668-6F1E0BF76A82}" type="sibTrans" cxnId="{A06BE93A-DF26-4CA0-8466-6CF602CBFA17}">
      <dgm:prSet/>
      <dgm:spPr/>
      <dgm:t>
        <a:bodyPr/>
        <a:lstStyle/>
        <a:p>
          <a:endParaRPr lang="fr-FR"/>
        </a:p>
      </dgm:t>
    </dgm:pt>
    <dgm:pt modelId="{89612644-C42B-4C20-8B5F-984E53AB6056}">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CPTA</a:t>
          </a:r>
        </a:p>
      </dgm:t>
    </dgm:pt>
    <dgm:pt modelId="{60F87B08-9829-49F6-B331-8B388385B645}" type="parTrans" cxnId="{B5F5C8B9-B18B-4B18-9067-7786E0109BDF}">
      <dgm:prSet/>
      <dgm:spPr/>
      <dgm:t>
        <a:bodyPr/>
        <a:lstStyle/>
        <a:p>
          <a:endParaRPr lang="fr-FR"/>
        </a:p>
      </dgm:t>
    </dgm:pt>
    <dgm:pt modelId="{9486C2B7-89C4-4695-827E-C4B3C307D3D0}" type="sibTrans" cxnId="{B5F5C8B9-B18B-4B18-9067-7786E0109BDF}">
      <dgm:prSet/>
      <dgm:spPr/>
      <dgm:t>
        <a:bodyPr/>
        <a:lstStyle/>
        <a:p>
          <a:endParaRPr lang="fr-FR"/>
        </a:p>
      </dgm:t>
    </dgm:pt>
    <dgm:pt modelId="{C397429B-977B-48C2-9BFC-FB46659EC942}">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ANGL1</a:t>
          </a:r>
        </a:p>
      </dgm:t>
    </dgm:pt>
    <dgm:pt modelId="{FB1177DC-1C1B-4AAA-BF8E-130DD6446209}" type="parTrans" cxnId="{6C2C40BF-980C-42C3-B828-DC4A7BEE7A7A}">
      <dgm:prSet/>
      <dgm:spPr/>
      <dgm:t>
        <a:bodyPr/>
        <a:lstStyle/>
        <a:p>
          <a:endParaRPr lang="fr-FR"/>
        </a:p>
      </dgm:t>
    </dgm:pt>
    <dgm:pt modelId="{97B223CE-07DB-4BDE-A6F7-D1667C416D17}" type="sibTrans" cxnId="{6C2C40BF-980C-42C3-B828-DC4A7BEE7A7A}">
      <dgm:prSet/>
      <dgm:spPr/>
      <dgm:t>
        <a:bodyPr/>
        <a:lstStyle/>
        <a:p>
          <a:endParaRPr lang="fr-FR"/>
        </a:p>
      </dgm:t>
    </dgm:pt>
    <dgm:pt modelId="{35F45D3C-46E4-4BD4-88A5-6951CD9793AE}">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ANGL2</a:t>
          </a:r>
        </a:p>
      </dgm:t>
    </dgm:pt>
    <dgm:pt modelId="{B6315884-EEBF-46EB-B876-89EF8AFC9C25}" type="parTrans" cxnId="{3D4A4374-6C55-411F-83F3-96F1C429DDC7}">
      <dgm:prSet/>
      <dgm:spPr/>
      <dgm:t>
        <a:bodyPr/>
        <a:lstStyle/>
        <a:p>
          <a:endParaRPr lang="fr-FR"/>
        </a:p>
      </dgm:t>
    </dgm:pt>
    <dgm:pt modelId="{75F9ECE5-2626-42A6-957E-DB23DD0FE311}" type="sibTrans" cxnId="{3D4A4374-6C55-411F-83F3-96F1C429DDC7}">
      <dgm:prSet/>
      <dgm:spPr/>
      <dgm:t>
        <a:bodyPr/>
        <a:lstStyle/>
        <a:p>
          <a:endParaRPr lang="fr-FR"/>
        </a:p>
      </dgm:t>
    </dgm:pt>
    <dgm:pt modelId="{B3CAA463-825F-477C-92CF-B5550F57CF90}">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MKTG</a:t>
          </a:r>
        </a:p>
      </dgm:t>
    </dgm:pt>
    <dgm:pt modelId="{B5B4544A-C610-4E37-8DB4-D0F1002EB883}" type="parTrans" cxnId="{559644A6-15EE-4A1C-BBB4-F4BE13B74670}">
      <dgm:prSet/>
      <dgm:spPr/>
      <dgm:t>
        <a:bodyPr/>
        <a:lstStyle/>
        <a:p>
          <a:endParaRPr lang="fr-FR"/>
        </a:p>
      </dgm:t>
    </dgm:pt>
    <dgm:pt modelId="{1B34B9F7-BF32-4B9D-8128-9FD54AD0ED5A}" type="sibTrans" cxnId="{559644A6-15EE-4A1C-BBB4-F4BE13B74670}">
      <dgm:prSet/>
      <dgm:spPr/>
      <dgm:t>
        <a:bodyPr/>
        <a:lstStyle/>
        <a:p>
          <a:endParaRPr lang="fr-FR"/>
        </a:p>
      </dgm:t>
    </dgm:pt>
    <dgm:pt modelId="{34B33001-990F-4F4B-A796-66DACADFD394}">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RO</a:t>
          </a:r>
        </a:p>
      </dgm:t>
    </dgm:pt>
    <dgm:pt modelId="{F07894C9-D690-4727-B72E-9C6320EB5E46}" type="parTrans" cxnId="{0165682E-586D-4929-9E5E-50FFB24FA720}">
      <dgm:prSet/>
      <dgm:spPr/>
      <dgm:t>
        <a:bodyPr/>
        <a:lstStyle/>
        <a:p>
          <a:endParaRPr lang="fr-FR"/>
        </a:p>
      </dgm:t>
    </dgm:pt>
    <dgm:pt modelId="{8C8DBBC7-9C45-470F-989F-FAEA91F71C7C}" type="sibTrans" cxnId="{0165682E-586D-4929-9E5E-50FFB24FA720}">
      <dgm:prSet/>
      <dgm:spPr/>
      <dgm:t>
        <a:bodyPr/>
        <a:lstStyle/>
        <a:p>
          <a:endParaRPr lang="fr-FR"/>
        </a:p>
      </dgm:t>
    </dgm:pt>
    <dgm:pt modelId="{44035ACF-7801-4BB4-8682-DED3C8ED70B8}">
      <dgm:prSet phldrT="[Texte]">
        <dgm:style>
          <a:lnRef idx="1">
            <a:schemeClr val="accent3"/>
          </a:lnRef>
          <a:fillRef idx="2">
            <a:schemeClr val="accent3"/>
          </a:fillRef>
          <a:effectRef idx="1">
            <a:schemeClr val="accent3"/>
          </a:effectRef>
          <a:fontRef idx="minor">
            <a:schemeClr val="dk1"/>
          </a:fontRef>
        </dgm:style>
      </dgm:prSet>
      <dgm:spPr/>
      <dgm:t>
        <a:bodyPr/>
        <a:lstStyle/>
        <a:p>
          <a:r>
            <a:rPr lang="fr-FR"/>
            <a:t>BD</a:t>
          </a:r>
        </a:p>
      </dgm:t>
    </dgm:pt>
    <dgm:pt modelId="{AF8CC8FA-C81F-4388-8A59-45C78CF876FA}" type="parTrans" cxnId="{FA140027-783E-435D-828F-C9AC0CC57415}">
      <dgm:prSet/>
      <dgm:spPr/>
      <dgm:t>
        <a:bodyPr/>
        <a:lstStyle/>
        <a:p>
          <a:endParaRPr lang="fr-FR"/>
        </a:p>
      </dgm:t>
    </dgm:pt>
    <dgm:pt modelId="{3BC8B29B-D670-435B-B5E7-7BC7BE6996B6}" type="sibTrans" cxnId="{FA140027-783E-435D-828F-C9AC0CC57415}">
      <dgm:prSet/>
      <dgm:spPr/>
      <dgm:t>
        <a:bodyPr/>
        <a:lstStyle/>
        <a:p>
          <a:endParaRPr lang="fr-FR"/>
        </a:p>
      </dgm:t>
    </dgm:pt>
    <dgm:pt modelId="{93408068-6C01-4933-BB55-57E33B4AE146}" type="pres">
      <dgm:prSet presAssocID="{90E1B6C0-4E22-405B-A050-640396F9868B}" presName="hierChild1" presStyleCnt="0">
        <dgm:presLayoutVars>
          <dgm:orgChart val="1"/>
          <dgm:chPref val="1"/>
          <dgm:dir/>
          <dgm:animOne val="branch"/>
          <dgm:animLvl val="lvl"/>
          <dgm:resizeHandles/>
        </dgm:presLayoutVars>
      </dgm:prSet>
      <dgm:spPr/>
    </dgm:pt>
    <dgm:pt modelId="{A5276FE3-B623-4DE2-9A04-CBB9EA04E2DC}" type="pres">
      <dgm:prSet presAssocID="{74A188C0-BA60-42F4-A38A-A1DFF35042BE}" presName="hierRoot1" presStyleCnt="0">
        <dgm:presLayoutVars>
          <dgm:hierBranch val="init"/>
        </dgm:presLayoutVars>
      </dgm:prSet>
      <dgm:spPr/>
    </dgm:pt>
    <dgm:pt modelId="{D35A5810-9B50-49CB-A389-04D6C339896F}" type="pres">
      <dgm:prSet presAssocID="{74A188C0-BA60-42F4-A38A-A1DFF35042BE}" presName="rootComposite1" presStyleCnt="0"/>
      <dgm:spPr/>
    </dgm:pt>
    <dgm:pt modelId="{AF87A297-D60C-4CAF-8244-5A4CF770EC56}" type="pres">
      <dgm:prSet presAssocID="{74A188C0-BA60-42F4-A38A-A1DFF35042BE}" presName="rootText1" presStyleLbl="node0" presStyleIdx="0" presStyleCnt="1">
        <dgm:presLayoutVars>
          <dgm:chPref val="3"/>
        </dgm:presLayoutVars>
      </dgm:prSet>
      <dgm:spPr/>
    </dgm:pt>
    <dgm:pt modelId="{71131491-2157-4813-BCCC-3CF85C8AAC27}" type="pres">
      <dgm:prSet presAssocID="{74A188C0-BA60-42F4-A38A-A1DFF35042BE}" presName="rootConnector1" presStyleLbl="node1" presStyleIdx="0" presStyleCnt="0"/>
      <dgm:spPr/>
    </dgm:pt>
    <dgm:pt modelId="{3A9E1C96-7810-49D4-9FBA-B44404A1FAD0}" type="pres">
      <dgm:prSet presAssocID="{74A188C0-BA60-42F4-A38A-A1DFF35042BE}" presName="hierChild2" presStyleCnt="0"/>
      <dgm:spPr/>
    </dgm:pt>
    <dgm:pt modelId="{A38365FB-AF1E-4E8F-82EC-256F41CE5666}" type="pres">
      <dgm:prSet presAssocID="{859DE27D-E585-4EA0-B82A-81E111DE315E}" presName="Name37" presStyleLbl="parChTrans1D2" presStyleIdx="0" presStyleCnt="4"/>
      <dgm:spPr/>
    </dgm:pt>
    <dgm:pt modelId="{2BFB97AB-FAF0-4812-8643-BA314680FAF4}" type="pres">
      <dgm:prSet presAssocID="{5C81E11B-335C-402B-BC65-A33899DA7B06}" presName="hierRoot2" presStyleCnt="0">
        <dgm:presLayoutVars>
          <dgm:hierBranch val="init"/>
        </dgm:presLayoutVars>
      </dgm:prSet>
      <dgm:spPr/>
    </dgm:pt>
    <dgm:pt modelId="{FD730C1A-0205-473F-9C1E-0492FCEA5AB4}" type="pres">
      <dgm:prSet presAssocID="{5C81E11B-335C-402B-BC65-A33899DA7B06}" presName="rootComposite" presStyleCnt="0"/>
      <dgm:spPr/>
    </dgm:pt>
    <dgm:pt modelId="{C950FF95-172D-48EB-AD75-33A9A23B39A1}" type="pres">
      <dgm:prSet presAssocID="{5C81E11B-335C-402B-BC65-A33899DA7B06}" presName="rootText" presStyleLbl="node2" presStyleIdx="0" presStyleCnt="4">
        <dgm:presLayoutVars>
          <dgm:chPref val="3"/>
        </dgm:presLayoutVars>
      </dgm:prSet>
      <dgm:spPr/>
    </dgm:pt>
    <dgm:pt modelId="{BF868734-B9B1-4343-817D-B9E8227670C8}" type="pres">
      <dgm:prSet presAssocID="{5C81E11B-335C-402B-BC65-A33899DA7B06}" presName="rootConnector" presStyleLbl="node2" presStyleIdx="0" presStyleCnt="4"/>
      <dgm:spPr/>
    </dgm:pt>
    <dgm:pt modelId="{378DF3A8-91F3-482B-8B79-DBBED78B6C89}" type="pres">
      <dgm:prSet presAssocID="{5C81E11B-335C-402B-BC65-A33899DA7B06}" presName="hierChild4" presStyleCnt="0"/>
      <dgm:spPr/>
    </dgm:pt>
    <dgm:pt modelId="{BCEB877B-217E-4CF4-BE09-52538122059A}" type="pres">
      <dgm:prSet presAssocID="{5C81E11B-335C-402B-BC65-A33899DA7B06}" presName="hierChild5" presStyleCnt="0"/>
      <dgm:spPr/>
    </dgm:pt>
    <dgm:pt modelId="{1F57C758-6045-4912-B84A-98BB0CF38D96}" type="pres">
      <dgm:prSet presAssocID="{53C7A12D-3E52-4544-A9DC-D2C953D504E8}" presName="Name37" presStyleLbl="parChTrans1D2" presStyleIdx="1" presStyleCnt="4"/>
      <dgm:spPr/>
    </dgm:pt>
    <dgm:pt modelId="{EC1181AD-D496-4361-BC0E-B4F588D9F644}" type="pres">
      <dgm:prSet presAssocID="{7D7C43D6-EBC4-4527-B93D-4DEA02DD64A8}" presName="hierRoot2" presStyleCnt="0">
        <dgm:presLayoutVars>
          <dgm:hierBranch val="init"/>
        </dgm:presLayoutVars>
      </dgm:prSet>
      <dgm:spPr/>
    </dgm:pt>
    <dgm:pt modelId="{B6C3E8B2-B347-404F-97E6-1DED1FC1348B}" type="pres">
      <dgm:prSet presAssocID="{7D7C43D6-EBC4-4527-B93D-4DEA02DD64A8}" presName="rootComposite" presStyleCnt="0"/>
      <dgm:spPr/>
    </dgm:pt>
    <dgm:pt modelId="{ACE76EDD-4C4D-4960-98AD-E9FD727211B3}" type="pres">
      <dgm:prSet presAssocID="{7D7C43D6-EBC4-4527-B93D-4DEA02DD64A8}" presName="rootText" presStyleLbl="node2" presStyleIdx="1" presStyleCnt="4">
        <dgm:presLayoutVars>
          <dgm:chPref val="3"/>
        </dgm:presLayoutVars>
      </dgm:prSet>
      <dgm:spPr/>
    </dgm:pt>
    <dgm:pt modelId="{09130CE4-C289-4012-8B2A-09FDB34BA885}" type="pres">
      <dgm:prSet presAssocID="{7D7C43D6-EBC4-4527-B93D-4DEA02DD64A8}" presName="rootConnector" presStyleLbl="node2" presStyleIdx="1" presStyleCnt="4"/>
      <dgm:spPr/>
    </dgm:pt>
    <dgm:pt modelId="{918165F6-CB8E-41A9-9265-0EA61CF4373B}" type="pres">
      <dgm:prSet presAssocID="{7D7C43D6-EBC4-4527-B93D-4DEA02DD64A8}" presName="hierChild4" presStyleCnt="0"/>
      <dgm:spPr/>
    </dgm:pt>
    <dgm:pt modelId="{0D34E8A0-E2A3-463C-BFAB-3F995E531F2C}" type="pres">
      <dgm:prSet presAssocID="{5E748DD6-2E39-4113-A195-FE2E41389915}" presName="Name37" presStyleLbl="parChTrans1D3" presStyleIdx="0" presStyleCnt="8"/>
      <dgm:spPr/>
    </dgm:pt>
    <dgm:pt modelId="{BBE02FBE-B802-413B-97B8-2F93AC86193E}" type="pres">
      <dgm:prSet presAssocID="{BE6DCF00-192B-4147-A1C5-E59E9276A4DC}" presName="hierRoot2" presStyleCnt="0">
        <dgm:presLayoutVars>
          <dgm:hierBranch val="init"/>
        </dgm:presLayoutVars>
      </dgm:prSet>
      <dgm:spPr/>
    </dgm:pt>
    <dgm:pt modelId="{49632DEC-3A43-4176-B316-9650CBD93A21}" type="pres">
      <dgm:prSet presAssocID="{BE6DCF00-192B-4147-A1C5-E59E9276A4DC}" presName="rootComposite" presStyleCnt="0"/>
      <dgm:spPr/>
    </dgm:pt>
    <dgm:pt modelId="{B6F5ADC1-5D8A-4CCD-8276-88CE086A39F6}" type="pres">
      <dgm:prSet presAssocID="{BE6DCF00-192B-4147-A1C5-E59E9276A4DC}" presName="rootText" presStyleLbl="node3" presStyleIdx="0" presStyleCnt="8">
        <dgm:presLayoutVars>
          <dgm:chPref val="3"/>
        </dgm:presLayoutVars>
      </dgm:prSet>
      <dgm:spPr/>
    </dgm:pt>
    <dgm:pt modelId="{7C87E6D2-B205-45BF-BB20-3631B48A1024}" type="pres">
      <dgm:prSet presAssocID="{BE6DCF00-192B-4147-A1C5-E59E9276A4DC}" presName="rootConnector" presStyleLbl="node3" presStyleIdx="0" presStyleCnt="8"/>
      <dgm:spPr/>
    </dgm:pt>
    <dgm:pt modelId="{92AADA01-2658-40C8-9A1D-313B72FAF031}" type="pres">
      <dgm:prSet presAssocID="{BE6DCF00-192B-4147-A1C5-E59E9276A4DC}" presName="hierChild4" presStyleCnt="0"/>
      <dgm:spPr/>
    </dgm:pt>
    <dgm:pt modelId="{6C4340E0-6AED-4B2D-A3FA-2149C223AD27}" type="pres">
      <dgm:prSet presAssocID="{B19A71D8-E271-4827-AA31-12B6A5638FBB}" presName="Name37" presStyleLbl="parChTrans1D4" presStyleIdx="0" presStyleCnt="18"/>
      <dgm:spPr/>
    </dgm:pt>
    <dgm:pt modelId="{143FE505-D59A-48DB-8CEB-D656A962771E}" type="pres">
      <dgm:prSet presAssocID="{7409EBFC-6777-40B8-8AF8-704DC22C97FB}" presName="hierRoot2" presStyleCnt="0">
        <dgm:presLayoutVars>
          <dgm:hierBranch val="init"/>
        </dgm:presLayoutVars>
      </dgm:prSet>
      <dgm:spPr/>
    </dgm:pt>
    <dgm:pt modelId="{99F68CE9-B58D-4978-ADCD-5501A13E465A}" type="pres">
      <dgm:prSet presAssocID="{7409EBFC-6777-40B8-8AF8-704DC22C97FB}" presName="rootComposite" presStyleCnt="0"/>
      <dgm:spPr/>
    </dgm:pt>
    <dgm:pt modelId="{03F9E3DD-C607-4474-AA7E-61DFB34F5F07}" type="pres">
      <dgm:prSet presAssocID="{7409EBFC-6777-40B8-8AF8-704DC22C97FB}" presName="rootText" presStyleLbl="node4" presStyleIdx="0" presStyleCnt="18">
        <dgm:presLayoutVars>
          <dgm:chPref val="3"/>
        </dgm:presLayoutVars>
      </dgm:prSet>
      <dgm:spPr/>
    </dgm:pt>
    <dgm:pt modelId="{D3EB6E58-F098-45B1-ADCC-944BE8D754B9}" type="pres">
      <dgm:prSet presAssocID="{7409EBFC-6777-40B8-8AF8-704DC22C97FB}" presName="rootConnector" presStyleLbl="node4" presStyleIdx="0" presStyleCnt="18"/>
      <dgm:spPr/>
    </dgm:pt>
    <dgm:pt modelId="{18A8B705-6EDE-4D00-8CA3-37F235B2020B}" type="pres">
      <dgm:prSet presAssocID="{7409EBFC-6777-40B8-8AF8-704DC22C97FB}" presName="hierChild4" presStyleCnt="0"/>
      <dgm:spPr/>
    </dgm:pt>
    <dgm:pt modelId="{D5D77641-B4A5-4F77-B6F5-5E818BEF802E}" type="pres">
      <dgm:prSet presAssocID="{A7E42751-EE5E-4D6F-8D99-4DEC84CF984E}" presName="Name37" presStyleLbl="parChTrans1D4" presStyleIdx="1" presStyleCnt="18"/>
      <dgm:spPr/>
    </dgm:pt>
    <dgm:pt modelId="{BAD6EE2A-B4C8-427D-B216-7991A5E2473D}" type="pres">
      <dgm:prSet presAssocID="{2444E113-757E-4C78-85AC-B21C9107EE56}" presName="hierRoot2" presStyleCnt="0">
        <dgm:presLayoutVars>
          <dgm:hierBranch val="init"/>
        </dgm:presLayoutVars>
      </dgm:prSet>
      <dgm:spPr/>
    </dgm:pt>
    <dgm:pt modelId="{48013174-9483-408E-9BE4-5AA1864A7636}" type="pres">
      <dgm:prSet presAssocID="{2444E113-757E-4C78-85AC-B21C9107EE56}" presName="rootComposite" presStyleCnt="0"/>
      <dgm:spPr/>
    </dgm:pt>
    <dgm:pt modelId="{3FBDF440-264F-4D6F-8BB2-E84382FC938B}" type="pres">
      <dgm:prSet presAssocID="{2444E113-757E-4C78-85AC-B21C9107EE56}" presName="rootText" presStyleLbl="node4" presStyleIdx="1" presStyleCnt="18">
        <dgm:presLayoutVars>
          <dgm:chPref val="3"/>
        </dgm:presLayoutVars>
      </dgm:prSet>
      <dgm:spPr/>
    </dgm:pt>
    <dgm:pt modelId="{D2E81324-A5C7-446F-9A94-8C9BA603EA4B}" type="pres">
      <dgm:prSet presAssocID="{2444E113-757E-4C78-85AC-B21C9107EE56}" presName="rootConnector" presStyleLbl="node4" presStyleIdx="1" presStyleCnt="18"/>
      <dgm:spPr/>
    </dgm:pt>
    <dgm:pt modelId="{103A4860-0252-421C-8DEE-27AC4F49A399}" type="pres">
      <dgm:prSet presAssocID="{2444E113-757E-4C78-85AC-B21C9107EE56}" presName="hierChild4" presStyleCnt="0"/>
      <dgm:spPr/>
    </dgm:pt>
    <dgm:pt modelId="{2541A3F7-E1EA-44EA-83F6-1ABB52CDCD0A}" type="pres">
      <dgm:prSet presAssocID="{2444E113-757E-4C78-85AC-B21C9107EE56}" presName="hierChild5" presStyleCnt="0"/>
      <dgm:spPr/>
    </dgm:pt>
    <dgm:pt modelId="{218C1E81-8999-4761-85FB-3B37F18222C1}" type="pres">
      <dgm:prSet presAssocID="{FEC6E01A-2FD0-4618-A100-3B5BD3085712}" presName="Name37" presStyleLbl="parChTrans1D4" presStyleIdx="2" presStyleCnt="18"/>
      <dgm:spPr/>
    </dgm:pt>
    <dgm:pt modelId="{AC97E110-6E6B-4782-8D52-ACED560DF485}" type="pres">
      <dgm:prSet presAssocID="{980404B8-97E0-4602-AD69-7A795643BD1D}" presName="hierRoot2" presStyleCnt="0">
        <dgm:presLayoutVars>
          <dgm:hierBranch val="init"/>
        </dgm:presLayoutVars>
      </dgm:prSet>
      <dgm:spPr/>
    </dgm:pt>
    <dgm:pt modelId="{A6A70773-99FE-4B1F-8AF3-CEF77F4481BB}" type="pres">
      <dgm:prSet presAssocID="{980404B8-97E0-4602-AD69-7A795643BD1D}" presName="rootComposite" presStyleCnt="0"/>
      <dgm:spPr/>
    </dgm:pt>
    <dgm:pt modelId="{ABA91E74-F978-4D8A-8D2D-F6B7E8196FAC}" type="pres">
      <dgm:prSet presAssocID="{980404B8-97E0-4602-AD69-7A795643BD1D}" presName="rootText" presStyleLbl="node4" presStyleIdx="2" presStyleCnt="18">
        <dgm:presLayoutVars>
          <dgm:chPref val="3"/>
        </dgm:presLayoutVars>
      </dgm:prSet>
      <dgm:spPr/>
    </dgm:pt>
    <dgm:pt modelId="{BC56B717-BFA1-4539-801E-375C4FF0309E}" type="pres">
      <dgm:prSet presAssocID="{980404B8-97E0-4602-AD69-7A795643BD1D}" presName="rootConnector" presStyleLbl="node4" presStyleIdx="2" presStyleCnt="18"/>
      <dgm:spPr/>
    </dgm:pt>
    <dgm:pt modelId="{2341BCF5-0468-4D7E-BE76-9D74033F89A6}" type="pres">
      <dgm:prSet presAssocID="{980404B8-97E0-4602-AD69-7A795643BD1D}" presName="hierChild4" presStyleCnt="0"/>
      <dgm:spPr/>
    </dgm:pt>
    <dgm:pt modelId="{0E8A2C83-BD54-4C63-A4B6-CD388AF83C5C}" type="pres">
      <dgm:prSet presAssocID="{980404B8-97E0-4602-AD69-7A795643BD1D}" presName="hierChild5" presStyleCnt="0"/>
      <dgm:spPr/>
    </dgm:pt>
    <dgm:pt modelId="{A3C88A95-1809-481E-8571-E822EBF54177}" type="pres">
      <dgm:prSet presAssocID="{B0ECA94F-4D1D-4DE4-BECB-CACFF6D44BC0}" presName="Name37" presStyleLbl="parChTrans1D4" presStyleIdx="3" presStyleCnt="18"/>
      <dgm:spPr/>
    </dgm:pt>
    <dgm:pt modelId="{A6C58703-BCEF-4339-BCD7-75CDD3CF483C}" type="pres">
      <dgm:prSet presAssocID="{0881B0A3-9474-4F7D-A542-FB4BC9CB0288}" presName="hierRoot2" presStyleCnt="0">
        <dgm:presLayoutVars>
          <dgm:hierBranch val="init"/>
        </dgm:presLayoutVars>
      </dgm:prSet>
      <dgm:spPr/>
    </dgm:pt>
    <dgm:pt modelId="{4DCE8F40-9403-41F1-8447-61A708F323E1}" type="pres">
      <dgm:prSet presAssocID="{0881B0A3-9474-4F7D-A542-FB4BC9CB0288}" presName="rootComposite" presStyleCnt="0"/>
      <dgm:spPr/>
    </dgm:pt>
    <dgm:pt modelId="{29553CC2-CCC3-4FF5-93A3-AB2424159B00}" type="pres">
      <dgm:prSet presAssocID="{0881B0A3-9474-4F7D-A542-FB4BC9CB0288}" presName="rootText" presStyleLbl="node4" presStyleIdx="3" presStyleCnt="18">
        <dgm:presLayoutVars>
          <dgm:chPref val="3"/>
        </dgm:presLayoutVars>
      </dgm:prSet>
      <dgm:spPr/>
    </dgm:pt>
    <dgm:pt modelId="{C7358DDF-9EC1-413C-A051-1904982C0F69}" type="pres">
      <dgm:prSet presAssocID="{0881B0A3-9474-4F7D-A542-FB4BC9CB0288}" presName="rootConnector" presStyleLbl="node4" presStyleIdx="3" presStyleCnt="18"/>
      <dgm:spPr/>
    </dgm:pt>
    <dgm:pt modelId="{10FB6429-3B3B-4B27-BDD6-8CB6248F26DB}" type="pres">
      <dgm:prSet presAssocID="{0881B0A3-9474-4F7D-A542-FB4BC9CB0288}" presName="hierChild4" presStyleCnt="0"/>
      <dgm:spPr/>
    </dgm:pt>
    <dgm:pt modelId="{3CBDB6DA-0B3F-4ABB-B086-2348DB2FBC1B}" type="pres">
      <dgm:prSet presAssocID="{0881B0A3-9474-4F7D-A542-FB4BC9CB0288}" presName="hierChild5" presStyleCnt="0"/>
      <dgm:spPr/>
    </dgm:pt>
    <dgm:pt modelId="{2FB7B971-AF0A-4502-8BDB-22BB2F9D27AA}" type="pres">
      <dgm:prSet presAssocID="{7409EBFC-6777-40B8-8AF8-704DC22C97FB}" presName="hierChild5" presStyleCnt="0"/>
      <dgm:spPr/>
    </dgm:pt>
    <dgm:pt modelId="{FBA4D0F5-2C9A-427D-9CC6-D412A0672F45}" type="pres">
      <dgm:prSet presAssocID="{B4A8781A-E620-44AE-8D45-25ACC27BE1EA}" presName="Name37" presStyleLbl="parChTrans1D4" presStyleIdx="4" presStyleCnt="18"/>
      <dgm:spPr/>
    </dgm:pt>
    <dgm:pt modelId="{A79DFAE8-2221-4FE4-ADB8-0B2726BC857D}" type="pres">
      <dgm:prSet presAssocID="{F52739A2-ED87-4EA0-A4CF-B734566ED4B1}" presName="hierRoot2" presStyleCnt="0">
        <dgm:presLayoutVars>
          <dgm:hierBranch val="init"/>
        </dgm:presLayoutVars>
      </dgm:prSet>
      <dgm:spPr/>
    </dgm:pt>
    <dgm:pt modelId="{B3354FE1-6CCD-4C51-950E-CDB225146BF8}" type="pres">
      <dgm:prSet presAssocID="{F52739A2-ED87-4EA0-A4CF-B734566ED4B1}" presName="rootComposite" presStyleCnt="0"/>
      <dgm:spPr/>
    </dgm:pt>
    <dgm:pt modelId="{47BE77AD-088B-4FA7-967B-93D4A52122DB}" type="pres">
      <dgm:prSet presAssocID="{F52739A2-ED87-4EA0-A4CF-B734566ED4B1}" presName="rootText" presStyleLbl="node4" presStyleIdx="4" presStyleCnt="18">
        <dgm:presLayoutVars>
          <dgm:chPref val="3"/>
        </dgm:presLayoutVars>
      </dgm:prSet>
      <dgm:spPr/>
    </dgm:pt>
    <dgm:pt modelId="{A68E8AB2-5E8C-4BFF-9384-5F43B4FD2D30}" type="pres">
      <dgm:prSet presAssocID="{F52739A2-ED87-4EA0-A4CF-B734566ED4B1}" presName="rootConnector" presStyleLbl="node4" presStyleIdx="4" presStyleCnt="18"/>
      <dgm:spPr/>
    </dgm:pt>
    <dgm:pt modelId="{588275A0-1603-4B48-BFFC-8523A2C6D013}" type="pres">
      <dgm:prSet presAssocID="{F52739A2-ED87-4EA0-A4CF-B734566ED4B1}" presName="hierChild4" presStyleCnt="0"/>
      <dgm:spPr/>
    </dgm:pt>
    <dgm:pt modelId="{07BBDBBD-2B6B-4E0B-90FF-FECEF6BEE63D}" type="pres">
      <dgm:prSet presAssocID="{AF8CC8FA-C81F-4388-8A59-45C78CF876FA}" presName="Name37" presStyleLbl="parChTrans1D4" presStyleIdx="5" presStyleCnt="18"/>
      <dgm:spPr/>
    </dgm:pt>
    <dgm:pt modelId="{D7623878-AF7F-480D-8191-7980FD949F76}" type="pres">
      <dgm:prSet presAssocID="{44035ACF-7801-4BB4-8682-DED3C8ED70B8}" presName="hierRoot2" presStyleCnt="0">
        <dgm:presLayoutVars>
          <dgm:hierBranch val="init"/>
        </dgm:presLayoutVars>
      </dgm:prSet>
      <dgm:spPr/>
    </dgm:pt>
    <dgm:pt modelId="{5DB3D09F-0BB4-4711-B241-D18188F5EAD2}" type="pres">
      <dgm:prSet presAssocID="{44035ACF-7801-4BB4-8682-DED3C8ED70B8}" presName="rootComposite" presStyleCnt="0"/>
      <dgm:spPr/>
    </dgm:pt>
    <dgm:pt modelId="{F934AC5E-07ED-48DE-9037-8F3F605CC6F1}" type="pres">
      <dgm:prSet presAssocID="{44035ACF-7801-4BB4-8682-DED3C8ED70B8}" presName="rootText" presStyleLbl="node4" presStyleIdx="5" presStyleCnt="18">
        <dgm:presLayoutVars>
          <dgm:chPref val="3"/>
        </dgm:presLayoutVars>
      </dgm:prSet>
      <dgm:spPr/>
    </dgm:pt>
    <dgm:pt modelId="{E1B9D22D-7115-42B7-8818-0603DF8525E5}" type="pres">
      <dgm:prSet presAssocID="{44035ACF-7801-4BB4-8682-DED3C8ED70B8}" presName="rootConnector" presStyleLbl="node4" presStyleIdx="5" presStyleCnt="18"/>
      <dgm:spPr/>
    </dgm:pt>
    <dgm:pt modelId="{FF5FAA42-913F-4F2A-8B78-2F4F9EF220CD}" type="pres">
      <dgm:prSet presAssocID="{44035ACF-7801-4BB4-8682-DED3C8ED70B8}" presName="hierChild4" presStyleCnt="0"/>
      <dgm:spPr/>
    </dgm:pt>
    <dgm:pt modelId="{B8422B3E-2AEC-42C4-A5FB-0B97ADC59D2A}" type="pres">
      <dgm:prSet presAssocID="{44035ACF-7801-4BB4-8682-DED3C8ED70B8}" presName="hierChild5" presStyleCnt="0"/>
      <dgm:spPr/>
    </dgm:pt>
    <dgm:pt modelId="{BE764863-331D-4A30-A652-5BDD7C06432C}" type="pres">
      <dgm:prSet presAssocID="{F52739A2-ED87-4EA0-A4CF-B734566ED4B1}" presName="hierChild5" presStyleCnt="0"/>
      <dgm:spPr/>
    </dgm:pt>
    <dgm:pt modelId="{77689EA2-6BF3-4EA8-8ED4-8D985E32317C}" type="pres">
      <dgm:prSet presAssocID="{BE6DCF00-192B-4147-A1C5-E59E9276A4DC}" presName="hierChild5" presStyleCnt="0"/>
      <dgm:spPr/>
    </dgm:pt>
    <dgm:pt modelId="{66F2BC3B-53C9-4B46-9F90-4592BBDE2B26}" type="pres">
      <dgm:prSet presAssocID="{82BC2BFB-6046-4211-8E25-C7567B191DDC}" presName="Name37" presStyleLbl="parChTrans1D3" presStyleIdx="1" presStyleCnt="8"/>
      <dgm:spPr/>
    </dgm:pt>
    <dgm:pt modelId="{561D5B39-CC4C-4E51-8A0D-D0F080A38FFD}" type="pres">
      <dgm:prSet presAssocID="{039318AB-C10F-40BE-AFDD-1EE094A029D9}" presName="hierRoot2" presStyleCnt="0">
        <dgm:presLayoutVars>
          <dgm:hierBranch val="init"/>
        </dgm:presLayoutVars>
      </dgm:prSet>
      <dgm:spPr/>
    </dgm:pt>
    <dgm:pt modelId="{974E5D7A-DB0E-42C4-98A8-554C4051294C}" type="pres">
      <dgm:prSet presAssocID="{039318AB-C10F-40BE-AFDD-1EE094A029D9}" presName="rootComposite" presStyleCnt="0"/>
      <dgm:spPr/>
    </dgm:pt>
    <dgm:pt modelId="{66A28A8B-EB7F-4F37-AFEB-91001E806720}" type="pres">
      <dgm:prSet presAssocID="{039318AB-C10F-40BE-AFDD-1EE094A029D9}" presName="rootText" presStyleLbl="node3" presStyleIdx="1" presStyleCnt="8">
        <dgm:presLayoutVars>
          <dgm:chPref val="3"/>
        </dgm:presLayoutVars>
      </dgm:prSet>
      <dgm:spPr/>
    </dgm:pt>
    <dgm:pt modelId="{D97D837C-D064-4EE3-8A06-894D117FF7DD}" type="pres">
      <dgm:prSet presAssocID="{039318AB-C10F-40BE-AFDD-1EE094A029D9}" presName="rootConnector" presStyleLbl="node3" presStyleIdx="1" presStyleCnt="8"/>
      <dgm:spPr/>
    </dgm:pt>
    <dgm:pt modelId="{188A3414-5EEC-40CF-9CC6-92B9CFE068CB}" type="pres">
      <dgm:prSet presAssocID="{039318AB-C10F-40BE-AFDD-1EE094A029D9}" presName="hierChild4" presStyleCnt="0"/>
      <dgm:spPr/>
    </dgm:pt>
    <dgm:pt modelId="{A16E3213-7B01-4F47-884C-B1C68C89F8B0}" type="pres">
      <dgm:prSet presAssocID="{72B8A0ED-BB77-40A4-A358-7997E48F0BCF}" presName="Name37" presStyleLbl="parChTrans1D4" presStyleIdx="6" presStyleCnt="18"/>
      <dgm:spPr/>
    </dgm:pt>
    <dgm:pt modelId="{40A1566F-B11E-4D59-AE0F-C664BCDA05AD}" type="pres">
      <dgm:prSet presAssocID="{971C7973-70C0-407E-A014-9E66F1E1E3F5}" presName="hierRoot2" presStyleCnt="0">
        <dgm:presLayoutVars>
          <dgm:hierBranch val="init"/>
        </dgm:presLayoutVars>
      </dgm:prSet>
      <dgm:spPr/>
    </dgm:pt>
    <dgm:pt modelId="{4B2208E6-F3B6-4704-B13E-BEF42AB8A5D5}" type="pres">
      <dgm:prSet presAssocID="{971C7973-70C0-407E-A014-9E66F1E1E3F5}" presName="rootComposite" presStyleCnt="0"/>
      <dgm:spPr/>
    </dgm:pt>
    <dgm:pt modelId="{3CE41F30-451E-4C6E-8AC4-0B9BEF6EC46E}" type="pres">
      <dgm:prSet presAssocID="{971C7973-70C0-407E-A014-9E66F1E1E3F5}" presName="rootText" presStyleLbl="node4" presStyleIdx="6" presStyleCnt="18">
        <dgm:presLayoutVars>
          <dgm:chPref val="3"/>
        </dgm:presLayoutVars>
      </dgm:prSet>
      <dgm:spPr/>
    </dgm:pt>
    <dgm:pt modelId="{C7A262E2-DB9E-4E7F-ACFF-DF853C316609}" type="pres">
      <dgm:prSet presAssocID="{971C7973-70C0-407E-A014-9E66F1E1E3F5}" presName="rootConnector" presStyleLbl="node4" presStyleIdx="6" presStyleCnt="18"/>
      <dgm:spPr/>
    </dgm:pt>
    <dgm:pt modelId="{51BD5172-1604-486F-B506-8C0E88EE7C93}" type="pres">
      <dgm:prSet presAssocID="{971C7973-70C0-407E-A014-9E66F1E1E3F5}" presName="hierChild4" presStyleCnt="0"/>
      <dgm:spPr/>
    </dgm:pt>
    <dgm:pt modelId="{41A7EF5B-38D9-4D62-8E5A-A9B93F840393}" type="pres">
      <dgm:prSet presAssocID="{83B28CCB-6566-4B73-B1FF-DD0B76BBAAF0}" presName="Name37" presStyleLbl="parChTrans1D4" presStyleIdx="7" presStyleCnt="18"/>
      <dgm:spPr/>
    </dgm:pt>
    <dgm:pt modelId="{5FB64724-8038-4C85-8273-8A81DDD96AE1}" type="pres">
      <dgm:prSet presAssocID="{BE700510-CFB2-40F7-8D01-5D59CC347562}" presName="hierRoot2" presStyleCnt="0">
        <dgm:presLayoutVars>
          <dgm:hierBranch val="init"/>
        </dgm:presLayoutVars>
      </dgm:prSet>
      <dgm:spPr/>
    </dgm:pt>
    <dgm:pt modelId="{E7BF349D-5750-46B6-8FBD-402CF58F1F17}" type="pres">
      <dgm:prSet presAssocID="{BE700510-CFB2-40F7-8D01-5D59CC347562}" presName="rootComposite" presStyleCnt="0"/>
      <dgm:spPr/>
    </dgm:pt>
    <dgm:pt modelId="{97B659CC-972B-44B9-84EE-59CEE95F9F4B}" type="pres">
      <dgm:prSet presAssocID="{BE700510-CFB2-40F7-8D01-5D59CC347562}" presName="rootText" presStyleLbl="node4" presStyleIdx="7" presStyleCnt="18">
        <dgm:presLayoutVars>
          <dgm:chPref val="3"/>
        </dgm:presLayoutVars>
      </dgm:prSet>
      <dgm:spPr/>
    </dgm:pt>
    <dgm:pt modelId="{A0961CC5-167D-4793-BE7F-B866833D27C4}" type="pres">
      <dgm:prSet presAssocID="{BE700510-CFB2-40F7-8D01-5D59CC347562}" presName="rootConnector" presStyleLbl="node4" presStyleIdx="7" presStyleCnt="18"/>
      <dgm:spPr/>
    </dgm:pt>
    <dgm:pt modelId="{C535C38B-2706-4C2A-B947-E25D732C00FC}" type="pres">
      <dgm:prSet presAssocID="{BE700510-CFB2-40F7-8D01-5D59CC347562}" presName="hierChild4" presStyleCnt="0"/>
      <dgm:spPr/>
    </dgm:pt>
    <dgm:pt modelId="{BB943F50-8673-4CB4-94BB-E382D5582A41}" type="pres">
      <dgm:prSet presAssocID="{BE700510-CFB2-40F7-8D01-5D59CC347562}" presName="hierChild5" presStyleCnt="0"/>
      <dgm:spPr/>
    </dgm:pt>
    <dgm:pt modelId="{AD820DF9-2A09-42F6-9DA7-06BE6487AB21}" type="pres">
      <dgm:prSet presAssocID="{491C92E1-647F-4921-94C2-6D262B9E3B38}" presName="Name37" presStyleLbl="parChTrans1D4" presStyleIdx="8" presStyleCnt="18"/>
      <dgm:spPr/>
    </dgm:pt>
    <dgm:pt modelId="{A92EB3CC-7D2B-46D7-9D41-F43F06791BB7}" type="pres">
      <dgm:prSet presAssocID="{18B92CF3-168B-4D26-8904-FC7CCB01CDD3}" presName="hierRoot2" presStyleCnt="0">
        <dgm:presLayoutVars>
          <dgm:hierBranch val="init"/>
        </dgm:presLayoutVars>
      </dgm:prSet>
      <dgm:spPr/>
    </dgm:pt>
    <dgm:pt modelId="{10E888A1-0DD5-4A05-870C-758AB48E0F54}" type="pres">
      <dgm:prSet presAssocID="{18B92CF3-168B-4D26-8904-FC7CCB01CDD3}" presName="rootComposite" presStyleCnt="0"/>
      <dgm:spPr/>
    </dgm:pt>
    <dgm:pt modelId="{25FB3D31-7DFD-4BBC-9572-B78749BCF13A}" type="pres">
      <dgm:prSet presAssocID="{18B92CF3-168B-4D26-8904-FC7CCB01CDD3}" presName="rootText" presStyleLbl="node4" presStyleIdx="8" presStyleCnt="18">
        <dgm:presLayoutVars>
          <dgm:chPref val="3"/>
        </dgm:presLayoutVars>
      </dgm:prSet>
      <dgm:spPr/>
    </dgm:pt>
    <dgm:pt modelId="{A4E4BDE2-A6A3-418F-AF34-5123870EE8F5}" type="pres">
      <dgm:prSet presAssocID="{18B92CF3-168B-4D26-8904-FC7CCB01CDD3}" presName="rootConnector" presStyleLbl="node4" presStyleIdx="8" presStyleCnt="18"/>
      <dgm:spPr/>
    </dgm:pt>
    <dgm:pt modelId="{DCF04A97-0320-43C9-8BC7-11F1142573CA}" type="pres">
      <dgm:prSet presAssocID="{18B92CF3-168B-4D26-8904-FC7CCB01CDD3}" presName="hierChild4" presStyleCnt="0"/>
      <dgm:spPr/>
    </dgm:pt>
    <dgm:pt modelId="{973C9B6D-B9C9-4AB8-AFA8-23258F761DCC}" type="pres">
      <dgm:prSet presAssocID="{18B92CF3-168B-4D26-8904-FC7CCB01CDD3}" presName="hierChild5" presStyleCnt="0"/>
      <dgm:spPr/>
    </dgm:pt>
    <dgm:pt modelId="{E9014CCF-4D68-482D-8B75-FE46F1094772}" type="pres">
      <dgm:prSet presAssocID="{971C7973-70C0-407E-A014-9E66F1E1E3F5}" presName="hierChild5" presStyleCnt="0"/>
      <dgm:spPr/>
    </dgm:pt>
    <dgm:pt modelId="{9281F135-7F6B-4A24-AA02-84E8665A74CB}" type="pres">
      <dgm:prSet presAssocID="{039318AB-C10F-40BE-AFDD-1EE094A029D9}" presName="hierChild5" presStyleCnt="0"/>
      <dgm:spPr/>
    </dgm:pt>
    <dgm:pt modelId="{87D8876F-A7C5-452F-BFF6-5C5FDE412CBE}" type="pres">
      <dgm:prSet presAssocID="{E12BBC03-0FCC-47F5-A1FC-96538CF3C759}" presName="Name37" presStyleLbl="parChTrans1D3" presStyleIdx="2" presStyleCnt="8"/>
      <dgm:spPr/>
    </dgm:pt>
    <dgm:pt modelId="{8893C058-8A7D-44B9-9D96-4C1F4209E2CC}" type="pres">
      <dgm:prSet presAssocID="{3008B894-53F2-4388-A846-BF029EBA20E7}" presName="hierRoot2" presStyleCnt="0">
        <dgm:presLayoutVars>
          <dgm:hierBranch val="init"/>
        </dgm:presLayoutVars>
      </dgm:prSet>
      <dgm:spPr/>
    </dgm:pt>
    <dgm:pt modelId="{E1776059-CD39-4ED5-BCA6-C9F3C22AD25F}" type="pres">
      <dgm:prSet presAssocID="{3008B894-53F2-4388-A846-BF029EBA20E7}" presName="rootComposite" presStyleCnt="0"/>
      <dgm:spPr/>
    </dgm:pt>
    <dgm:pt modelId="{54ABA11F-E68D-4B32-B3B1-22E876C7A8B8}" type="pres">
      <dgm:prSet presAssocID="{3008B894-53F2-4388-A846-BF029EBA20E7}" presName="rootText" presStyleLbl="node3" presStyleIdx="2" presStyleCnt="8">
        <dgm:presLayoutVars>
          <dgm:chPref val="3"/>
        </dgm:presLayoutVars>
      </dgm:prSet>
      <dgm:spPr/>
    </dgm:pt>
    <dgm:pt modelId="{A0849F98-758B-4F16-8B0B-00048848D93F}" type="pres">
      <dgm:prSet presAssocID="{3008B894-53F2-4388-A846-BF029EBA20E7}" presName="rootConnector" presStyleLbl="node3" presStyleIdx="2" presStyleCnt="8"/>
      <dgm:spPr/>
    </dgm:pt>
    <dgm:pt modelId="{0120E7C6-67DD-44C4-A5CA-0B07CE66A4A3}" type="pres">
      <dgm:prSet presAssocID="{3008B894-53F2-4388-A846-BF029EBA20E7}" presName="hierChild4" presStyleCnt="0"/>
      <dgm:spPr/>
    </dgm:pt>
    <dgm:pt modelId="{E458E8E0-351A-45DC-98B6-2E6DF08DCE7C}" type="pres">
      <dgm:prSet presAssocID="{C3E8A10A-AA72-4212-AC32-C3A432433387}" presName="Name37" presStyleLbl="parChTrans1D4" presStyleIdx="9" presStyleCnt="18"/>
      <dgm:spPr/>
    </dgm:pt>
    <dgm:pt modelId="{98BA1ED9-BA77-4F88-93FC-D7A86048A565}" type="pres">
      <dgm:prSet presAssocID="{0B57CC55-19E7-451F-836C-91B636D9CC90}" presName="hierRoot2" presStyleCnt="0">
        <dgm:presLayoutVars>
          <dgm:hierBranch val="init"/>
        </dgm:presLayoutVars>
      </dgm:prSet>
      <dgm:spPr/>
    </dgm:pt>
    <dgm:pt modelId="{32FFBC09-1371-41B1-98DD-1892B23BD4EE}" type="pres">
      <dgm:prSet presAssocID="{0B57CC55-19E7-451F-836C-91B636D9CC90}" presName="rootComposite" presStyleCnt="0"/>
      <dgm:spPr/>
    </dgm:pt>
    <dgm:pt modelId="{A0ED1D34-07F2-425C-999B-66ACDD1FC14B}" type="pres">
      <dgm:prSet presAssocID="{0B57CC55-19E7-451F-836C-91B636D9CC90}" presName="rootText" presStyleLbl="node4" presStyleIdx="9" presStyleCnt="18">
        <dgm:presLayoutVars>
          <dgm:chPref val="3"/>
        </dgm:presLayoutVars>
      </dgm:prSet>
      <dgm:spPr/>
    </dgm:pt>
    <dgm:pt modelId="{AA686FAC-FC93-4FCF-A1AF-C91566982394}" type="pres">
      <dgm:prSet presAssocID="{0B57CC55-19E7-451F-836C-91B636D9CC90}" presName="rootConnector" presStyleLbl="node4" presStyleIdx="9" presStyleCnt="18"/>
      <dgm:spPr/>
    </dgm:pt>
    <dgm:pt modelId="{ABD30CD4-4F51-428B-8A04-77C58B003512}" type="pres">
      <dgm:prSet presAssocID="{0B57CC55-19E7-451F-836C-91B636D9CC90}" presName="hierChild4" presStyleCnt="0"/>
      <dgm:spPr/>
    </dgm:pt>
    <dgm:pt modelId="{92801354-B45B-49E9-8197-F5B1F9F6B6EA}" type="pres">
      <dgm:prSet presAssocID="{0AF76FE7-34A9-4990-98A1-C51CD1E88F37}" presName="Name37" presStyleLbl="parChTrans1D4" presStyleIdx="10" presStyleCnt="18"/>
      <dgm:spPr/>
    </dgm:pt>
    <dgm:pt modelId="{B1611A16-3596-4FCE-BB13-F103DBA2B4AC}" type="pres">
      <dgm:prSet presAssocID="{97AAF1D8-1A7F-4BC4-9718-5DEB70DF4180}" presName="hierRoot2" presStyleCnt="0">
        <dgm:presLayoutVars>
          <dgm:hierBranch val="init"/>
        </dgm:presLayoutVars>
      </dgm:prSet>
      <dgm:spPr/>
    </dgm:pt>
    <dgm:pt modelId="{5969E997-597A-4542-9D37-81013B3FD62B}" type="pres">
      <dgm:prSet presAssocID="{97AAF1D8-1A7F-4BC4-9718-5DEB70DF4180}" presName="rootComposite" presStyleCnt="0"/>
      <dgm:spPr/>
    </dgm:pt>
    <dgm:pt modelId="{614ADB27-BC20-40D3-AE14-75EF068F6DBD}" type="pres">
      <dgm:prSet presAssocID="{97AAF1D8-1A7F-4BC4-9718-5DEB70DF4180}" presName="rootText" presStyleLbl="node4" presStyleIdx="10" presStyleCnt="18">
        <dgm:presLayoutVars>
          <dgm:chPref val="3"/>
        </dgm:presLayoutVars>
      </dgm:prSet>
      <dgm:spPr/>
    </dgm:pt>
    <dgm:pt modelId="{0D25925B-BC90-46DB-9125-C3477F8CFF56}" type="pres">
      <dgm:prSet presAssocID="{97AAF1D8-1A7F-4BC4-9718-5DEB70DF4180}" presName="rootConnector" presStyleLbl="node4" presStyleIdx="10" presStyleCnt="18"/>
      <dgm:spPr/>
    </dgm:pt>
    <dgm:pt modelId="{ED1736B9-8CDF-44CE-BCD6-EE574922B48C}" type="pres">
      <dgm:prSet presAssocID="{97AAF1D8-1A7F-4BC4-9718-5DEB70DF4180}" presName="hierChild4" presStyleCnt="0"/>
      <dgm:spPr/>
    </dgm:pt>
    <dgm:pt modelId="{438DFF4F-6314-4DFB-B2EE-937A2AD2740E}" type="pres">
      <dgm:prSet presAssocID="{97AAF1D8-1A7F-4BC4-9718-5DEB70DF4180}" presName="hierChild5" presStyleCnt="0"/>
      <dgm:spPr/>
    </dgm:pt>
    <dgm:pt modelId="{CB9E25C9-4347-4F09-A040-C23EFE6AE0EB}" type="pres">
      <dgm:prSet presAssocID="{9A0D1E50-A28E-4E35-B906-93F9858C964D}" presName="Name37" presStyleLbl="parChTrans1D4" presStyleIdx="11" presStyleCnt="18"/>
      <dgm:spPr/>
    </dgm:pt>
    <dgm:pt modelId="{958B562C-C605-4ADA-9841-71F8BAA6358C}" type="pres">
      <dgm:prSet presAssocID="{E23DF0F9-031E-4F2C-B484-2B8D2413EFAC}" presName="hierRoot2" presStyleCnt="0">
        <dgm:presLayoutVars>
          <dgm:hierBranch val="init"/>
        </dgm:presLayoutVars>
      </dgm:prSet>
      <dgm:spPr/>
    </dgm:pt>
    <dgm:pt modelId="{E76522F2-BC5B-4C24-9D11-E2CB3464355A}" type="pres">
      <dgm:prSet presAssocID="{E23DF0F9-031E-4F2C-B484-2B8D2413EFAC}" presName="rootComposite" presStyleCnt="0"/>
      <dgm:spPr/>
    </dgm:pt>
    <dgm:pt modelId="{6687463F-2B1D-4FFA-B705-1074C2BC7139}" type="pres">
      <dgm:prSet presAssocID="{E23DF0F9-031E-4F2C-B484-2B8D2413EFAC}" presName="rootText" presStyleLbl="node4" presStyleIdx="11" presStyleCnt="18">
        <dgm:presLayoutVars>
          <dgm:chPref val="3"/>
        </dgm:presLayoutVars>
      </dgm:prSet>
      <dgm:spPr/>
    </dgm:pt>
    <dgm:pt modelId="{9F2B28E6-C024-4FCE-97AD-49E0D2F88686}" type="pres">
      <dgm:prSet presAssocID="{E23DF0F9-031E-4F2C-B484-2B8D2413EFAC}" presName="rootConnector" presStyleLbl="node4" presStyleIdx="11" presStyleCnt="18"/>
      <dgm:spPr/>
    </dgm:pt>
    <dgm:pt modelId="{C8B4A9BF-5168-4E13-871D-2F9A69BF0E99}" type="pres">
      <dgm:prSet presAssocID="{E23DF0F9-031E-4F2C-B484-2B8D2413EFAC}" presName="hierChild4" presStyleCnt="0"/>
      <dgm:spPr/>
    </dgm:pt>
    <dgm:pt modelId="{85CEB5E1-0F48-4490-B6D4-D56E216DCC52}" type="pres">
      <dgm:prSet presAssocID="{E23DF0F9-031E-4F2C-B484-2B8D2413EFAC}" presName="hierChild5" presStyleCnt="0"/>
      <dgm:spPr/>
    </dgm:pt>
    <dgm:pt modelId="{201AEF3B-4E6F-4625-AC41-6097AE98830E}" type="pres">
      <dgm:prSet presAssocID="{A4B4C03A-63A8-4CCF-A1D5-CC1484345978}" presName="Name37" presStyleLbl="parChTrans1D4" presStyleIdx="12" presStyleCnt="18"/>
      <dgm:spPr/>
    </dgm:pt>
    <dgm:pt modelId="{13352F4A-0763-414D-9AD2-92166CFB945E}" type="pres">
      <dgm:prSet presAssocID="{9DDB8FBF-9125-4FC3-B804-D5BBA3E34E75}" presName="hierRoot2" presStyleCnt="0">
        <dgm:presLayoutVars>
          <dgm:hierBranch val="init"/>
        </dgm:presLayoutVars>
      </dgm:prSet>
      <dgm:spPr/>
    </dgm:pt>
    <dgm:pt modelId="{2D897FC0-A046-42A8-A280-362E1ADCABE3}" type="pres">
      <dgm:prSet presAssocID="{9DDB8FBF-9125-4FC3-B804-D5BBA3E34E75}" presName="rootComposite" presStyleCnt="0"/>
      <dgm:spPr/>
    </dgm:pt>
    <dgm:pt modelId="{344B29E3-9581-469D-B037-0CD2FCFC3427}" type="pres">
      <dgm:prSet presAssocID="{9DDB8FBF-9125-4FC3-B804-D5BBA3E34E75}" presName="rootText" presStyleLbl="node4" presStyleIdx="12" presStyleCnt="18">
        <dgm:presLayoutVars>
          <dgm:chPref val="3"/>
        </dgm:presLayoutVars>
      </dgm:prSet>
      <dgm:spPr/>
    </dgm:pt>
    <dgm:pt modelId="{0B034E0A-ADD4-4825-BDA2-D2A26FA118FC}" type="pres">
      <dgm:prSet presAssocID="{9DDB8FBF-9125-4FC3-B804-D5BBA3E34E75}" presName="rootConnector" presStyleLbl="node4" presStyleIdx="12" presStyleCnt="18"/>
      <dgm:spPr/>
    </dgm:pt>
    <dgm:pt modelId="{F5BBFEC6-9E6A-4264-9A78-40FA58BED18B}" type="pres">
      <dgm:prSet presAssocID="{9DDB8FBF-9125-4FC3-B804-D5BBA3E34E75}" presName="hierChild4" presStyleCnt="0"/>
      <dgm:spPr/>
    </dgm:pt>
    <dgm:pt modelId="{E052268A-B778-4B39-AC6C-B5C7DF91C75B}" type="pres">
      <dgm:prSet presAssocID="{9DDB8FBF-9125-4FC3-B804-D5BBA3E34E75}" presName="hierChild5" presStyleCnt="0"/>
      <dgm:spPr/>
    </dgm:pt>
    <dgm:pt modelId="{BBBFAD33-2B2F-4A82-A84E-458B7FC6BD06}" type="pres">
      <dgm:prSet presAssocID="{0B57CC55-19E7-451F-836C-91B636D9CC90}" presName="hierChild5" presStyleCnt="0"/>
      <dgm:spPr/>
    </dgm:pt>
    <dgm:pt modelId="{7DF43177-3F9D-4C98-BB19-4696D272F65E}" type="pres">
      <dgm:prSet presAssocID="{3008B894-53F2-4388-A846-BF029EBA20E7}" presName="hierChild5" presStyleCnt="0"/>
      <dgm:spPr/>
    </dgm:pt>
    <dgm:pt modelId="{CF348A8A-5758-4148-95A0-D26FF3102ADA}" type="pres">
      <dgm:prSet presAssocID="{7D7C43D6-EBC4-4527-B93D-4DEA02DD64A8}" presName="hierChild5" presStyleCnt="0"/>
      <dgm:spPr/>
    </dgm:pt>
    <dgm:pt modelId="{C978CB22-C4BA-4715-B0CD-61A465F188B2}" type="pres">
      <dgm:prSet presAssocID="{8EF5A861-233F-4621-84D6-790046AB8A55}" presName="Name37" presStyleLbl="parChTrans1D2" presStyleIdx="2" presStyleCnt="4"/>
      <dgm:spPr/>
    </dgm:pt>
    <dgm:pt modelId="{D628DFE7-832C-43CB-B194-3D15FC2A6165}" type="pres">
      <dgm:prSet presAssocID="{508C3D23-3C76-441D-850F-7EE9CFE3ED67}" presName="hierRoot2" presStyleCnt="0">
        <dgm:presLayoutVars>
          <dgm:hierBranch val="init"/>
        </dgm:presLayoutVars>
      </dgm:prSet>
      <dgm:spPr/>
    </dgm:pt>
    <dgm:pt modelId="{B2B999F2-E770-4F78-B154-21EC8FF99619}" type="pres">
      <dgm:prSet presAssocID="{508C3D23-3C76-441D-850F-7EE9CFE3ED67}" presName="rootComposite" presStyleCnt="0"/>
      <dgm:spPr/>
    </dgm:pt>
    <dgm:pt modelId="{46C8A4F8-08F4-4A22-92E7-5FA80DF537CB}" type="pres">
      <dgm:prSet presAssocID="{508C3D23-3C76-441D-850F-7EE9CFE3ED67}" presName="rootText" presStyleLbl="node2" presStyleIdx="2" presStyleCnt="4">
        <dgm:presLayoutVars>
          <dgm:chPref val="3"/>
        </dgm:presLayoutVars>
      </dgm:prSet>
      <dgm:spPr/>
    </dgm:pt>
    <dgm:pt modelId="{09A13E6B-EABB-4D2A-B0DA-A463504B19A8}" type="pres">
      <dgm:prSet presAssocID="{508C3D23-3C76-441D-850F-7EE9CFE3ED67}" presName="rootConnector" presStyleLbl="node2" presStyleIdx="2" presStyleCnt="4"/>
      <dgm:spPr/>
    </dgm:pt>
    <dgm:pt modelId="{FF8C95C3-2E7F-491C-94D6-B8FF6F921C50}" type="pres">
      <dgm:prSet presAssocID="{508C3D23-3C76-441D-850F-7EE9CFE3ED67}" presName="hierChild4" presStyleCnt="0"/>
      <dgm:spPr/>
    </dgm:pt>
    <dgm:pt modelId="{89D05FF3-E127-4AA4-AB35-D99B3AB33B70}" type="pres">
      <dgm:prSet presAssocID="{EEE058D9-A396-4D0E-8D33-216B7D0D47EE}" presName="Name37" presStyleLbl="parChTrans1D3" presStyleIdx="3" presStyleCnt="8"/>
      <dgm:spPr/>
    </dgm:pt>
    <dgm:pt modelId="{0523F851-93D3-4A44-AA51-569F55B5B995}" type="pres">
      <dgm:prSet presAssocID="{A947171E-8AD4-457B-BDBC-EFBB116B286B}" presName="hierRoot2" presStyleCnt="0">
        <dgm:presLayoutVars>
          <dgm:hierBranch val="init"/>
        </dgm:presLayoutVars>
      </dgm:prSet>
      <dgm:spPr/>
    </dgm:pt>
    <dgm:pt modelId="{38AE0E15-064E-4347-BB23-2959FA922232}" type="pres">
      <dgm:prSet presAssocID="{A947171E-8AD4-457B-BDBC-EFBB116B286B}" presName="rootComposite" presStyleCnt="0"/>
      <dgm:spPr/>
    </dgm:pt>
    <dgm:pt modelId="{DE17A4DD-3735-42CA-BFA1-71663D11AE75}" type="pres">
      <dgm:prSet presAssocID="{A947171E-8AD4-457B-BDBC-EFBB116B286B}" presName="rootText" presStyleLbl="node3" presStyleIdx="3" presStyleCnt="8">
        <dgm:presLayoutVars>
          <dgm:chPref val="3"/>
        </dgm:presLayoutVars>
      </dgm:prSet>
      <dgm:spPr/>
    </dgm:pt>
    <dgm:pt modelId="{F9EF4468-A830-4B52-B5C5-391A40150B73}" type="pres">
      <dgm:prSet presAssocID="{A947171E-8AD4-457B-BDBC-EFBB116B286B}" presName="rootConnector" presStyleLbl="node3" presStyleIdx="3" presStyleCnt="8"/>
      <dgm:spPr/>
    </dgm:pt>
    <dgm:pt modelId="{B6B7BA8B-D7C1-4767-A857-375A681288C0}" type="pres">
      <dgm:prSet presAssocID="{A947171E-8AD4-457B-BDBC-EFBB116B286B}" presName="hierChild4" presStyleCnt="0"/>
      <dgm:spPr/>
    </dgm:pt>
    <dgm:pt modelId="{8A29B195-ED6C-4632-849C-B3026CE5F3C1}" type="pres">
      <dgm:prSet presAssocID="{A947171E-8AD4-457B-BDBC-EFBB116B286B}" presName="hierChild5" presStyleCnt="0"/>
      <dgm:spPr/>
    </dgm:pt>
    <dgm:pt modelId="{F0227186-7452-4442-B1BB-6CBAEEF91529}" type="pres">
      <dgm:prSet presAssocID="{AAB19172-BF0C-42D9-A7BE-60C789BD3B56}" presName="Name37" presStyleLbl="parChTrans1D3" presStyleIdx="4" presStyleCnt="8"/>
      <dgm:spPr/>
    </dgm:pt>
    <dgm:pt modelId="{FE654154-3D8E-4F58-BBC6-68B025DB3E35}" type="pres">
      <dgm:prSet presAssocID="{84D20159-051D-46A6-80BE-4FD70E638380}" presName="hierRoot2" presStyleCnt="0">
        <dgm:presLayoutVars>
          <dgm:hierBranch val="init"/>
        </dgm:presLayoutVars>
      </dgm:prSet>
      <dgm:spPr/>
    </dgm:pt>
    <dgm:pt modelId="{1A9AD7AA-0568-4F3B-BF94-04FEC077902D}" type="pres">
      <dgm:prSet presAssocID="{84D20159-051D-46A6-80BE-4FD70E638380}" presName="rootComposite" presStyleCnt="0"/>
      <dgm:spPr/>
    </dgm:pt>
    <dgm:pt modelId="{B0C17EA6-1BFB-487F-AAD0-68730DFC9823}" type="pres">
      <dgm:prSet presAssocID="{84D20159-051D-46A6-80BE-4FD70E638380}" presName="rootText" presStyleLbl="node3" presStyleIdx="4" presStyleCnt="8">
        <dgm:presLayoutVars>
          <dgm:chPref val="3"/>
        </dgm:presLayoutVars>
      </dgm:prSet>
      <dgm:spPr/>
    </dgm:pt>
    <dgm:pt modelId="{1D656A46-BA6D-4DB7-B760-9C925115DC6C}" type="pres">
      <dgm:prSet presAssocID="{84D20159-051D-46A6-80BE-4FD70E638380}" presName="rootConnector" presStyleLbl="node3" presStyleIdx="4" presStyleCnt="8"/>
      <dgm:spPr/>
    </dgm:pt>
    <dgm:pt modelId="{34D52B18-B894-4E4C-811C-B5C307CA1426}" type="pres">
      <dgm:prSet presAssocID="{84D20159-051D-46A6-80BE-4FD70E638380}" presName="hierChild4" presStyleCnt="0"/>
      <dgm:spPr/>
    </dgm:pt>
    <dgm:pt modelId="{9C513160-AB21-4575-99D4-B6EC3DC656B2}" type="pres">
      <dgm:prSet presAssocID="{FB1177DC-1C1B-4AAA-BF8E-130DD6446209}" presName="Name37" presStyleLbl="parChTrans1D4" presStyleIdx="13" presStyleCnt="18"/>
      <dgm:spPr/>
    </dgm:pt>
    <dgm:pt modelId="{CD66452F-0D42-4965-9D50-D720788CAD41}" type="pres">
      <dgm:prSet presAssocID="{C397429B-977B-48C2-9BFC-FB46659EC942}" presName="hierRoot2" presStyleCnt="0">
        <dgm:presLayoutVars>
          <dgm:hierBranch val="init"/>
        </dgm:presLayoutVars>
      </dgm:prSet>
      <dgm:spPr/>
    </dgm:pt>
    <dgm:pt modelId="{6533CA52-DE54-42DD-905D-73DDB5D8CF7E}" type="pres">
      <dgm:prSet presAssocID="{C397429B-977B-48C2-9BFC-FB46659EC942}" presName="rootComposite" presStyleCnt="0"/>
      <dgm:spPr/>
    </dgm:pt>
    <dgm:pt modelId="{93FC678B-7BEF-44E4-BD94-B69A6F89ECDF}" type="pres">
      <dgm:prSet presAssocID="{C397429B-977B-48C2-9BFC-FB46659EC942}" presName="rootText" presStyleLbl="node4" presStyleIdx="13" presStyleCnt="18">
        <dgm:presLayoutVars>
          <dgm:chPref val="3"/>
        </dgm:presLayoutVars>
      </dgm:prSet>
      <dgm:spPr/>
    </dgm:pt>
    <dgm:pt modelId="{40163EB9-5F4C-42D4-B757-33688811CE74}" type="pres">
      <dgm:prSet presAssocID="{C397429B-977B-48C2-9BFC-FB46659EC942}" presName="rootConnector" presStyleLbl="node4" presStyleIdx="13" presStyleCnt="18"/>
      <dgm:spPr/>
    </dgm:pt>
    <dgm:pt modelId="{C12771B5-A91F-4A6F-A7E4-312054FBF449}" type="pres">
      <dgm:prSet presAssocID="{C397429B-977B-48C2-9BFC-FB46659EC942}" presName="hierChild4" presStyleCnt="0"/>
      <dgm:spPr/>
    </dgm:pt>
    <dgm:pt modelId="{03293821-53A6-41D6-8FDA-4C7ECD026E8C}" type="pres">
      <dgm:prSet presAssocID="{C397429B-977B-48C2-9BFC-FB46659EC942}" presName="hierChild5" presStyleCnt="0"/>
      <dgm:spPr/>
    </dgm:pt>
    <dgm:pt modelId="{C6D6C7FC-01C0-4133-AC4D-FA74113EE484}" type="pres">
      <dgm:prSet presAssocID="{84D20159-051D-46A6-80BE-4FD70E638380}" presName="hierChild5" presStyleCnt="0"/>
      <dgm:spPr/>
    </dgm:pt>
    <dgm:pt modelId="{A51AC800-C85F-4E08-968B-4D8FC7A41A77}" type="pres">
      <dgm:prSet presAssocID="{508C3D23-3C76-441D-850F-7EE9CFE3ED67}" presName="hierChild5" presStyleCnt="0"/>
      <dgm:spPr/>
    </dgm:pt>
    <dgm:pt modelId="{FBA4DDA5-D118-4E7E-9939-617D9E3A3449}" type="pres">
      <dgm:prSet presAssocID="{5E5CEB3E-4BA0-4467-AB8A-8EA6E78C1EAC}" presName="Name37" presStyleLbl="parChTrans1D2" presStyleIdx="3" presStyleCnt="4"/>
      <dgm:spPr/>
    </dgm:pt>
    <dgm:pt modelId="{544CDE25-2A44-4EBA-AA4B-D1EE5159C85C}" type="pres">
      <dgm:prSet presAssocID="{D6CB758A-6666-46A0-8FE0-9C84CBB3C033}" presName="hierRoot2" presStyleCnt="0">
        <dgm:presLayoutVars>
          <dgm:hierBranch val="init"/>
        </dgm:presLayoutVars>
      </dgm:prSet>
      <dgm:spPr/>
    </dgm:pt>
    <dgm:pt modelId="{3B3E20E8-A69C-4529-9B12-CC43A9B6407D}" type="pres">
      <dgm:prSet presAssocID="{D6CB758A-6666-46A0-8FE0-9C84CBB3C033}" presName="rootComposite" presStyleCnt="0"/>
      <dgm:spPr/>
    </dgm:pt>
    <dgm:pt modelId="{BF410396-C5CB-4EFE-A33B-02B99BCF8E69}" type="pres">
      <dgm:prSet presAssocID="{D6CB758A-6666-46A0-8FE0-9C84CBB3C033}" presName="rootText" presStyleLbl="node2" presStyleIdx="3" presStyleCnt="4">
        <dgm:presLayoutVars>
          <dgm:chPref val="3"/>
        </dgm:presLayoutVars>
      </dgm:prSet>
      <dgm:spPr/>
    </dgm:pt>
    <dgm:pt modelId="{8B938404-5198-454B-B448-7283FBF4C59F}" type="pres">
      <dgm:prSet presAssocID="{D6CB758A-6666-46A0-8FE0-9C84CBB3C033}" presName="rootConnector" presStyleLbl="node2" presStyleIdx="3" presStyleCnt="4"/>
      <dgm:spPr/>
    </dgm:pt>
    <dgm:pt modelId="{235174D9-F555-4C2B-8ECD-B4D65A336920}" type="pres">
      <dgm:prSet presAssocID="{D6CB758A-6666-46A0-8FE0-9C84CBB3C033}" presName="hierChild4" presStyleCnt="0"/>
      <dgm:spPr/>
    </dgm:pt>
    <dgm:pt modelId="{26DA84F0-1450-47F2-87A9-E37F6A4A86B7}" type="pres">
      <dgm:prSet presAssocID="{E5315DDD-D54E-4756-BB56-D3F2D28D769D}" presName="Name37" presStyleLbl="parChTrans1D3" presStyleIdx="5" presStyleCnt="8"/>
      <dgm:spPr/>
    </dgm:pt>
    <dgm:pt modelId="{F3A72457-BA9B-4304-A094-DFE91813A29C}" type="pres">
      <dgm:prSet presAssocID="{D9432FDC-74C2-4230-A013-D814427D0CE9}" presName="hierRoot2" presStyleCnt="0">
        <dgm:presLayoutVars>
          <dgm:hierBranch val="init"/>
        </dgm:presLayoutVars>
      </dgm:prSet>
      <dgm:spPr/>
    </dgm:pt>
    <dgm:pt modelId="{263708EB-BFE3-4A03-8B60-25185F4CBC8E}" type="pres">
      <dgm:prSet presAssocID="{D9432FDC-74C2-4230-A013-D814427D0CE9}" presName="rootComposite" presStyleCnt="0"/>
      <dgm:spPr/>
    </dgm:pt>
    <dgm:pt modelId="{84B6F300-DE6A-4EE3-9611-30B7C1F53E11}" type="pres">
      <dgm:prSet presAssocID="{D9432FDC-74C2-4230-A013-D814427D0CE9}" presName="rootText" presStyleLbl="node3" presStyleIdx="5" presStyleCnt="8">
        <dgm:presLayoutVars>
          <dgm:chPref val="3"/>
        </dgm:presLayoutVars>
      </dgm:prSet>
      <dgm:spPr/>
    </dgm:pt>
    <dgm:pt modelId="{98691033-0EAC-47CC-AB67-7F726D2E1F09}" type="pres">
      <dgm:prSet presAssocID="{D9432FDC-74C2-4230-A013-D814427D0CE9}" presName="rootConnector" presStyleLbl="node3" presStyleIdx="5" presStyleCnt="8"/>
      <dgm:spPr/>
    </dgm:pt>
    <dgm:pt modelId="{1239AE2A-C080-44E0-A511-ECA92621554D}" type="pres">
      <dgm:prSet presAssocID="{D9432FDC-74C2-4230-A013-D814427D0CE9}" presName="hierChild4" presStyleCnt="0"/>
      <dgm:spPr/>
    </dgm:pt>
    <dgm:pt modelId="{D6EEBC46-48D9-4677-BDC7-FA2B95B3335E}" type="pres">
      <dgm:prSet presAssocID="{60F87B08-9829-49F6-B331-8B388385B645}" presName="Name37" presStyleLbl="parChTrans1D4" presStyleIdx="14" presStyleCnt="18"/>
      <dgm:spPr/>
    </dgm:pt>
    <dgm:pt modelId="{AF380185-052E-4D71-AD39-4C4B3024E104}" type="pres">
      <dgm:prSet presAssocID="{89612644-C42B-4C20-8B5F-984E53AB6056}" presName="hierRoot2" presStyleCnt="0">
        <dgm:presLayoutVars>
          <dgm:hierBranch val="init"/>
        </dgm:presLayoutVars>
      </dgm:prSet>
      <dgm:spPr/>
    </dgm:pt>
    <dgm:pt modelId="{4109A289-2F00-48D5-B16F-EC79E6ED5C14}" type="pres">
      <dgm:prSet presAssocID="{89612644-C42B-4C20-8B5F-984E53AB6056}" presName="rootComposite" presStyleCnt="0"/>
      <dgm:spPr/>
    </dgm:pt>
    <dgm:pt modelId="{328AE982-0B6F-4F94-B0AC-59C9D9142D68}" type="pres">
      <dgm:prSet presAssocID="{89612644-C42B-4C20-8B5F-984E53AB6056}" presName="rootText" presStyleLbl="node4" presStyleIdx="14" presStyleCnt="18">
        <dgm:presLayoutVars>
          <dgm:chPref val="3"/>
        </dgm:presLayoutVars>
      </dgm:prSet>
      <dgm:spPr/>
    </dgm:pt>
    <dgm:pt modelId="{E0984E46-2D04-4C91-80E2-8692688AC0AA}" type="pres">
      <dgm:prSet presAssocID="{89612644-C42B-4C20-8B5F-984E53AB6056}" presName="rootConnector" presStyleLbl="node4" presStyleIdx="14" presStyleCnt="18"/>
      <dgm:spPr/>
    </dgm:pt>
    <dgm:pt modelId="{AA316706-1774-459A-9582-F37381B4A69A}" type="pres">
      <dgm:prSet presAssocID="{89612644-C42B-4C20-8B5F-984E53AB6056}" presName="hierChild4" presStyleCnt="0"/>
      <dgm:spPr/>
    </dgm:pt>
    <dgm:pt modelId="{39923F99-1CDA-4BC9-BFFC-16B2221043B8}" type="pres">
      <dgm:prSet presAssocID="{89612644-C42B-4C20-8B5F-984E53AB6056}" presName="hierChild5" presStyleCnt="0"/>
      <dgm:spPr/>
    </dgm:pt>
    <dgm:pt modelId="{7386FA37-5FF7-4D4F-9DAA-F3EAFC5F92A1}" type="pres">
      <dgm:prSet presAssocID="{B5B4544A-C610-4E37-8DB4-D0F1002EB883}" presName="Name37" presStyleLbl="parChTrans1D4" presStyleIdx="15" presStyleCnt="18"/>
      <dgm:spPr/>
    </dgm:pt>
    <dgm:pt modelId="{F6A7F8E2-10D6-4247-9EB7-EECD2112ACA8}" type="pres">
      <dgm:prSet presAssocID="{B3CAA463-825F-477C-92CF-B5550F57CF90}" presName="hierRoot2" presStyleCnt="0">
        <dgm:presLayoutVars>
          <dgm:hierBranch val="init"/>
        </dgm:presLayoutVars>
      </dgm:prSet>
      <dgm:spPr/>
    </dgm:pt>
    <dgm:pt modelId="{9A44AD89-9D53-4BEC-907C-9FB0C7BB347A}" type="pres">
      <dgm:prSet presAssocID="{B3CAA463-825F-477C-92CF-B5550F57CF90}" presName="rootComposite" presStyleCnt="0"/>
      <dgm:spPr/>
    </dgm:pt>
    <dgm:pt modelId="{3A9B1442-F45E-475B-B4FF-14D128C92256}" type="pres">
      <dgm:prSet presAssocID="{B3CAA463-825F-477C-92CF-B5550F57CF90}" presName="rootText" presStyleLbl="node4" presStyleIdx="15" presStyleCnt="18">
        <dgm:presLayoutVars>
          <dgm:chPref val="3"/>
        </dgm:presLayoutVars>
      </dgm:prSet>
      <dgm:spPr/>
    </dgm:pt>
    <dgm:pt modelId="{704D5F6F-86B1-4B1B-ACC0-80A34EE68277}" type="pres">
      <dgm:prSet presAssocID="{B3CAA463-825F-477C-92CF-B5550F57CF90}" presName="rootConnector" presStyleLbl="node4" presStyleIdx="15" presStyleCnt="18"/>
      <dgm:spPr/>
    </dgm:pt>
    <dgm:pt modelId="{0DABE0B2-6AD8-4C7B-A614-78838B67B131}" type="pres">
      <dgm:prSet presAssocID="{B3CAA463-825F-477C-92CF-B5550F57CF90}" presName="hierChild4" presStyleCnt="0"/>
      <dgm:spPr/>
    </dgm:pt>
    <dgm:pt modelId="{C02AEA05-10EA-42DE-A5DB-81AD36AC0EE1}" type="pres">
      <dgm:prSet presAssocID="{B3CAA463-825F-477C-92CF-B5550F57CF90}" presName="hierChild5" presStyleCnt="0"/>
      <dgm:spPr/>
    </dgm:pt>
    <dgm:pt modelId="{D503FD4D-A434-40DB-A439-F30A7406B132}" type="pres">
      <dgm:prSet presAssocID="{D9432FDC-74C2-4230-A013-D814427D0CE9}" presName="hierChild5" presStyleCnt="0"/>
      <dgm:spPr/>
    </dgm:pt>
    <dgm:pt modelId="{4A4F32AB-8888-4C86-91C1-D70E4D79C7EB}" type="pres">
      <dgm:prSet presAssocID="{A22169BB-A8B1-4AD7-A2E0-F56D03B76E7A}" presName="Name37" presStyleLbl="parChTrans1D3" presStyleIdx="6" presStyleCnt="8"/>
      <dgm:spPr/>
    </dgm:pt>
    <dgm:pt modelId="{769F74BA-DC7B-42C8-A22A-8F6F426E0BFB}" type="pres">
      <dgm:prSet presAssocID="{7DE52D7C-FE9D-4639-8C8D-D3085B5FEEAE}" presName="hierRoot2" presStyleCnt="0">
        <dgm:presLayoutVars>
          <dgm:hierBranch val="init"/>
        </dgm:presLayoutVars>
      </dgm:prSet>
      <dgm:spPr/>
    </dgm:pt>
    <dgm:pt modelId="{71290EC6-83B3-4DDD-92C7-CB93266AF957}" type="pres">
      <dgm:prSet presAssocID="{7DE52D7C-FE9D-4639-8C8D-D3085B5FEEAE}" presName="rootComposite" presStyleCnt="0"/>
      <dgm:spPr/>
    </dgm:pt>
    <dgm:pt modelId="{824C2420-DA8F-412F-A865-9B5AE5367F32}" type="pres">
      <dgm:prSet presAssocID="{7DE52D7C-FE9D-4639-8C8D-D3085B5FEEAE}" presName="rootText" presStyleLbl="node3" presStyleIdx="6" presStyleCnt="8">
        <dgm:presLayoutVars>
          <dgm:chPref val="3"/>
        </dgm:presLayoutVars>
      </dgm:prSet>
      <dgm:spPr/>
    </dgm:pt>
    <dgm:pt modelId="{F79FC469-54DC-4907-9A7D-0ED16191357E}" type="pres">
      <dgm:prSet presAssocID="{7DE52D7C-FE9D-4639-8C8D-D3085B5FEEAE}" presName="rootConnector" presStyleLbl="node3" presStyleIdx="6" presStyleCnt="8"/>
      <dgm:spPr/>
    </dgm:pt>
    <dgm:pt modelId="{4255A378-7389-43FB-B3DC-0546C596D37A}" type="pres">
      <dgm:prSet presAssocID="{7DE52D7C-FE9D-4639-8C8D-D3085B5FEEAE}" presName="hierChild4" presStyleCnt="0"/>
      <dgm:spPr/>
    </dgm:pt>
    <dgm:pt modelId="{BF7DBC5D-351C-4A6B-B4F1-39C826966864}" type="pres">
      <dgm:prSet presAssocID="{F07894C9-D690-4727-B72E-9C6320EB5E46}" presName="Name37" presStyleLbl="parChTrans1D4" presStyleIdx="16" presStyleCnt="18"/>
      <dgm:spPr/>
    </dgm:pt>
    <dgm:pt modelId="{BB44E88E-4FDE-4F6F-AD2E-6215F45B42A1}" type="pres">
      <dgm:prSet presAssocID="{34B33001-990F-4F4B-A796-66DACADFD394}" presName="hierRoot2" presStyleCnt="0">
        <dgm:presLayoutVars>
          <dgm:hierBranch val="init"/>
        </dgm:presLayoutVars>
      </dgm:prSet>
      <dgm:spPr/>
    </dgm:pt>
    <dgm:pt modelId="{39B070B1-0D3A-4F7D-8765-7074C25D3787}" type="pres">
      <dgm:prSet presAssocID="{34B33001-990F-4F4B-A796-66DACADFD394}" presName="rootComposite" presStyleCnt="0"/>
      <dgm:spPr/>
    </dgm:pt>
    <dgm:pt modelId="{EF653332-D793-4565-8336-54AEA6926F41}" type="pres">
      <dgm:prSet presAssocID="{34B33001-990F-4F4B-A796-66DACADFD394}" presName="rootText" presStyleLbl="node4" presStyleIdx="16" presStyleCnt="18">
        <dgm:presLayoutVars>
          <dgm:chPref val="3"/>
        </dgm:presLayoutVars>
      </dgm:prSet>
      <dgm:spPr/>
    </dgm:pt>
    <dgm:pt modelId="{D5A4AD66-FD3E-49D7-8C5A-A793271685A6}" type="pres">
      <dgm:prSet presAssocID="{34B33001-990F-4F4B-A796-66DACADFD394}" presName="rootConnector" presStyleLbl="node4" presStyleIdx="16" presStyleCnt="18"/>
      <dgm:spPr/>
    </dgm:pt>
    <dgm:pt modelId="{8042017C-C477-4CBA-96B3-020AA38F9276}" type="pres">
      <dgm:prSet presAssocID="{34B33001-990F-4F4B-A796-66DACADFD394}" presName="hierChild4" presStyleCnt="0"/>
      <dgm:spPr/>
    </dgm:pt>
    <dgm:pt modelId="{7E6796E0-436D-48DF-9B3B-900A977AB4C3}" type="pres">
      <dgm:prSet presAssocID="{34B33001-990F-4F4B-A796-66DACADFD394}" presName="hierChild5" presStyleCnt="0"/>
      <dgm:spPr/>
    </dgm:pt>
    <dgm:pt modelId="{5C00E4AF-C933-437F-BF1E-3C634B27EFA9}" type="pres">
      <dgm:prSet presAssocID="{7DE52D7C-FE9D-4639-8C8D-D3085B5FEEAE}" presName="hierChild5" presStyleCnt="0"/>
      <dgm:spPr/>
    </dgm:pt>
    <dgm:pt modelId="{5A616EAF-EB0E-4BE5-BDC2-09E2E5B61B9D}" type="pres">
      <dgm:prSet presAssocID="{2C38BFBA-2526-44B3-8A82-FDE63033B7E5}" presName="Name37" presStyleLbl="parChTrans1D3" presStyleIdx="7" presStyleCnt="8"/>
      <dgm:spPr/>
    </dgm:pt>
    <dgm:pt modelId="{D1EDF1F3-6E62-47C3-B421-3FEB74911758}" type="pres">
      <dgm:prSet presAssocID="{0B412797-2A8F-47B7-99FA-2B062F948171}" presName="hierRoot2" presStyleCnt="0">
        <dgm:presLayoutVars>
          <dgm:hierBranch val="init"/>
        </dgm:presLayoutVars>
      </dgm:prSet>
      <dgm:spPr/>
    </dgm:pt>
    <dgm:pt modelId="{906B6383-D489-4359-9EB5-C5F8FE70D4BC}" type="pres">
      <dgm:prSet presAssocID="{0B412797-2A8F-47B7-99FA-2B062F948171}" presName="rootComposite" presStyleCnt="0"/>
      <dgm:spPr/>
    </dgm:pt>
    <dgm:pt modelId="{92ABF464-F1BB-4782-867B-D91AC9FE80E4}" type="pres">
      <dgm:prSet presAssocID="{0B412797-2A8F-47B7-99FA-2B062F948171}" presName="rootText" presStyleLbl="node3" presStyleIdx="7" presStyleCnt="8">
        <dgm:presLayoutVars>
          <dgm:chPref val="3"/>
        </dgm:presLayoutVars>
      </dgm:prSet>
      <dgm:spPr/>
    </dgm:pt>
    <dgm:pt modelId="{63D0921E-B8F3-41FF-AAF6-A833445EC491}" type="pres">
      <dgm:prSet presAssocID="{0B412797-2A8F-47B7-99FA-2B062F948171}" presName="rootConnector" presStyleLbl="node3" presStyleIdx="7" presStyleCnt="8"/>
      <dgm:spPr/>
    </dgm:pt>
    <dgm:pt modelId="{8FB779EE-17DC-4D1D-B6B4-63EBE69BAE52}" type="pres">
      <dgm:prSet presAssocID="{0B412797-2A8F-47B7-99FA-2B062F948171}" presName="hierChild4" presStyleCnt="0"/>
      <dgm:spPr/>
    </dgm:pt>
    <dgm:pt modelId="{7FA55479-AE1A-483F-90EC-B9D577AD043D}" type="pres">
      <dgm:prSet presAssocID="{B6315884-EEBF-46EB-B876-89EF8AFC9C25}" presName="Name37" presStyleLbl="parChTrans1D4" presStyleIdx="17" presStyleCnt="18"/>
      <dgm:spPr/>
    </dgm:pt>
    <dgm:pt modelId="{622E65C4-62FC-4381-A946-49141E531F90}" type="pres">
      <dgm:prSet presAssocID="{35F45D3C-46E4-4BD4-88A5-6951CD9793AE}" presName="hierRoot2" presStyleCnt="0">
        <dgm:presLayoutVars>
          <dgm:hierBranch val="init"/>
        </dgm:presLayoutVars>
      </dgm:prSet>
      <dgm:spPr/>
    </dgm:pt>
    <dgm:pt modelId="{4AA014A4-9DA6-4812-98D5-D33BCD3ABD99}" type="pres">
      <dgm:prSet presAssocID="{35F45D3C-46E4-4BD4-88A5-6951CD9793AE}" presName="rootComposite" presStyleCnt="0"/>
      <dgm:spPr/>
    </dgm:pt>
    <dgm:pt modelId="{7758B403-A447-4D66-9818-5D78D174BDF8}" type="pres">
      <dgm:prSet presAssocID="{35F45D3C-46E4-4BD4-88A5-6951CD9793AE}" presName="rootText" presStyleLbl="node4" presStyleIdx="17" presStyleCnt="18">
        <dgm:presLayoutVars>
          <dgm:chPref val="3"/>
        </dgm:presLayoutVars>
      </dgm:prSet>
      <dgm:spPr/>
    </dgm:pt>
    <dgm:pt modelId="{2AF45CE2-E24E-4845-92FB-CD63B3CFCA2E}" type="pres">
      <dgm:prSet presAssocID="{35F45D3C-46E4-4BD4-88A5-6951CD9793AE}" presName="rootConnector" presStyleLbl="node4" presStyleIdx="17" presStyleCnt="18"/>
      <dgm:spPr/>
    </dgm:pt>
    <dgm:pt modelId="{DB5607EB-6C6B-4326-B83A-5CE58A7460A1}" type="pres">
      <dgm:prSet presAssocID="{35F45D3C-46E4-4BD4-88A5-6951CD9793AE}" presName="hierChild4" presStyleCnt="0"/>
      <dgm:spPr/>
    </dgm:pt>
    <dgm:pt modelId="{00E883A6-4E88-4AC9-AD5B-621C19913E05}" type="pres">
      <dgm:prSet presAssocID="{35F45D3C-46E4-4BD4-88A5-6951CD9793AE}" presName="hierChild5" presStyleCnt="0"/>
      <dgm:spPr/>
    </dgm:pt>
    <dgm:pt modelId="{EF7A7354-4B54-4B1E-B2BE-A9A79163E42C}" type="pres">
      <dgm:prSet presAssocID="{0B412797-2A8F-47B7-99FA-2B062F948171}" presName="hierChild5" presStyleCnt="0"/>
      <dgm:spPr/>
    </dgm:pt>
    <dgm:pt modelId="{BAEDB0DD-EF4B-47E1-BA89-8A3026DA17C6}" type="pres">
      <dgm:prSet presAssocID="{D6CB758A-6666-46A0-8FE0-9C84CBB3C033}" presName="hierChild5" presStyleCnt="0"/>
      <dgm:spPr/>
    </dgm:pt>
    <dgm:pt modelId="{784E7544-5F7C-4BCC-89C0-0D36AAAA5633}" type="pres">
      <dgm:prSet presAssocID="{74A188C0-BA60-42F4-A38A-A1DFF35042BE}" presName="hierChild3" presStyleCnt="0"/>
      <dgm:spPr/>
    </dgm:pt>
  </dgm:ptLst>
  <dgm:cxnLst>
    <dgm:cxn modelId="{AE314001-5CCF-4AF9-B6E6-8EE9242B133C}" type="presOf" srcId="{B0ECA94F-4D1D-4DE4-BECB-CACFF6D44BC0}" destId="{A3C88A95-1809-481E-8571-E822EBF54177}" srcOrd="0" destOrd="0" presId="urn:microsoft.com/office/officeart/2005/8/layout/orgChart1"/>
    <dgm:cxn modelId="{05FFAB05-96FB-43A9-8264-16DF7E33DA70}" type="presOf" srcId="{F07894C9-D690-4727-B72E-9C6320EB5E46}" destId="{BF7DBC5D-351C-4A6B-B4F1-39C826966864}" srcOrd="0" destOrd="0" presId="urn:microsoft.com/office/officeart/2005/8/layout/orgChart1"/>
    <dgm:cxn modelId="{26313E0B-6668-4507-91EE-3079DCED2D96}" type="presOf" srcId="{D9432FDC-74C2-4230-A013-D814427D0CE9}" destId="{98691033-0EAC-47CC-AB67-7F726D2E1F09}" srcOrd="1" destOrd="0" presId="urn:microsoft.com/office/officeart/2005/8/layout/orgChart1"/>
    <dgm:cxn modelId="{C0823F10-6CF6-4C7E-BF7B-577070844B2E}" type="presOf" srcId="{53C7A12D-3E52-4544-A9DC-D2C953D504E8}" destId="{1F57C758-6045-4912-B84A-98BB0CF38D96}" srcOrd="0" destOrd="0" presId="urn:microsoft.com/office/officeart/2005/8/layout/orgChart1"/>
    <dgm:cxn modelId="{7164AA11-4708-4BF8-BE1E-4B08BAE67A0C}" type="presOf" srcId="{5E5CEB3E-4BA0-4467-AB8A-8EA6E78C1EAC}" destId="{FBA4DDA5-D118-4E7E-9939-617D9E3A3449}" srcOrd="0" destOrd="0" presId="urn:microsoft.com/office/officeart/2005/8/layout/orgChart1"/>
    <dgm:cxn modelId="{DAD9D113-CEE5-42BD-B257-D97253E942E2}" type="presOf" srcId="{7409EBFC-6777-40B8-8AF8-704DC22C97FB}" destId="{D3EB6E58-F098-45B1-ADCC-944BE8D754B9}" srcOrd="1" destOrd="0" presId="urn:microsoft.com/office/officeart/2005/8/layout/orgChart1"/>
    <dgm:cxn modelId="{C2832915-73BA-4203-8984-F95EBBAC0AD2}" type="presOf" srcId="{0881B0A3-9474-4F7D-A542-FB4BC9CB0288}" destId="{29553CC2-CCC3-4FF5-93A3-AB2424159B00}" srcOrd="0" destOrd="0" presId="urn:microsoft.com/office/officeart/2005/8/layout/orgChart1"/>
    <dgm:cxn modelId="{314E9C15-6D80-4EC8-BEF9-C7F291EC240D}" srcId="{7D7C43D6-EBC4-4527-B93D-4DEA02DD64A8}" destId="{3008B894-53F2-4388-A846-BF029EBA20E7}" srcOrd="2" destOrd="0" parTransId="{E12BBC03-0FCC-47F5-A1FC-96538CF3C759}" sibTransId="{ED514D1C-BA2C-4C7B-8F75-C774CCE5BE5D}"/>
    <dgm:cxn modelId="{EC369D16-31BD-463F-9281-DA855499F9F2}" type="presOf" srcId="{0B57CC55-19E7-451F-836C-91B636D9CC90}" destId="{A0ED1D34-07F2-425C-999B-66ACDD1FC14B}" srcOrd="0" destOrd="0" presId="urn:microsoft.com/office/officeart/2005/8/layout/orgChart1"/>
    <dgm:cxn modelId="{60F1C91D-7A03-437C-97BA-016D8AF07A72}" type="presOf" srcId="{74A188C0-BA60-42F4-A38A-A1DFF35042BE}" destId="{AF87A297-D60C-4CAF-8244-5A4CF770EC56}" srcOrd="0" destOrd="0" presId="urn:microsoft.com/office/officeart/2005/8/layout/orgChart1"/>
    <dgm:cxn modelId="{CD27E01E-73CA-4444-ADC0-ABB100EFB144}" srcId="{D6CB758A-6666-46A0-8FE0-9C84CBB3C033}" destId="{D9432FDC-74C2-4230-A013-D814427D0CE9}" srcOrd="0" destOrd="0" parTransId="{E5315DDD-D54E-4756-BB56-D3F2D28D769D}" sibTransId="{BC9531AE-17C8-4865-B118-34A0A22DA078}"/>
    <dgm:cxn modelId="{1FA13C21-7248-4E58-8FCA-D0EB52460F1D}" srcId="{BE6DCF00-192B-4147-A1C5-E59E9276A4DC}" destId="{7409EBFC-6777-40B8-8AF8-704DC22C97FB}" srcOrd="0" destOrd="0" parTransId="{B19A71D8-E271-4827-AA31-12B6A5638FBB}" sibTransId="{211508B1-975D-4A33-A5CE-C1CC4AE987D1}"/>
    <dgm:cxn modelId="{B68C5C22-1CB7-4883-8BED-23531024D86C}" type="presOf" srcId="{859DE27D-E585-4EA0-B82A-81E111DE315E}" destId="{A38365FB-AF1E-4E8F-82EC-256F41CE5666}" srcOrd="0" destOrd="0" presId="urn:microsoft.com/office/officeart/2005/8/layout/orgChart1"/>
    <dgm:cxn modelId="{65D62025-814C-43AA-80B2-42E69319EFFC}" type="presOf" srcId="{E23DF0F9-031E-4F2C-B484-2B8D2413EFAC}" destId="{9F2B28E6-C024-4FCE-97AD-49E0D2F88686}" srcOrd="1" destOrd="0" presId="urn:microsoft.com/office/officeart/2005/8/layout/orgChart1"/>
    <dgm:cxn modelId="{4674AE26-BBD0-490B-A587-21D0E8D30DE2}" type="presOf" srcId="{9A0D1E50-A28E-4E35-B906-93F9858C964D}" destId="{CB9E25C9-4347-4F09-A040-C23EFE6AE0EB}" srcOrd="0" destOrd="0" presId="urn:microsoft.com/office/officeart/2005/8/layout/orgChart1"/>
    <dgm:cxn modelId="{FA140027-783E-435D-828F-C9AC0CC57415}" srcId="{F52739A2-ED87-4EA0-A4CF-B734566ED4B1}" destId="{44035ACF-7801-4BB4-8682-DED3C8ED70B8}" srcOrd="0" destOrd="0" parTransId="{AF8CC8FA-C81F-4388-8A59-45C78CF876FA}" sibTransId="{3BC8B29B-D670-435B-B5E7-7BC7BE6996B6}"/>
    <dgm:cxn modelId="{F9D00227-5E68-4D37-BF6D-B1EB098471AE}" srcId="{74A188C0-BA60-42F4-A38A-A1DFF35042BE}" destId="{7D7C43D6-EBC4-4527-B93D-4DEA02DD64A8}" srcOrd="1" destOrd="0" parTransId="{53C7A12D-3E52-4544-A9DC-D2C953D504E8}" sibTransId="{5996EA52-8CB4-4F9B-9F90-9D9AE7387A9F}"/>
    <dgm:cxn modelId="{F7303B27-B07C-4206-9431-35A195B10596}" type="presOf" srcId="{84D20159-051D-46A6-80BE-4FD70E638380}" destId="{B0C17EA6-1BFB-487F-AAD0-68730DFC9823}" srcOrd="0" destOrd="0" presId="urn:microsoft.com/office/officeart/2005/8/layout/orgChart1"/>
    <dgm:cxn modelId="{35B47A27-58A7-4073-93D7-B97919FA9B90}" srcId="{74A188C0-BA60-42F4-A38A-A1DFF35042BE}" destId="{508C3D23-3C76-441D-850F-7EE9CFE3ED67}" srcOrd="2" destOrd="0" parTransId="{8EF5A861-233F-4621-84D6-790046AB8A55}" sibTransId="{C240AFB6-58E9-4EBB-8985-C8913AB09EE9}"/>
    <dgm:cxn modelId="{197D5C28-5245-478F-981B-B104A8F61150}" type="presOf" srcId="{35F45D3C-46E4-4BD4-88A5-6951CD9793AE}" destId="{2AF45CE2-E24E-4845-92FB-CD63B3CFCA2E}" srcOrd="1" destOrd="0" presId="urn:microsoft.com/office/officeart/2005/8/layout/orgChart1"/>
    <dgm:cxn modelId="{960D4928-B35E-4C29-9A1F-F139239FEE31}" srcId="{7409EBFC-6777-40B8-8AF8-704DC22C97FB}" destId="{2444E113-757E-4C78-85AC-B21C9107EE56}" srcOrd="0" destOrd="0" parTransId="{A7E42751-EE5E-4D6F-8D99-4DEC84CF984E}" sibTransId="{69E3B5F7-90F9-4AAD-B056-5F7D765A6375}"/>
    <dgm:cxn modelId="{51B39E2A-65C9-4798-90CE-897911E3BED7}" srcId="{971C7973-70C0-407E-A014-9E66F1E1E3F5}" destId="{18B92CF3-168B-4D26-8904-FC7CCB01CDD3}" srcOrd="1" destOrd="0" parTransId="{491C92E1-647F-4921-94C2-6D262B9E3B38}" sibTransId="{D9136896-E65C-4092-A258-1DFC80FB0711}"/>
    <dgm:cxn modelId="{F929B92B-5DDE-47F1-84B8-CFE57502BD97}" type="presOf" srcId="{AAB19172-BF0C-42D9-A7BE-60C789BD3B56}" destId="{F0227186-7452-4442-B1BB-6CBAEEF91529}" srcOrd="0" destOrd="0" presId="urn:microsoft.com/office/officeart/2005/8/layout/orgChart1"/>
    <dgm:cxn modelId="{2E5D3C2C-CEB6-4C2A-B263-63D3B52FB7CD}" type="presOf" srcId="{18B92CF3-168B-4D26-8904-FC7CCB01CDD3}" destId="{A4E4BDE2-A6A3-418F-AF34-5123870EE8F5}" srcOrd="1" destOrd="0" presId="urn:microsoft.com/office/officeart/2005/8/layout/orgChart1"/>
    <dgm:cxn modelId="{BC2A702C-5BA3-4297-A7A6-DAD273935699}" type="presOf" srcId="{B3CAA463-825F-477C-92CF-B5550F57CF90}" destId="{704D5F6F-86B1-4B1B-ACC0-80A34EE68277}" srcOrd="1" destOrd="0" presId="urn:microsoft.com/office/officeart/2005/8/layout/orgChart1"/>
    <dgm:cxn modelId="{9B9D4C2D-AD8C-40CB-AA2C-268C9C49E84F}" type="presOf" srcId="{9DDB8FBF-9125-4FC3-B804-D5BBA3E34E75}" destId="{344B29E3-9581-469D-B037-0CD2FCFC3427}" srcOrd="0" destOrd="0" presId="urn:microsoft.com/office/officeart/2005/8/layout/orgChart1"/>
    <dgm:cxn modelId="{0165682E-586D-4929-9E5E-50FFB24FA720}" srcId="{7DE52D7C-FE9D-4639-8C8D-D3085B5FEEAE}" destId="{34B33001-990F-4F4B-A796-66DACADFD394}" srcOrd="0" destOrd="0" parTransId="{F07894C9-D690-4727-B72E-9C6320EB5E46}" sibTransId="{8C8DBBC7-9C45-470F-989F-FAEA91F71C7C}"/>
    <dgm:cxn modelId="{D570C430-E541-4953-A509-4315D26BDDE3}" type="presOf" srcId="{89612644-C42B-4C20-8B5F-984E53AB6056}" destId="{328AE982-0B6F-4F94-B0AC-59C9D9142D68}" srcOrd="0" destOrd="0" presId="urn:microsoft.com/office/officeart/2005/8/layout/orgChart1"/>
    <dgm:cxn modelId="{05899A31-27F7-4F88-8620-8B54B9D2E041}" type="presOf" srcId="{44035ACF-7801-4BB4-8682-DED3C8ED70B8}" destId="{E1B9D22D-7115-42B7-8818-0603DF8525E5}" srcOrd="1" destOrd="0" presId="urn:microsoft.com/office/officeart/2005/8/layout/orgChart1"/>
    <dgm:cxn modelId="{6FE76135-72C7-4F16-A412-BA6B7909CE05}" srcId="{508C3D23-3C76-441D-850F-7EE9CFE3ED67}" destId="{A947171E-8AD4-457B-BDBC-EFBB116B286B}" srcOrd="0" destOrd="0" parTransId="{EEE058D9-A396-4D0E-8D33-216B7D0D47EE}" sibTransId="{BA985DDE-1CF2-48C2-B6C7-C34625E7616F}"/>
    <dgm:cxn modelId="{D3E21D39-9607-42D8-8AD3-909CCA1150D9}" type="presOf" srcId="{A22169BB-A8B1-4AD7-A2E0-F56D03B76E7A}" destId="{4A4F32AB-8888-4C86-91C1-D70E4D79C7EB}" srcOrd="0" destOrd="0" presId="urn:microsoft.com/office/officeart/2005/8/layout/orgChart1"/>
    <dgm:cxn modelId="{A06BE93A-DF26-4CA0-8466-6CF602CBFA17}" srcId="{0B57CC55-19E7-451F-836C-91B636D9CC90}" destId="{9DDB8FBF-9125-4FC3-B804-D5BBA3E34E75}" srcOrd="2" destOrd="0" parTransId="{A4B4C03A-63A8-4CCF-A1D5-CC1484345978}" sibTransId="{A670B034-DF43-44B4-8668-6F1E0BF76A82}"/>
    <dgm:cxn modelId="{A8FEFB3A-BCEE-4B64-90D0-202DE99C143C}" type="presOf" srcId="{C397429B-977B-48C2-9BFC-FB46659EC942}" destId="{93FC678B-7BEF-44E4-BD94-B69A6F89ECDF}" srcOrd="0" destOrd="0" presId="urn:microsoft.com/office/officeart/2005/8/layout/orgChart1"/>
    <dgm:cxn modelId="{93515B3E-5BA4-440E-9479-917B479CB3A5}" srcId="{7409EBFC-6777-40B8-8AF8-704DC22C97FB}" destId="{980404B8-97E0-4602-AD69-7A795643BD1D}" srcOrd="1" destOrd="0" parTransId="{FEC6E01A-2FD0-4618-A100-3B5BD3085712}" sibTransId="{507FB5EE-78F7-4392-8F09-CB04DA0FED39}"/>
    <dgm:cxn modelId="{265A1E5B-995C-4856-8A55-7AB95C853440}" type="presOf" srcId="{35F45D3C-46E4-4BD4-88A5-6951CD9793AE}" destId="{7758B403-A447-4D66-9818-5D78D174BDF8}" srcOrd="0" destOrd="0" presId="urn:microsoft.com/office/officeart/2005/8/layout/orgChart1"/>
    <dgm:cxn modelId="{98E75B5B-E98E-4C52-8AAE-13F33CA96D30}" type="presOf" srcId="{74A188C0-BA60-42F4-A38A-A1DFF35042BE}" destId="{71131491-2157-4813-BCCC-3CF85C8AAC27}" srcOrd="1" destOrd="0" presId="urn:microsoft.com/office/officeart/2005/8/layout/orgChart1"/>
    <dgm:cxn modelId="{D3C2925B-A0D8-4816-BFED-D0AC86EA29A4}" type="presOf" srcId="{B3CAA463-825F-477C-92CF-B5550F57CF90}" destId="{3A9B1442-F45E-475B-B4FF-14D128C92256}" srcOrd="0" destOrd="0" presId="urn:microsoft.com/office/officeart/2005/8/layout/orgChart1"/>
    <dgm:cxn modelId="{E876475D-EAFD-4C49-9AB7-7F3BFA21F8F3}" type="presOf" srcId="{7D7C43D6-EBC4-4527-B93D-4DEA02DD64A8}" destId="{09130CE4-C289-4012-8B2A-09FDB34BA885}" srcOrd="1" destOrd="0" presId="urn:microsoft.com/office/officeart/2005/8/layout/orgChart1"/>
    <dgm:cxn modelId="{888BEC5E-26CB-4BAF-AA6C-F50F56F2AE57}" type="presOf" srcId="{971C7973-70C0-407E-A014-9E66F1E1E3F5}" destId="{C7A262E2-DB9E-4E7F-ACFF-DF853C316609}" srcOrd="1" destOrd="0" presId="urn:microsoft.com/office/officeart/2005/8/layout/orgChart1"/>
    <dgm:cxn modelId="{C36EDC60-64B7-45E9-9A87-6EBF106DDA58}" type="presOf" srcId="{A7E42751-EE5E-4D6F-8D99-4DEC84CF984E}" destId="{D5D77641-B4A5-4F77-B6F5-5E818BEF802E}" srcOrd="0" destOrd="0" presId="urn:microsoft.com/office/officeart/2005/8/layout/orgChart1"/>
    <dgm:cxn modelId="{74523943-492F-41C1-AA99-AF1C5C380C01}" srcId="{971C7973-70C0-407E-A014-9E66F1E1E3F5}" destId="{BE700510-CFB2-40F7-8D01-5D59CC347562}" srcOrd="0" destOrd="0" parTransId="{83B28CCB-6566-4B73-B1FF-DD0B76BBAAF0}" sibTransId="{7D1778E9-9F08-404B-89EC-9317D1438D7E}"/>
    <dgm:cxn modelId="{CAD74F43-4EE1-4316-9265-F3B9ADA0996B}" srcId="{0B57CC55-19E7-451F-836C-91B636D9CC90}" destId="{E23DF0F9-031E-4F2C-B484-2B8D2413EFAC}" srcOrd="1" destOrd="0" parTransId="{9A0D1E50-A28E-4E35-B906-93F9858C964D}" sibTransId="{32017BBE-E825-44C3-813B-958404A9331B}"/>
    <dgm:cxn modelId="{5C517843-BC17-41B4-B35E-1AE80EB208D3}" type="presOf" srcId="{FB1177DC-1C1B-4AAA-BF8E-130DD6446209}" destId="{9C513160-AB21-4575-99D4-B6EC3DC656B2}" srcOrd="0" destOrd="0" presId="urn:microsoft.com/office/officeart/2005/8/layout/orgChart1"/>
    <dgm:cxn modelId="{87EC7943-521D-4BB4-AF24-C95944EB08B2}" type="presOf" srcId="{5C81E11B-335C-402B-BC65-A33899DA7B06}" destId="{BF868734-B9B1-4343-817D-B9E8227670C8}" srcOrd="1" destOrd="0" presId="urn:microsoft.com/office/officeart/2005/8/layout/orgChart1"/>
    <dgm:cxn modelId="{4AD7F863-A177-49C1-AD3F-E3E0D79F772B}" type="presOf" srcId="{F52739A2-ED87-4EA0-A4CF-B734566ED4B1}" destId="{47BE77AD-088B-4FA7-967B-93D4A52122DB}" srcOrd="0" destOrd="0" presId="urn:microsoft.com/office/officeart/2005/8/layout/orgChart1"/>
    <dgm:cxn modelId="{00660244-FD8B-4975-A371-2C8104431657}" type="presOf" srcId="{8EF5A861-233F-4621-84D6-790046AB8A55}" destId="{C978CB22-C4BA-4715-B0CD-61A465F188B2}" srcOrd="0" destOrd="0" presId="urn:microsoft.com/office/officeart/2005/8/layout/orgChart1"/>
    <dgm:cxn modelId="{80403064-B13D-4A8F-86D8-09A264F1CBD8}" type="presOf" srcId="{B19A71D8-E271-4827-AA31-12B6A5638FBB}" destId="{6C4340E0-6AED-4B2D-A3FA-2149C223AD27}" srcOrd="0" destOrd="0" presId="urn:microsoft.com/office/officeart/2005/8/layout/orgChart1"/>
    <dgm:cxn modelId="{9CD15E44-1E47-4FCF-B668-3DC97725059C}" type="presOf" srcId="{039318AB-C10F-40BE-AFDD-1EE094A029D9}" destId="{D97D837C-D064-4EE3-8A06-894D117FF7DD}" srcOrd="1" destOrd="0" presId="urn:microsoft.com/office/officeart/2005/8/layout/orgChart1"/>
    <dgm:cxn modelId="{7970A964-419A-4FBE-B87B-B2AB3CF757A3}" type="presOf" srcId="{44035ACF-7801-4BB4-8682-DED3C8ED70B8}" destId="{F934AC5E-07ED-48DE-9037-8F3F605CC6F1}" srcOrd="0" destOrd="0" presId="urn:microsoft.com/office/officeart/2005/8/layout/orgChart1"/>
    <dgm:cxn modelId="{C2B90D68-913D-4446-A95A-04C0A1EF666E}" type="presOf" srcId="{5E748DD6-2E39-4113-A195-FE2E41389915}" destId="{0D34E8A0-E2A3-463C-BFAB-3F995E531F2C}" srcOrd="0" destOrd="0" presId="urn:microsoft.com/office/officeart/2005/8/layout/orgChart1"/>
    <dgm:cxn modelId="{B655F368-9061-41F1-A5EF-B8FBC8EA87CB}" type="presOf" srcId="{BE700510-CFB2-40F7-8D01-5D59CC347562}" destId="{97B659CC-972B-44B9-84EE-59CEE95F9F4B}" srcOrd="0" destOrd="0" presId="urn:microsoft.com/office/officeart/2005/8/layout/orgChart1"/>
    <dgm:cxn modelId="{686D766E-22D6-4F7C-9F35-C573133C7E08}" srcId="{3008B894-53F2-4388-A846-BF029EBA20E7}" destId="{0B57CC55-19E7-451F-836C-91B636D9CC90}" srcOrd="0" destOrd="0" parTransId="{C3E8A10A-AA72-4212-AC32-C3A432433387}" sibTransId="{C1556475-55DA-4BD1-99A3-052C1AEB6F6A}"/>
    <dgm:cxn modelId="{D17BC44E-DD4C-423F-9FF1-91EAF92280C1}" type="presOf" srcId="{EEE058D9-A396-4D0E-8D33-216B7D0D47EE}" destId="{89D05FF3-E127-4AA4-AB35-D99B3AB33B70}" srcOrd="0" destOrd="0" presId="urn:microsoft.com/office/officeart/2005/8/layout/orgChart1"/>
    <dgm:cxn modelId="{40822670-0957-4EE0-AC36-D30B3C7FF44C}" type="presOf" srcId="{7DE52D7C-FE9D-4639-8C8D-D3085B5FEEAE}" destId="{F79FC469-54DC-4907-9A7D-0ED16191357E}" srcOrd="1" destOrd="0" presId="urn:microsoft.com/office/officeart/2005/8/layout/orgChart1"/>
    <dgm:cxn modelId="{B7ED5171-D6F0-408D-B632-D457B716A326}" type="presOf" srcId="{9DDB8FBF-9125-4FC3-B804-D5BBA3E34E75}" destId="{0B034E0A-ADD4-4825-BDA2-D2A26FA118FC}" srcOrd="1" destOrd="0" presId="urn:microsoft.com/office/officeart/2005/8/layout/orgChart1"/>
    <dgm:cxn modelId="{26163573-D8D8-4CCF-84CF-89420DDDFB40}" type="presOf" srcId="{B6315884-EEBF-46EB-B876-89EF8AFC9C25}" destId="{7FA55479-AE1A-483F-90EC-B9D577AD043D}" srcOrd="0" destOrd="0" presId="urn:microsoft.com/office/officeart/2005/8/layout/orgChart1"/>
    <dgm:cxn modelId="{9BEF5873-E18C-48E4-AA1A-C50ABBD0D16C}" type="presOf" srcId="{2444E113-757E-4C78-85AC-B21C9107EE56}" destId="{D2E81324-A5C7-446F-9A94-8C9BA603EA4B}" srcOrd="1" destOrd="0" presId="urn:microsoft.com/office/officeart/2005/8/layout/orgChart1"/>
    <dgm:cxn modelId="{3ABC2154-A81A-40ED-B769-D25FA003F3F5}" type="presOf" srcId="{72B8A0ED-BB77-40A4-A358-7997E48F0BCF}" destId="{A16E3213-7B01-4F47-884C-B1C68C89F8B0}" srcOrd="0" destOrd="0" presId="urn:microsoft.com/office/officeart/2005/8/layout/orgChart1"/>
    <dgm:cxn modelId="{3D4A4374-6C55-411F-83F3-96F1C429DDC7}" srcId="{0B412797-2A8F-47B7-99FA-2B062F948171}" destId="{35F45D3C-46E4-4BD4-88A5-6951CD9793AE}" srcOrd="0" destOrd="0" parTransId="{B6315884-EEBF-46EB-B876-89EF8AFC9C25}" sibTransId="{75F9ECE5-2626-42A6-957E-DB23DD0FE311}"/>
    <dgm:cxn modelId="{BFF82A57-2DD9-4375-9E62-2BC199A0C0F8}" type="presOf" srcId="{2444E113-757E-4C78-85AC-B21C9107EE56}" destId="{3FBDF440-264F-4D6F-8BB2-E84382FC938B}" srcOrd="0" destOrd="0" presId="urn:microsoft.com/office/officeart/2005/8/layout/orgChart1"/>
    <dgm:cxn modelId="{F2106658-6000-4FD4-8374-DB0E7D5B624D}" type="presOf" srcId="{E23DF0F9-031E-4F2C-B484-2B8D2413EFAC}" destId="{6687463F-2B1D-4FFA-B705-1074C2BC7139}" srcOrd="0" destOrd="0" presId="urn:microsoft.com/office/officeart/2005/8/layout/orgChart1"/>
    <dgm:cxn modelId="{EC1F6F7B-4BBA-4DA1-B407-AC400374D934}" type="presOf" srcId="{34B33001-990F-4F4B-A796-66DACADFD394}" destId="{EF653332-D793-4565-8336-54AEA6926F41}" srcOrd="0" destOrd="0" presId="urn:microsoft.com/office/officeart/2005/8/layout/orgChart1"/>
    <dgm:cxn modelId="{04CCAB7C-EA8B-46E5-9BD9-2A5A88D6B976}" type="presOf" srcId="{34B33001-990F-4F4B-A796-66DACADFD394}" destId="{D5A4AD66-FD3E-49D7-8C5A-A793271685A6}" srcOrd="1" destOrd="0" presId="urn:microsoft.com/office/officeart/2005/8/layout/orgChart1"/>
    <dgm:cxn modelId="{E626A57E-9763-42B9-979B-8573C9D5A0DA}" srcId="{7D7C43D6-EBC4-4527-B93D-4DEA02DD64A8}" destId="{BE6DCF00-192B-4147-A1C5-E59E9276A4DC}" srcOrd="0" destOrd="0" parTransId="{5E748DD6-2E39-4113-A195-FE2E41389915}" sibTransId="{E33819D1-A127-4E35-B842-1CB06DFD12E0}"/>
    <dgm:cxn modelId="{B6845C80-D76F-4645-AF7A-BC0D0E795319}" srcId="{0B57CC55-19E7-451F-836C-91B636D9CC90}" destId="{97AAF1D8-1A7F-4BC4-9718-5DEB70DF4180}" srcOrd="0" destOrd="0" parTransId="{0AF76FE7-34A9-4990-98A1-C51CD1E88F37}" sibTransId="{96DBB460-5713-412D-AE3C-DECEECAF95F6}"/>
    <dgm:cxn modelId="{4D548A82-F858-4CB8-B68D-7C012B0C2269}" type="presOf" srcId="{18B92CF3-168B-4D26-8904-FC7CCB01CDD3}" destId="{25FB3D31-7DFD-4BBC-9572-B78749BCF13A}" srcOrd="0" destOrd="0" presId="urn:microsoft.com/office/officeart/2005/8/layout/orgChart1"/>
    <dgm:cxn modelId="{B7DFF182-DA8C-4725-A752-80DEBA626B0E}" type="presOf" srcId="{D6CB758A-6666-46A0-8FE0-9C84CBB3C033}" destId="{BF410396-C5CB-4EFE-A33B-02B99BCF8E69}" srcOrd="0" destOrd="0" presId="urn:microsoft.com/office/officeart/2005/8/layout/orgChart1"/>
    <dgm:cxn modelId="{8BAD8488-6E83-4287-A928-BF3D68AC0B62}" srcId="{7D7C43D6-EBC4-4527-B93D-4DEA02DD64A8}" destId="{039318AB-C10F-40BE-AFDD-1EE094A029D9}" srcOrd="1" destOrd="0" parTransId="{82BC2BFB-6046-4211-8E25-C7567B191DDC}" sibTransId="{0C02E95A-E61A-43F3-BA5A-9882C0620926}"/>
    <dgm:cxn modelId="{44FF358B-B49B-4B58-B3EA-1471530D7981}" type="presOf" srcId="{A4B4C03A-63A8-4CCF-A1D5-CC1484345978}" destId="{201AEF3B-4E6F-4625-AC41-6097AE98830E}" srcOrd="0" destOrd="0" presId="urn:microsoft.com/office/officeart/2005/8/layout/orgChart1"/>
    <dgm:cxn modelId="{46F6C28F-9F77-4080-A8A2-85BB07C5077F}" type="presOf" srcId="{A947171E-8AD4-457B-BDBC-EFBB116B286B}" destId="{DE17A4DD-3735-42CA-BFA1-71663D11AE75}" srcOrd="0" destOrd="0" presId="urn:microsoft.com/office/officeart/2005/8/layout/orgChart1"/>
    <dgm:cxn modelId="{E03AE593-ED07-4586-8B78-AEAAE3867B44}" type="presOf" srcId="{97AAF1D8-1A7F-4BC4-9718-5DEB70DF4180}" destId="{614ADB27-BC20-40D3-AE14-75EF068F6DBD}" srcOrd="0" destOrd="0" presId="urn:microsoft.com/office/officeart/2005/8/layout/orgChart1"/>
    <dgm:cxn modelId="{1B4D7E94-0F45-41D5-AD77-58733E99702C}" type="presOf" srcId="{508C3D23-3C76-441D-850F-7EE9CFE3ED67}" destId="{46C8A4F8-08F4-4A22-92E7-5FA80DF537CB}" srcOrd="0" destOrd="0" presId="urn:microsoft.com/office/officeart/2005/8/layout/orgChart1"/>
    <dgm:cxn modelId="{EDE0A594-4CE5-4377-AC29-42AFBEB1F484}" type="presOf" srcId="{BE6DCF00-192B-4147-A1C5-E59E9276A4DC}" destId="{B6F5ADC1-5D8A-4CCD-8276-88CE086A39F6}" srcOrd="0" destOrd="0" presId="urn:microsoft.com/office/officeart/2005/8/layout/orgChart1"/>
    <dgm:cxn modelId="{47A1F794-E46C-413D-B915-619AED719D0B}" type="presOf" srcId="{0881B0A3-9474-4F7D-A542-FB4BC9CB0288}" destId="{C7358DDF-9EC1-413C-A051-1904982C0F69}" srcOrd="1" destOrd="0" presId="urn:microsoft.com/office/officeart/2005/8/layout/orgChart1"/>
    <dgm:cxn modelId="{55D62A96-E77B-41E5-B456-AE2BEE74BE50}" type="presOf" srcId="{0B412797-2A8F-47B7-99FA-2B062F948171}" destId="{92ABF464-F1BB-4782-867B-D91AC9FE80E4}" srcOrd="0" destOrd="0" presId="urn:microsoft.com/office/officeart/2005/8/layout/orgChart1"/>
    <dgm:cxn modelId="{CF16B497-F7D2-4B10-9481-9AE437E50521}" type="presOf" srcId="{491C92E1-647F-4921-94C2-6D262B9E3B38}" destId="{AD820DF9-2A09-42F6-9DA7-06BE6487AB21}" srcOrd="0" destOrd="0" presId="urn:microsoft.com/office/officeart/2005/8/layout/orgChart1"/>
    <dgm:cxn modelId="{21393699-7399-40EC-940E-5B5FB6725473}" type="presOf" srcId="{980404B8-97E0-4602-AD69-7A795643BD1D}" destId="{ABA91E74-F978-4D8A-8D2D-F6B7E8196FAC}" srcOrd="0" destOrd="0" presId="urn:microsoft.com/office/officeart/2005/8/layout/orgChart1"/>
    <dgm:cxn modelId="{89706E9E-346A-429D-A6ED-2CED53D1FCED}" type="presOf" srcId="{D9432FDC-74C2-4230-A013-D814427D0CE9}" destId="{84B6F300-DE6A-4EE3-9611-30B7C1F53E11}" srcOrd="0" destOrd="0" presId="urn:microsoft.com/office/officeart/2005/8/layout/orgChart1"/>
    <dgm:cxn modelId="{B57C8DA0-0828-4CAA-9E48-4C7B384FD42D}" type="presOf" srcId="{971C7973-70C0-407E-A014-9E66F1E1E3F5}" destId="{3CE41F30-451E-4C6E-8AC4-0B9BEF6EC46E}" srcOrd="0" destOrd="0" presId="urn:microsoft.com/office/officeart/2005/8/layout/orgChart1"/>
    <dgm:cxn modelId="{543DB3A1-DF38-4C94-AED8-50BCD5C5C201}" type="presOf" srcId="{89612644-C42B-4C20-8B5F-984E53AB6056}" destId="{E0984E46-2D04-4C91-80E2-8692688AC0AA}" srcOrd="1" destOrd="0" presId="urn:microsoft.com/office/officeart/2005/8/layout/orgChart1"/>
    <dgm:cxn modelId="{6C38BDA1-1DF6-4BFB-874E-541715B76499}" type="presOf" srcId="{E5315DDD-D54E-4756-BB56-D3F2D28D769D}" destId="{26DA84F0-1450-47F2-87A9-E37F6A4A86B7}" srcOrd="0" destOrd="0" presId="urn:microsoft.com/office/officeart/2005/8/layout/orgChart1"/>
    <dgm:cxn modelId="{559644A6-15EE-4A1C-BBB4-F4BE13B74670}" srcId="{D9432FDC-74C2-4230-A013-D814427D0CE9}" destId="{B3CAA463-825F-477C-92CF-B5550F57CF90}" srcOrd="1" destOrd="0" parTransId="{B5B4544A-C610-4E37-8DB4-D0F1002EB883}" sibTransId="{1B34B9F7-BF32-4B9D-8128-9FD54AD0ED5A}"/>
    <dgm:cxn modelId="{16D6C4A6-06B3-4F4E-8EC7-AB6907BCFB80}" type="presOf" srcId="{3008B894-53F2-4388-A846-BF029EBA20E7}" destId="{54ABA11F-E68D-4B32-B3B1-22E876C7A8B8}" srcOrd="0" destOrd="0" presId="urn:microsoft.com/office/officeart/2005/8/layout/orgChart1"/>
    <dgm:cxn modelId="{5F3F09A7-1BFA-4639-9515-D973E52C7EB9}" type="presOf" srcId="{90E1B6C0-4E22-405B-A050-640396F9868B}" destId="{93408068-6C01-4933-BB55-57E33B4AE146}" srcOrd="0" destOrd="0" presId="urn:microsoft.com/office/officeart/2005/8/layout/orgChart1"/>
    <dgm:cxn modelId="{8CF825AB-FCE6-4FC1-AFB6-438BB21C5A8D}" type="presOf" srcId="{B4A8781A-E620-44AE-8D45-25ACC27BE1EA}" destId="{FBA4D0F5-2C9A-427D-9CC6-D412A0672F45}" srcOrd="0" destOrd="0" presId="urn:microsoft.com/office/officeart/2005/8/layout/orgChart1"/>
    <dgm:cxn modelId="{6C849AAD-EDB8-4AB9-84E9-B8417A6AECC2}" srcId="{BE6DCF00-192B-4147-A1C5-E59E9276A4DC}" destId="{F52739A2-ED87-4EA0-A4CF-B734566ED4B1}" srcOrd="1" destOrd="0" parTransId="{B4A8781A-E620-44AE-8D45-25ACC27BE1EA}" sibTransId="{48B4AB91-FEC0-4C20-AA0A-2B4F69BA6DA2}"/>
    <dgm:cxn modelId="{F27B2DB1-302E-4374-B194-EB03DADF0C0C}" type="presOf" srcId="{F52739A2-ED87-4EA0-A4CF-B734566ED4B1}" destId="{A68E8AB2-5E8C-4BFF-9384-5F43B4FD2D30}" srcOrd="1" destOrd="0" presId="urn:microsoft.com/office/officeart/2005/8/layout/orgChart1"/>
    <dgm:cxn modelId="{B7ED96B1-475A-430D-9423-85C7D5BB1FCE}" type="presOf" srcId="{508C3D23-3C76-441D-850F-7EE9CFE3ED67}" destId="{09A13E6B-EABB-4D2A-B0DA-A463504B19A8}" srcOrd="1" destOrd="0" presId="urn:microsoft.com/office/officeart/2005/8/layout/orgChart1"/>
    <dgm:cxn modelId="{351B97B1-BD00-476E-B531-5436CC10ED7A}" type="presOf" srcId="{C3E8A10A-AA72-4212-AC32-C3A432433387}" destId="{E458E8E0-351A-45DC-98B6-2E6DF08DCE7C}" srcOrd="0" destOrd="0" presId="urn:microsoft.com/office/officeart/2005/8/layout/orgChart1"/>
    <dgm:cxn modelId="{1AABB1B2-C10E-4386-A525-C6F093F18E83}" type="presOf" srcId="{0B57CC55-19E7-451F-836C-91B636D9CC90}" destId="{AA686FAC-FC93-4FCF-A1AF-C91566982394}" srcOrd="1" destOrd="0" presId="urn:microsoft.com/office/officeart/2005/8/layout/orgChart1"/>
    <dgm:cxn modelId="{626681B4-BF99-466B-8F0C-88E6F3BE27BB}" type="presOf" srcId="{0AF76FE7-34A9-4990-98A1-C51CD1E88F37}" destId="{92801354-B45B-49E9-8197-F5B1F9F6B6EA}" srcOrd="0" destOrd="0" presId="urn:microsoft.com/office/officeart/2005/8/layout/orgChart1"/>
    <dgm:cxn modelId="{BEF7DAB5-0978-423A-A3DD-A2BCEB0B33E3}" type="presOf" srcId="{0B412797-2A8F-47B7-99FA-2B062F948171}" destId="{63D0921E-B8F3-41FF-AAF6-A833445EC491}" srcOrd="1" destOrd="0" presId="urn:microsoft.com/office/officeart/2005/8/layout/orgChart1"/>
    <dgm:cxn modelId="{118419B6-7341-406B-BA65-085863C4EA1D}" type="presOf" srcId="{C397429B-977B-48C2-9BFC-FB46659EC942}" destId="{40163EB9-5F4C-42D4-B757-33688811CE74}" srcOrd="1" destOrd="0" presId="urn:microsoft.com/office/officeart/2005/8/layout/orgChart1"/>
    <dgm:cxn modelId="{B5F5C8B9-B18B-4B18-9067-7786E0109BDF}" srcId="{D9432FDC-74C2-4230-A013-D814427D0CE9}" destId="{89612644-C42B-4C20-8B5F-984E53AB6056}" srcOrd="0" destOrd="0" parTransId="{60F87B08-9829-49F6-B331-8B388385B645}" sibTransId="{9486C2B7-89C4-4695-827E-C4B3C307D3D0}"/>
    <dgm:cxn modelId="{101DD9B9-DE58-4471-A51F-8918CE5909CE}" type="presOf" srcId="{FEC6E01A-2FD0-4618-A100-3B5BD3085712}" destId="{218C1E81-8999-4761-85FB-3B37F18222C1}" srcOrd="0" destOrd="0" presId="urn:microsoft.com/office/officeart/2005/8/layout/orgChart1"/>
    <dgm:cxn modelId="{07871EBE-5CA4-4D01-9668-5C4B05C534C1}" type="presOf" srcId="{7DE52D7C-FE9D-4639-8C8D-D3085B5FEEAE}" destId="{824C2420-DA8F-412F-A865-9B5AE5367F32}" srcOrd="0" destOrd="0" presId="urn:microsoft.com/office/officeart/2005/8/layout/orgChart1"/>
    <dgm:cxn modelId="{6C2C40BF-980C-42C3-B828-DC4A7BEE7A7A}" srcId="{84D20159-051D-46A6-80BE-4FD70E638380}" destId="{C397429B-977B-48C2-9BFC-FB46659EC942}" srcOrd="0" destOrd="0" parTransId="{FB1177DC-1C1B-4AAA-BF8E-130DD6446209}" sibTransId="{97B223CE-07DB-4BDE-A6F7-D1667C416D17}"/>
    <dgm:cxn modelId="{67821DC1-D78B-48D2-92A3-1DA19AD9FD9F}" type="presOf" srcId="{7409EBFC-6777-40B8-8AF8-704DC22C97FB}" destId="{03F9E3DD-C607-4474-AA7E-61DFB34F5F07}" srcOrd="0" destOrd="0" presId="urn:microsoft.com/office/officeart/2005/8/layout/orgChart1"/>
    <dgm:cxn modelId="{AB32A2C2-6FAA-4F7B-A8CD-8809CCE8196A}" type="presOf" srcId="{AF8CC8FA-C81F-4388-8A59-45C78CF876FA}" destId="{07BBDBBD-2B6B-4E0B-90FF-FECEF6BEE63D}" srcOrd="0" destOrd="0" presId="urn:microsoft.com/office/officeart/2005/8/layout/orgChart1"/>
    <dgm:cxn modelId="{A230A7C2-7CCA-4151-BDBA-E0623860DD73}" type="presOf" srcId="{3008B894-53F2-4388-A846-BF029EBA20E7}" destId="{A0849F98-758B-4F16-8B0B-00048848D93F}" srcOrd="1" destOrd="0" presId="urn:microsoft.com/office/officeart/2005/8/layout/orgChart1"/>
    <dgm:cxn modelId="{EF5FE9C2-946E-464E-B174-891981742513}" type="presOf" srcId="{84D20159-051D-46A6-80BE-4FD70E638380}" destId="{1D656A46-BA6D-4DB7-B760-9C925115DC6C}" srcOrd="1" destOrd="0" presId="urn:microsoft.com/office/officeart/2005/8/layout/orgChart1"/>
    <dgm:cxn modelId="{303D42C3-F980-467B-A573-8398ED29CC28}" type="presOf" srcId="{60F87B08-9829-49F6-B331-8B388385B645}" destId="{D6EEBC46-48D9-4677-BDC7-FA2B95B3335E}" srcOrd="0" destOrd="0" presId="urn:microsoft.com/office/officeart/2005/8/layout/orgChart1"/>
    <dgm:cxn modelId="{28D76FC4-EA5B-4265-91B6-B58F39B46761}" srcId="{039318AB-C10F-40BE-AFDD-1EE094A029D9}" destId="{971C7973-70C0-407E-A014-9E66F1E1E3F5}" srcOrd="0" destOrd="0" parTransId="{72B8A0ED-BB77-40A4-A358-7997E48F0BCF}" sibTransId="{E40997C6-CC3F-47B7-8B3B-1E33A7489859}"/>
    <dgm:cxn modelId="{91E901CA-AC15-4A9D-BD1B-AA5D465211C5}" type="presOf" srcId="{97AAF1D8-1A7F-4BC4-9718-5DEB70DF4180}" destId="{0D25925B-BC90-46DB-9125-C3477F8CFF56}" srcOrd="1" destOrd="0" presId="urn:microsoft.com/office/officeart/2005/8/layout/orgChart1"/>
    <dgm:cxn modelId="{1A201CCA-0B9E-48AE-8845-AAA311AFE65F}" type="presOf" srcId="{980404B8-97E0-4602-AD69-7A795643BD1D}" destId="{BC56B717-BFA1-4539-801E-375C4FF0309E}" srcOrd="1" destOrd="0" presId="urn:microsoft.com/office/officeart/2005/8/layout/orgChart1"/>
    <dgm:cxn modelId="{DDBE18CC-3715-46A5-A1A5-7A2EB92CBB55}" type="presOf" srcId="{A947171E-8AD4-457B-BDBC-EFBB116B286B}" destId="{F9EF4468-A830-4B52-B5C5-391A40150B73}" srcOrd="1" destOrd="0" presId="urn:microsoft.com/office/officeart/2005/8/layout/orgChart1"/>
    <dgm:cxn modelId="{453143CC-BBA7-490A-B275-0C2775D684D7}" srcId="{74A188C0-BA60-42F4-A38A-A1DFF35042BE}" destId="{5C81E11B-335C-402B-BC65-A33899DA7B06}" srcOrd="0" destOrd="0" parTransId="{859DE27D-E585-4EA0-B82A-81E111DE315E}" sibTransId="{95AB85BC-3F9A-4BD6-B7DC-DDBF3CA82708}"/>
    <dgm:cxn modelId="{98E5A0CD-2E15-490E-8CC0-0AF7CB512DCE}" srcId="{508C3D23-3C76-441D-850F-7EE9CFE3ED67}" destId="{84D20159-051D-46A6-80BE-4FD70E638380}" srcOrd="1" destOrd="0" parTransId="{AAB19172-BF0C-42D9-A7BE-60C789BD3B56}" sibTransId="{83A75559-928D-4C3A-A417-E41395D4E1C4}"/>
    <dgm:cxn modelId="{922896CF-603F-402E-963C-590519FC4765}" type="presOf" srcId="{2C38BFBA-2526-44B3-8A82-FDE63033B7E5}" destId="{5A616EAF-EB0E-4BE5-BDC2-09E2E5B61B9D}" srcOrd="0" destOrd="0" presId="urn:microsoft.com/office/officeart/2005/8/layout/orgChart1"/>
    <dgm:cxn modelId="{DF8F22D0-3C49-4DB0-AA24-833AAAF84D15}" type="presOf" srcId="{BE6DCF00-192B-4147-A1C5-E59E9276A4DC}" destId="{7C87E6D2-B205-45BF-BB20-3631B48A1024}" srcOrd="1" destOrd="0" presId="urn:microsoft.com/office/officeart/2005/8/layout/orgChart1"/>
    <dgm:cxn modelId="{272DB8D5-7049-4830-B362-74247208C6BD}" type="presOf" srcId="{BE700510-CFB2-40F7-8D01-5D59CC347562}" destId="{A0961CC5-167D-4793-BE7F-B866833D27C4}" srcOrd="1" destOrd="0" presId="urn:microsoft.com/office/officeart/2005/8/layout/orgChart1"/>
    <dgm:cxn modelId="{94FC29DC-F408-4873-817F-C1FA8D980D67}" srcId="{74A188C0-BA60-42F4-A38A-A1DFF35042BE}" destId="{D6CB758A-6666-46A0-8FE0-9C84CBB3C033}" srcOrd="3" destOrd="0" parTransId="{5E5CEB3E-4BA0-4467-AB8A-8EA6E78C1EAC}" sibTransId="{9A115C36-6BFA-4DCB-ADEB-F1ACDABB6704}"/>
    <dgm:cxn modelId="{0DC2C7E2-B0BE-4BF4-B32E-B8B6E3A90B57}" type="presOf" srcId="{B5B4544A-C610-4E37-8DB4-D0F1002EB883}" destId="{7386FA37-5FF7-4D4F-9DAA-F3EAFC5F92A1}" srcOrd="0" destOrd="0" presId="urn:microsoft.com/office/officeart/2005/8/layout/orgChart1"/>
    <dgm:cxn modelId="{39BA40E6-FC5F-44DB-BB06-DED55154D020}" srcId="{7409EBFC-6777-40B8-8AF8-704DC22C97FB}" destId="{0881B0A3-9474-4F7D-A542-FB4BC9CB0288}" srcOrd="2" destOrd="0" parTransId="{B0ECA94F-4D1D-4DE4-BECB-CACFF6D44BC0}" sibTransId="{E2CB2D0B-02E6-4168-AED8-1FF3B1B8585F}"/>
    <dgm:cxn modelId="{16EB28E7-8BF3-4C0E-BECE-540A5D00F040}" type="presOf" srcId="{5C81E11B-335C-402B-BC65-A33899DA7B06}" destId="{C950FF95-172D-48EB-AD75-33A9A23B39A1}" srcOrd="0" destOrd="0" presId="urn:microsoft.com/office/officeart/2005/8/layout/orgChart1"/>
    <dgm:cxn modelId="{9F6700E8-40F0-4346-8B8D-5E11B1E31CDF}" type="presOf" srcId="{039318AB-C10F-40BE-AFDD-1EE094A029D9}" destId="{66A28A8B-EB7F-4F37-AFEB-91001E806720}" srcOrd="0" destOrd="0" presId="urn:microsoft.com/office/officeart/2005/8/layout/orgChart1"/>
    <dgm:cxn modelId="{3B07C5E9-B84E-47F6-B646-10BBAAC530E0}" srcId="{D6CB758A-6666-46A0-8FE0-9C84CBB3C033}" destId="{0B412797-2A8F-47B7-99FA-2B062F948171}" srcOrd="2" destOrd="0" parTransId="{2C38BFBA-2526-44B3-8A82-FDE63033B7E5}" sibTransId="{9BB30A24-F987-4BEF-8436-0BE741FE9F1B}"/>
    <dgm:cxn modelId="{DC0D20EE-2AF9-4C29-8516-FCBB87464B3C}" type="presOf" srcId="{E12BBC03-0FCC-47F5-A1FC-96538CF3C759}" destId="{87D8876F-A7C5-452F-BFF6-5C5FDE412CBE}" srcOrd="0" destOrd="0" presId="urn:microsoft.com/office/officeart/2005/8/layout/orgChart1"/>
    <dgm:cxn modelId="{E96A2CF1-1F44-43DA-BF46-AC2C0DC88E85}" srcId="{D6CB758A-6666-46A0-8FE0-9C84CBB3C033}" destId="{7DE52D7C-FE9D-4639-8C8D-D3085B5FEEAE}" srcOrd="1" destOrd="0" parTransId="{A22169BB-A8B1-4AD7-A2E0-F56D03B76E7A}" sibTransId="{09E15293-AED7-48B8-8788-12A6A01F0C98}"/>
    <dgm:cxn modelId="{7F1E47F4-9823-46F4-9869-AE255985676E}" type="presOf" srcId="{83B28CCB-6566-4B73-B1FF-DD0B76BBAAF0}" destId="{41A7EF5B-38D9-4D62-8E5A-A9B93F840393}" srcOrd="0" destOrd="0" presId="urn:microsoft.com/office/officeart/2005/8/layout/orgChart1"/>
    <dgm:cxn modelId="{E9C5D8F9-F8C2-4540-B182-4B254FB6B966}" type="presOf" srcId="{7D7C43D6-EBC4-4527-B93D-4DEA02DD64A8}" destId="{ACE76EDD-4C4D-4960-98AD-E9FD727211B3}" srcOrd="0" destOrd="0" presId="urn:microsoft.com/office/officeart/2005/8/layout/orgChart1"/>
    <dgm:cxn modelId="{774BEFFB-65BF-443E-8966-82EFB2D9F552}" type="presOf" srcId="{D6CB758A-6666-46A0-8FE0-9C84CBB3C033}" destId="{8B938404-5198-454B-B448-7283FBF4C59F}" srcOrd="1" destOrd="0" presId="urn:microsoft.com/office/officeart/2005/8/layout/orgChart1"/>
    <dgm:cxn modelId="{FC2148FE-3813-4875-8050-D34899890773}" type="presOf" srcId="{82BC2BFB-6046-4211-8E25-C7567B191DDC}" destId="{66F2BC3B-53C9-4B46-9F90-4592BBDE2B26}" srcOrd="0" destOrd="0" presId="urn:microsoft.com/office/officeart/2005/8/layout/orgChart1"/>
    <dgm:cxn modelId="{B64F94FF-ECD4-471B-849A-52DF9A794142}" srcId="{90E1B6C0-4E22-405B-A050-640396F9868B}" destId="{74A188C0-BA60-42F4-A38A-A1DFF35042BE}" srcOrd="0" destOrd="0" parTransId="{C9F6BA45-CB4C-4D25-84DE-9455FD4B09BC}" sibTransId="{E02691DE-6630-4272-BCA5-8DEDFE7E7EFA}"/>
    <dgm:cxn modelId="{24DBD735-2250-4602-AC4A-ED5EA0B932EC}" type="presParOf" srcId="{93408068-6C01-4933-BB55-57E33B4AE146}" destId="{A5276FE3-B623-4DE2-9A04-CBB9EA04E2DC}" srcOrd="0" destOrd="0" presId="urn:microsoft.com/office/officeart/2005/8/layout/orgChart1"/>
    <dgm:cxn modelId="{F54E3604-6C53-4023-A296-AFB001E9854C}" type="presParOf" srcId="{A5276FE3-B623-4DE2-9A04-CBB9EA04E2DC}" destId="{D35A5810-9B50-49CB-A389-04D6C339896F}" srcOrd="0" destOrd="0" presId="urn:microsoft.com/office/officeart/2005/8/layout/orgChart1"/>
    <dgm:cxn modelId="{8AC57EED-E360-499D-8D6C-E0C63DF3AE6E}" type="presParOf" srcId="{D35A5810-9B50-49CB-A389-04D6C339896F}" destId="{AF87A297-D60C-4CAF-8244-5A4CF770EC56}" srcOrd="0" destOrd="0" presId="urn:microsoft.com/office/officeart/2005/8/layout/orgChart1"/>
    <dgm:cxn modelId="{F5C4BDAF-F9A7-46DE-B1CD-995A6A0ABF58}" type="presParOf" srcId="{D35A5810-9B50-49CB-A389-04D6C339896F}" destId="{71131491-2157-4813-BCCC-3CF85C8AAC27}" srcOrd="1" destOrd="0" presId="urn:microsoft.com/office/officeart/2005/8/layout/orgChart1"/>
    <dgm:cxn modelId="{BE61DAB1-1F44-4D15-A412-272D644713FC}" type="presParOf" srcId="{A5276FE3-B623-4DE2-9A04-CBB9EA04E2DC}" destId="{3A9E1C96-7810-49D4-9FBA-B44404A1FAD0}" srcOrd="1" destOrd="0" presId="urn:microsoft.com/office/officeart/2005/8/layout/orgChart1"/>
    <dgm:cxn modelId="{D6D9E1A3-30C6-4936-B3D5-EB5C97BE9901}" type="presParOf" srcId="{3A9E1C96-7810-49D4-9FBA-B44404A1FAD0}" destId="{A38365FB-AF1E-4E8F-82EC-256F41CE5666}" srcOrd="0" destOrd="0" presId="urn:microsoft.com/office/officeart/2005/8/layout/orgChart1"/>
    <dgm:cxn modelId="{ECB10511-CE78-4DA9-8FD0-BDA95E28B845}" type="presParOf" srcId="{3A9E1C96-7810-49D4-9FBA-B44404A1FAD0}" destId="{2BFB97AB-FAF0-4812-8643-BA314680FAF4}" srcOrd="1" destOrd="0" presId="urn:microsoft.com/office/officeart/2005/8/layout/orgChart1"/>
    <dgm:cxn modelId="{88416E45-C5B8-4431-98C6-FF974678E61E}" type="presParOf" srcId="{2BFB97AB-FAF0-4812-8643-BA314680FAF4}" destId="{FD730C1A-0205-473F-9C1E-0492FCEA5AB4}" srcOrd="0" destOrd="0" presId="urn:microsoft.com/office/officeart/2005/8/layout/orgChart1"/>
    <dgm:cxn modelId="{76B8A686-F74B-4C41-977F-9EF60F1DA2CA}" type="presParOf" srcId="{FD730C1A-0205-473F-9C1E-0492FCEA5AB4}" destId="{C950FF95-172D-48EB-AD75-33A9A23B39A1}" srcOrd="0" destOrd="0" presId="urn:microsoft.com/office/officeart/2005/8/layout/orgChart1"/>
    <dgm:cxn modelId="{9E75FAD6-9706-40F9-BA9D-FCC9621F336E}" type="presParOf" srcId="{FD730C1A-0205-473F-9C1E-0492FCEA5AB4}" destId="{BF868734-B9B1-4343-817D-B9E8227670C8}" srcOrd="1" destOrd="0" presId="urn:microsoft.com/office/officeart/2005/8/layout/orgChart1"/>
    <dgm:cxn modelId="{252C7A4D-6855-4A3A-A46E-BBC9D496B0E4}" type="presParOf" srcId="{2BFB97AB-FAF0-4812-8643-BA314680FAF4}" destId="{378DF3A8-91F3-482B-8B79-DBBED78B6C89}" srcOrd="1" destOrd="0" presId="urn:microsoft.com/office/officeart/2005/8/layout/orgChart1"/>
    <dgm:cxn modelId="{7F5C45F1-5A6B-471B-BCCC-3BA2D93A02EB}" type="presParOf" srcId="{2BFB97AB-FAF0-4812-8643-BA314680FAF4}" destId="{BCEB877B-217E-4CF4-BE09-52538122059A}" srcOrd="2" destOrd="0" presId="urn:microsoft.com/office/officeart/2005/8/layout/orgChart1"/>
    <dgm:cxn modelId="{8B5A4AD0-F893-470D-B843-461B6C3B465C}" type="presParOf" srcId="{3A9E1C96-7810-49D4-9FBA-B44404A1FAD0}" destId="{1F57C758-6045-4912-B84A-98BB0CF38D96}" srcOrd="2" destOrd="0" presId="urn:microsoft.com/office/officeart/2005/8/layout/orgChart1"/>
    <dgm:cxn modelId="{13AE7D78-655C-4380-A032-D3D7191FAC86}" type="presParOf" srcId="{3A9E1C96-7810-49D4-9FBA-B44404A1FAD0}" destId="{EC1181AD-D496-4361-BC0E-B4F588D9F644}" srcOrd="3" destOrd="0" presId="urn:microsoft.com/office/officeart/2005/8/layout/orgChart1"/>
    <dgm:cxn modelId="{21AC4273-DAD7-4B2F-A11A-FDFC2F2CCD79}" type="presParOf" srcId="{EC1181AD-D496-4361-BC0E-B4F588D9F644}" destId="{B6C3E8B2-B347-404F-97E6-1DED1FC1348B}" srcOrd="0" destOrd="0" presId="urn:microsoft.com/office/officeart/2005/8/layout/orgChart1"/>
    <dgm:cxn modelId="{86E2904F-53E8-4E9A-B14F-A7DF7CC47423}" type="presParOf" srcId="{B6C3E8B2-B347-404F-97E6-1DED1FC1348B}" destId="{ACE76EDD-4C4D-4960-98AD-E9FD727211B3}" srcOrd="0" destOrd="0" presId="urn:microsoft.com/office/officeart/2005/8/layout/orgChart1"/>
    <dgm:cxn modelId="{DC77CC8A-5FAE-47DD-85DA-20D1AF42B4A2}" type="presParOf" srcId="{B6C3E8B2-B347-404F-97E6-1DED1FC1348B}" destId="{09130CE4-C289-4012-8B2A-09FDB34BA885}" srcOrd="1" destOrd="0" presId="urn:microsoft.com/office/officeart/2005/8/layout/orgChart1"/>
    <dgm:cxn modelId="{EEF2D194-3F9B-4811-85AA-34F11E2EB9A8}" type="presParOf" srcId="{EC1181AD-D496-4361-BC0E-B4F588D9F644}" destId="{918165F6-CB8E-41A9-9265-0EA61CF4373B}" srcOrd="1" destOrd="0" presId="urn:microsoft.com/office/officeart/2005/8/layout/orgChart1"/>
    <dgm:cxn modelId="{F9766E1A-11FB-499D-BF6B-2421269A1AC6}" type="presParOf" srcId="{918165F6-CB8E-41A9-9265-0EA61CF4373B}" destId="{0D34E8A0-E2A3-463C-BFAB-3F995E531F2C}" srcOrd="0" destOrd="0" presId="urn:microsoft.com/office/officeart/2005/8/layout/orgChart1"/>
    <dgm:cxn modelId="{3A7F776F-602B-4284-B8A9-01E9318A927B}" type="presParOf" srcId="{918165F6-CB8E-41A9-9265-0EA61CF4373B}" destId="{BBE02FBE-B802-413B-97B8-2F93AC86193E}" srcOrd="1" destOrd="0" presId="urn:microsoft.com/office/officeart/2005/8/layout/orgChart1"/>
    <dgm:cxn modelId="{C584E277-11B3-447B-9824-EA07E0995898}" type="presParOf" srcId="{BBE02FBE-B802-413B-97B8-2F93AC86193E}" destId="{49632DEC-3A43-4176-B316-9650CBD93A21}" srcOrd="0" destOrd="0" presId="urn:microsoft.com/office/officeart/2005/8/layout/orgChart1"/>
    <dgm:cxn modelId="{7B9A11A3-3C71-4424-9759-3547251A1BEB}" type="presParOf" srcId="{49632DEC-3A43-4176-B316-9650CBD93A21}" destId="{B6F5ADC1-5D8A-4CCD-8276-88CE086A39F6}" srcOrd="0" destOrd="0" presId="urn:microsoft.com/office/officeart/2005/8/layout/orgChart1"/>
    <dgm:cxn modelId="{A8BDAF6D-C1AA-4800-A358-E9D3F3D75512}" type="presParOf" srcId="{49632DEC-3A43-4176-B316-9650CBD93A21}" destId="{7C87E6D2-B205-45BF-BB20-3631B48A1024}" srcOrd="1" destOrd="0" presId="urn:microsoft.com/office/officeart/2005/8/layout/orgChart1"/>
    <dgm:cxn modelId="{8861AB68-B915-469F-AFED-444D0589451D}" type="presParOf" srcId="{BBE02FBE-B802-413B-97B8-2F93AC86193E}" destId="{92AADA01-2658-40C8-9A1D-313B72FAF031}" srcOrd="1" destOrd="0" presId="urn:microsoft.com/office/officeart/2005/8/layout/orgChart1"/>
    <dgm:cxn modelId="{39DB01A2-7B20-45E8-B8B5-AEA1C25F8C4F}" type="presParOf" srcId="{92AADA01-2658-40C8-9A1D-313B72FAF031}" destId="{6C4340E0-6AED-4B2D-A3FA-2149C223AD27}" srcOrd="0" destOrd="0" presId="urn:microsoft.com/office/officeart/2005/8/layout/orgChart1"/>
    <dgm:cxn modelId="{BA8FBC72-456F-4358-B827-3AF36D5EC3AB}" type="presParOf" srcId="{92AADA01-2658-40C8-9A1D-313B72FAF031}" destId="{143FE505-D59A-48DB-8CEB-D656A962771E}" srcOrd="1" destOrd="0" presId="urn:microsoft.com/office/officeart/2005/8/layout/orgChart1"/>
    <dgm:cxn modelId="{B57ED49B-19E4-4E7B-8DFD-2A825881628A}" type="presParOf" srcId="{143FE505-D59A-48DB-8CEB-D656A962771E}" destId="{99F68CE9-B58D-4978-ADCD-5501A13E465A}" srcOrd="0" destOrd="0" presId="urn:microsoft.com/office/officeart/2005/8/layout/orgChart1"/>
    <dgm:cxn modelId="{69B824E3-01D2-4A07-89B5-C37BFF7D95F4}" type="presParOf" srcId="{99F68CE9-B58D-4978-ADCD-5501A13E465A}" destId="{03F9E3DD-C607-4474-AA7E-61DFB34F5F07}" srcOrd="0" destOrd="0" presId="urn:microsoft.com/office/officeart/2005/8/layout/orgChart1"/>
    <dgm:cxn modelId="{4473E909-43E3-4764-AEE8-94164CAEB03A}" type="presParOf" srcId="{99F68CE9-B58D-4978-ADCD-5501A13E465A}" destId="{D3EB6E58-F098-45B1-ADCC-944BE8D754B9}" srcOrd="1" destOrd="0" presId="urn:microsoft.com/office/officeart/2005/8/layout/orgChart1"/>
    <dgm:cxn modelId="{4B32E531-D947-4841-AEBC-918A12A239CB}" type="presParOf" srcId="{143FE505-D59A-48DB-8CEB-D656A962771E}" destId="{18A8B705-6EDE-4D00-8CA3-37F235B2020B}" srcOrd="1" destOrd="0" presId="urn:microsoft.com/office/officeart/2005/8/layout/orgChart1"/>
    <dgm:cxn modelId="{DF89358F-59F6-4C50-B678-71B0E441000D}" type="presParOf" srcId="{18A8B705-6EDE-4D00-8CA3-37F235B2020B}" destId="{D5D77641-B4A5-4F77-B6F5-5E818BEF802E}" srcOrd="0" destOrd="0" presId="urn:microsoft.com/office/officeart/2005/8/layout/orgChart1"/>
    <dgm:cxn modelId="{95091896-D6DB-4A43-86CE-7F6C85024E17}" type="presParOf" srcId="{18A8B705-6EDE-4D00-8CA3-37F235B2020B}" destId="{BAD6EE2A-B4C8-427D-B216-7991A5E2473D}" srcOrd="1" destOrd="0" presId="urn:microsoft.com/office/officeart/2005/8/layout/orgChart1"/>
    <dgm:cxn modelId="{59F65281-7139-425B-8846-B303E62018D9}" type="presParOf" srcId="{BAD6EE2A-B4C8-427D-B216-7991A5E2473D}" destId="{48013174-9483-408E-9BE4-5AA1864A7636}" srcOrd="0" destOrd="0" presId="urn:microsoft.com/office/officeart/2005/8/layout/orgChart1"/>
    <dgm:cxn modelId="{63A1A4F9-A1BC-4F59-BFC0-8B5C1263B98A}" type="presParOf" srcId="{48013174-9483-408E-9BE4-5AA1864A7636}" destId="{3FBDF440-264F-4D6F-8BB2-E84382FC938B}" srcOrd="0" destOrd="0" presId="urn:microsoft.com/office/officeart/2005/8/layout/orgChart1"/>
    <dgm:cxn modelId="{3FFEC861-1865-45DB-A351-E05C1BCE33C0}" type="presParOf" srcId="{48013174-9483-408E-9BE4-5AA1864A7636}" destId="{D2E81324-A5C7-446F-9A94-8C9BA603EA4B}" srcOrd="1" destOrd="0" presId="urn:microsoft.com/office/officeart/2005/8/layout/orgChart1"/>
    <dgm:cxn modelId="{6245C952-5D11-4A99-A34D-875663E308BC}" type="presParOf" srcId="{BAD6EE2A-B4C8-427D-B216-7991A5E2473D}" destId="{103A4860-0252-421C-8DEE-27AC4F49A399}" srcOrd="1" destOrd="0" presId="urn:microsoft.com/office/officeart/2005/8/layout/orgChart1"/>
    <dgm:cxn modelId="{26113956-EEA3-478D-BD61-779C785DE59A}" type="presParOf" srcId="{BAD6EE2A-B4C8-427D-B216-7991A5E2473D}" destId="{2541A3F7-E1EA-44EA-83F6-1ABB52CDCD0A}" srcOrd="2" destOrd="0" presId="urn:microsoft.com/office/officeart/2005/8/layout/orgChart1"/>
    <dgm:cxn modelId="{D71C9CAC-30F4-44F6-A871-80E2F6AEF50E}" type="presParOf" srcId="{18A8B705-6EDE-4D00-8CA3-37F235B2020B}" destId="{218C1E81-8999-4761-85FB-3B37F18222C1}" srcOrd="2" destOrd="0" presId="urn:microsoft.com/office/officeart/2005/8/layout/orgChart1"/>
    <dgm:cxn modelId="{2B436BC1-8B8F-4D91-9FFB-CA11E8CE88C6}" type="presParOf" srcId="{18A8B705-6EDE-4D00-8CA3-37F235B2020B}" destId="{AC97E110-6E6B-4782-8D52-ACED560DF485}" srcOrd="3" destOrd="0" presId="urn:microsoft.com/office/officeart/2005/8/layout/orgChart1"/>
    <dgm:cxn modelId="{03E96E6D-FB89-4C5C-9AD5-C3757B2F251D}" type="presParOf" srcId="{AC97E110-6E6B-4782-8D52-ACED560DF485}" destId="{A6A70773-99FE-4B1F-8AF3-CEF77F4481BB}" srcOrd="0" destOrd="0" presId="urn:microsoft.com/office/officeart/2005/8/layout/orgChart1"/>
    <dgm:cxn modelId="{2BF9DD1B-23C5-4915-BA56-9E868410BAF1}" type="presParOf" srcId="{A6A70773-99FE-4B1F-8AF3-CEF77F4481BB}" destId="{ABA91E74-F978-4D8A-8D2D-F6B7E8196FAC}" srcOrd="0" destOrd="0" presId="urn:microsoft.com/office/officeart/2005/8/layout/orgChart1"/>
    <dgm:cxn modelId="{58C0DA30-2B97-4009-8DD1-058257616D4C}" type="presParOf" srcId="{A6A70773-99FE-4B1F-8AF3-CEF77F4481BB}" destId="{BC56B717-BFA1-4539-801E-375C4FF0309E}" srcOrd="1" destOrd="0" presId="urn:microsoft.com/office/officeart/2005/8/layout/orgChart1"/>
    <dgm:cxn modelId="{43CF0295-A84C-49A8-8E31-7DF6A4D60024}" type="presParOf" srcId="{AC97E110-6E6B-4782-8D52-ACED560DF485}" destId="{2341BCF5-0468-4D7E-BE76-9D74033F89A6}" srcOrd="1" destOrd="0" presId="urn:microsoft.com/office/officeart/2005/8/layout/orgChart1"/>
    <dgm:cxn modelId="{361271ED-D261-46B9-ABCC-252D851A61B2}" type="presParOf" srcId="{AC97E110-6E6B-4782-8D52-ACED560DF485}" destId="{0E8A2C83-BD54-4C63-A4B6-CD388AF83C5C}" srcOrd="2" destOrd="0" presId="urn:microsoft.com/office/officeart/2005/8/layout/orgChart1"/>
    <dgm:cxn modelId="{80A63890-C727-4051-A924-DA2B3BA57B35}" type="presParOf" srcId="{18A8B705-6EDE-4D00-8CA3-37F235B2020B}" destId="{A3C88A95-1809-481E-8571-E822EBF54177}" srcOrd="4" destOrd="0" presId="urn:microsoft.com/office/officeart/2005/8/layout/orgChart1"/>
    <dgm:cxn modelId="{FB64EF96-3425-4B38-AF15-59A4B958269F}" type="presParOf" srcId="{18A8B705-6EDE-4D00-8CA3-37F235B2020B}" destId="{A6C58703-BCEF-4339-BCD7-75CDD3CF483C}" srcOrd="5" destOrd="0" presId="urn:microsoft.com/office/officeart/2005/8/layout/orgChart1"/>
    <dgm:cxn modelId="{686A43C2-46BC-4228-98B3-DA22960BFA33}" type="presParOf" srcId="{A6C58703-BCEF-4339-BCD7-75CDD3CF483C}" destId="{4DCE8F40-9403-41F1-8447-61A708F323E1}" srcOrd="0" destOrd="0" presId="urn:microsoft.com/office/officeart/2005/8/layout/orgChart1"/>
    <dgm:cxn modelId="{51B61BBE-C3E3-41E4-AD57-5330E0699890}" type="presParOf" srcId="{4DCE8F40-9403-41F1-8447-61A708F323E1}" destId="{29553CC2-CCC3-4FF5-93A3-AB2424159B00}" srcOrd="0" destOrd="0" presId="urn:microsoft.com/office/officeart/2005/8/layout/orgChart1"/>
    <dgm:cxn modelId="{E98BADDD-10D6-4EC9-9541-2E5AF39FBC66}" type="presParOf" srcId="{4DCE8F40-9403-41F1-8447-61A708F323E1}" destId="{C7358DDF-9EC1-413C-A051-1904982C0F69}" srcOrd="1" destOrd="0" presId="urn:microsoft.com/office/officeart/2005/8/layout/orgChart1"/>
    <dgm:cxn modelId="{E51E8F0C-FFA1-4442-822D-B857519CC8EB}" type="presParOf" srcId="{A6C58703-BCEF-4339-BCD7-75CDD3CF483C}" destId="{10FB6429-3B3B-4B27-BDD6-8CB6248F26DB}" srcOrd="1" destOrd="0" presId="urn:microsoft.com/office/officeart/2005/8/layout/orgChart1"/>
    <dgm:cxn modelId="{60E30B1F-4248-422E-B022-F117C2618EF3}" type="presParOf" srcId="{A6C58703-BCEF-4339-BCD7-75CDD3CF483C}" destId="{3CBDB6DA-0B3F-4ABB-B086-2348DB2FBC1B}" srcOrd="2" destOrd="0" presId="urn:microsoft.com/office/officeart/2005/8/layout/orgChart1"/>
    <dgm:cxn modelId="{510F6A0E-E6DC-44B4-826F-908D28D4E536}" type="presParOf" srcId="{143FE505-D59A-48DB-8CEB-D656A962771E}" destId="{2FB7B971-AF0A-4502-8BDB-22BB2F9D27AA}" srcOrd="2" destOrd="0" presId="urn:microsoft.com/office/officeart/2005/8/layout/orgChart1"/>
    <dgm:cxn modelId="{4C16A78A-D4C3-497A-B3FE-A08507B1A544}" type="presParOf" srcId="{92AADA01-2658-40C8-9A1D-313B72FAF031}" destId="{FBA4D0F5-2C9A-427D-9CC6-D412A0672F45}" srcOrd="2" destOrd="0" presId="urn:microsoft.com/office/officeart/2005/8/layout/orgChart1"/>
    <dgm:cxn modelId="{87602EF6-586E-4502-B0C7-DECDA3BF75FD}" type="presParOf" srcId="{92AADA01-2658-40C8-9A1D-313B72FAF031}" destId="{A79DFAE8-2221-4FE4-ADB8-0B2726BC857D}" srcOrd="3" destOrd="0" presId="urn:microsoft.com/office/officeart/2005/8/layout/orgChart1"/>
    <dgm:cxn modelId="{0EC36414-A059-468A-8EE8-9DCBCB9263B6}" type="presParOf" srcId="{A79DFAE8-2221-4FE4-ADB8-0B2726BC857D}" destId="{B3354FE1-6CCD-4C51-950E-CDB225146BF8}" srcOrd="0" destOrd="0" presId="urn:microsoft.com/office/officeart/2005/8/layout/orgChart1"/>
    <dgm:cxn modelId="{21C54658-F716-4C08-9017-8588112C6D05}" type="presParOf" srcId="{B3354FE1-6CCD-4C51-950E-CDB225146BF8}" destId="{47BE77AD-088B-4FA7-967B-93D4A52122DB}" srcOrd="0" destOrd="0" presId="urn:microsoft.com/office/officeart/2005/8/layout/orgChart1"/>
    <dgm:cxn modelId="{00C12536-7F11-482E-8789-021A4C7F7D27}" type="presParOf" srcId="{B3354FE1-6CCD-4C51-950E-CDB225146BF8}" destId="{A68E8AB2-5E8C-4BFF-9384-5F43B4FD2D30}" srcOrd="1" destOrd="0" presId="urn:microsoft.com/office/officeart/2005/8/layout/orgChart1"/>
    <dgm:cxn modelId="{ADED8751-8070-47DD-8A82-0A5087798201}" type="presParOf" srcId="{A79DFAE8-2221-4FE4-ADB8-0B2726BC857D}" destId="{588275A0-1603-4B48-BFFC-8523A2C6D013}" srcOrd="1" destOrd="0" presId="urn:microsoft.com/office/officeart/2005/8/layout/orgChart1"/>
    <dgm:cxn modelId="{132B8D0A-D127-4069-9BA8-9DEB88934A61}" type="presParOf" srcId="{588275A0-1603-4B48-BFFC-8523A2C6D013}" destId="{07BBDBBD-2B6B-4E0B-90FF-FECEF6BEE63D}" srcOrd="0" destOrd="0" presId="urn:microsoft.com/office/officeart/2005/8/layout/orgChart1"/>
    <dgm:cxn modelId="{5B6E464B-7705-4C3F-92AC-4ED217FC64BD}" type="presParOf" srcId="{588275A0-1603-4B48-BFFC-8523A2C6D013}" destId="{D7623878-AF7F-480D-8191-7980FD949F76}" srcOrd="1" destOrd="0" presId="urn:microsoft.com/office/officeart/2005/8/layout/orgChart1"/>
    <dgm:cxn modelId="{93396247-437B-48A5-819D-9B6FE785AF98}" type="presParOf" srcId="{D7623878-AF7F-480D-8191-7980FD949F76}" destId="{5DB3D09F-0BB4-4711-B241-D18188F5EAD2}" srcOrd="0" destOrd="0" presId="urn:microsoft.com/office/officeart/2005/8/layout/orgChart1"/>
    <dgm:cxn modelId="{3144AB7B-0947-4372-A558-02A6E2A8978C}" type="presParOf" srcId="{5DB3D09F-0BB4-4711-B241-D18188F5EAD2}" destId="{F934AC5E-07ED-48DE-9037-8F3F605CC6F1}" srcOrd="0" destOrd="0" presId="urn:microsoft.com/office/officeart/2005/8/layout/orgChart1"/>
    <dgm:cxn modelId="{7188FDA3-CD16-49A0-B6D0-C7514C8F44CB}" type="presParOf" srcId="{5DB3D09F-0BB4-4711-B241-D18188F5EAD2}" destId="{E1B9D22D-7115-42B7-8818-0603DF8525E5}" srcOrd="1" destOrd="0" presId="urn:microsoft.com/office/officeart/2005/8/layout/orgChart1"/>
    <dgm:cxn modelId="{C908E51B-3C8E-41A8-83C7-0684C774D136}" type="presParOf" srcId="{D7623878-AF7F-480D-8191-7980FD949F76}" destId="{FF5FAA42-913F-4F2A-8B78-2F4F9EF220CD}" srcOrd="1" destOrd="0" presId="urn:microsoft.com/office/officeart/2005/8/layout/orgChart1"/>
    <dgm:cxn modelId="{7ECDA3F8-94EF-4A98-A7D8-3676D56E8F1E}" type="presParOf" srcId="{D7623878-AF7F-480D-8191-7980FD949F76}" destId="{B8422B3E-2AEC-42C4-A5FB-0B97ADC59D2A}" srcOrd="2" destOrd="0" presId="urn:microsoft.com/office/officeart/2005/8/layout/orgChart1"/>
    <dgm:cxn modelId="{A9BABE5A-7D56-4A1B-8CAC-4C56CCAFC7F9}" type="presParOf" srcId="{A79DFAE8-2221-4FE4-ADB8-0B2726BC857D}" destId="{BE764863-331D-4A30-A652-5BDD7C06432C}" srcOrd="2" destOrd="0" presId="urn:microsoft.com/office/officeart/2005/8/layout/orgChart1"/>
    <dgm:cxn modelId="{D62FE121-F87C-4561-BF09-0966DA440CD0}" type="presParOf" srcId="{BBE02FBE-B802-413B-97B8-2F93AC86193E}" destId="{77689EA2-6BF3-4EA8-8ED4-8D985E32317C}" srcOrd="2" destOrd="0" presId="urn:microsoft.com/office/officeart/2005/8/layout/orgChart1"/>
    <dgm:cxn modelId="{E24B4FA4-881C-4DE8-BEF8-AA6DF5464CAC}" type="presParOf" srcId="{918165F6-CB8E-41A9-9265-0EA61CF4373B}" destId="{66F2BC3B-53C9-4B46-9F90-4592BBDE2B26}" srcOrd="2" destOrd="0" presId="urn:microsoft.com/office/officeart/2005/8/layout/orgChart1"/>
    <dgm:cxn modelId="{8993FE41-51A6-4925-B10C-522559AFBC9C}" type="presParOf" srcId="{918165F6-CB8E-41A9-9265-0EA61CF4373B}" destId="{561D5B39-CC4C-4E51-8A0D-D0F080A38FFD}" srcOrd="3" destOrd="0" presId="urn:microsoft.com/office/officeart/2005/8/layout/orgChart1"/>
    <dgm:cxn modelId="{3CC9F8AE-1462-4F84-87CD-A4BC2F00503C}" type="presParOf" srcId="{561D5B39-CC4C-4E51-8A0D-D0F080A38FFD}" destId="{974E5D7A-DB0E-42C4-98A8-554C4051294C}" srcOrd="0" destOrd="0" presId="urn:microsoft.com/office/officeart/2005/8/layout/orgChart1"/>
    <dgm:cxn modelId="{CD398FD7-709E-4004-9B9E-9518F1BF213F}" type="presParOf" srcId="{974E5D7A-DB0E-42C4-98A8-554C4051294C}" destId="{66A28A8B-EB7F-4F37-AFEB-91001E806720}" srcOrd="0" destOrd="0" presId="urn:microsoft.com/office/officeart/2005/8/layout/orgChart1"/>
    <dgm:cxn modelId="{1E05A0DC-52BC-40A8-9FE3-4A00FEDF6FB4}" type="presParOf" srcId="{974E5D7A-DB0E-42C4-98A8-554C4051294C}" destId="{D97D837C-D064-4EE3-8A06-894D117FF7DD}" srcOrd="1" destOrd="0" presId="urn:microsoft.com/office/officeart/2005/8/layout/orgChart1"/>
    <dgm:cxn modelId="{85209B72-EA03-47C1-9A83-DCD67BF778D2}" type="presParOf" srcId="{561D5B39-CC4C-4E51-8A0D-D0F080A38FFD}" destId="{188A3414-5EEC-40CF-9CC6-92B9CFE068CB}" srcOrd="1" destOrd="0" presId="urn:microsoft.com/office/officeart/2005/8/layout/orgChart1"/>
    <dgm:cxn modelId="{449D098A-20AC-409C-A57D-69171DC7B7FB}" type="presParOf" srcId="{188A3414-5EEC-40CF-9CC6-92B9CFE068CB}" destId="{A16E3213-7B01-4F47-884C-B1C68C89F8B0}" srcOrd="0" destOrd="0" presId="urn:microsoft.com/office/officeart/2005/8/layout/orgChart1"/>
    <dgm:cxn modelId="{D1AE5478-FC36-47E2-823D-B1F09295D15E}" type="presParOf" srcId="{188A3414-5EEC-40CF-9CC6-92B9CFE068CB}" destId="{40A1566F-B11E-4D59-AE0F-C664BCDA05AD}" srcOrd="1" destOrd="0" presId="urn:microsoft.com/office/officeart/2005/8/layout/orgChart1"/>
    <dgm:cxn modelId="{DA7758CB-83E1-415E-8ECE-02A7BC8F9EE1}" type="presParOf" srcId="{40A1566F-B11E-4D59-AE0F-C664BCDA05AD}" destId="{4B2208E6-F3B6-4704-B13E-BEF42AB8A5D5}" srcOrd="0" destOrd="0" presId="urn:microsoft.com/office/officeart/2005/8/layout/orgChart1"/>
    <dgm:cxn modelId="{561DC0A7-A9FA-47C5-9021-9535BD08BD6E}" type="presParOf" srcId="{4B2208E6-F3B6-4704-B13E-BEF42AB8A5D5}" destId="{3CE41F30-451E-4C6E-8AC4-0B9BEF6EC46E}" srcOrd="0" destOrd="0" presId="urn:microsoft.com/office/officeart/2005/8/layout/orgChart1"/>
    <dgm:cxn modelId="{067201B2-442A-40BE-8A77-E82028134318}" type="presParOf" srcId="{4B2208E6-F3B6-4704-B13E-BEF42AB8A5D5}" destId="{C7A262E2-DB9E-4E7F-ACFF-DF853C316609}" srcOrd="1" destOrd="0" presId="urn:microsoft.com/office/officeart/2005/8/layout/orgChart1"/>
    <dgm:cxn modelId="{CA6DA224-3A60-48FF-BED4-CF018108244E}" type="presParOf" srcId="{40A1566F-B11E-4D59-AE0F-C664BCDA05AD}" destId="{51BD5172-1604-486F-B506-8C0E88EE7C93}" srcOrd="1" destOrd="0" presId="urn:microsoft.com/office/officeart/2005/8/layout/orgChart1"/>
    <dgm:cxn modelId="{821509E9-C1C3-4410-BD79-781FE2698BDC}" type="presParOf" srcId="{51BD5172-1604-486F-B506-8C0E88EE7C93}" destId="{41A7EF5B-38D9-4D62-8E5A-A9B93F840393}" srcOrd="0" destOrd="0" presId="urn:microsoft.com/office/officeart/2005/8/layout/orgChart1"/>
    <dgm:cxn modelId="{479F73B8-8850-45AE-86D8-92A59BD05993}" type="presParOf" srcId="{51BD5172-1604-486F-B506-8C0E88EE7C93}" destId="{5FB64724-8038-4C85-8273-8A81DDD96AE1}" srcOrd="1" destOrd="0" presId="urn:microsoft.com/office/officeart/2005/8/layout/orgChart1"/>
    <dgm:cxn modelId="{040D2FAF-EEC8-4B8A-B53E-E6A82EA7BF0B}" type="presParOf" srcId="{5FB64724-8038-4C85-8273-8A81DDD96AE1}" destId="{E7BF349D-5750-46B6-8FBD-402CF58F1F17}" srcOrd="0" destOrd="0" presId="urn:microsoft.com/office/officeart/2005/8/layout/orgChart1"/>
    <dgm:cxn modelId="{8A2F1DCE-7D2B-4942-A38E-2719A151C306}" type="presParOf" srcId="{E7BF349D-5750-46B6-8FBD-402CF58F1F17}" destId="{97B659CC-972B-44B9-84EE-59CEE95F9F4B}" srcOrd="0" destOrd="0" presId="urn:microsoft.com/office/officeart/2005/8/layout/orgChart1"/>
    <dgm:cxn modelId="{BAD03EAE-8F01-4680-B2E6-1A4BDB15B10B}" type="presParOf" srcId="{E7BF349D-5750-46B6-8FBD-402CF58F1F17}" destId="{A0961CC5-167D-4793-BE7F-B866833D27C4}" srcOrd="1" destOrd="0" presId="urn:microsoft.com/office/officeart/2005/8/layout/orgChart1"/>
    <dgm:cxn modelId="{600D6C5A-6A98-4E64-BAE5-9A97B992D6AE}" type="presParOf" srcId="{5FB64724-8038-4C85-8273-8A81DDD96AE1}" destId="{C535C38B-2706-4C2A-B947-E25D732C00FC}" srcOrd="1" destOrd="0" presId="urn:microsoft.com/office/officeart/2005/8/layout/orgChart1"/>
    <dgm:cxn modelId="{1DD4A791-36AF-4D41-89A3-5D9EC7DFD380}" type="presParOf" srcId="{5FB64724-8038-4C85-8273-8A81DDD96AE1}" destId="{BB943F50-8673-4CB4-94BB-E382D5582A41}" srcOrd="2" destOrd="0" presId="urn:microsoft.com/office/officeart/2005/8/layout/orgChart1"/>
    <dgm:cxn modelId="{1CA92432-3645-4AD2-AE21-59DA1CC7ADF4}" type="presParOf" srcId="{51BD5172-1604-486F-B506-8C0E88EE7C93}" destId="{AD820DF9-2A09-42F6-9DA7-06BE6487AB21}" srcOrd="2" destOrd="0" presId="urn:microsoft.com/office/officeart/2005/8/layout/orgChart1"/>
    <dgm:cxn modelId="{FF6B9C9B-04D7-45DF-982D-A25FC017447C}" type="presParOf" srcId="{51BD5172-1604-486F-B506-8C0E88EE7C93}" destId="{A92EB3CC-7D2B-46D7-9D41-F43F06791BB7}" srcOrd="3" destOrd="0" presId="urn:microsoft.com/office/officeart/2005/8/layout/orgChart1"/>
    <dgm:cxn modelId="{EE0D18B8-B22A-4269-B5E3-223C0D557440}" type="presParOf" srcId="{A92EB3CC-7D2B-46D7-9D41-F43F06791BB7}" destId="{10E888A1-0DD5-4A05-870C-758AB48E0F54}" srcOrd="0" destOrd="0" presId="urn:microsoft.com/office/officeart/2005/8/layout/orgChart1"/>
    <dgm:cxn modelId="{7A856958-1056-4938-9D42-9D0DD320D013}" type="presParOf" srcId="{10E888A1-0DD5-4A05-870C-758AB48E0F54}" destId="{25FB3D31-7DFD-4BBC-9572-B78749BCF13A}" srcOrd="0" destOrd="0" presId="urn:microsoft.com/office/officeart/2005/8/layout/orgChart1"/>
    <dgm:cxn modelId="{DCA5E469-C23E-4987-8E1D-0BA2042CD138}" type="presParOf" srcId="{10E888A1-0DD5-4A05-870C-758AB48E0F54}" destId="{A4E4BDE2-A6A3-418F-AF34-5123870EE8F5}" srcOrd="1" destOrd="0" presId="urn:microsoft.com/office/officeart/2005/8/layout/orgChart1"/>
    <dgm:cxn modelId="{5E99303F-F3B2-49E0-AE8C-59821705DE57}" type="presParOf" srcId="{A92EB3CC-7D2B-46D7-9D41-F43F06791BB7}" destId="{DCF04A97-0320-43C9-8BC7-11F1142573CA}" srcOrd="1" destOrd="0" presId="urn:microsoft.com/office/officeart/2005/8/layout/orgChart1"/>
    <dgm:cxn modelId="{8FCE84B8-B306-4B9A-814F-66B4C9CAB784}" type="presParOf" srcId="{A92EB3CC-7D2B-46D7-9D41-F43F06791BB7}" destId="{973C9B6D-B9C9-4AB8-AFA8-23258F761DCC}" srcOrd="2" destOrd="0" presId="urn:microsoft.com/office/officeart/2005/8/layout/orgChart1"/>
    <dgm:cxn modelId="{50B22D0F-D108-41B6-9B61-BB2C2AD431C0}" type="presParOf" srcId="{40A1566F-B11E-4D59-AE0F-C664BCDA05AD}" destId="{E9014CCF-4D68-482D-8B75-FE46F1094772}" srcOrd="2" destOrd="0" presId="urn:microsoft.com/office/officeart/2005/8/layout/orgChart1"/>
    <dgm:cxn modelId="{99F363D6-0E61-4F1E-ACF8-6D464ECD232B}" type="presParOf" srcId="{561D5B39-CC4C-4E51-8A0D-D0F080A38FFD}" destId="{9281F135-7F6B-4A24-AA02-84E8665A74CB}" srcOrd="2" destOrd="0" presId="urn:microsoft.com/office/officeart/2005/8/layout/orgChart1"/>
    <dgm:cxn modelId="{0A82DC74-E3AC-4D3E-B9EE-38D96B1DC66B}" type="presParOf" srcId="{918165F6-CB8E-41A9-9265-0EA61CF4373B}" destId="{87D8876F-A7C5-452F-BFF6-5C5FDE412CBE}" srcOrd="4" destOrd="0" presId="urn:microsoft.com/office/officeart/2005/8/layout/orgChart1"/>
    <dgm:cxn modelId="{1494569A-7E00-486D-8662-DD317A9EF013}" type="presParOf" srcId="{918165F6-CB8E-41A9-9265-0EA61CF4373B}" destId="{8893C058-8A7D-44B9-9D96-4C1F4209E2CC}" srcOrd="5" destOrd="0" presId="urn:microsoft.com/office/officeart/2005/8/layout/orgChart1"/>
    <dgm:cxn modelId="{731FD652-6AD3-44BB-986A-C221858FF09D}" type="presParOf" srcId="{8893C058-8A7D-44B9-9D96-4C1F4209E2CC}" destId="{E1776059-CD39-4ED5-BCA6-C9F3C22AD25F}" srcOrd="0" destOrd="0" presId="urn:microsoft.com/office/officeart/2005/8/layout/orgChart1"/>
    <dgm:cxn modelId="{8EE34ABF-14C0-475B-92BC-A2F4C79AB65F}" type="presParOf" srcId="{E1776059-CD39-4ED5-BCA6-C9F3C22AD25F}" destId="{54ABA11F-E68D-4B32-B3B1-22E876C7A8B8}" srcOrd="0" destOrd="0" presId="urn:microsoft.com/office/officeart/2005/8/layout/orgChart1"/>
    <dgm:cxn modelId="{16D4C37C-2D18-4E6B-A1C3-28DA1558FB9C}" type="presParOf" srcId="{E1776059-CD39-4ED5-BCA6-C9F3C22AD25F}" destId="{A0849F98-758B-4F16-8B0B-00048848D93F}" srcOrd="1" destOrd="0" presId="urn:microsoft.com/office/officeart/2005/8/layout/orgChart1"/>
    <dgm:cxn modelId="{25FA399F-0353-4F31-9F06-5C3B72B7EEBB}" type="presParOf" srcId="{8893C058-8A7D-44B9-9D96-4C1F4209E2CC}" destId="{0120E7C6-67DD-44C4-A5CA-0B07CE66A4A3}" srcOrd="1" destOrd="0" presId="urn:microsoft.com/office/officeart/2005/8/layout/orgChart1"/>
    <dgm:cxn modelId="{E3350232-2524-439A-BE5A-421C106A2819}" type="presParOf" srcId="{0120E7C6-67DD-44C4-A5CA-0B07CE66A4A3}" destId="{E458E8E0-351A-45DC-98B6-2E6DF08DCE7C}" srcOrd="0" destOrd="0" presId="urn:microsoft.com/office/officeart/2005/8/layout/orgChart1"/>
    <dgm:cxn modelId="{95F4255C-56C0-4337-8757-402AB84BFF88}" type="presParOf" srcId="{0120E7C6-67DD-44C4-A5CA-0B07CE66A4A3}" destId="{98BA1ED9-BA77-4F88-93FC-D7A86048A565}" srcOrd="1" destOrd="0" presId="urn:microsoft.com/office/officeart/2005/8/layout/orgChart1"/>
    <dgm:cxn modelId="{C6183F13-558A-4CE5-994A-9C2CC47A2C17}" type="presParOf" srcId="{98BA1ED9-BA77-4F88-93FC-D7A86048A565}" destId="{32FFBC09-1371-41B1-98DD-1892B23BD4EE}" srcOrd="0" destOrd="0" presId="urn:microsoft.com/office/officeart/2005/8/layout/orgChart1"/>
    <dgm:cxn modelId="{AD30C8F9-3648-425A-8148-6FBF9F7FDF72}" type="presParOf" srcId="{32FFBC09-1371-41B1-98DD-1892B23BD4EE}" destId="{A0ED1D34-07F2-425C-999B-66ACDD1FC14B}" srcOrd="0" destOrd="0" presId="urn:microsoft.com/office/officeart/2005/8/layout/orgChart1"/>
    <dgm:cxn modelId="{301D4A6D-32E8-4FD7-B86F-D9A4E946BBB7}" type="presParOf" srcId="{32FFBC09-1371-41B1-98DD-1892B23BD4EE}" destId="{AA686FAC-FC93-4FCF-A1AF-C91566982394}" srcOrd="1" destOrd="0" presId="urn:microsoft.com/office/officeart/2005/8/layout/orgChart1"/>
    <dgm:cxn modelId="{04BB35C7-CD96-4282-ADB4-CDE4B510BD87}" type="presParOf" srcId="{98BA1ED9-BA77-4F88-93FC-D7A86048A565}" destId="{ABD30CD4-4F51-428B-8A04-77C58B003512}" srcOrd="1" destOrd="0" presId="urn:microsoft.com/office/officeart/2005/8/layout/orgChart1"/>
    <dgm:cxn modelId="{1D378C63-73E1-49C9-B350-A97D568D7D91}" type="presParOf" srcId="{ABD30CD4-4F51-428B-8A04-77C58B003512}" destId="{92801354-B45B-49E9-8197-F5B1F9F6B6EA}" srcOrd="0" destOrd="0" presId="urn:microsoft.com/office/officeart/2005/8/layout/orgChart1"/>
    <dgm:cxn modelId="{7160414D-C61F-4A07-B85B-4B4B2E286116}" type="presParOf" srcId="{ABD30CD4-4F51-428B-8A04-77C58B003512}" destId="{B1611A16-3596-4FCE-BB13-F103DBA2B4AC}" srcOrd="1" destOrd="0" presId="urn:microsoft.com/office/officeart/2005/8/layout/orgChart1"/>
    <dgm:cxn modelId="{E56DBE5B-4623-440F-8338-CDB4E35FE020}" type="presParOf" srcId="{B1611A16-3596-4FCE-BB13-F103DBA2B4AC}" destId="{5969E997-597A-4542-9D37-81013B3FD62B}" srcOrd="0" destOrd="0" presId="urn:microsoft.com/office/officeart/2005/8/layout/orgChart1"/>
    <dgm:cxn modelId="{9F107244-5680-47C4-B2D2-9D02A63B03BC}" type="presParOf" srcId="{5969E997-597A-4542-9D37-81013B3FD62B}" destId="{614ADB27-BC20-40D3-AE14-75EF068F6DBD}" srcOrd="0" destOrd="0" presId="urn:microsoft.com/office/officeart/2005/8/layout/orgChart1"/>
    <dgm:cxn modelId="{02BCB2EA-791B-486A-9F7C-97A0FADAD7F8}" type="presParOf" srcId="{5969E997-597A-4542-9D37-81013B3FD62B}" destId="{0D25925B-BC90-46DB-9125-C3477F8CFF56}" srcOrd="1" destOrd="0" presId="urn:microsoft.com/office/officeart/2005/8/layout/orgChart1"/>
    <dgm:cxn modelId="{98FEF4ED-B964-43F6-82F8-14064CB388B1}" type="presParOf" srcId="{B1611A16-3596-4FCE-BB13-F103DBA2B4AC}" destId="{ED1736B9-8CDF-44CE-BCD6-EE574922B48C}" srcOrd="1" destOrd="0" presId="urn:microsoft.com/office/officeart/2005/8/layout/orgChart1"/>
    <dgm:cxn modelId="{885B7B02-33D1-4786-BAD0-30B9D825A755}" type="presParOf" srcId="{B1611A16-3596-4FCE-BB13-F103DBA2B4AC}" destId="{438DFF4F-6314-4DFB-B2EE-937A2AD2740E}" srcOrd="2" destOrd="0" presId="urn:microsoft.com/office/officeart/2005/8/layout/orgChart1"/>
    <dgm:cxn modelId="{13C17CD2-DF7F-4A62-B5CA-455E2EEB8F40}" type="presParOf" srcId="{ABD30CD4-4F51-428B-8A04-77C58B003512}" destId="{CB9E25C9-4347-4F09-A040-C23EFE6AE0EB}" srcOrd="2" destOrd="0" presId="urn:microsoft.com/office/officeart/2005/8/layout/orgChart1"/>
    <dgm:cxn modelId="{EF0B6B96-B5CD-4F46-952B-7FE1817529F8}" type="presParOf" srcId="{ABD30CD4-4F51-428B-8A04-77C58B003512}" destId="{958B562C-C605-4ADA-9841-71F8BAA6358C}" srcOrd="3" destOrd="0" presId="urn:microsoft.com/office/officeart/2005/8/layout/orgChart1"/>
    <dgm:cxn modelId="{7973E504-49BB-409F-814B-49C57FAB08B7}" type="presParOf" srcId="{958B562C-C605-4ADA-9841-71F8BAA6358C}" destId="{E76522F2-BC5B-4C24-9D11-E2CB3464355A}" srcOrd="0" destOrd="0" presId="urn:microsoft.com/office/officeart/2005/8/layout/orgChart1"/>
    <dgm:cxn modelId="{CAD26A0A-352A-478B-A426-1C03BBE0B69A}" type="presParOf" srcId="{E76522F2-BC5B-4C24-9D11-E2CB3464355A}" destId="{6687463F-2B1D-4FFA-B705-1074C2BC7139}" srcOrd="0" destOrd="0" presId="urn:microsoft.com/office/officeart/2005/8/layout/orgChart1"/>
    <dgm:cxn modelId="{EFE16B1C-1802-4592-8CD9-F41DEFD21E5E}" type="presParOf" srcId="{E76522F2-BC5B-4C24-9D11-E2CB3464355A}" destId="{9F2B28E6-C024-4FCE-97AD-49E0D2F88686}" srcOrd="1" destOrd="0" presId="urn:microsoft.com/office/officeart/2005/8/layout/orgChart1"/>
    <dgm:cxn modelId="{E0697BFC-4826-4661-B886-61C9A81DC531}" type="presParOf" srcId="{958B562C-C605-4ADA-9841-71F8BAA6358C}" destId="{C8B4A9BF-5168-4E13-871D-2F9A69BF0E99}" srcOrd="1" destOrd="0" presId="urn:microsoft.com/office/officeart/2005/8/layout/orgChart1"/>
    <dgm:cxn modelId="{2FAF06A1-5776-4EF8-9E17-C9A578DBFB1F}" type="presParOf" srcId="{958B562C-C605-4ADA-9841-71F8BAA6358C}" destId="{85CEB5E1-0F48-4490-B6D4-D56E216DCC52}" srcOrd="2" destOrd="0" presId="urn:microsoft.com/office/officeart/2005/8/layout/orgChart1"/>
    <dgm:cxn modelId="{64F9C666-D211-4DAA-AC83-46B7E1A431B6}" type="presParOf" srcId="{ABD30CD4-4F51-428B-8A04-77C58B003512}" destId="{201AEF3B-4E6F-4625-AC41-6097AE98830E}" srcOrd="4" destOrd="0" presId="urn:microsoft.com/office/officeart/2005/8/layout/orgChart1"/>
    <dgm:cxn modelId="{FEED7DED-79B0-4191-8BAA-0C87A52E070A}" type="presParOf" srcId="{ABD30CD4-4F51-428B-8A04-77C58B003512}" destId="{13352F4A-0763-414D-9AD2-92166CFB945E}" srcOrd="5" destOrd="0" presId="urn:microsoft.com/office/officeart/2005/8/layout/orgChart1"/>
    <dgm:cxn modelId="{2BB61A81-5758-4D76-983F-74B4D821B151}" type="presParOf" srcId="{13352F4A-0763-414D-9AD2-92166CFB945E}" destId="{2D897FC0-A046-42A8-A280-362E1ADCABE3}" srcOrd="0" destOrd="0" presId="urn:microsoft.com/office/officeart/2005/8/layout/orgChart1"/>
    <dgm:cxn modelId="{B21D9952-BB83-41E3-AD2C-2B14903F6BDB}" type="presParOf" srcId="{2D897FC0-A046-42A8-A280-362E1ADCABE3}" destId="{344B29E3-9581-469D-B037-0CD2FCFC3427}" srcOrd="0" destOrd="0" presId="urn:microsoft.com/office/officeart/2005/8/layout/orgChart1"/>
    <dgm:cxn modelId="{F8104880-5F90-4299-B31D-7361AED02552}" type="presParOf" srcId="{2D897FC0-A046-42A8-A280-362E1ADCABE3}" destId="{0B034E0A-ADD4-4825-BDA2-D2A26FA118FC}" srcOrd="1" destOrd="0" presId="urn:microsoft.com/office/officeart/2005/8/layout/orgChart1"/>
    <dgm:cxn modelId="{8BBA2436-3441-4BA6-9472-D4B69B0E36E3}" type="presParOf" srcId="{13352F4A-0763-414D-9AD2-92166CFB945E}" destId="{F5BBFEC6-9E6A-4264-9A78-40FA58BED18B}" srcOrd="1" destOrd="0" presId="urn:microsoft.com/office/officeart/2005/8/layout/orgChart1"/>
    <dgm:cxn modelId="{D556A228-4D35-4211-9F6D-3268737E4682}" type="presParOf" srcId="{13352F4A-0763-414D-9AD2-92166CFB945E}" destId="{E052268A-B778-4B39-AC6C-B5C7DF91C75B}" srcOrd="2" destOrd="0" presId="urn:microsoft.com/office/officeart/2005/8/layout/orgChart1"/>
    <dgm:cxn modelId="{9EA3EF2A-2820-45C2-A687-7FD41CF2FD49}" type="presParOf" srcId="{98BA1ED9-BA77-4F88-93FC-D7A86048A565}" destId="{BBBFAD33-2B2F-4A82-A84E-458B7FC6BD06}" srcOrd="2" destOrd="0" presId="urn:microsoft.com/office/officeart/2005/8/layout/orgChart1"/>
    <dgm:cxn modelId="{B391E169-DB2D-44E6-952B-C505EDB55096}" type="presParOf" srcId="{8893C058-8A7D-44B9-9D96-4C1F4209E2CC}" destId="{7DF43177-3F9D-4C98-BB19-4696D272F65E}" srcOrd="2" destOrd="0" presId="urn:microsoft.com/office/officeart/2005/8/layout/orgChart1"/>
    <dgm:cxn modelId="{697C1693-6210-424C-B6E2-E8B2FF5E7DC0}" type="presParOf" srcId="{EC1181AD-D496-4361-BC0E-B4F588D9F644}" destId="{CF348A8A-5758-4148-95A0-D26FF3102ADA}" srcOrd="2" destOrd="0" presId="urn:microsoft.com/office/officeart/2005/8/layout/orgChart1"/>
    <dgm:cxn modelId="{103A1BC7-5EA2-4411-AE5C-652D6441E644}" type="presParOf" srcId="{3A9E1C96-7810-49D4-9FBA-B44404A1FAD0}" destId="{C978CB22-C4BA-4715-B0CD-61A465F188B2}" srcOrd="4" destOrd="0" presId="urn:microsoft.com/office/officeart/2005/8/layout/orgChart1"/>
    <dgm:cxn modelId="{7B0CC4F9-B496-461D-AE99-BE33AC424E3F}" type="presParOf" srcId="{3A9E1C96-7810-49D4-9FBA-B44404A1FAD0}" destId="{D628DFE7-832C-43CB-B194-3D15FC2A6165}" srcOrd="5" destOrd="0" presId="urn:microsoft.com/office/officeart/2005/8/layout/orgChart1"/>
    <dgm:cxn modelId="{50C0FDDF-6E94-4508-B3CE-BEF1154D8CC4}" type="presParOf" srcId="{D628DFE7-832C-43CB-B194-3D15FC2A6165}" destId="{B2B999F2-E770-4F78-B154-21EC8FF99619}" srcOrd="0" destOrd="0" presId="urn:microsoft.com/office/officeart/2005/8/layout/orgChart1"/>
    <dgm:cxn modelId="{502C377A-ACBD-4B02-89EB-8D1D5A240138}" type="presParOf" srcId="{B2B999F2-E770-4F78-B154-21EC8FF99619}" destId="{46C8A4F8-08F4-4A22-92E7-5FA80DF537CB}" srcOrd="0" destOrd="0" presId="urn:microsoft.com/office/officeart/2005/8/layout/orgChart1"/>
    <dgm:cxn modelId="{5CC12006-94B9-4365-9927-AD2E42C96100}" type="presParOf" srcId="{B2B999F2-E770-4F78-B154-21EC8FF99619}" destId="{09A13E6B-EABB-4D2A-B0DA-A463504B19A8}" srcOrd="1" destOrd="0" presId="urn:microsoft.com/office/officeart/2005/8/layout/orgChart1"/>
    <dgm:cxn modelId="{9CBDAE7C-E4D5-42C8-9FCC-C269B6F9E18D}" type="presParOf" srcId="{D628DFE7-832C-43CB-B194-3D15FC2A6165}" destId="{FF8C95C3-2E7F-491C-94D6-B8FF6F921C50}" srcOrd="1" destOrd="0" presId="urn:microsoft.com/office/officeart/2005/8/layout/orgChart1"/>
    <dgm:cxn modelId="{FF10CFC3-D33D-4E60-8482-CE6032854CFD}" type="presParOf" srcId="{FF8C95C3-2E7F-491C-94D6-B8FF6F921C50}" destId="{89D05FF3-E127-4AA4-AB35-D99B3AB33B70}" srcOrd="0" destOrd="0" presId="urn:microsoft.com/office/officeart/2005/8/layout/orgChart1"/>
    <dgm:cxn modelId="{EE354236-FE8C-45E2-94A8-08EBE5A9AD0B}" type="presParOf" srcId="{FF8C95C3-2E7F-491C-94D6-B8FF6F921C50}" destId="{0523F851-93D3-4A44-AA51-569F55B5B995}" srcOrd="1" destOrd="0" presId="urn:microsoft.com/office/officeart/2005/8/layout/orgChart1"/>
    <dgm:cxn modelId="{AA56C948-70C7-4EB0-B9D4-CD3A1DE74A10}" type="presParOf" srcId="{0523F851-93D3-4A44-AA51-569F55B5B995}" destId="{38AE0E15-064E-4347-BB23-2959FA922232}" srcOrd="0" destOrd="0" presId="urn:microsoft.com/office/officeart/2005/8/layout/orgChart1"/>
    <dgm:cxn modelId="{239427CB-4752-444B-AD76-7C2442F44E0C}" type="presParOf" srcId="{38AE0E15-064E-4347-BB23-2959FA922232}" destId="{DE17A4DD-3735-42CA-BFA1-71663D11AE75}" srcOrd="0" destOrd="0" presId="urn:microsoft.com/office/officeart/2005/8/layout/orgChart1"/>
    <dgm:cxn modelId="{50B99A5B-B7DF-4EE9-AA76-C33BD49E71E6}" type="presParOf" srcId="{38AE0E15-064E-4347-BB23-2959FA922232}" destId="{F9EF4468-A830-4B52-B5C5-391A40150B73}" srcOrd="1" destOrd="0" presId="urn:microsoft.com/office/officeart/2005/8/layout/orgChart1"/>
    <dgm:cxn modelId="{DFB10074-7C1F-42D9-B066-2AB6DB320DDD}" type="presParOf" srcId="{0523F851-93D3-4A44-AA51-569F55B5B995}" destId="{B6B7BA8B-D7C1-4767-A857-375A681288C0}" srcOrd="1" destOrd="0" presId="urn:microsoft.com/office/officeart/2005/8/layout/orgChart1"/>
    <dgm:cxn modelId="{E85DBAB7-B8DD-426F-A678-6A8252C6868A}" type="presParOf" srcId="{0523F851-93D3-4A44-AA51-569F55B5B995}" destId="{8A29B195-ED6C-4632-849C-B3026CE5F3C1}" srcOrd="2" destOrd="0" presId="urn:microsoft.com/office/officeart/2005/8/layout/orgChart1"/>
    <dgm:cxn modelId="{A5C7AF16-ACC2-4A44-8ACD-FA40CEAF3DDB}" type="presParOf" srcId="{FF8C95C3-2E7F-491C-94D6-B8FF6F921C50}" destId="{F0227186-7452-4442-B1BB-6CBAEEF91529}" srcOrd="2" destOrd="0" presId="urn:microsoft.com/office/officeart/2005/8/layout/orgChart1"/>
    <dgm:cxn modelId="{B8989237-1BAF-4F15-A118-50E2285F86A1}" type="presParOf" srcId="{FF8C95C3-2E7F-491C-94D6-B8FF6F921C50}" destId="{FE654154-3D8E-4F58-BBC6-68B025DB3E35}" srcOrd="3" destOrd="0" presId="urn:microsoft.com/office/officeart/2005/8/layout/orgChart1"/>
    <dgm:cxn modelId="{25B0633B-9EEB-4682-BD64-D2EA498F5E26}" type="presParOf" srcId="{FE654154-3D8E-4F58-BBC6-68B025DB3E35}" destId="{1A9AD7AA-0568-4F3B-BF94-04FEC077902D}" srcOrd="0" destOrd="0" presId="urn:microsoft.com/office/officeart/2005/8/layout/orgChart1"/>
    <dgm:cxn modelId="{10017726-256D-426B-861C-AF60E2332244}" type="presParOf" srcId="{1A9AD7AA-0568-4F3B-BF94-04FEC077902D}" destId="{B0C17EA6-1BFB-487F-AAD0-68730DFC9823}" srcOrd="0" destOrd="0" presId="urn:microsoft.com/office/officeart/2005/8/layout/orgChart1"/>
    <dgm:cxn modelId="{987DF906-F80D-4877-82C5-3CAC388E485A}" type="presParOf" srcId="{1A9AD7AA-0568-4F3B-BF94-04FEC077902D}" destId="{1D656A46-BA6D-4DB7-B760-9C925115DC6C}" srcOrd="1" destOrd="0" presId="urn:microsoft.com/office/officeart/2005/8/layout/orgChart1"/>
    <dgm:cxn modelId="{97248121-5F3B-4CEE-A2E3-CC0C697C12A8}" type="presParOf" srcId="{FE654154-3D8E-4F58-BBC6-68B025DB3E35}" destId="{34D52B18-B894-4E4C-811C-B5C307CA1426}" srcOrd="1" destOrd="0" presId="urn:microsoft.com/office/officeart/2005/8/layout/orgChart1"/>
    <dgm:cxn modelId="{3B45B8BE-8BFA-4AF3-BD8A-C6CDD531E781}" type="presParOf" srcId="{34D52B18-B894-4E4C-811C-B5C307CA1426}" destId="{9C513160-AB21-4575-99D4-B6EC3DC656B2}" srcOrd="0" destOrd="0" presId="urn:microsoft.com/office/officeart/2005/8/layout/orgChart1"/>
    <dgm:cxn modelId="{75ABA9AF-F43A-427B-9195-B8C4A5941820}" type="presParOf" srcId="{34D52B18-B894-4E4C-811C-B5C307CA1426}" destId="{CD66452F-0D42-4965-9D50-D720788CAD41}" srcOrd="1" destOrd="0" presId="urn:microsoft.com/office/officeart/2005/8/layout/orgChart1"/>
    <dgm:cxn modelId="{80B0578C-7CB1-48D9-B9F5-05E855EB26E9}" type="presParOf" srcId="{CD66452F-0D42-4965-9D50-D720788CAD41}" destId="{6533CA52-DE54-42DD-905D-73DDB5D8CF7E}" srcOrd="0" destOrd="0" presId="urn:microsoft.com/office/officeart/2005/8/layout/orgChart1"/>
    <dgm:cxn modelId="{823CAE2F-159C-4572-9D84-EAEE7725696C}" type="presParOf" srcId="{6533CA52-DE54-42DD-905D-73DDB5D8CF7E}" destId="{93FC678B-7BEF-44E4-BD94-B69A6F89ECDF}" srcOrd="0" destOrd="0" presId="urn:microsoft.com/office/officeart/2005/8/layout/orgChart1"/>
    <dgm:cxn modelId="{CA073F00-9028-4627-80FF-7CAC41A824B8}" type="presParOf" srcId="{6533CA52-DE54-42DD-905D-73DDB5D8CF7E}" destId="{40163EB9-5F4C-42D4-B757-33688811CE74}" srcOrd="1" destOrd="0" presId="urn:microsoft.com/office/officeart/2005/8/layout/orgChart1"/>
    <dgm:cxn modelId="{FF0DA177-3B90-4F8F-9AC7-9288E42E2C5E}" type="presParOf" srcId="{CD66452F-0D42-4965-9D50-D720788CAD41}" destId="{C12771B5-A91F-4A6F-A7E4-312054FBF449}" srcOrd="1" destOrd="0" presId="urn:microsoft.com/office/officeart/2005/8/layout/orgChart1"/>
    <dgm:cxn modelId="{521CCC65-1284-42FE-8B29-58B21D4881FB}" type="presParOf" srcId="{CD66452F-0D42-4965-9D50-D720788CAD41}" destId="{03293821-53A6-41D6-8FDA-4C7ECD026E8C}" srcOrd="2" destOrd="0" presId="urn:microsoft.com/office/officeart/2005/8/layout/orgChart1"/>
    <dgm:cxn modelId="{7163CDE6-D111-472C-9364-2B279D7915E7}" type="presParOf" srcId="{FE654154-3D8E-4F58-BBC6-68B025DB3E35}" destId="{C6D6C7FC-01C0-4133-AC4D-FA74113EE484}" srcOrd="2" destOrd="0" presId="urn:microsoft.com/office/officeart/2005/8/layout/orgChart1"/>
    <dgm:cxn modelId="{9004010A-95BE-4094-B7C5-2F9ABF20AF6A}" type="presParOf" srcId="{D628DFE7-832C-43CB-B194-3D15FC2A6165}" destId="{A51AC800-C85F-4E08-968B-4D8FC7A41A77}" srcOrd="2" destOrd="0" presId="urn:microsoft.com/office/officeart/2005/8/layout/orgChart1"/>
    <dgm:cxn modelId="{32F147BA-F0D8-455C-AAB4-D080EDC5FB5C}" type="presParOf" srcId="{3A9E1C96-7810-49D4-9FBA-B44404A1FAD0}" destId="{FBA4DDA5-D118-4E7E-9939-617D9E3A3449}" srcOrd="6" destOrd="0" presId="urn:microsoft.com/office/officeart/2005/8/layout/orgChart1"/>
    <dgm:cxn modelId="{1EFEFB70-5126-4F5F-BC3E-0A5E0EE5DCAD}" type="presParOf" srcId="{3A9E1C96-7810-49D4-9FBA-B44404A1FAD0}" destId="{544CDE25-2A44-4EBA-AA4B-D1EE5159C85C}" srcOrd="7" destOrd="0" presId="urn:microsoft.com/office/officeart/2005/8/layout/orgChart1"/>
    <dgm:cxn modelId="{AC11BCCD-CF66-49B5-824C-938C6EA070C1}" type="presParOf" srcId="{544CDE25-2A44-4EBA-AA4B-D1EE5159C85C}" destId="{3B3E20E8-A69C-4529-9B12-CC43A9B6407D}" srcOrd="0" destOrd="0" presId="urn:microsoft.com/office/officeart/2005/8/layout/orgChart1"/>
    <dgm:cxn modelId="{9E570ED9-9A7B-45EB-8BED-136B0C3EDC6B}" type="presParOf" srcId="{3B3E20E8-A69C-4529-9B12-CC43A9B6407D}" destId="{BF410396-C5CB-4EFE-A33B-02B99BCF8E69}" srcOrd="0" destOrd="0" presId="urn:microsoft.com/office/officeart/2005/8/layout/orgChart1"/>
    <dgm:cxn modelId="{84EF1FD3-AC0A-42C9-B5CC-B6E9FF5B0C4B}" type="presParOf" srcId="{3B3E20E8-A69C-4529-9B12-CC43A9B6407D}" destId="{8B938404-5198-454B-B448-7283FBF4C59F}" srcOrd="1" destOrd="0" presId="urn:microsoft.com/office/officeart/2005/8/layout/orgChart1"/>
    <dgm:cxn modelId="{D1B0078A-A003-4098-A5EA-73D4AB7A428A}" type="presParOf" srcId="{544CDE25-2A44-4EBA-AA4B-D1EE5159C85C}" destId="{235174D9-F555-4C2B-8ECD-B4D65A336920}" srcOrd="1" destOrd="0" presId="urn:microsoft.com/office/officeart/2005/8/layout/orgChart1"/>
    <dgm:cxn modelId="{9E85D47C-DA4D-47B7-88F8-9C3348CE9180}" type="presParOf" srcId="{235174D9-F555-4C2B-8ECD-B4D65A336920}" destId="{26DA84F0-1450-47F2-87A9-E37F6A4A86B7}" srcOrd="0" destOrd="0" presId="urn:microsoft.com/office/officeart/2005/8/layout/orgChart1"/>
    <dgm:cxn modelId="{D296D066-42B0-4B0A-B371-B64DB9508CBF}" type="presParOf" srcId="{235174D9-F555-4C2B-8ECD-B4D65A336920}" destId="{F3A72457-BA9B-4304-A094-DFE91813A29C}" srcOrd="1" destOrd="0" presId="urn:microsoft.com/office/officeart/2005/8/layout/orgChart1"/>
    <dgm:cxn modelId="{CD5D8A5D-E094-41D3-8EA6-AB62F9543107}" type="presParOf" srcId="{F3A72457-BA9B-4304-A094-DFE91813A29C}" destId="{263708EB-BFE3-4A03-8B60-25185F4CBC8E}" srcOrd="0" destOrd="0" presId="urn:microsoft.com/office/officeart/2005/8/layout/orgChart1"/>
    <dgm:cxn modelId="{4264DFE2-224D-4A7C-BDA4-5968B4B28C73}" type="presParOf" srcId="{263708EB-BFE3-4A03-8B60-25185F4CBC8E}" destId="{84B6F300-DE6A-4EE3-9611-30B7C1F53E11}" srcOrd="0" destOrd="0" presId="urn:microsoft.com/office/officeart/2005/8/layout/orgChart1"/>
    <dgm:cxn modelId="{07EBD8CA-A10E-4AC1-B288-1286CA5938F2}" type="presParOf" srcId="{263708EB-BFE3-4A03-8B60-25185F4CBC8E}" destId="{98691033-0EAC-47CC-AB67-7F726D2E1F09}" srcOrd="1" destOrd="0" presId="urn:microsoft.com/office/officeart/2005/8/layout/orgChart1"/>
    <dgm:cxn modelId="{3D92323A-2DC3-4A32-B9AE-F393172DB316}" type="presParOf" srcId="{F3A72457-BA9B-4304-A094-DFE91813A29C}" destId="{1239AE2A-C080-44E0-A511-ECA92621554D}" srcOrd="1" destOrd="0" presId="urn:microsoft.com/office/officeart/2005/8/layout/orgChart1"/>
    <dgm:cxn modelId="{E5DBB97C-2F57-4C18-B9C4-8121323E9B4C}" type="presParOf" srcId="{1239AE2A-C080-44E0-A511-ECA92621554D}" destId="{D6EEBC46-48D9-4677-BDC7-FA2B95B3335E}" srcOrd="0" destOrd="0" presId="urn:microsoft.com/office/officeart/2005/8/layout/orgChart1"/>
    <dgm:cxn modelId="{D736580B-C112-4B0B-9C3C-9860C9098BB0}" type="presParOf" srcId="{1239AE2A-C080-44E0-A511-ECA92621554D}" destId="{AF380185-052E-4D71-AD39-4C4B3024E104}" srcOrd="1" destOrd="0" presId="urn:microsoft.com/office/officeart/2005/8/layout/orgChart1"/>
    <dgm:cxn modelId="{DD84431E-AD59-443C-939D-E614EBACD7D2}" type="presParOf" srcId="{AF380185-052E-4D71-AD39-4C4B3024E104}" destId="{4109A289-2F00-48D5-B16F-EC79E6ED5C14}" srcOrd="0" destOrd="0" presId="urn:microsoft.com/office/officeart/2005/8/layout/orgChart1"/>
    <dgm:cxn modelId="{6C81C4EA-0314-4D09-AF1D-FF4498028E8E}" type="presParOf" srcId="{4109A289-2F00-48D5-B16F-EC79E6ED5C14}" destId="{328AE982-0B6F-4F94-B0AC-59C9D9142D68}" srcOrd="0" destOrd="0" presId="urn:microsoft.com/office/officeart/2005/8/layout/orgChart1"/>
    <dgm:cxn modelId="{D5A0E82C-5393-491F-9ECC-25CECFD7DFC5}" type="presParOf" srcId="{4109A289-2F00-48D5-B16F-EC79E6ED5C14}" destId="{E0984E46-2D04-4C91-80E2-8692688AC0AA}" srcOrd="1" destOrd="0" presId="urn:microsoft.com/office/officeart/2005/8/layout/orgChart1"/>
    <dgm:cxn modelId="{F42D15A5-4F7A-4931-929D-7BFF09A14A25}" type="presParOf" srcId="{AF380185-052E-4D71-AD39-4C4B3024E104}" destId="{AA316706-1774-459A-9582-F37381B4A69A}" srcOrd="1" destOrd="0" presId="urn:microsoft.com/office/officeart/2005/8/layout/orgChart1"/>
    <dgm:cxn modelId="{605E2FE7-6564-45E7-9F34-2F7347C998F6}" type="presParOf" srcId="{AF380185-052E-4D71-AD39-4C4B3024E104}" destId="{39923F99-1CDA-4BC9-BFFC-16B2221043B8}" srcOrd="2" destOrd="0" presId="urn:microsoft.com/office/officeart/2005/8/layout/orgChart1"/>
    <dgm:cxn modelId="{087EA4C3-03B9-4EF4-89C3-7D7B167908AB}" type="presParOf" srcId="{1239AE2A-C080-44E0-A511-ECA92621554D}" destId="{7386FA37-5FF7-4D4F-9DAA-F3EAFC5F92A1}" srcOrd="2" destOrd="0" presId="urn:microsoft.com/office/officeart/2005/8/layout/orgChart1"/>
    <dgm:cxn modelId="{53496809-3236-47F9-81D4-A07474A6502C}" type="presParOf" srcId="{1239AE2A-C080-44E0-A511-ECA92621554D}" destId="{F6A7F8E2-10D6-4247-9EB7-EECD2112ACA8}" srcOrd="3" destOrd="0" presId="urn:microsoft.com/office/officeart/2005/8/layout/orgChart1"/>
    <dgm:cxn modelId="{5ED67070-A1F5-409E-9EE9-9973502D1433}" type="presParOf" srcId="{F6A7F8E2-10D6-4247-9EB7-EECD2112ACA8}" destId="{9A44AD89-9D53-4BEC-907C-9FB0C7BB347A}" srcOrd="0" destOrd="0" presId="urn:microsoft.com/office/officeart/2005/8/layout/orgChart1"/>
    <dgm:cxn modelId="{58930A35-71F7-4CCE-829A-04E4DE50AA3A}" type="presParOf" srcId="{9A44AD89-9D53-4BEC-907C-9FB0C7BB347A}" destId="{3A9B1442-F45E-475B-B4FF-14D128C92256}" srcOrd="0" destOrd="0" presId="urn:microsoft.com/office/officeart/2005/8/layout/orgChart1"/>
    <dgm:cxn modelId="{C27C948A-345A-43A1-A5FB-2DFBA16A5B3A}" type="presParOf" srcId="{9A44AD89-9D53-4BEC-907C-9FB0C7BB347A}" destId="{704D5F6F-86B1-4B1B-ACC0-80A34EE68277}" srcOrd="1" destOrd="0" presId="urn:microsoft.com/office/officeart/2005/8/layout/orgChart1"/>
    <dgm:cxn modelId="{97CEF158-D448-4A81-9DD8-C422179AA766}" type="presParOf" srcId="{F6A7F8E2-10D6-4247-9EB7-EECD2112ACA8}" destId="{0DABE0B2-6AD8-4C7B-A614-78838B67B131}" srcOrd="1" destOrd="0" presId="urn:microsoft.com/office/officeart/2005/8/layout/orgChart1"/>
    <dgm:cxn modelId="{BEEAC7E7-7757-4FA6-B764-F08FB4632F8E}" type="presParOf" srcId="{F6A7F8E2-10D6-4247-9EB7-EECD2112ACA8}" destId="{C02AEA05-10EA-42DE-A5DB-81AD36AC0EE1}" srcOrd="2" destOrd="0" presId="urn:microsoft.com/office/officeart/2005/8/layout/orgChart1"/>
    <dgm:cxn modelId="{5A601A23-FFBE-41B6-A77E-965D542905C1}" type="presParOf" srcId="{F3A72457-BA9B-4304-A094-DFE91813A29C}" destId="{D503FD4D-A434-40DB-A439-F30A7406B132}" srcOrd="2" destOrd="0" presId="urn:microsoft.com/office/officeart/2005/8/layout/orgChart1"/>
    <dgm:cxn modelId="{DF019D6A-5DE0-4C4F-BF48-8E9277AADA44}" type="presParOf" srcId="{235174D9-F555-4C2B-8ECD-B4D65A336920}" destId="{4A4F32AB-8888-4C86-91C1-D70E4D79C7EB}" srcOrd="2" destOrd="0" presId="urn:microsoft.com/office/officeart/2005/8/layout/orgChart1"/>
    <dgm:cxn modelId="{9F89EE16-F51F-4432-9116-756A8F167FB9}" type="presParOf" srcId="{235174D9-F555-4C2B-8ECD-B4D65A336920}" destId="{769F74BA-DC7B-42C8-A22A-8F6F426E0BFB}" srcOrd="3" destOrd="0" presId="urn:microsoft.com/office/officeart/2005/8/layout/orgChart1"/>
    <dgm:cxn modelId="{DA1C47BC-EFED-4EF9-B00A-252D11D7D1D3}" type="presParOf" srcId="{769F74BA-DC7B-42C8-A22A-8F6F426E0BFB}" destId="{71290EC6-83B3-4DDD-92C7-CB93266AF957}" srcOrd="0" destOrd="0" presId="urn:microsoft.com/office/officeart/2005/8/layout/orgChart1"/>
    <dgm:cxn modelId="{E38812D3-B3EB-447C-9B76-B7C8B6B6C410}" type="presParOf" srcId="{71290EC6-83B3-4DDD-92C7-CB93266AF957}" destId="{824C2420-DA8F-412F-A865-9B5AE5367F32}" srcOrd="0" destOrd="0" presId="urn:microsoft.com/office/officeart/2005/8/layout/orgChart1"/>
    <dgm:cxn modelId="{9F1C5BC2-1DDD-4494-9351-F3BFCA3AE8D5}" type="presParOf" srcId="{71290EC6-83B3-4DDD-92C7-CB93266AF957}" destId="{F79FC469-54DC-4907-9A7D-0ED16191357E}" srcOrd="1" destOrd="0" presId="urn:microsoft.com/office/officeart/2005/8/layout/orgChart1"/>
    <dgm:cxn modelId="{163CFC80-F930-462E-9603-BE65875D0ABD}" type="presParOf" srcId="{769F74BA-DC7B-42C8-A22A-8F6F426E0BFB}" destId="{4255A378-7389-43FB-B3DC-0546C596D37A}" srcOrd="1" destOrd="0" presId="urn:microsoft.com/office/officeart/2005/8/layout/orgChart1"/>
    <dgm:cxn modelId="{A9FFBB98-2E08-415C-B01E-CC1C03CBEFDB}" type="presParOf" srcId="{4255A378-7389-43FB-B3DC-0546C596D37A}" destId="{BF7DBC5D-351C-4A6B-B4F1-39C826966864}" srcOrd="0" destOrd="0" presId="urn:microsoft.com/office/officeart/2005/8/layout/orgChart1"/>
    <dgm:cxn modelId="{1DED45B0-5FB6-4338-9D71-0DF9F9B83679}" type="presParOf" srcId="{4255A378-7389-43FB-B3DC-0546C596D37A}" destId="{BB44E88E-4FDE-4F6F-AD2E-6215F45B42A1}" srcOrd="1" destOrd="0" presId="urn:microsoft.com/office/officeart/2005/8/layout/orgChart1"/>
    <dgm:cxn modelId="{14298872-2C1E-4A00-B7DB-418E0023582E}" type="presParOf" srcId="{BB44E88E-4FDE-4F6F-AD2E-6215F45B42A1}" destId="{39B070B1-0D3A-4F7D-8765-7074C25D3787}" srcOrd="0" destOrd="0" presId="urn:microsoft.com/office/officeart/2005/8/layout/orgChart1"/>
    <dgm:cxn modelId="{13E72FAE-AE8A-4CEC-9151-BC8A363BED31}" type="presParOf" srcId="{39B070B1-0D3A-4F7D-8765-7074C25D3787}" destId="{EF653332-D793-4565-8336-54AEA6926F41}" srcOrd="0" destOrd="0" presId="urn:microsoft.com/office/officeart/2005/8/layout/orgChart1"/>
    <dgm:cxn modelId="{CCF25EF2-A844-47A1-A209-DA949DF9808C}" type="presParOf" srcId="{39B070B1-0D3A-4F7D-8765-7074C25D3787}" destId="{D5A4AD66-FD3E-49D7-8C5A-A793271685A6}" srcOrd="1" destOrd="0" presId="urn:microsoft.com/office/officeart/2005/8/layout/orgChart1"/>
    <dgm:cxn modelId="{CA3A2834-A60F-4388-9250-9E0E2EDAD383}" type="presParOf" srcId="{BB44E88E-4FDE-4F6F-AD2E-6215F45B42A1}" destId="{8042017C-C477-4CBA-96B3-020AA38F9276}" srcOrd="1" destOrd="0" presId="urn:microsoft.com/office/officeart/2005/8/layout/orgChart1"/>
    <dgm:cxn modelId="{A3A3DAE2-0FBD-4C6F-A934-3609D7451BB8}" type="presParOf" srcId="{BB44E88E-4FDE-4F6F-AD2E-6215F45B42A1}" destId="{7E6796E0-436D-48DF-9B3B-900A977AB4C3}" srcOrd="2" destOrd="0" presId="urn:microsoft.com/office/officeart/2005/8/layout/orgChart1"/>
    <dgm:cxn modelId="{A34C255B-94F6-4F99-904C-0B01D0B9C876}" type="presParOf" srcId="{769F74BA-DC7B-42C8-A22A-8F6F426E0BFB}" destId="{5C00E4AF-C933-437F-BF1E-3C634B27EFA9}" srcOrd="2" destOrd="0" presId="urn:microsoft.com/office/officeart/2005/8/layout/orgChart1"/>
    <dgm:cxn modelId="{06687E36-62F3-43DE-9F15-C474D8C66227}" type="presParOf" srcId="{235174D9-F555-4C2B-8ECD-B4D65A336920}" destId="{5A616EAF-EB0E-4BE5-BDC2-09E2E5B61B9D}" srcOrd="4" destOrd="0" presId="urn:microsoft.com/office/officeart/2005/8/layout/orgChart1"/>
    <dgm:cxn modelId="{CE15EDE0-E4E9-4842-9038-A4810AA0088D}" type="presParOf" srcId="{235174D9-F555-4C2B-8ECD-B4D65A336920}" destId="{D1EDF1F3-6E62-47C3-B421-3FEB74911758}" srcOrd="5" destOrd="0" presId="urn:microsoft.com/office/officeart/2005/8/layout/orgChart1"/>
    <dgm:cxn modelId="{BC643AC0-9CE0-40A7-908D-BFFE798D52EB}" type="presParOf" srcId="{D1EDF1F3-6E62-47C3-B421-3FEB74911758}" destId="{906B6383-D489-4359-9EB5-C5F8FE70D4BC}" srcOrd="0" destOrd="0" presId="urn:microsoft.com/office/officeart/2005/8/layout/orgChart1"/>
    <dgm:cxn modelId="{4ABB7520-D818-43FA-8100-4924EE3892E2}" type="presParOf" srcId="{906B6383-D489-4359-9EB5-C5F8FE70D4BC}" destId="{92ABF464-F1BB-4782-867B-D91AC9FE80E4}" srcOrd="0" destOrd="0" presId="urn:microsoft.com/office/officeart/2005/8/layout/orgChart1"/>
    <dgm:cxn modelId="{96728B68-8B05-4018-9CC9-A8121735B48C}" type="presParOf" srcId="{906B6383-D489-4359-9EB5-C5F8FE70D4BC}" destId="{63D0921E-B8F3-41FF-AAF6-A833445EC491}" srcOrd="1" destOrd="0" presId="urn:microsoft.com/office/officeart/2005/8/layout/orgChart1"/>
    <dgm:cxn modelId="{0565939B-F2CC-49CC-ABCC-DAC246D95038}" type="presParOf" srcId="{D1EDF1F3-6E62-47C3-B421-3FEB74911758}" destId="{8FB779EE-17DC-4D1D-B6B4-63EBE69BAE52}" srcOrd="1" destOrd="0" presId="urn:microsoft.com/office/officeart/2005/8/layout/orgChart1"/>
    <dgm:cxn modelId="{F246C7D0-33E6-4387-8F15-C146C0BFFB9F}" type="presParOf" srcId="{8FB779EE-17DC-4D1D-B6B4-63EBE69BAE52}" destId="{7FA55479-AE1A-483F-90EC-B9D577AD043D}" srcOrd="0" destOrd="0" presId="urn:microsoft.com/office/officeart/2005/8/layout/orgChart1"/>
    <dgm:cxn modelId="{880B843D-2AEF-4D42-9FE6-773A1413A52D}" type="presParOf" srcId="{8FB779EE-17DC-4D1D-B6B4-63EBE69BAE52}" destId="{622E65C4-62FC-4381-A946-49141E531F90}" srcOrd="1" destOrd="0" presId="urn:microsoft.com/office/officeart/2005/8/layout/orgChart1"/>
    <dgm:cxn modelId="{38A553FE-4F04-46F3-9B90-A1D073BEB092}" type="presParOf" srcId="{622E65C4-62FC-4381-A946-49141E531F90}" destId="{4AA014A4-9DA6-4812-98D5-D33BCD3ABD99}" srcOrd="0" destOrd="0" presId="urn:microsoft.com/office/officeart/2005/8/layout/orgChart1"/>
    <dgm:cxn modelId="{7F708A3A-41B1-4B49-B01E-74797C36D9EB}" type="presParOf" srcId="{4AA014A4-9DA6-4812-98D5-D33BCD3ABD99}" destId="{7758B403-A447-4D66-9818-5D78D174BDF8}" srcOrd="0" destOrd="0" presId="urn:microsoft.com/office/officeart/2005/8/layout/orgChart1"/>
    <dgm:cxn modelId="{BD876B24-59EA-460B-BBE8-5EC152E4AC70}" type="presParOf" srcId="{4AA014A4-9DA6-4812-98D5-D33BCD3ABD99}" destId="{2AF45CE2-E24E-4845-92FB-CD63B3CFCA2E}" srcOrd="1" destOrd="0" presId="urn:microsoft.com/office/officeart/2005/8/layout/orgChart1"/>
    <dgm:cxn modelId="{48BE2328-3EDC-4AB2-A317-27A1967D4362}" type="presParOf" srcId="{622E65C4-62FC-4381-A946-49141E531F90}" destId="{DB5607EB-6C6B-4326-B83A-5CE58A7460A1}" srcOrd="1" destOrd="0" presId="urn:microsoft.com/office/officeart/2005/8/layout/orgChart1"/>
    <dgm:cxn modelId="{8C67B18B-52B3-45CA-95E7-07C76D172A90}" type="presParOf" srcId="{622E65C4-62FC-4381-A946-49141E531F90}" destId="{00E883A6-4E88-4AC9-AD5B-621C19913E05}" srcOrd="2" destOrd="0" presId="urn:microsoft.com/office/officeart/2005/8/layout/orgChart1"/>
    <dgm:cxn modelId="{97DC77CF-C5DF-4918-96F5-00EEB72DD3ED}" type="presParOf" srcId="{D1EDF1F3-6E62-47C3-B421-3FEB74911758}" destId="{EF7A7354-4B54-4B1E-B2BE-A9A79163E42C}" srcOrd="2" destOrd="0" presId="urn:microsoft.com/office/officeart/2005/8/layout/orgChart1"/>
    <dgm:cxn modelId="{9B616CB7-0389-4DE0-A763-2BB7028647CC}" type="presParOf" srcId="{544CDE25-2A44-4EBA-AA4B-D1EE5159C85C}" destId="{BAEDB0DD-EF4B-47E1-BA89-8A3026DA17C6}" srcOrd="2" destOrd="0" presId="urn:microsoft.com/office/officeart/2005/8/layout/orgChart1"/>
    <dgm:cxn modelId="{999060E3-6F04-42D6-AA6A-62967D130728}" type="presParOf" srcId="{A5276FE3-B623-4DE2-9A04-CBB9EA04E2DC}" destId="{784E7544-5F7C-4BCC-89C0-0D36AAAA5633}"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A55479-AE1A-483F-90EC-B9D577AD043D}">
      <dsp:nvSpPr>
        <dsp:cNvPr id="0" name=""/>
        <dsp:cNvSpPr/>
      </dsp:nvSpPr>
      <dsp:spPr>
        <a:xfrm>
          <a:off x="5427051" y="1342932"/>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616EAF-EB0E-4BE5-BDC2-09E2E5B61B9D}">
      <dsp:nvSpPr>
        <dsp:cNvPr id="0" name=""/>
        <dsp:cNvSpPr/>
      </dsp:nvSpPr>
      <dsp:spPr>
        <a:xfrm>
          <a:off x="5019757" y="945846"/>
          <a:ext cx="676724" cy="117448"/>
        </a:xfrm>
        <a:custGeom>
          <a:avLst/>
          <a:gdLst/>
          <a:ahLst/>
          <a:cxnLst/>
          <a:rect l="0" t="0" r="0" b="0"/>
          <a:pathLst>
            <a:path>
              <a:moveTo>
                <a:pt x="0" y="0"/>
              </a:moveTo>
              <a:lnTo>
                <a:pt x="0" y="58724"/>
              </a:lnTo>
              <a:lnTo>
                <a:pt x="676724" y="58724"/>
              </a:lnTo>
              <a:lnTo>
                <a:pt x="676724"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7DBC5D-351C-4A6B-B4F1-39C826966864}">
      <dsp:nvSpPr>
        <dsp:cNvPr id="0" name=""/>
        <dsp:cNvSpPr/>
      </dsp:nvSpPr>
      <dsp:spPr>
        <a:xfrm>
          <a:off x="4750327" y="1342932"/>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4F32AB-8888-4C86-91C1-D70E4D79C7EB}">
      <dsp:nvSpPr>
        <dsp:cNvPr id="0" name=""/>
        <dsp:cNvSpPr/>
      </dsp:nvSpPr>
      <dsp:spPr>
        <a:xfrm>
          <a:off x="4974037" y="945846"/>
          <a:ext cx="91440" cy="117448"/>
        </a:xfrm>
        <a:custGeom>
          <a:avLst/>
          <a:gdLst/>
          <a:ahLst/>
          <a:cxnLst/>
          <a:rect l="0" t="0" r="0" b="0"/>
          <a:pathLst>
            <a:path>
              <a:moveTo>
                <a:pt x="45720" y="0"/>
              </a:moveTo>
              <a:lnTo>
                <a:pt x="4572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86FA37-5FF7-4D4F-9DAA-F3EAFC5F92A1}">
      <dsp:nvSpPr>
        <dsp:cNvPr id="0" name=""/>
        <dsp:cNvSpPr/>
      </dsp:nvSpPr>
      <dsp:spPr>
        <a:xfrm>
          <a:off x="4073602" y="1342932"/>
          <a:ext cx="91440" cy="654353"/>
        </a:xfrm>
        <a:custGeom>
          <a:avLst/>
          <a:gdLst/>
          <a:ahLst/>
          <a:cxnLst/>
          <a:rect l="0" t="0" r="0" b="0"/>
          <a:pathLst>
            <a:path>
              <a:moveTo>
                <a:pt x="45720" y="0"/>
              </a:moveTo>
              <a:lnTo>
                <a:pt x="45720" y="654353"/>
              </a:lnTo>
              <a:lnTo>
                <a:pt x="129611" y="6543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EEBC46-48D9-4677-BDC7-FA2B95B3335E}">
      <dsp:nvSpPr>
        <dsp:cNvPr id="0" name=""/>
        <dsp:cNvSpPr/>
      </dsp:nvSpPr>
      <dsp:spPr>
        <a:xfrm>
          <a:off x="4073602" y="1342932"/>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DA84F0-1450-47F2-87A9-E37F6A4A86B7}">
      <dsp:nvSpPr>
        <dsp:cNvPr id="0" name=""/>
        <dsp:cNvSpPr/>
      </dsp:nvSpPr>
      <dsp:spPr>
        <a:xfrm>
          <a:off x="4343033" y="945846"/>
          <a:ext cx="676724" cy="117448"/>
        </a:xfrm>
        <a:custGeom>
          <a:avLst/>
          <a:gdLst/>
          <a:ahLst/>
          <a:cxnLst/>
          <a:rect l="0" t="0" r="0" b="0"/>
          <a:pathLst>
            <a:path>
              <a:moveTo>
                <a:pt x="676724" y="0"/>
              </a:moveTo>
              <a:lnTo>
                <a:pt x="676724" y="58724"/>
              </a:lnTo>
              <a:lnTo>
                <a:pt x="0" y="58724"/>
              </a:lnTo>
              <a:lnTo>
                <a:pt x="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A4DDA5-D118-4E7E-9939-617D9E3A3449}">
      <dsp:nvSpPr>
        <dsp:cNvPr id="0" name=""/>
        <dsp:cNvSpPr/>
      </dsp:nvSpPr>
      <dsp:spPr>
        <a:xfrm>
          <a:off x="2904993" y="548760"/>
          <a:ext cx="2114763" cy="117448"/>
        </a:xfrm>
        <a:custGeom>
          <a:avLst/>
          <a:gdLst/>
          <a:ahLst/>
          <a:cxnLst/>
          <a:rect l="0" t="0" r="0" b="0"/>
          <a:pathLst>
            <a:path>
              <a:moveTo>
                <a:pt x="0" y="0"/>
              </a:moveTo>
              <a:lnTo>
                <a:pt x="0" y="58724"/>
              </a:lnTo>
              <a:lnTo>
                <a:pt x="2114763" y="58724"/>
              </a:lnTo>
              <a:lnTo>
                <a:pt x="2114763" y="1174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513160-AB21-4575-99D4-B6EC3DC656B2}">
      <dsp:nvSpPr>
        <dsp:cNvPr id="0" name=""/>
        <dsp:cNvSpPr/>
      </dsp:nvSpPr>
      <dsp:spPr>
        <a:xfrm>
          <a:off x="3396878" y="1342932"/>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227186-7452-4442-B1BB-6CBAEEF91529}">
      <dsp:nvSpPr>
        <dsp:cNvPr id="0" name=""/>
        <dsp:cNvSpPr/>
      </dsp:nvSpPr>
      <dsp:spPr>
        <a:xfrm>
          <a:off x="3327946" y="945846"/>
          <a:ext cx="338362" cy="117448"/>
        </a:xfrm>
        <a:custGeom>
          <a:avLst/>
          <a:gdLst/>
          <a:ahLst/>
          <a:cxnLst/>
          <a:rect l="0" t="0" r="0" b="0"/>
          <a:pathLst>
            <a:path>
              <a:moveTo>
                <a:pt x="0" y="0"/>
              </a:moveTo>
              <a:lnTo>
                <a:pt x="0" y="58724"/>
              </a:lnTo>
              <a:lnTo>
                <a:pt x="338362" y="58724"/>
              </a:lnTo>
              <a:lnTo>
                <a:pt x="338362"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D05FF3-E127-4AA4-AB35-D99B3AB33B70}">
      <dsp:nvSpPr>
        <dsp:cNvPr id="0" name=""/>
        <dsp:cNvSpPr/>
      </dsp:nvSpPr>
      <dsp:spPr>
        <a:xfrm>
          <a:off x="2989584" y="945846"/>
          <a:ext cx="338362" cy="117448"/>
        </a:xfrm>
        <a:custGeom>
          <a:avLst/>
          <a:gdLst/>
          <a:ahLst/>
          <a:cxnLst/>
          <a:rect l="0" t="0" r="0" b="0"/>
          <a:pathLst>
            <a:path>
              <a:moveTo>
                <a:pt x="338362" y="0"/>
              </a:moveTo>
              <a:lnTo>
                <a:pt x="338362" y="58724"/>
              </a:lnTo>
              <a:lnTo>
                <a:pt x="0" y="58724"/>
              </a:lnTo>
              <a:lnTo>
                <a:pt x="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78CB22-C4BA-4715-B0CD-61A465F188B2}">
      <dsp:nvSpPr>
        <dsp:cNvPr id="0" name=""/>
        <dsp:cNvSpPr/>
      </dsp:nvSpPr>
      <dsp:spPr>
        <a:xfrm>
          <a:off x="2904993" y="548760"/>
          <a:ext cx="422952" cy="117448"/>
        </a:xfrm>
        <a:custGeom>
          <a:avLst/>
          <a:gdLst/>
          <a:ahLst/>
          <a:cxnLst/>
          <a:rect l="0" t="0" r="0" b="0"/>
          <a:pathLst>
            <a:path>
              <a:moveTo>
                <a:pt x="0" y="0"/>
              </a:moveTo>
              <a:lnTo>
                <a:pt x="0" y="58724"/>
              </a:lnTo>
              <a:lnTo>
                <a:pt x="422952" y="58724"/>
              </a:lnTo>
              <a:lnTo>
                <a:pt x="422952" y="1174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1AEF3B-4E6F-4625-AC41-6097AE98830E}">
      <dsp:nvSpPr>
        <dsp:cNvPr id="0" name=""/>
        <dsp:cNvSpPr/>
      </dsp:nvSpPr>
      <dsp:spPr>
        <a:xfrm>
          <a:off x="2043429" y="1740019"/>
          <a:ext cx="91440" cy="1051439"/>
        </a:xfrm>
        <a:custGeom>
          <a:avLst/>
          <a:gdLst/>
          <a:ahLst/>
          <a:cxnLst/>
          <a:rect l="0" t="0" r="0" b="0"/>
          <a:pathLst>
            <a:path>
              <a:moveTo>
                <a:pt x="45720" y="0"/>
              </a:moveTo>
              <a:lnTo>
                <a:pt x="45720" y="1051439"/>
              </a:lnTo>
              <a:lnTo>
                <a:pt x="129611" y="105143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9E25C9-4347-4F09-A040-C23EFE6AE0EB}">
      <dsp:nvSpPr>
        <dsp:cNvPr id="0" name=""/>
        <dsp:cNvSpPr/>
      </dsp:nvSpPr>
      <dsp:spPr>
        <a:xfrm>
          <a:off x="2043429" y="1740019"/>
          <a:ext cx="91440" cy="654353"/>
        </a:xfrm>
        <a:custGeom>
          <a:avLst/>
          <a:gdLst/>
          <a:ahLst/>
          <a:cxnLst/>
          <a:rect l="0" t="0" r="0" b="0"/>
          <a:pathLst>
            <a:path>
              <a:moveTo>
                <a:pt x="45720" y="0"/>
              </a:moveTo>
              <a:lnTo>
                <a:pt x="45720" y="654353"/>
              </a:lnTo>
              <a:lnTo>
                <a:pt x="129611" y="6543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801354-B45B-49E9-8197-F5B1F9F6B6EA}">
      <dsp:nvSpPr>
        <dsp:cNvPr id="0" name=""/>
        <dsp:cNvSpPr/>
      </dsp:nvSpPr>
      <dsp:spPr>
        <a:xfrm>
          <a:off x="2043429" y="1740019"/>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58E8E0-351A-45DC-98B6-2E6DF08DCE7C}">
      <dsp:nvSpPr>
        <dsp:cNvPr id="0" name=""/>
        <dsp:cNvSpPr/>
      </dsp:nvSpPr>
      <dsp:spPr>
        <a:xfrm>
          <a:off x="2267140" y="1342932"/>
          <a:ext cx="91440" cy="117448"/>
        </a:xfrm>
        <a:custGeom>
          <a:avLst/>
          <a:gdLst/>
          <a:ahLst/>
          <a:cxnLst/>
          <a:rect l="0" t="0" r="0" b="0"/>
          <a:pathLst>
            <a:path>
              <a:moveTo>
                <a:pt x="45720" y="0"/>
              </a:moveTo>
              <a:lnTo>
                <a:pt x="4572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D8876F-A7C5-452F-BFF6-5C5FDE412CBE}">
      <dsp:nvSpPr>
        <dsp:cNvPr id="0" name=""/>
        <dsp:cNvSpPr/>
      </dsp:nvSpPr>
      <dsp:spPr>
        <a:xfrm>
          <a:off x="1466954" y="945846"/>
          <a:ext cx="845905" cy="117448"/>
        </a:xfrm>
        <a:custGeom>
          <a:avLst/>
          <a:gdLst/>
          <a:ahLst/>
          <a:cxnLst/>
          <a:rect l="0" t="0" r="0" b="0"/>
          <a:pathLst>
            <a:path>
              <a:moveTo>
                <a:pt x="0" y="0"/>
              </a:moveTo>
              <a:lnTo>
                <a:pt x="0" y="58724"/>
              </a:lnTo>
              <a:lnTo>
                <a:pt x="845905" y="58724"/>
              </a:lnTo>
              <a:lnTo>
                <a:pt x="845905"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820DF9-2A09-42F6-9DA7-06BE6487AB21}">
      <dsp:nvSpPr>
        <dsp:cNvPr id="0" name=""/>
        <dsp:cNvSpPr/>
      </dsp:nvSpPr>
      <dsp:spPr>
        <a:xfrm>
          <a:off x="1366705" y="1740019"/>
          <a:ext cx="91440" cy="654353"/>
        </a:xfrm>
        <a:custGeom>
          <a:avLst/>
          <a:gdLst/>
          <a:ahLst/>
          <a:cxnLst/>
          <a:rect l="0" t="0" r="0" b="0"/>
          <a:pathLst>
            <a:path>
              <a:moveTo>
                <a:pt x="45720" y="0"/>
              </a:moveTo>
              <a:lnTo>
                <a:pt x="45720" y="654353"/>
              </a:lnTo>
              <a:lnTo>
                <a:pt x="129611" y="6543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A7EF5B-38D9-4D62-8E5A-A9B93F840393}">
      <dsp:nvSpPr>
        <dsp:cNvPr id="0" name=""/>
        <dsp:cNvSpPr/>
      </dsp:nvSpPr>
      <dsp:spPr>
        <a:xfrm>
          <a:off x="1366705" y="1740019"/>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6E3213-7B01-4F47-884C-B1C68C89F8B0}">
      <dsp:nvSpPr>
        <dsp:cNvPr id="0" name=""/>
        <dsp:cNvSpPr/>
      </dsp:nvSpPr>
      <dsp:spPr>
        <a:xfrm>
          <a:off x="1590415" y="1342932"/>
          <a:ext cx="91440" cy="117448"/>
        </a:xfrm>
        <a:custGeom>
          <a:avLst/>
          <a:gdLst/>
          <a:ahLst/>
          <a:cxnLst/>
          <a:rect l="0" t="0" r="0" b="0"/>
          <a:pathLst>
            <a:path>
              <a:moveTo>
                <a:pt x="45720" y="0"/>
              </a:moveTo>
              <a:lnTo>
                <a:pt x="4572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F2BC3B-53C9-4B46-9F90-4592BBDE2B26}">
      <dsp:nvSpPr>
        <dsp:cNvPr id="0" name=""/>
        <dsp:cNvSpPr/>
      </dsp:nvSpPr>
      <dsp:spPr>
        <a:xfrm>
          <a:off x="1466954" y="945846"/>
          <a:ext cx="169181" cy="117448"/>
        </a:xfrm>
        <a:custGeom>
          <a:avLst/>
          <a:gdLst/>
          <a:ahLst/>
          <a:cxnLst/>
          <a:rect l="0" t="0" r="0" b="0"/>
          <a:pathLst>
            <a:path>
              <a:moveTo>
                <a:pt x="0" y="0"/>
              </a:moveTo>
              <a:lnTo>
                <a:pt x="0" y="58724"/>
              </a:lnTo>
              <a:lnTo>
                <a:pt x="169181" y="58724"/>
              </a:lnTo>
              <a:lnTo>
                <a:pt x="169181"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BBDBBD-2B6B-4E0B-90FF-FECEF6BEE63D}">
      <dsp:nvSpPr>
        <dsp:cNvPr id="0" name=""/>
        <dsp:cNvSpPr/>
      </dsp:nvSpPr>
      <dsp:spPr>
        <a:xfrm>
          <a:off x="689980" y="1740019"/>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A4D0F5-2C9A-427D-9CC6-D412A0672F45}">
      <dsp:nvSpPr>
        <dsp:cNvPr id="0" name=""/>
        <dsp:cNvSpPr/>
      </dsp:nvSpPr>
      <dsp:spPr>
        <a:xfrm>
          <a:off x="621048" y="1342932"/>
          <a:ext cx="338362" cy="117448"/>
        </a:xfrm>
        <a:custGeom>
          <a:avLst/>
          <a:gdLst/>
          <a:ahLst/>
          <a:cxnLst/>
          <a:rect l="0" t="0" r="0" b="0"/>
          <a:pathLst>
            <a:path>
              <a:moveTo>
                <a:pt x="0" y="0"/>
              </a:moveTo>
              <a:lnTo>
                <a:pt x="0" y="58724"/>
              </a:lnTo>
              <a:lnTo>
                <a:pt x="338362" y="58724"/>
              </a:lnTo>
              <a:lnTo>
                <a:pt x="338362"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C88A95-1809-481E-8571-E822EBF54177}">
      <dsp:nvSpPr>
        <dsp:cNvPr id="0" name=""/>
        <dsp:cNvSpPr/>
      </dsp:nvSpPr>
      <dsp:spPr>
        <a:xfrm>
          <a:off x="13256" y="1740019"/>
          <a:ext cx="91440" cy="1051439"/>
        </a:xfrm>
        <a:custGeom>
          <a:avLst/>
          <a:gdLst/>
          <a:ahLst/>
          <a:cxnLst/>
          <a:rect l="0" t="0" r="0" b="0"/>
          <a:pathLst>
            <a:path>
              <a:moveTo>
                <a:pt x="45720" y="0"/>
              </a:moveTo>
              <a:lnTo>
                <a:pt x="45720" y="1051439"/>
              </a:lnTo>
              <a:lnTo>
                <a:pt x="129611" y="105143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8C1E81-8999-4761-85FB-3B37F18222C1}">
      <dsp:nvSpPr>
        <dsp:cNvPr id="0" name=""/>
        <dsp:cNvSpPr/>
      </dsp:nvSpPr>
      <dsp:spPr>
        <a:xfrm>
          <a:off x="13256" y="1740019"/>
          <a:ext cx="91440" cy="654353"/>
        </a:xfrm>
        <a:custGeom>
          <a:avLst/>
          <a:gdLst/>
          <a:ahLst/>
          <a:cxnLst/>
          <a:rect l="0" t="0" r="0" b="0"/>
          <a:pathLst>
            <a:path>
              <a:moveTo>
                <a:pt x="45720" y="0"/>
              </a:moveTo>
              <a:lnTo>
                <a:pt x="45720" y="654353"/>
              </a:lnTo>
              <a:lnTo>
                <a:pt x="129611" y="6543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D77641-B4A5-4F77-B6F5-5E818BEF802E}">
      <dsp:nvSpPr>
        <dsp:cNvPr id="0" name=""/>
        <dsp:cNvSpPr/>
      </dsp:nvSpPr>
      <dsp:spPr>
        <a:xfrm>
          <a:off x="13256" y="1740019"/>
          <a:ext cx="91440" cy="257267"/>
        </a:xfrm>
        <a:custGeom>
          <a:avLst/>
          <a:gdLst/>
          <a:ahLst/>
          <a:cxnLst/>
          <a:rect l="0" t="0" r="0" b="0"/>
          <a:pathLst>
            <a:path>
              <a:moveTo>
                <a:pt x="45720" y="0"/>
              </a:moveTo>
              <a:lnTo>
                <a:pt x="45720" y="257267"/>
              </a:lnTo>
              <a:lnTo>
                <a:pt x="129611" y="2572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4340E0-6AED-4B2D-A3FA-2149C223AD27}">
      <dsp:nvSpPr>
        <dsp:cNvPr id="0" name=""/>
        <dsp:cNvSpPr/>
      </dsp:nvSpPr>
      <dsp:spPr>
        <a:xfrm>
          <a:off x="282686" y="1342932"/>
          <a:ext cx="338362" cy="117448"/>
        </a:xfrm>
        <a:custGeom>
          <a:avLst/>
          <a:gdLst/>
          <a:ahLst/>
          <a:cxnLst/>
          <a:rect l="0" t="0" r="0" b="0"/>
          <a:pathLst>
            <a:path>
              <a:moveTo>
                <a:pt x="338362" y="0"/>
              </a:moveTo>
              <a:lnTo>
                <a:pt x="338362" y="58724"/>
              </a:lnTo>
              <a:lnTo>
                <a:pt x="0" y="58724"/>
              </a:lnTo>
              <a:lnTo>
                <a:pt x="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34E8A0-E2A3-463C-BFAB-3F995E531F2C}">
      <dsp:nvSpPr>
        <dsp:cNvPr id="0" name=""/>
        <dsp:cNvSpPr/>
      </dsp:nvSpPr>
      <dsp:spPr>
        <a:xfrm>
          <a:off x="621048" y="945846"/>
          <a:ext cx="845905" cy="117448"/>
        </a:xfrm>
        <a:custGeom>
          <a:avLst/>
          <a:gdLst/>
          <a:ahLst/>
          <a:cxnLst/>
          <a:rect l="0" t="0" r="0" b="0"/>
          <a:pathLst>
            <a:path>
              <a:moveTo>
                <a:pt x="845905" y="0"/>
              </a:moveTo>
              <a:lnTo>
                <a:pt x="845905" y="58724"/>
              </a:lnTo>
              <a:lnTo>
                <a:pt x="0" y="58724"/>
              </a:lnTo>
              <a:lnTo>
                <a:pt x="0" y="1174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57C758-6045-4912-B84A-98BB0CF38D96}">
      <dsp:nvSpPr>
        <dsp:cNvPr id="0" name=""/>
        <dsp:cNvSpPr/>
      </dsp:nvSpPr>
      <dsp:spPr>
        <a:xfrm>
          <a:off x="1466954" y="548760"/>
          <a:ext cx="1438039" cy="117448"/>
        </a:xfrm>
        <a:custGeom>
          <a:avLst/>
          <a:gdLst/>
          <a:ahLst/>
          <a:cxnLst/>
          <a:rect l="0" t="0" r="0" b="0"/>
          <a:pathLst>
            <a:path>
              <a:moveTo>
                <a:pt x="1438039" y="0"/>
              </a:moveTo>
              <a:lnTo>
                <a:pt x="1438039" y="58724"/>
              </a:lnTo>
              <a:lnTo>
                <a:pt x="0" y="58724"/>
              </a:lnTo>
              <a:lnTo>
                <a:pt x="0" y="1174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8365FB-AF1E-4E8F-82EC-256F41CE5666}">
      <dsp:nvSpPr>
        <dsp:cNvPr id="0" name=""/>
        <dsp:cNvSpPr/>
      </dsp:nvSpPr>
      <dsp:spPr>
        <a:xfrm>
          <a:off x="790230" y="548760"/>
          <a:ext cx="2114763" cy="117448"/>
        </a:xfrm>
        <a:custGeom>
          <a:avLst/>
          <a:gdLst/>
          <a:ahLst/>
          <a:cxnLst/>
          <a:rect l="0" t="0" r="0" b="0"/>
          <a:pathLst>
            <a:path>
              <a:moveTo>
                <a:pt x="2114763" y="0"/>
              </a:moveTo>
              <a:lnTo>
                <a:pt x="2114763" y="58724"/>
              </a:lnTo>
              <a:lnTo>
                <a:pt x="0" y="58724"/>
              </a:lnTo>
              <a:lnTo>
                <a:pt x="0" y="1174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87A297-D60C-4CAF-8244-5A4CF770EC56}">
      <dsp:nvSpPr>
        <dsp:cNvPr id="0" name=""/>
        <dsp:cNvSpPr/>
      </dsp:nvSpPr>
      <dsp:spPr>
        <a:xfrm>
          <a:off x="2625355" y="269122"/>
          <a:ext cx="559276" cy="279638"/>
        </a:xfrm>
        <a:prstGeom prst="rect">
          <a:avLst/>
        </a:prstGeom>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w="9525" cap="flat" cmpd="sng" algn="ctr">
          <a:solidFill>
            <a:schemeClr val="accent5">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5"/>
        </a:lnRef>
        <a:fillRef idx="2">
          <a:schemeClr val="accent5"/>
        </a:fillRef>
        <a:effectRef idx="1">
          <a:schemeClr val="accent5"/>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PPNINFO</a:t>
          </a:r>
        </a:p>
      </dsp:txBody>
      <dsp:txXfrm>
        <a:off x="2625355" y="269122"/>
        <a:ext cx="559276" cy="279638"/>
      </dsp:txXfrm>
    </dsp:sp>
    <dsp:sp modelId="{C950FF95-172D-48EB-AD75-33A9A23B39A1}">
      <dsp:nvSpPr>
        <dsp:cNvPr id="0" name=""/>
        <dsp:cNvSpPr/>
      </dsp:nvSpPr>
      <dsp:spPr>
        <a:xfrm>
          <a:off x="510591" y="666208"/>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PINFO1</a:t>
          </a:r>
        </a:p>
      </dsp:txBody>
      <dsp:txXfrm>
        <a:off x="510591" y="666208"/>
        <a:ext cx="559276" cy="279638"/>
      </dsp:txXfrm>
    </dsp:sp>
    <dsp:sp modelId="{ACE76EDD-4C4D-4960-98AD-E9FD727211B3}">
      <dsp:nvSpPr>
        <dsp:cNvPr id="0" name=""/>
        <dsp:cNvSpPr/>
      </dsp:nvSpPr>
      <dsp:spPr>
        <a:xfrm>
          <a:off x="1187316" y="666208"/>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PINFO2</a:t>
          </a:r>
        </a:p>
      </dsp:txBody>
      <dsp:txXfrm>
        <a:off x="1187316" y="666208"/>
        <a:ext cx="559276" cy="279638"/>
      </dsp:txXfrm>
    </dsp:sp>
    <dsp:sp modelId="{B6F5ADC1-5D8A-4CCD-8276-88CE086A39F6}">
      <dsp:nvSpPr>
        <dsp:cNvPr id="0" name=""/>
        <dsp:cNvSpPr/>
      </dsp:nvSpPr>
      <dsp:spPr>
        <a:xfrm>
          <a:off x="341410"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OMGL</a:t>
          </a:r>
        </a:p>
      </dsp:txBody>
      <dsp:txXfrm>
        <a:off x="341410" y="1063294"/>
        <a:ext cx="559276" cy="279638"/>
      </dsp:txXfrm>
    </dsp:sp>
    <dsp:sp modelId="{03F9E3DD-C607-4474-AA7E-61DFB34F5F07}">
      <dsp:nvSpPr>
        <dsp:cNvPr id="0" name=""/>
        <dsp:cNvSpPr/>
      </dsp:nvSpPr>
      <dsp:spPr>
        <a:xfrm>
          <a:off x="3048" y="1460380"/>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OMGL1</a:t>
          </a:r>
        </a:p>
      </dsp:txBody>
      <dsp:txXfrm>
        <a:off x="3048" y="1460380"/>
        <a:ext cx="559276" cy="279638"/>
      </dsp:txXfrm>
    </dsp:sp>
    <dsp:sp modelId="{3FBDF440-264F-4D6F-8BB2-E84382FC938B}">
      <dsp:nvSpPr>
        <dsp:cNvPr id="0" name=""/>
        <dsp:cNvSpPr/>
      </dsp:nvSpPr>
      <dsp:spPr>
        <a:xfrm>
          <a:off x="142867" y="1857467"/>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ACSI</a:t>
          </a:r>
        </a:p>
      </dsp:txBody>
      <dsp:txXfrm>
        <a:off x="142867" y="1857467"/>
        <a:ext cx="559276" cy="279638"/>
      </dsp:txXfrm>
    </dsp:sp>
    <dsp:sp modelId="{ABA91E74-F978-4D8A-8D2D-F6B7E8196FAC}">
      <dsp:nvSpPr>
        <dsp:cNvPr id="0" name=""/>
        <dsp:cNvSpPr/>
      </dsp:nvSpPr>
      <dsp:spPr>
        <a:xfrm>
          <a:off x="142867" y="2254553"/>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CAS1</a:t>
          </a:r>
        </a:p>
      </dsp:txBody>
      <dsp:txXfrm>
        <a:off x="142867" y="2254553"/>
        <a:ext cx="559276" cy="279638"/>
      </dsp:txXfrm>
    </dsp:sp>
    <dsp:sp modelId="{29553CC2-CCC3-4FF5-93A3-AB2424159B00}">
      <dsp:nvSpPr>
        <dsp:cNvPr id="0" name=""/>
        <dsp:cNvSpPr/>
      </dsp:nvSpPr>
      <dsp:spPr>
        <a:xfrm>
          <a:off x="142867" y="2651639"/>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CAS2</a:t>
          </a:r>
        </a:p>
      </dsp:txBody>
      <dsp:txXfrm>
        <a:off x="142867" y="2651639"/>
        <a:ext cx="559276" cy="279638"/>
      </dsp:txXfrm>
    </dsp:sp>
    <dsp:sp modelId="{47BE77AD-088B-4FA7-967B-93D4A52122DB}">
      <dsp:nvSpPr>
        <dsp:cNvPr id="0" name=""/>
        <dsp:cNvSpPr/>
      </dsp:nvSpPr>
      <dsp:spPr>
        <a:xfrm>
          <a:off x="679772" y="1460380"/>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OMGL2</a:t>
          </a:r>
        </a:p>
      </dsp:txBody>
      <dsp:txXfrm>
        <a:off x="679772" y="1460380"/>
        <a:ext cx="559276" cy="279638"/>
      </dsp:txXfrm>
    </dsp:sp>
    <dsp:sp modelId="{F934AC5E-07ED-48DE-9037-8F3F605CC6F1}">
      <dsp:nvSpPr>
        <dsp:cNvPr id="0" name=""/>
        <dsp:cNvSpPr/>
      </dsp:nvSpPr>
      <dsp:spPr>
        <a:xfrm>
          <a:off x="819592" y="1857467"/>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BD</a:t>
          </a:r>
        </a:p>
      </dsp:txBody>
      <dsp:txXfrm>
        <a:off x="819592" y="1857467"/>
        <a:ext cx="559276" cy="279638"/>
      </dsp:txXfrm>
    </dsp:sp>
    <dsp:sp modelId="{66A28A8B-EB7F-4F37-AFEB-91001E806720}">
      <dsp:nvSpPr>
        <dsp:cNvPr id="0" name=""/>
        <dsp:cNvSpPr/>
      </dsp:nvSpPr>
      <dsp:spPr>
        <a:xfrm>
          <a:off x="1356497"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ASR</a:t>
          </a:r>
        </a:p>
      </dsp:txBody>
      <dsp:txXfrm>
        <a:off x="1356497" y="1063294"/>
        <a:ext cx="559276" cy="279638"/>
      </dsp:txXfrm>
    </dsp:sp>
    <dsp:sp modelId="{3CE41F30-451E-4C6E-8AC4-0B9BEF6EC46E}">
      <dsp:nvSpPr>
        <dsp:cNvPr id="0" name=""/>
        <dsp:cNvSpPr/>
      </dsp:nvSpPr>
      <dsp:spPr>
        <a:xfrm>
          <a:off x="1356497" y="1460380"/>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ASR1</a:t>
          </a:r>
        </a:p>
      </dsp:txBody>
      <dsp:txXfrm>
        <a:off x="1356497" y="1460380"/>
        <a:ext cx="559276" cy="279638"/>
      </dsp:txXfrm>
    </dsp:sp>
    <dsp:sp modelId="{97B659CC-972B-44B9-84EE-59CEE95F9F4B}">
      <dsp:nvSpPr>
        <dsp:cNvPr id="0" name=""/>
        <dsp:cNvSpPr/>
      </dsp:nvSpPr>
      <dsp:spPr>
        <a:xfrm>
          <a:off x="1496316" y="1857467"/>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SYS</a:t>
          </a:r>
        </a:p>
      </dsp:txBody>
      <dsp:txXfrm>
        <a:off x="1496316" y="1857467"/>
        <a:ext cx="559276" cy="279638"/>
      </dsp:txXfrm>
    </dsp:sp>
    <dsp:sp modelId="{25FB3D31-7DFD-4BBC-9572-B78749BCF13A}">
      <dsp:nvSpPr>
        <dsp:cNvPr id="0" name=""/>
        <dsp:cNvSpPr/>
      </dsp:nvSpPr>
      <dsp:spPr>
        <a:xfrm>
          <a:off x="1496316" y="2254553"/>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RES</a:t>
          </a:r>
        </a:p>
      </dsp:txBody>
      <dsp:txXfrm>
        <a:off x="1496316" y="2254553"/>
        <a:ext cx="559276" cy="279638"/>
      </dsp:txXfrm>
    </dsp:sp>
    <dsp:sp modelId="{54ABA11F-E68D-4B32-B3B1-22E876C7A8B8}">
      <dsp:nvSpPr>
        <dsp:cNvPr id="0" name=""/>
        <dsp:cNvSpPr/>
      </dsp:nvSpPr>
      <dsp:spPr>
        <a:xfrm>
          <a:off x="2033221"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AP</a:t>
          </a:r>
        </a:p>
      </dsp:txBody>
      <dsp:txXfrm>
        <a:off x="2033221" y="1063294"/>
        <a:ext cx="559276" cy="279638"/>
      </dsp:txXfrm>
    </dsp:sp>
    <dsp:sp modelId="{A0ED1D34-07F2-425C-999B-66ACDD1FC14B}">
      <dsp:nvSpPr>
        <dsp:cNvPr id="0" name=""/>
        <dsp:cNvSpPr/>
      </dsp:nvSpPr>
      <dsp:spPr>
        <a:xfrm>
          <a:off x="2033221" y="1460380"/>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AP1</a:t>
          </a:r>
        </a:p>
      </dsp:txBody>
      <dsp:txXfrm>
        <a:off x="2033221" y="1460380"/>
        <a:ext cx="559276" cy="279638"/>
      </dsp:txXfrm>
    </dsp:sp>
    <dsp:sp modelId="{614ADB27-BC20-40D3-AE14-75EF068F6DBD}">
      <dsp:nvSpPr>
        <dsp:cNvPr id="0" name=""/>
        <dsp:cNvSpPr/>
      </dsp:nvSpPr>
      <dsp:spPr>
        <a:xfrm>
          <a:off x="2173040" y="1857467"/>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C++</a:t>
          </a:r>
        </a:p>
      </dsp:txBody>
      <dsp:txXfrm>
        <a:off x="2173040" y="1857467"/>
        <a:ext cx="559276" cy="279638"/>
      </dsp:txXfrm>
    </dsp:sp>
    <dsp:sp modelId="{6687463F-2B1D-4FFA-B705-1074C2BC7139}">
      <dsp:nvSpPr>
        <dsp:cNvPr id="0" name=""/>
        <dsp:cNvSpPr/>
      </dsp:nvSpPr>
      <dsp:spPr>
        <a:xfrm>
          <a:off x="2173040" y="2254553"/>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ADA</a:t>
          </a:r>
        </a:p>
      </dsp:txBody>
      <dsp:txXfrm>
        <a:off x="2173040" y="2254553"/>
        <a:ext cx="559276" cy="279638"/>
      </dsp:txXfrm>
    </dsp:sp>
    <dsp:sp modelId="{344B29E3-9581-469D-B037-0CD2FCFC3427}">
      <dsp:nvSpPr>
        <dsp:cNvPr id="0" name=""/>
        <dsp:cNvSpPr/>
      </dsp:nvSpPr>
      <dsp:spPr>
        <a:xfrm>
          <a:off x="2173040" y="2651639"/>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PRL</a:t>
          </a:r>
        </a:p>
      </dsp:txBody>
      <dsp:txXfrm>
        <a:off x="2173040" y="2651639"/>
        <a:ext cx="559276" cy="279638"/>
      </dsp:txXfrm>
    </dsp:sp>
    <dsp:sp modelId="{46C8A4F8-08F4-4A22-92E7-5FA80DF537CB}">
      <dsp:nvSpPr>
        <dsp:cNvPr id="0" name=""/>
        <dsp:cNvSpPr/>
      </dsp:nvSpPr>
      <dsp:spPr>
        <a:xfrm>
          <a:off x="3048308" y="666208"/>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PCC1</a:t>
          </a:r>
        </a:p>
      </dsp:txBody>
      <dsp:txXfrm>
        <a:off x="3048308" y="666208"/>
        <a:ext cx="559276" cy="279638"/>
      </dsp:txXfrm>
    </dsp:sp>
    <dsp:sp modelId="{DE17A4DD-3735-42CA-BFA1-71663D11AE75}">
      <dsp:nvSpPr>
        <dsp:cNvPr id="0" name=""/>
        <dsp:cNvSpPr/>
      </dsp:nvSpPr>
      <dsp:spPr>
        <a:xfrm>
          <a:off x="2709946" y="1063294"/>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MATH1</a:t>
          </a:r>
        </a:p>
      </dsp:txBody>
      <dsp:txXfrm>
        <a:off x="2709946" y="1063294"/>
        <a:ext cx="559276" cy="279638"/>
      </dsp:txXfrm>
    </dsp:sp>
    <dsp:sp modelId="{B0C17EA6-1BFB-487F-AAD0-68730DFC9823}">
      <dsp:nvSpPr>
        <dsp:cNvPr id="0" name=""/>
        <dsp:cNvSpPr/>
      </dsp:nvSpPr>
      <dsp:spPr>
        <a:xfrm>
          <a:off x="3386670"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LANG1</a:t>
          </a:r>
        </a:p>
      </dsp:txBody>
      <dsp:txXfrm>
        <a:off x="3386670" y="1063294"/>
        <a:ext cx="559276" cy="279638"/>
      </dsp:txXfrm>
    </dsp:sp>
    <dsp:sp modelId="{93FC678B-7BEF-44E4-BD94-B69A6F89ECDF}">
      <dsp:nvSpPr>
        <dsp:cNvPr id="0" name=""/>
        <dsp:cNvSpPr/>
      </dsp:nvSpPr>
      <dsp:spPr>
        <a:xfrm>
          <a:off x="3526489" y="1460380"/>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ANGL1</a:t>
          </a:r>
        </a:p>
      </dsp:txBody>
      <dsp:txXfrm>
        <a:off x="3526489" y="1460380"/>
        <a:ext cx="559276" cy="279638"/>
      </dsp:txXfrm>
    </dsp:sp>
    <dsp:sp modelId="{BF410396-C5CB-4EFE-A33B-02B99BCF8E69}">
      <dsp:nvSpPr>
        <dsp:cNvPr id="0" name=""/>
        <dsp:cNvSpPr/>
      </dsp:nvSpPr>
      <dsp:spPr>
        <a:xfrm>
          <a:off x="4740119" y="666208"/>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PCC2</a:t>
          </a:r>
        </a:p>
      </dsp:txBody>
      <dsp:txXfrm>
        <a:off x="4740119" y="666208"/>
        <a:ext cx="559276" cy="279638"/>
      </dsp:txXfrm>
    </dsp:sp>
    <dsp:sp modelId="{84B6F300-DE6A-4EE3-9611-30B7C1F53E11}">
      <dsp:nvSpPr>
        <dsp:cNvPr id="0" name=""/>
        <dsp:cNvSpPr/>
      </dsp:nvSpPr>
      <dsp:spPr>
        <a:xfrm>
          <a:off x="4063395"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EGO</a:t>
          </a:r>
        </a:p>
      </dsp:txBody>
      <dsp:txXfrm>
        <a:off x="4063395" y="1063294"/>
        <a:ext cx="559276" cy="279638"/>
      </dsp:txXfrm>
    </dsp:sp>
    <dsp:sp modelId="{328AE982-0B6F-4F94-B0AC-59C9D9142D68}">
      <dsp:nvSpPr>
        <dsp:cNvPr id="0" name=""/>
        <dsp:cNvSpPr/>
      </dsp:nvSpPr>
      <dsp:spPr>
        <a:xfrm>
          <a:off x="4203214" y="1460380"/>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CPTA</a:t>
          </a:r>
        </a:p>
      </dsp:txBody>
      <dsp:txXfrm>
        <a:off x="4203214" y="1460380"/>
        <a:ext cx="559276" cy="279638"/>
      </dsp:txXfrm>
    </dsp:sp>
    <dsp:sp modelId="{3A9B1442-F45E-475B-B4FF-14D128C92256}">
      <dsp:nvSpPr>
        <dsp:cNvPr id="0" name=""/>
        <dsp:cNvSpPr/>
      </dsp:nvSpPr>
      <dsp:spPr>
        <a:xfrm>
          <a:off x="4203214" y="1857467"/>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MKTG</a:t>
          </a:r>
        </a:p>
      </dsp:txBody>
      <dsp:txXfrm>
        <a:off x="4203214" y="1857467"/>
        <a:ext cx="559276" cy="279638"/>
      </dsp:txXfrm>
    </dsp:sp>
    <dsp:sp modelId="{824C2420-DA8F-412F-A865-9B5AE5367F32}">
      <dsp:nvSpPr>
        <dsp:cNvPr id="0" name=""/>
        <dsp:cNvSpPr/>
      </dsp:nvSpPr>
      <dsp:spPr>
        <a:xfrm>
          <a:off x="4740119"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MATH2</a:t>
          </a:r>
        </a:p>
      </dsp:txBody>
      <dsp:txXfrm>
        <a:off x="4740119" y="1063294"/>
        <a:ext cx="559276" cy="279638"/>
      </dsp:txXfrm>
    </dsp:sp>
    <dsp:sp modelId="{EF653332-D793-4565-8336-54AEA6926F41}">
      <dsp:nvSpPr>
        <dsp:cNvPr id="0" name=""/>
        <dsp:cNvSpPr/>
      </dsp:nvSpPr>
      <dsp:spPr>
        <a:xfrm>
          <a:off x="4879938" y="1460380"/>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RO</a:t>
          </a:r>
        </a:p>
      </dsp:txBody>
      <dsp:txXfrm>
        <a:off x="4879938" y="1460380"/>
        <a:ext cx="559276" cy="279638"/>
      </dsp:txXfrm>
    </dsp:sp>
    <dsp:sp modelId="{92ABF464-F1BB-4782-867B-D91AC9FE80E4}">
      <dsp:nvSpPr>
        <dsp:cNvPr id="0" name=""/>
        <dsp:cNvSpPr/>
      </dsp:nvSpPr>
      <dsp:spPr>
        <a:xfrm>
          <a:off x="5416844" y="1063294"/>
          <a:ext cx="559276" cy="279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LANG2</a:t>
          </a:r>
        </a:p>
      </dsp:txBody>
      <dsp:txXfrm>
        <a:off x="5416844" y="1063294"/>
        <a:ext cx="559276" cy="279638"/>
      </dsp:txXfrm>
    </dsp:sp>
    <dsp:sp modelId="{7758B403-A447-4D66-9818-5D78D174BDF8}">
      <dsp:nvSpPr>
        <dsp:cNvPr id="0" name=""/>
        <dsp:cNvSpPr/>
      </dsp:nvSpPr>
      <dsp:spPr>
        <a:xfrm>
          <a:off x="5556663" y="1460380"/>
          <a:ext cx="559276" cy="279638"/>
        </a:xfrm>
        <a:prstGeom prst="rect">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ANGL2</a:t>
          </a:r>
        </a:p>
      </dsp:txBody>
      <dsp:txXfrm>
        <a:off x="5556663" y="1460380"/>
        <a:ext cx="559276" cy="2796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89FCEC84F54AC48C6843433D3EE1CD"/>
        <w:category>
          <w:name w:val="Général"/>
          <w:gallery w:val="placeholder"/>
        </w:category>
        <w:types>
          <w:type w:val="bbPlcHdr"/>
        </w:types>
        <w:behaviors>
          <w:behavior w:val="content"/>
        </w:behaviors>
        <w:guid w:val="{4FEE3F02-B16B-4D9A-8E8E-C6D80A54B7E2}"/>
      </w:docPartPr>
      <w:docPartBody>
        <w:p w:rsidR="00523AA6" w:rsidRDefault="00071041" w:rsidP="00071041">
          <w:pPr>
            <w:pStyle w:val="C289FCEC84F54AC48C6843433D3EE1CD"/>
          </w:pPr>
          <w:r w:rsidRPr="00BF6E27">
            <w:rPr>
              <w:rStyle w:val="Textedelespacerserv"/>
            </w:rPr>
            <w:t>[Titre ]</w:t>
          </w:r>
        </w:p>
      </w:docPartBody>
    </w:docPart>
    <w:docPart>
      <w:docPartPr>
        <w:name w:val="4E705455730C4717B50F2B8E69B961BC"/>
        <w:category>
          <w:name w:val="Général"/>
          <w:gallery w:val="placeholder"/>
        </w:category>
        <w:types>
          <w:type w:val="bbPlcHdr"/>
        </w:types>
        <w:behaviors>
          <w:behavior w:val="content"/>
        </w:behaviors>
        <w:guid w:val="{5B92068D-45F4-4541-9680-B70E7B89E4B3}"/>
      </w:docPartPr>
      <w:docPartBody>
        <w:p w:rsidR="00523AA6" w:rsidRDefault="00071041" w:rsidP="00071041">
          <w:pPr>
            <w:pStyle w:val="4E705455730C4717B50F2B8E69B961BC"/>
          </w:pPr>
          <w:r w:rsidRPr="00BF6E27">
            <w:rPr>
              <w:rStyle w:val="Textedelespacerserv"/>
            </w:rPr>
            <w:t>[État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charset w:val="00"/>
    <w:family w:val="roman"/>
    <w:pitch w:val="variable"/>
    <w:sig w:usb0="00000007" w:usb1="00000000" w:usb2="00000000" w:usb3="00000000" w:csb0="00000093" w:csb1="00000000"/>
  </w:font>
  <w:font w:name="New York">
    <w:panose1 w:val="02040503060506020304"/>
    <w:charset w:val="00"/>
    <w:family w:val="roman"/>
    <w:pitch w:val="variable"/>
    <w:sig w:usb0="00000003" w:usb1="00000000" w:usb2="00000000" w:usb3="00000000" w:csb0="00000001" w:csb1="00000000"/>
  </w:font>
  <w:font w:name="DejaVu Sans">
    <w:altName w:val="Sylfaen"/>
    <w:charset w:val="00"/>
    <w:family w:val="swiss"/>
    <w:pitch w:val="variable"/>
    <w:sig w:usb0="E7002EFF" w:usb1="D200FDFF" w:usb2="0A246029" w:usb3="00000000" w:csb0="000001FF" w:csb1="00000000"/>
  </w:font>
  <w:font w:name="Nimbus Roman No9 L">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eeMono">
    <w:panose1 w:val="020F0409020205020404"/>
    <w:charset w:val="00"/>
    <w:family w:val="modern"/>
    <w:pitch w:val="fixed"/>
    <w:sig w:usb0="E4002EFF" w:usb1="C2007FFF" w:usb2="00249028"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7596"/>
    <w:rsid w:val="00004B39"/>
    <w:rsid w:val="00056D48"/>
    <w:rsid w:val="00071041"/>
    <w:rsid w:val="000762F6"/>
    <w:rsid w:val="0009413E"/>
    <w:rsid w:val="00121537"/>
    <w:rsid w:val="00180128"/>
    <w:rsid w:val="001A7596"/>
    <w:rsid w:val="001C24B8"/>
    <w:rsid w:val="001F0995"/>
    <w:rsid w:val="002348E7"/>
    <w:rsid w:val="00241355"/>
    <w:rsid w:val="00295788"/>
    <w:rsid w:val="002C5512"/>
    <w:rsid w:val="00300F84"/>
    <w:rsid w:val="003011AC"/>
    <w:rsid w:val="00375BAA"/>
    <w:rsid w:val="003D6087"/>
    <w:rsid w:val="003E0AFA"/>
    <w:rsid w:val="003E2353"/>
    <w:rsid w:val="00424794"/>
    <w:rsid w:val="004315C7"/>
    <w:rsid w:val="00463384"/>
    <w:rsid w:val="004673BA"/>
    <w:rsid w:val="004937C8"/>
    <w:rsid w:val="00523AA6"/>
    <w:rsid w:val="005366C5"/>
    <w:rsid w:val="005556D1"/>
    <w:rsid w:val="005857A2"/>
    <w:rsid w:val="005958E4"/>
    <w:rsid w:val="005968E9"/>
    <w:rsid w:val="005A2E2B"/>
    <w:rsid w:val="005E1FE3"/>
    <w:rsid w:val="0063034A"/>
    <w:rsid w:val="00633C4E"/>
    <w:rsid w:val="00641D89"/>
    <w:rsid w:val="006708FB"/>
    <w:rsid w:val="00687F2E"/>
    <w:rsid w:val="006C66FE"/>
    <w:rsid w:val="00743236"/>
    <w:rsid w:val="007A1F1D"/>
    <w:rsid w:val="007C2124"/>
    <w:rsid w:val="007C4FDB"/>
    <w:rsid w:val="007E1B01"/>
    <w:rsid w:val="00804BBA"/>
    <w:rsid w:val="00842773"/>
    <w:rsid w:val="00844FFE"/>
    <w:rsid w:val="00857604"/>
    <w:rsid w:val="00865BCA"/>
    <w:rsid w:val="008779E0"/>
    <w:rsid w:val="009269EE"/>
    <w:rsid w:val="00944899"/>
    <w:rsid w:val="00952F1A"/>
    <w:rsid w:val="00983DC1"/>
    <w:rsid w:val="009D191C"/>
    <w:rsid w:val="00A069FF"/>
    <w:rsid w:val="00A15645"/>
    <w:rsid w:val="00A241AF"/>
    <w:rsid w:val="00A71CDB"/>
    <w:rsid w:val="00AC26D2"/>
    <w:rsid w:val="00AD6298"/>
    <w:rsid w:val="00B14913"/>
    <w:rsid w:val="00B72222"/>
    <w:rsid w:val="00BA044C"/>
    <w:rsid w:val="00BA1249"/>
    <w:rsid w:val="00BD1DF7"/>
    <w:rsid w:val="00C05270"/>
    <w:rsid w:val="00C153DA"/>
    <w:rsid w:val="00C264DF"/>
    <w:rsid w:val="00C6074A"/>
    <w:rsid w:val="00C72B55"/>
    <w:rsid w:val="00C95FA3"/>
    <w:rsid w:val="00CA3A27"/>
    <w:rsid w:val="00CB32D1"/>
    <w:rsid w:val="00CE6435"/>
    <w:rsid w:val="00D96E42"/>
    <w:rsid w:val="00DB7CF1"/>
    <w:rsid w:val="00E078C2"/>
    <w:rsid w:val="00E43D89"/>
    <w:rsid w:val="00E459AD"/>
    <w:rsid w:val="00EB26F9"/>
    <w:rsid w:val="00EB2E88"/>
    <w:rsid w:val="00EC1880"/>
    <w:rsid w:val="00ED0817"/>
    <w:rsid w:val="00EE05E8"/>
    <w:rsid w:val="00F57BBC"/>
    <w:rsid w:val="00F978A6"/>
    <w:rsid w:val="00FB1B8B"/>
    <w:rsid w:val="00FF56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71041"/>
    <w:rPr>
      <w:color w:val="808080"/>
    </w:rPr>
  </w:style>
  <w:style w:type="paragraph" w:customStyle="1" w:styleId="C289FCEC84F54AC48C6843433D3EE1CD">
    <w:name w:val="C289FCEC84F54AC48C6843433D3EE1CD"/>
    <w:rsid w:val="00071041"/>
    <w:pPr>
      <w:spacing w:after="160" w:line="278" w:lineRule="auto"/>
    </w:pPr>
    <w:rPr>
      <w:kern w:val="2"/>
      <w:sz w:val="24"/>
      <w:szCs w:val="24"/>
      <w14:ligatures w14:val="standardContextual"/>
    </w:rPr>
  </w:style>
  <w:style w:type="paragraph" w:customStyle="1" w:styleId="4E705455730C4717B50F2B8E69B961BC">
    <w:name w:val="4E705455730C4717B50F2B8E69B961BC"/>
    <w:rsid w:val="00071041"/>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Sypher">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009DD9"/>
      </a:hlink>
      <a:folHlink>
        <a:srgbClr val="85DFD0"/>
      </a:folHlink>
    </a:clrScheme>
    <a:fontScheme name="Sypher Word">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Mic</b:Tag>
    <b:SourceType>InternetSite</b:SourceType>
    <b:Guid>{1F8C2FA3-F03B-4052-BDA6-57C83049B17B}</b:Guid>
    <b:Author>
      <b:Author>
        <b:NameList>
          <b:Person>
            <b:Last>Nevot</b:Last>
            <b:First>Mickaël</b:First>
            <b:Middle>Martin</b:Middle>
          </b:Person>
        </b:NameList>
      </b:Author>
    </b:Author>
    <b:InternetSiteTitle>www.mickael-martin-nevot.com</b:InternetSiteTitle>
    <b:RefOrder>1</b:RefOrder>
  </b:Source>
</b:Sources>
</file>

<file path=customXml/itemProps1.xml><?xml version="1.0" encoding="utf-8"?>
<ds:datastoreItem xmlns:ds="http://schemas.openxmlformats.org/officeDocument/2006/customXml" ds:itemID="{029BA00E-7E37-4375-9D5A-987F679C8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modèle-word.dotm</Template>
  <TotalTime>11965</TotalTime>
  <Pages>7</Pages>
  <Words>1723</Words>
  <Characters>9478</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TD6 : Vues, tables système et rappels en SQL</vt:lpstr>
    </vt:vector>
  </TitlesOfParts>
  <Company>Gargul Studio</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TD6 : Vues, tables système et rappels en SQL</dc:title>
  <dc:creator>Rosine Cicchetti - Lotfi Lakhal - Mickaël Martin Nevot</dc:creator>
  <cp:lastModifiedBy>MARTIN NEVOT Mickael</cp:lastModifiedBy>
  <cp:revision>961</cp:revision>
  <cp:lastPrinted>2026-02-02T16:30:00Z</cp:lastPrinted>
  <dcterms:created xsi:type="dcterms:W3CDTF">2012-09-22T13:55:00Z</dcterms:created>
  <dcterms:modified xsi:type="dcterms:W3CDTF">2026-02-02T16:31:00Z</dcterms:modified>
  <cp:category>Exploitation d’une base de données</cp:category>
  <cp:contentStatus>V2.0.0</cp:contentStatus>
</cp:coreProperties>
</file>