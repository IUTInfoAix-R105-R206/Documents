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FB91" w14:textId="0FD52469" w:rsidR="00B2109E" w:rsidRDefault="00000000" w:rsidP="009872F8">
      <w:pPr>
        <w:pStyle w:val="TitreDoc"/>
      </w:pPr>
      <w:sdt>
        <w:sdtPr>
          <w:alias w:val="Titre "/>
          <w:tag w:val=""/>
          <w:id w:val="1899089894"/>
          <w:placeholder>
            <w:docPart w:val="60D15CBE8B15432FACD0433944067C8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5507D">
            <w:t>TD</w:t>
          </w:r>
          <w:r w:rsidR="0018789D">
            <w:t>1</w:t>
          </w:r>
          <w:r w:rsidR="005E1E5A">
            <w:t> :</w:t>
          </w:r>
          <w:r w:rsidR="007D38AB">
            <w:t xml:space="preserve"> </w:t>
          </w:r>
          <w:r w:rsidR="006E0F35">
            <w:t>L’algèbre relationnelle</w:t>
          </w:r>
          <w:bookmarkStart w:id="0" w:name="_Hlk218009155"/>
          <w:r w:rsidR="00E95D90">
            <w:t xml:space="preserve"> (correction)</w:t>
          </w:r>
        </w:sdtContent>
      </w:sdt>
      <w:bookmarkEnd w:id="0"/>
      <w:r w:rsidR="00D17891">
        <w:br/>
      </w:r>
      <w:sdt>
        <w:sdtPr>
          <w:alias w:val="État "/>
          <w:tag w:val=""/>
          <w:id w:val="-916779178"/>
          <w:placeholder>
            <w:docPart w:val="1618D17128A44FA39F8D42D27D986844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F87882">
            <w:t>V</w:t>
          </w:r>
          <w:r w:rsidR="00B33531">
            <w:t>2</w:t>
          </w:r>
          <w:r w:rsidR="00DC39CA">
            <w:t>.</w:t>
          </w:r>
          <w:r w:rsidR="003E61B2">
            <w:t>0</w:t>
          </w:r>
          <w:r w:rsidR="00F87882">
            <w:t>.</w:t>
          </w:r>
          <w:r w:rsidR="00B33531">
            <w:t>0</w:t>
          </w:r>
        </w:sdtContent>
      </w:sdt>
    </w:p>
    <w:p w14:paraId="742FE049" w14:textId="77777777" w:rsidR="00C01A24" w:rsidRDefault="00C01A24" w:rsidP="0088305E">
      <w:pPr>
        <w:pStyle w:val="Sansinterligne"/>
        <w:jc w:val="center"/>
      </w:pPr>
      <w:r>
        <w:rPr>
          <w:noProof/>
        </w:rPr>
        <w:drawing>
          <wp:inline distT="0" distB="0" distL="0" distR="0" wp14:anchorId="409707C6" wp14:editId="7D1200E1">
            <wp:extent cx="1114425" cy="390525"/>
            <wp:effectExtent l="0" t="0" r="9525" b="9525"/>
            <wp:docPr id="9" name="Image 9" descr="D:\Personnel\Enseignements\_identité-graphique\licence\licence-creative-common-by-nc-sa-8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ersonnel\Enseignements\_identité-graphique\licence\licence-creative-common-by-nc-sa-88x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3E12" w14:textId="77777777" w:rsidR="004C1A93" w:rsidRDefault="004C1A93" w:rsidP="0088305E">
      <w:pPr>
        <w:pStyle w:val="Sansinterligne"/>
        <w:jc w:val="center"/>
      </w:pPr>
      <w:r w:rsidRPr="004A4604">
        <w:t xml:space="preserve">Cette </w:t>
      </w:r>
      <w:r w:rsidRPr="004A4604">
        <w:rPr>
          <w:rFonts w:hint="eastAsia"/>
        </w:rPr>
        <w:t>œ</w:t>
      </w:r>
      <w:r w:rsidRPr="004A4604">
        <w:t>uvre de Micka</w:t>
      </w:r>
      <w:r w:rsidRPr="004A4604">
        <w:rPr>
          <w:rFonts w:hint="eastAsia"/>
        </w:rPr>
        <w:t>ë</w:t>
      </w:r>
      <w:r w:rsidRPr="004A4604">
        <w:t xml:space="preserve">l Martin Nevot est mise </w:t>
      </w:r>
      <w:r w:rsidRPr="004A4604">
        <w:rPr>
          <w:rFonts w:hint="eastAsia"/>
        </w:rPr>
        <w:t>à</w:t>
      </w:r>
      <w:r w:rsidRPr="004A4604">
        <w:t xml:space="preserve"> disposition sous licence Creative Commons Attribution - Utilisation non commerciale - Partage dans les m</w:t>
      </w:r>
      <w:r w:rsidRPr="004A4604">
        <w:rPr>
          <w:rFonts w:hint="eastAsia"/>
        </w:rPr>
        <w:t>ê</w:t>
      </w:r>
      <w:r w:rsidRPr="004A4604">
        <w:t>mes conditions.</w:t>
      </w:r>
    </w:p>
    <w:p w14:paraId="48BEF0E3" w14:textId="77777777" w:rsidR="004C1A93" w:rsidRPr="00EC34DA" w:rsidRDefault="004C1A93" w:rsidP="0088305E">
      <w:pPr>
        <w:pStyle w:val="Sansinterligne"/>
        <w:jc w:val="center"/>
        <w:rPr>
          <w:noProof/>
        </w:rPr>
      </w:pPr>
    </w:p>
    <w:p w14:paraId="602BFEB8" w14:textId="09D49E60" w:rsidR="004C1A93" w:rsidRPr="00EC34DA" w:rsidRDefault="004C1A93" w:rsidP="0088305E">
      <w:pPr>
        <w:pStyle w:val="Sansinterligne"/>
        <w:jc w:val="center"/>
        <w:rPr>
          <w:bCs/>
          <w:noProof/>
        </w:rPr>
      </w:pPr>
      <w:r w:rsidRPr="00EC34DA">
        <w:rPr>
          <w:bCs/>
          <w:noProof/>
        </w:rPr>
        <w:t xml:space="preserve">Document en ligne : </w:t>
      </w:r>
      <w:hyperlink r:id="rId9" w:history="1">
        <w:r w:rsidRPr="00EC34DA">
          <w:rPr>
            <w:rStyle w:val="Lienhypertexte"/>
            <w:rFonts w:ascii="FreeMono" w:hAnsi="FreeMono" w:cs="FreeMono"/>
            <w:noProof/>
          </w:rPr>
          <w:t>www.mickael-martin-nevot.com</w:t>
        </w:r>
      </w:hyperlink>
    </w:p>
    <w:p w14:paraId="134FCAD0" w14:textId="77777777" w:rsidR="00C01A24" w:rsidRPr="004E7A7E" w:rsidRDefault="00C01A24" w:rsidP="00C01A24">
      <w:pPr>
        <w:pStyle w:val="Pieddepage"/>
        <w:rPr>
          <w:rFonts w:asciiTheme="majorHAnsi" w:hAnsiTheme="majorHAnsi" w:cstheme="majorHAnsi"/>
          <w:b/>
          <w:color w:val="4F81BD"/>
        </w:rPr>
      </w:pPr>
      <w:r w:rsidRPr="004E7A7E">
        <w:rPr>
          <w:rFonts w:asciiTheme="majorHAnsi" w:hAnsiTheme="majorHAnsi" w:cstheme="majorHAnsi"/>
          <w:b/>
          <w:color w:val="4F81BD"/>
        </w:rPr>
        <w:t>________________________________________________________________________________</w:t>
      </w:r>
    </w:p>
    <w:p w14:paraId="77244C93" w14:textId="77777777" w:rsidR="00B2109E" w:rsidRDefault="00B2109E" w:rsidP="0088305E">
      <w:pPr>
        <w:pStyle w:val="Sansinterligne"/>
      </w:pPr>
    </w:p>
    <w:p w14:paraId="75C61575" w14:textId="77777777" w:rsidR="00585481" w:rsidRDefault="00585481" w:rsidP="00585481">
      <w:pPr>
        <w:pStyle w:val="Titre1"/>
      </w:pPr>
      <w:r>
        <w:t>Généralités</w:t>
      </w:r>
    </w:p>
    <w:p w14:paraId="4B32256F" w14:textId="77777777" w:rsidR="00585481" w:rsidRDefault="00585481" w:rsidP="00585481">
      <w:pPr>
        <w:pStyle w:val="Sansinterligne"/>
      </w:pPr>
      <w:r>
        <w:t>Voici la convention de nommage proposé dans cet enseignement :</w:t>
      </w:r>
    </w:p>
    <w:p w14:paraId="5DD2FDF2" w14:textId="77777777" w:rsidR="00585481" w:rsidRDefault="00585481" w:rsidP="00585481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mots</w:t>
      </w:r>
      <w:proofErr w:type="gramEnd"/>
      <w:r w:rsidRPr="00651072">
        <w:rPr>
          <w:rStyle w:val="lev"/>
        </w:rPr>
        <w:t xml:space="preserve"> clefs</w:t>
      </w:r>
      <w:r>
        <w:t xml:space="preserve"> : en lettre capitales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> ;</w:t>
      </w:r>
    </w:p>
    <w:p w14:paraId="026518F7" w14:textId="77777777" w:rsidR="00585481" w:rsidRDefault="00585481" w:rsidP="00585481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relation</w:t>
      </w:r>
      <w:proofErr w:type="gramEnd"/>
      <w:r>
        <w:t xml:space="preserve"> : </w:t>
      </w:r>
      <w:r w:rsidRPr="002A198F">
        <w:t>première lettre de chaque mot</w:t>
      </w:r>
      <w:r>
        <w:t xml:space="preserve"> en capitale</w:t>
      </w:r>
      <w:r w:rsidRPr="002A198F">
        <w:t xml:space="preserve"> </w:t>
      </w:r>
      <w:r w:rsidRPr="00AF1C9F">
        <w:rPr>
          <w:rStyle w:val="Accentuationlgre"/>
        </w:rPr>
        <w:t>(pascal case)</w:t>
      </w:r>
      <w:r>
        <w:t> ;</w:t>
      </w:r>
    </w:p>
    <w:p w14:paraId="7B7B6C5B" w14:textId="77777777" w:rsidR="00585481" w:rsidRDefault="00585481" w:rsidP="00585481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attributs</w:t>
      </w:r>
      <w:proofErr w:type="gramEnd"/>
      <w:r>
        <w:t> : premier mot en minuscule et première lettre de chaque</w:t>
      </w:r>
      <w:r w:rsidRPr="002A198F">
        <w:t xml:space="preserve"> mot</w:t>
      </w:r>
      <w:r>
        <w:t xml:space="preserve"> suivant en capitale </w:t>
      </w:r>
      <w:r w:rsidRPr="00AF1C9F">
        <w:rPr>
          <w:rStyle w:val="Accentuationlgre"/>
        </w:rPr>
        <w:t>(</w:t>
      </w:r>
      <w:proofErr w:type="spellStart"/>
      <w:r>
        <w:rPr>
          <w:rStyle w:val="Accentuationlgre"/>
        </w:rPr>
        <w:t>camel</w:t>
      </w:r>
      <w:proofErr w:type="spellEnd"/>
      <w:r w:rsidRPr="00AF1C9F">
        <w:rPr>
          <w:rStyle w:val="Accentuationlgre"/>
        </w:rPr>
        <w:t xml:space="preserve"> case)</w:t>
      </w:r>
      <w:r>
        <w:t> ;</w:t>
      </w:r>
    </w:p>
    <w:p w14:paraId="48F8DAD8" w14:textId="77777777" w:rsidR="00585481" w:rsidRDefault="00585481" w:rsidP="00585481">
      <w:pPr>
        <w:pStyle w:val="Sansinterligne"/>
        <w:numPr>
          <w:ilvl w:val="0"/>
          <w:numId w:val="42"/>
        </w:numPr>
      </w:pPr>
      <w:proofErr w:type="gramStart"/>
      <w:r>
        <w:rPr>
          <w:rStyle w:val="lev"/>
        </w:rPr>
        <w:t>domaine</w:t>
      </w:r>
      <w:proofErr w:type="gramEnd"/>
      <w:r>
        <w:rPr>
          <w:rStyle w:val="lev"/>
        </w:rPr>
        <w:t> </w:t>
      </w:r>
      <w:r w:rsidRPr="00423EFD">
        <w:t>:</w:t>
      </w:r>
      <w:r>
        <w:t xml:space="preserve"> en lettre capitales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 xml:space="preserve"> au format </w:t>
      </w:r>
      <w:r w:rsidRPr="0099161A">
        <w:rPr>
          <w:rStyle w:val="Accentuation"/>
          <w:color w:val="0070C0"/>
        </w:rPr>
        <w:t>D_XXX</w:t>
      </w:r>
      <w:r>
        <w:rPr>
          <w:rStyle w:val="Appelnotedebasdep"/>
        </w:rPr>
        <w:footnoteReference w:id="1"/>
      </w:r>
      <w:r>
        <w:t>.</w:t>
      </w:r>
    </w:p>
    <w:p w14:paraId="0DF05DB9" w14:textId="77777777" w:rsidR="00585481" w:rsidRDefault="00585481" w:rsidP="00585481">
      <w:pPr>
        <w:pStyle w:val="Sansinterligne"/>
      </w:pPr>
    </w:p>
    <w:p w14:paraId="59484019" w14:textId="77777777" w:rsidR="00585481" w:rsidRDefault="00585481" w:rsidP="00585481">
      <w:pPr>
        <w:pStyle w:val="Sansinterligne"/>
      </w:pPr>
      <w:r w:rsidRPr="00F40338">
        <w:t>Pour rappel, les valeurs saisies dans une base de donn</w:t>
      </w:r>
      <w:r w:rsidRPr="00F40338">
        <w:rPr>
          <w:rFonts w:hint="eastAsia"/>
        </w:rPr>
        <w:t>é</w:t>
      </w:r>
      <w:r w:rsidRPr="00F40338">
        <w:t>es</w:t>
      </w:r>
      <w:r>
        <w:t>, comme les chaînes de caractères,</w:t>
      </w:r>
      <w:r w:rsidRPr="00F40338">
        <w:t xml:space="preserve"> sont sensibles </w:t>
      </w:r>
      <w:r w:rsidRPr="00F40338">
        <w:rPr>
          <w:rFonts w:hint="eastAsia"/>
        </w:rPr>
        <w:t>à</w:t>
      </w:r>
      <w:r w:rsidRPr="00F40338">
        <w:t xml:space="preserve"> la casse et, par convention, sont saisies </w:t>
      </w:r>
      <w:r w:rsidRPr="00F40338">
        <w:rPr>
          <w:rStyle w:val="lev"/>
        </w:rPr>
        <w:t xml:space="preserve">en </w:t>
      </w:r>
      <w:r>
        <w:rPr>
          <w:rStyle w:val="lev"/>
        </w:rPr>
        <w:t>lettres capitales</w:t>
      </w:r>
      <w:r w:rsidRPr="00F40338">
        <w:t xml:space="preserve">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 xml:space="preserve"> </w:t>
      </w:r>
      <w:r w:rsidRPr="00F40338">
        <w:t>dans le cadre de cet enseignement.</w:t>
      </w:r>
    </w:p>
    <w:p w14:paraId="43CFDA45" w14:textId="77777777" w:rsidR="00585481" w:rsidRDefault="00585481" w:rsidP="00585481">
      <w:pPr>
        <w:pStyle w:val="Titre1"/>
      </w:pPr>
      <w:r w:rsidRPr="00750FF4">
        <w:t>Schéma</w:t>
      </w:r>
      <w:r>
        <w:t xml:space="preserve"> relationnel</w:t>
      </w:r>
    </w:p>
    <w:p w14:paraId="17F56515" w14:textId="77777777" w:rsidR="00585481" w:rsidRDefault="00585481" w:rsidP="00585481">
      <w:pPr>
        <w:jc w:val="both"/>
        <w:rPr>
          <w:bCs/>
        </w:rPr>
      </w:pPr>
      <w:r w:rsidRPr="00C67B6E">
        <w:rPr>
          <w:bCs/>
        </w:rPr>
        <w:t>La base de donn</w:t>
      </w:r>
      <w:r w:rsidRPr="00C67B6E">
        <w:rPr>
          <w:rFonts w:hint="eastAsia"/>
          <w:bCs/>
        </w:rPr>
        <w:t>é</w:t>
      </w:r>
      <w:r w:rsidRPr="00C67B6E">
        <w:rPr>
          <w:bCs/>
        </w:rPr>
        <w:t>es exemple</w:t>
      </w:r>
      <w:r>
        <w:rPr>
          <w:bCs/>
        </w:rPr>
        <w:t xml:space="preserve">, </w:t>
      </w:r>
      <w:proofErr w:type="spellStart"/>
      <w:r>
        <w:rPr>
          <w:bCs/>
        </w:rPr>
        <w:t>Airbase</w:t>
      </w:r>
      <w:proofErr w:type="spellEnd"/>
      <w:r w:rsidRPr="00C67B6E">
        <w:rPr>
          <w:bCs/>
        </w:rPr>
        <w:t>, utilis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e dans </w:t>
      </w:r>
      <w:r>
        <w:rPr>
          <w:bCs/>
        </w:rPr>
        <w:t xml:space="preserve">les documents de travaux dirigés de </w:t>
      </w:r>
      <w:r w:rsidRPr="00C67B6E">
        <w:rPr>
          <w:bCs/>
        </w:rPr>
        <w:t>c</w:t>
      </w:r>
      <w:r>
        <w:rPr>
          <w:bCs/>
        </w:rPr>
        <w:t>et enseignement</w:t>
      </w:r>
      <w:r w:rsidRPr="00C67B6E">
        <w:rPr>
          <w:bCs/>
        </w:rPr>
        <w:t>, propose la gestion tr</w:t>
      </w:r>
      <w:r w:rsidRPr="00C67B6E">
        <w:rPr>
          <w:rFonts w:hint="eastAsia"/>
          <w:bCs/>
        </w:rPr>
        <w:t>è</w:t>
      </w:r>
      <w:r w:rsidRPr="00C67B6E">
        <w:rPr>
          <w:bCs/>
        </w:rPr>
        <w:t>s simplifi</w:t>
      </w:r>
      <w:r w:rsidRPr="00C67B6E">
        <w:rPr>
          <w:rFonts w:hint="eastAsia"/>
          <w:bCs/>
        </w:rPr>
        <w:t>é</w:t>
      </w:r>
      <w:r w:rsidRPr="00C67B6E">
        <w:rPr>
          <w:bCs/>
        </w:rPr>
        <w:t>e d'une compagnie a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rienne. Ses relations sont </w:t>
      </w:r>
      <w:r>
        <w:rPr>
          <w:bCs/>
        </w:rPr>
        <w:t>présentées ci-après.</w:t>
      </w:r>
    </w:p>
    <w:p w14:paraId="3C338C34" w14:textId="77777777" w:rsidR="00585481" w:rsidRDefault="00585481" w:rsidP="00585481">
      <w:pPr>
        <w:jc w:val="both"/>
        <w:rPr>
          <w:bCs/>
        </w:rPr>
      </w:pPr>
    </w:p>
    <w:p w14:paraId="20967BDD" w14:textId="77777777" w:rsidR="00585481" w:rsidRDefault="00585481" w:rsidP="00585481">
      <w:pPr>
        <w:jc w:val="both"/>
      </w:pPr>
      <w:r>
        <w:rPr>
          <w:bCs/>
        </w:rPr>
        <w:t>L</w:t>
      </w:r>
      <w:r w:rsidRPr="004062BF">
        <w:rPr>
          <w:bCs/>
        </w:rPr>
        <w:t xml:space="preserve">es clefs primaires </w:t>
      </w:r>
      <w:r>
        <w:rPr>
          <w:bCs/>
        </w:rPr>
        <w:t>sont</w:t>
      </w:r>
      <w:r w:rsidRPr="004062BF">
        <w:rPr>
          <w:bCs/>
        </w:rPr>
        <w:t xml:space="preserve"> </w:t>
      </w:r>
      <w:r w:rsidRPr="004062BF">
        <w:rPr>
          <w:rStyle w:val="Accentuation"/>
          <w:rFonts w:eastAsia="Times New Roman"/>
          <w:color w:val="08674D" w:themeColor="accent4" w:themeShade="80"/>
          <w:kern w:val="0"/>
          <w:u w:val="single"/>
        </w:rPr>
        <w:t>soulignées</w:t>
      </w:r>
      <w:r w:rsidRPr="004062BF">
        <w:rPr>
          <w:bCs/>
        </w:rPr>
        <w:t xml:space="preserve"> et les clefs étrangères en </w:t>
      </w:r>
      <w:r w:rsidRPr="004062BF">
        <w:rPr>
          <w:rStyle w:val="Accentuation"/>
          <w:rFonts w:eastAsia="Times New Roman"/>
          <w:i/>
          <w:color w:val="08674D" w:themeColor="accent4" w:themeShade="80"/>
          <w:kern w:val="0"/>
        </w:rPr>
        <w:t>italique</w:t>
      </w:r>
      <w:r>
        <w:rPr>
          <w:rStyle w:val="Accentuation"/>
          <w:rFonts w:eastAsia="Times New Roman"/>
          <w:i/>
          <w:color w:val="08674D" w:themeColor="accent4" w:themeShade="80"/>
          <w:kern w:val="0"/>
        </w:rPr>
        <w:t xml:space="preserve"> suivies d’un #</w:t>
      </w:r>
      <w:r>
        <w:t xml:space="preserve">. Les clefs étrangères </w:t>
      </w:r>
      <w:r w:rsidRPr="00B17E2B">
        <w:t xml:space="preserve">font référence aux clefs primaires de même </w:t>
      </w:r>
      <w:r>
        <w:t>nom.</w:t>
      </w:r>
    </w:p>
    <w:p w14:paraId="481A8003" w14:textId="77777777" w:rsidR="00585481" w:rsidRDefault="00585481" w:rsidP="00585481">
      <w:pPr>
        <w:jc w:val="both"/>
      </w:pPr>
    </w:p>
    <w:p w14:paraId="3BADCBCE" w14:textId="219E9B2D" w:rsidR="00585481" w:rsidRDefault="00585481" w:rsidP="00585481">
      <w:pPr>
        <w:pStyle w:val="Sansinterligne"/>
        <w:rPr>
          <w:szCs w:val="24"/>
        </w:rPr>
      </w:pPr>
      <w:r>
        <w:t>On considère qu'un vol, r</w:t>
      </w:r>
      <w:r>
        <w:rPr>
          <w:rFonts w:hint="eastAsia"/>
        </w:rPr>
        <w:t>é</w:t>
      </w:r>
      <w:r>
        <w:t>f</w:t>
      </w:r>
      <w:r>
        <w:rPr>
          <w:rFonts w:hint="eastAsia"/>
        </w:rPr>
        <w:t>é</w:t>
      </w:r>
      <w:r>
        <w:t>renc</w:t>
      </w:r>
      <w:r>
        <w:rPr>
          <w:rFonts w:hint="eastAsia"/>
        </w:rPr>
        <w:t>é</w:t>
      </w:r>
      <w:r>
        <w:t xml:space="preserve"> par son num</w:t>
      </w:r>
      <w:r>
        <w:rPr>
          <w:rFonts w:hint="eastAsia"/>
        </w:rPr>
        <w:t>é</w:t>
      </w:r>
      <w:r>
        <w:t xml:space="preserve">ro </w:t>
      </w:r>
      <w:proofErr w:type="spellStart"/>
      <w:r w:rsidRPr="00450E55">
        <w:rPr>
          <w:rFonts w:ascii="FreeMono" w:hAnsi="FreeMono" w:cs="FreeMono"/>
          <w:color w:val="08674D" w:themeColor="accent4" w:themeShade="80"/>
          <w:sz w:val="22"/>
        </w:rPr>
        <w:t>numVol</w:t>
      </w:r>
      <w:proofErr w:type="spellEnd"/>
      <w:r>
        <w:t>, est effectu</w:t>
      </w:r>
      <w:r>
        <w:rPr>
          <w:rFonts w:hint="eastAsia"/>
        </w:rPr>
        <w:t>é</w:t>
      </w:r>
      <w:r>
        <w:t xml:space="preserve"> par un unique pilote, de num</w:t>
      </w:r>
      <w:r>
        <w:rPr>
          <w:rFonts w:hint="eastAsia"/>
        </w:rPr>
        <w:t>é</w:t>
      </w:r>
      <w:r>
        <w:t xml:space="preserve">ro </w:t>
      </w:r>
      <w:proofErr w:type="spellStart"/>
      <w:r w:rsidRPr="00450E55">
        <w:rPr>
          <w:rFonts w:ascii="FreeMono" w:hAnsi="FreeMono" w:cs="FreeMono"/>
          <w:color w:val="08674D" w:themeColor="accent4" w:themeShade="80"/>
          <w:sz w:val="22"/>
        </w:rPr>
        <w:t>numPil</w:t>
      </w:r>
      <w:proofErr w:type="spellEnd"/>
      <w:r>
        <w:t>, sur un avion identifi</w:t>
      </w:r>
      <w:r>
        <w:rPr>
          <w:rFonts w:hint="eastAsia"/>
        </w:rPr>
        <w:t>é</w:t>
      </w:r>
      <w:r>
        <w:t xml:space="preserve"> par son num</w:t>
      </w:r>
      <w:r>
        <w:rPr>
          <w:rFonts w:hint="eastAsia"/>
        </w:rPr>
        <w:t>é</w:t>
      </w:r>
      <w:r>
        <w:t xml:space="preserve">ro </w:t>
      </w:r>
      <w:proofErr w:type="spellStart"/>
      <w:r w:rsidRPr="00450E55">
        <w:rPr>
          <w:rFonts w:ascii="FreeMono" w:hAnsi="FreeMono" w:cs="FreeMono"/>
          <w:color w:val="08674D" w:themeColor="accent4" w:themeShade="80"/>
          <w:sz w:val="22"/>
        </w:rPr>
        <w:t>numAv</w:t>
      </w:r>
      <w:proofErr w:type="spellEnd"/>
      <w:r>
        <w:t xml:space="preserve">. </w:t>
      </w:r>
      <w:r w:rsidRPr="00CB5CAC">
        <w:rPr>
          <w:szCs w:val="24"/>
        </w:rPr>
        <w:t xml:space="preserve">L’attribut </w:t>
      </w:r>
      <w:proofErr w:type="spellStart"/>
      <w:r w:rsidRPr="00450E55">
        <w:rPr>
          <w:rFonts w:ascii="FreeMono" w:hAnsi="FreeMono" w:cs="FreeMono"/>
          <w:color w:val="08674D" w:themeColor="accent4" w:themeShade="80"/>
          <w:sz w:val="22"/>
        </w:rPr>
        <w:t>nomAv</w:t>
      </w:r>
      <w:proofErr w:type="spellEnd"/>
      <w:r w:rsidRPr="00CB5CAC">
        <w:rPr>
          <w:szCs w:val="24"/>
        </w:rPr>
        <w:t xml:space="preserve"> correspond au modèle de l’avion</w:t>
      </w:r>
      <w:r>
        <w:rPr>
          <w:szCs w:val="24"/>
        </w:rPr>
        <w:t xml:space="preserve"> (voir </w:t>
      </w:r>
      <w:r>
        <w:rPr>
          <w:szCs w:val="24"/>
        </w:rPr>
        <w:fldChar w:fldCharType="begin"/>
      </w:r>
      <w:r>
        <w:rPr>
          <w:szCs w:val="24"/>
        </w:rPr>
        <w:instrText xml:space="preserve"> REF _Ref216269063 \r \p \h </w:instrText>
      </w:r>
      <w:r>
        <w:rPr>
          <w:szCs w:val="24"/>
        </w:rPr>
      </w:r>
      <w:r>
        <w:rPr>
          <w:szCs w:val="24"/>
        </w:rPr>
        <w:fldChar w:fldCharType="separate"/>
      </w:r>
      <w:r w:rsidR="00C64B4F">
        <w:rPr>
          <w:szCs w:val="24"/>
        </w:rPr>
        <w:t>3 ci-dessous</w:t>
      </w:r>
      <w:r>
        <w:rPr>
          <w:szCs w:val="24"/>
        </w:rPr>
        <w:fldChar w:fldCharType="end"/>
      </w:r>
      <w:r>
        <w:rPr>
          <w:szCs w:val="24"/>
        </w:rPr>
        <w:t>)</w:t>
      </w:r>
      <w:r w:rsidRPr="00CB5CAC">
        <w:rPr>
          <w:szCs w:val="24"/>
        </w:rPr>
        <w:t>.</w:t>
      </w:r>
    </w:p>
    <w:p w14:paraId="15707A13" w14:textId="77777777" w:rsidR="00585481" w:rsidRPr="00750FF4" w:rsidRDefault="00585481" w:rsidP="00585481">
      <w:pPr>
        <w:pStyle w:val="Titre2"/>
      </w:pPr>
      <w:r w:rsidRPr="00750FF4">
        <w:t>Schéma relationnel sans domaine</w:t>
      </w:r>
    </w:p>
    <w:p w14:paraId="1707F562" w14:textId="07FF1F11" w:rsidR="00585481" w:rsidRPr="00685F28" w:rsidRDefault="00585481" w:rsidP="00585481">
      <w:pPr>
        <w:tabs>
          <w:tab w:val="left" w:pos="1060"/>
        </w:tabs>
        <w:spacing w:line="360" w:lineRule="auto"/>
        <w:ind w:right="-28"/>
        <w:jc w:val="both"/>
        <w:rPr>
          <w:rFonts w:ascii="FreeMono" w:hAnsi="FreeMono" w:cs="FreeMono"/>
        </w:rPr>
      </w:pPr>
      <w:r w:rsidRPr="00685F28">
        <w:rPr>
          <w:rFonts w:ascii="FreeMono" w:hAnsi="FreeMono" w:cs="FreeMono"/>
          <w:color w:val="0070C0"/>
        </w:rPr>
        <w:t>Pilote</w:t>
      </w:r>
      <w:r w:rsidRPr="00685F28">
        <w:rPr>
          <w:rFonts w:ascii="FreeMono" w:hAnsi="FreeMono" w:cs="FreeMono"/>
        </w:rPr>
        <w:tab/>
        <w:t>(</w:t>
      </w:r>
      <w:proofErr w:type="spellStart"/>
      <w:r w:rsidRPr="00991586">
        <w:rPr>
          <w:rFonts w:ascii="FreeMono" w:hAnsi="FreeMono" w:cs="FreeMono"/>
          <w:color w:val="08674D" w:themeColor="accent4" w:themeShade="80"/>
          <w:u w:val="single"/>
        </w:rPr>
        <w:t>numPil</w:t>
      </w:r>
      <w:proofErr w:type="spellEnd"/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proofErr w:type="spellStart"/>
      <w:r w:rsidRPr="00685F28">
        <w:rPr>
          <w:rFonts w:ascii="FreeMono" w:hAnsi="FreeMono" w:cs="FreeMono"/>
          <w:color w:val="08674D" w:themeColor="accent4" w:themeShade="80"/>
        </w:rPr>
        <w:t>nomPil</w:t>
      </w:r>
      <w:proofErr w:type="spellEnd"/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adresse</w:t>
      </w:r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salaire</w:t>
      </w:r>
      <w:r w:rsidRPr="00685F28">
        <w:rPr>
          <w:rFonts w:ascii="FreeMono" w:hAnsi="FreeMono" w:cs="FreeMono"/>
        </w:rPr>
        <w:t>)</w:t>
      </w:r>
    </w:p>
    <w:p w14:paraId="275D7935" w14:textId="73CFBDD6" w:rsidR="00585481" w:rsidRPr="00685F28" w:rsidRDefault="00585481" w:rsidP="00585481">
      <w:pPr>
        <w:tabs>
          <w:tab w:val="left" w:pos="1060"/>
        </w:tabs>
        <w:spacing w:line="360" w:lineRule="auto"/>
        <w:ind w:right="-28"/>
        <w:jc w:val="both"/>
        <w:rPr>
          <w:rFonts w:ascii="FreeMono" w:hAnsi="FreeMono" w:cs="FreeMono"/>
        </w:rPr>
      </w:pPr>
      <w:r w:rsidRPr="00685F28">
        <w:rPr>
          <w:rFonts w:ascii="FreeMono" w:hAnsi="FreeMono" w:cs="FreeMono"/>
          <w:color w:val="0070C0"/>
        </w:rPr>
        <w:t>Avion</w:t>
      </w:r>
      <w:r w:rsidRPr="00685F28">
        <w:rPr>
          <w:rFonts w:ascii="FreeMono" w:hAnsi="FreeMono" w:cs="FreeMono"/>
        </w:rPr>
        <w:tab/>
        <w:t>(</w:t>
      </w:r>
      <w:proofErr w:type="spellStart"/>
      <w:r w:rsidRPr="00991586">
        <w:rPr>
          <w:rFonts w:ascii="FreeMono" w:hAnsi="FreeMono" w:cs="FreeMono"/>
          <w:color w:val="08674D" w:themeColor="accent4" w:themeShade="80"/>
          <w:u w:val="single"/>
        </w:rPr>
        <w:t>numAv</w:t>
      </w:r>
      <w:proofErr w:type="spellEnd"/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proofErr w:type="spellStart"/>
      <w:r w:rsidRPr="00685F28">
        <w:rPr>
          <w:rFonts w:ascii="FreeMono" w:hAnsi="FreeMono" w:cs="FreeMono"/>
          <w:color w:val="08674D" w:themeColor="accent4" w:themeShade="80"/>
        </w:rPr>
        <w:t>nomAv</w:t>
      </w:r>
      <w:proofErr w:type="spellEnd"/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capacite</w:t>
      </w:r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localisation</w:t>
      </w:r>
      <w:r w:rsidRPr="00685F28">
        <w:rPr>
          <w:rFonts w:ascii="FreeMono" w:hAnsi="FreeMono" w:cs="FreeMono"/>
        </w:rPr>
        <w:t>)</w:t>
      </w:r>
    </w:p>
    <w:p w14:paraId="47FFC078" w14:textId="6167717B" w:rsidR="00585481" w:rsidRPr="00685F28" w:rsidRDefault="00585481" w:rsidP="00585481">
      <w:pPr>
        <w:tabs>
          <w:tab w:val="left" w:pos="1060"/>
        </w:tabs>
        <w:spacing w:line="360" w:lineRule="auto"/>
        <w:ind w:left="23" w:right="-28"/>
        <w:jc w:val="both"/>
        <w:rPr>
          <w:rFonts w:ascii="FreeMono" w:hAnsi="FreeMono" w:cs="FreeMono"/>
        </w:rPr>
      </w:pPr>
      <w:r w:rsidRPr="00685F28">
        <w:rPr>
          <w:rFonts w:ascii="FreeMono" w:hAnsi="FreeMono" w:cs="FreeMono"/>
          <w:color w:val="0070C0"/>
        </w:rPr>
        <w:t>Vol</w:t>
      </w:r>
      <w:r w:rsidRPr="00685F28">
        <w:rPr>
          <w:rFonts w:ascii="FreeMono" w:hAnsi="FreeMono" w:cs="FreeMono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u w:val="single"/>
        </w:rPr>
        <w:t>numVol</w:t>
      </w:r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i/>
          <w:iCs/>
          <w:color w:val="08674D" w:themeColor="accent4" w:themeShade="80"/>
        </w:rPr>
        <w:t>numPil#</w:t>
      </w:r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i/>
          <w:iCs/>
          <w:color w:val="08674D" w:themeColor="accent4" w:themeShade="80"/>
        </w:rPr>
        <w:t>numAv#</w:t>
      </w:r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villeDep</w:t>
      </w:r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villeArr</w:t>
      </w:r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heureDep</w:t>
      </w:r>
      <w:r w:rsidRPr="00685F28">
        <w:rPr>
          <w:rFonts w:ascii="FreeMono" w:hAnsi="FreeMono" w:cs="FreeMono"/>
        </w:rPr>
        <w:t>,</w:t>
      </w:r>
      <w:r w:rsidR="009F0477">
        <w:rPr>
          <w:rFonts w:ascii="FreeMono" w:hAnsi="FreeMono" w:cs="FreeMono"/>
        </w:rPr>
        <w:t> </w:t>
      </w:r>
      <w:r w:rsidRPr="00685F28">
        <w:rPr>
          <w:rFonts w:ascii="FreeMono" w:hAnsi="FreeMono" w:cs="FreeMono"/>
          <w:color w:val="08674D" w:themeColor="accent4" w:themeShade="80"/>
        </w:rPr>
        <w:t>heureArr</w:t>
      </w:r>
      <w:r w:rsidRPr="00685F28">
        <w:rPr>
          <w:rFonts w:ascii="FreeMono" w:hAnsi="FreeMono" w:cs="FreeMono"/>
        </w:rPr>
        <w:t>)</w:t>
      </w:r>
    </w:p>
    <w:p w14:paraId="398789BF" w14:textId="77777777" w:rsidR="00585481" w:rsidRPr="00750FF4" w:rsidRDefault="00585481" w:rsidP="00585481">
      <w:pPr>
        <w:pStyle w:val="Titre2"/>
      </w:pPr>
      <w:r w:rsidRPr="00750FF4">
        <w:lastRenderedPageBreak/>
        <w:t>Schéma relationnel avec domaine</w:t>
      </w:r>
    </w:p>
    <w:p w14:paraId="1FBC292C" w14:textId="5F67862D" w:rsidR="00585481" w:rsidRPr="00450E55" w:rsidRDefault="00585481" w:rsidP="00585481">
      <w:pPr>
        <w:tabs>
          <w:tab w:val="left" w:pos="1060"/>
        </w:tabs>
        <w:spacing w:line="360" w:lineRule="auto"/>
        <w:ind w:right="-28"/>
        <w:jc w:val="both"/>
        <w:rPr>
          <w:rFonts w:ascii="FreeMono" w:hAnsi="FreeMono" w:cs="FreeMono"/>
          <w:sz w:val="22"/>
          <w:szCs w:val="22"/>
        </w:rPr>
      </w:pPr>
      <w:r w:rsidRPr="00450E55">
        <w:rPr>
          <w:rFonts w:ascii="FreeMono" w:hAnsi="FreeMono" w:cs="FreeMono"/>
          <w:color w:val="0070C0"/>
          <w:sz w:val="22"/>
          <w:szCs w:val="22"/>
        </w:rPr>
        <w:t>Pilote</w:t>
      </w:r>
      <w:r w:rsidRPr="00450E55">
        <w:rPr>
          <w:rFonts w:ascii="FreeMono" w:hAnsi="FreeMono" w:cs="FreeMono"/>
          <w:sz w:val="22"/>
          <w:szCs w:val="22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>numPil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yellow"/>
        </w:rPr>
        <w:t>D_NUMPIL</w:t>
      </w:r>
      <w:r w:rsidRPr="00450E55">
        <w:rPr>
          <w:rFonts w:ascii="FreeMono" w:hAnsi="FreeMono" w:cs="FreeMono"/>
          <w:sz w:val="22"/>
          <w:szCs w:val="22"/>
        </w:rPr>
        <w:t>,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nomPil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D_NOMPIL,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adresse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cyan"/>
        </w:rPr>
        <w:t>D_VILLE</w:t>
      </w:r>
      <w:r w:rsidRPr="00450E55">
        <w:rPr>
          <w:rFonts w:ascii="FreeMono" w:hAnsi="FreeMono" w:cs="FreeMono"/>
          <w:sz w:val="22"/>
          <w:szCs w:val="22"/>
        </w:rPr>
        <w:t>,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salaire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D_SAL)</w:t>
      </w:r>
    </w:p>
    <w:p w14:paraId="10844D16" w14:textId="0381E2E2" w:rsidR="00585481" w:rsidRPr="00450E55" w:rsidRDefault="00585481" w:rsidP="00585481">
      <w:pPr>
        <w:tabs>
          <w:tab w:val="left" w:pos="1060"/>
        </w:tabs>
        <w:spacing w:line="360" w:lineRule="auto"/>
        <w:ind w:right="-28"/>
        <w:jc w:val="both"/>
        <w:rPr>
          <w:rFonts w:ascii="FreeMono" w:hAnsi="FreeMono" w:cs="FreeMono"/>
          <w:sz w:val="22"/>
          <w:szCs w:val="22"/>
        </w:rPr>
      </w:pPr>
      <w:r w:rsidRPr="00450E55">
        <w:rPr>
          <w:rFonts w:ascii="FreeMono" w:hAnsi="FreeMono" w:cs="FreeMono"/>
          <w:color w:val="0070C0"/>
          <w:sz w:val="22"/>
          <w:szCs w:val="22"/>
        </w:rPr>
        <w:t>Avion</w:t>
      </w:r>
      <w:r w:rsidRPr="00450E55">
        <w:rPr>
          <w:rFonts w:ascii="FreeMono" w:hAnsi="FreeMono" w:cs="FreeMono"/>
          <w:sz w:val="22"/>
          <w:szCs w:val="22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>numAv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green"/>
        </w:rPr>
        <w:t>D_NUMAV</w:t>
      </w:r>
      <w:r w:rsidRPr="00450E55">
        <w:rPr>
          <w:rFonts w:ascii="FreeMono" w:hAnsi="FreeMono" w:cs="FreeMono"/>
          <w:sz w:val="22"/>
          <w:szCs w:val="22"/>
        </w:rPr>
        <w:t>,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nomAv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D_NOMAV,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capacite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D_CAP,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localisation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cyan"/>
        </w:rPr>
        <w:t>D_VILLE</w:t>
      </w:r>
      <w:r w:rsidRPr="00450E55">
        <w:rPr>
          <w:rFonts w:ascii="FreeMono" w:hAnsi="FreeMono" w:cs="FreeMono"/>
          <w:sz w:val="22"/>
          <w:szCs w:val="22"/>
        </w:rPr>
        <w:t>)</w:t>
      </w:r>
    </w:p>
    <w:p w14:paraId="3E8DFF23" w14:textId="39940555" w:rsidR="00585481" w:rsidRPr="00450E55" w:rsidRDefault="00585481" w:rsidP="00585481">
      <w:pPr>
        <w:tabs>
          <w:tab w:val="left" w:pos="1060"/>
        </w:tabs>
        <w:spacing w:line="360" w:lineRule="auto"/>
        <w:ind w:left="23" w:right="-28"/>
        <w:jc w:val="both"/>
        <w:rPr>
          <w:rFonts w:ascii="FreeMono" w:hAnsi="FreeMono" w:cs="FreeMono"/>
          <w:sz w:val="22"/>
          <w:szCs w:val="22"/>
        </w:rPr>
      </w:pPr>
      <w:r w:rsidRPr="00450E55">
        <w:rPr>
          <w:rFonts w:ascii="FreeMono" w:hAnsi="FreeMono" w:cs="FreeMono"/>
          <w:color w:val="0070C0"/>
          <w:sz w:val="22"/>
          <w:szCs w:val="22"/>
        </w:rPr>
        <w:t>Vol</w:t>
      </w:r>
      <w:r w:rsidRPr="00450E55">
        <w:rPr>
          <w:rFonts w:ascii="FreeMono" w:hAnsi="FreeMono" w:cs="FreeMono"/>
          <w:sz w:val="22"/>
          <w:szCs w:val="22"/>
        </w:rPr>
        <w:tab/>
        <w:t>(</w:t>
      </w:r>
      <w:r w:rsidRPr="00991586">
        <w:rPr>
          <w:rFonts w:ascii="FreeMono" w:hAnsi="FreeMono" w:cs="FreeMono"/>
          <w:color w:val="08674D" w:themeColor="accent4" w:themeShade="80"/>
          <w:sz w:val="22"/>
          <w:szCs w:val="22"/>
          <w:u w:val="single"/>
        </w:rPr>
        <w:t>numVol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D_NUMVOL,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i/>
          <w:iCs/>
          <w:color w:val="08674D" w:themeColor="accent4" w:themeShade="80"/>
          <w:sz w:val="22"/>
          <w:szCs w:val="22"/>
        </w:rPr>
        <w:t>numPil#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yellow"/>
        </w:rPr>
        <w:t>D_NUMPIL</w:t>
      </w:r>
      <w:r w:rsidRPr="00450E55">
        <w:rPr>
          <w:rFonts w:ascii="FreeMono" w:hAnsi="FreeMono" w:cs="FreeMono"/>
          <w:sz w:val="22"/>
          <w:szCs w:val="22"/>
        </w:rPr>
        <w:t>,</w:t>
      </w:r>
      <w:r w:rsidR="009F0477">
        <w:rPr>
          <w:rFonts w:ascii="FreeMono" w:hAnsi="FreeMono" w:cs="FreeMono"/>
          <w:sz w:val="22"/>
          <w:szCs w:val="22"/>
        </w:rPr>
        <w:t> </w:t>
      </w:r>
      <w:proofErr w:type="spellStart"/>
      <w:r w:rsidRPr="00450E55">
        <w:rPr>
          <w:rFonts w:ascii="FreeMono" w:hAnsi="FreeMono" w:cs="FreeMono"/>
          <w:i/>
          <w:iCs/>
          <w:color w:val="08674D" w:themeColor="accent4" w:themeShade="80"/>
          <w:sz w:val="22"/>
          <w:szCs w:val="22"/>
        </w:rPr>
        <w:t>numAv</w:t>
      </w:r>
      <w:proofErr w:type="spellEnd"/>
      <w:r w:rsidRPr="00450E55">
        <w:rPr>
          <w:rFonts w:ascii="FreeMono" w:hAnsi="FreeMono" w:cs="FreeMono"/>
          <w:i/>
          <w:iCs/>
          <w:color w:val="08674D" w:themeColor="accent4" w:themeShade="80"/>
          <w:sz w:val="22"/>
          <w:szCs w:val="22"/>
        </w:rPr>
        <w:t>#</w:t>
      </w:r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green"/>
        </w:rPr>
        <w:t>D_NUMAV</w:t>
      </w:r>
      <w:r w:rsidRPr="00450E55">
        <w:rPr>
          <w:rFonts w:ascii="FreeMono" w:hAnsi="FreeMono" w:cs="FreeMono"/>
          <w:sz w:val="22"/>
          <w:szCs w:val="22"/>
        </w:rPr>
        <w:t>,</w:t>
      </w:r>
      <w:r w:rsidR="009F0477">
        <w:rPr>
          <w:rFonts w:ascii="FreeMono" w:hAnsi="FreeMono" w:cs="FreeMono"/>
          <w:sz w:val="22"/>
          <w:szCs w:val="22"/>
        </w:rPr>
        <w:t> </w:t>
      </w:r>
      <w:proofErr w:type="spellStart"/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villeDep</w:t>
      </w:r>
      <w:proofErr w:type="spellEnd"/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cyan"/>
        </w:rPr>
        <w:t>D_VILLE</w:t>
      </w:r>
      <w:r w:rsidRPr="00450E55">
        <w:rPr>
          <w:rFonts w:ascii="FreeMono" w:hAnsi="FreeMono" w:cs="FreeMono"/>
          <w:sz w:val="22"/>
          <w:szCs w:val="22"/>
        </w:rPr>
        <w:t>,</w:t>
      </w:r>
      <w:r w:rsidR="009F0477">
        <w:rPr>
          <w:rFonts w:ascii="FreeMono" w:hAnsi="FreeMono" w:cs="FreeMono"/>
          <w:sz w:val="22"/>
          <w:szCs w:val="22"/>
        </w:rPr>
        <w:t xml:space="preserve"> </w:t>
      </w:r>
      <w:proofErr w:type="spellStart"/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villeArr</w:t>
      </w:r>
      <w:proofErr w:type="spellEnd"/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cyan"/>
        </w:rPr>
        <w:t>D_VILLE</w:t>
      </w:r>
      <w:r w:rsidRPr="00450E55">
        <w:rPr>
          <w:rFonts w:ascii="FreeMono" w:hAnsi="FreeMono" w:cs="FreeMono"/>
          <w:sz w:val="22"/>
          <w:szCs w:val="22"/>
        </w:rPr>
        <w:t>,</w:t>
      </w:r>
      <w:r w:rsidR="009F0477">
        <w:rPr>
          <w:rFonts w:ascii="FreeMono" w:hAnsi="FreeMono" w:cs="FreeMono"/>
          <w:sz w:val="22"/>
          <w:szCs w:val="22"/>
        </w:rPr>
        <w:t> </w:t>
      </w:r>
      <w:proofErr w:type="spellStart"/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heureDep</w:t>
      </w:r>
      <w:proofErr w:type="spellEnd"/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lightGray"/>
        </w:rPr>
        <w:t>D_HEURE</w:t>
      </w:r>
      <w:r w:rsidRPr="00450E55">
        <w:rPr>
          <w:rFonts w:ascii="FreeMono" w:hAnsi="FreeMono" w:cs="FreeMono"/>
          <w:sz w:val="22"/>
          <w:szCs w:val="22"/>
        </w:rPr>
        <w:t>,</w:t>
      </w:r>
      <w:r w:rsidR="009F0477">
        <w:rPr>
          <w:rFonts w:ascii="FreeMono" w:hAnsi="FreeMono" w:cs="FreeMono"/>
          <w:sz w:val="22"/>
          <w:szCs w:val="22"/>
        </w:rPr>
        <w:t> </w:t>
      </w:r>
      <w:proofErr w:type="spellStart"/>
      <w:r w:rsidRPr="00450E55">
        <w:rPr>
          <w:rFonts w:ascii="FreeMono" w:hAnsi="FreeMono" w:cs="FreeMono"/>
          <w:color w:val="08674D" w:themeColor="accent4" w:themeShade="80"/>
          <w:sz w:val="22"/>
          <w:szCs w:val="22"/>
        </w:rPr>
        <w:t>heureArr</w:t>
      </w:r>
      <w:proofErr w:type="spellEnd"/>
      <w:r w:rsidR="009F0477">
        <w:rPr>
          <w:rFonts w:ascii="FreeMono" w:hAnsi="FreeMono" w:cs="FreeMono"/>
          <w:sz w:val="22"/>
          <w:szCs w:val="22"/>
        </w:rPr>
        <w:t> </w:t>
      </w:r>
      <w:r w:rsidRPr="00450E55">
        <w:rPr>
          <w:rFonts w:ascii="FreeMono" w:hAnsi="FreeMono" w:cs="FreeMono"/>
          <w:sz w:val="22"/>
          <w:szCs w:val="22"/>
        </w:rPr>
        <w:t>:</w:t>
      </w:r>
      <w:r w:rsidR="009F0477">
        <w:rPr>
          <w:rFonts w:ascii="FreeMono" w:hAnsi="FreeMono" w:cs="FreeMono"/>
          <w:sz w:val="22"/>
          <w:szCs w:val="22"/>
        </w:rPr>
        <w:t> </w:t>
      </w:r>
      <w:r w:rsidRPr="0099161A">
        <w:rPr>
          <w:rFonts w:ascii="FreeMono" w:hAnsi="FreeMono" w:cs="FreeMono"/>
          <w:color w:val="0070C0"/>
          <w:sz w:val="22"/>
          <w:szCs w:val="22"/>
          <w:highlight w:val="lightGray"/>
        </w:rPr>
        <w:t>D_HEURE</w:t>
      </w:r>
      <w:r w:rsidRPr="00450E55">
        <w:rPr>
          <w:rFonts w:ascii="FreeMono" w:hAnsi="FreeMono" w:cs="FreeMono"/>
          <w:sz w:val="22"/>
          <w:szCs w:val="22"/>
        </w:rPr>
        <w:t>)</w:t>
      </w:r>
    </w:p>
    <w:p w14:paraId="6881B9C1" w14:textId="77777777" w:rsidR="00585481" w:rsidRPr="00CB5CAC" w:rsidRDefault="00585481" w:rsidP="00585481">
      <w:pPr>
        <w:pStyle w:val="Titre1"/>
      </w:pPr>
      <w:bookmarkStart w:id="1" w:name="_Ref216269063"/>
      <w:r w:rsidRPr="00CB5CAC">
        <w:t>Tuples</w:t>
      </w:r>
      <w:bookmarkEnd w:id="1"/>
    </w:p>
    <w:p w14:paraId="53C00B5C" w14:textId="77777777" w:rsidR="00585481" w:rsidRDefault="00585481" w:rsidP="00585481">
      <w:r>
        <w:t xml:space="preserve">Voici des exemples de tuples de la base de données </w:t>
      </w:r>
      <w:proofErr w:type="spellStart"/>
      <w:r>
        <w:t>Airbase</w:t>
      </w:r>
      <w:proofErr w:type="spellEnd"/>
      <w:r>
        <w:t>.</w:t>
      </w:r>
    </w:p>
    <w:p w14:paraId="0980B7FE" w14:textId="77777777" w:rsidR="00585481" w:rsidRDefault="00585481" w:rsidP="00585481"/>
    <w:p w14:paraId="0F3D239F" w14:textId="1B6A1B75" w:rsidR="00B735EC" w:rsidRDefault="00B735EC" w:rsidP="00B735EC">
      <w:pPr>
        <w:pStyle w:val="Lgende"/>
        <w:keepNext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C64B4F">
        <w:rPr>
          <w:noProof/>
        </w:rPr>
        <w:t>1</w:t>
      </w:r>
      <w:r>
        <w:fldChar w:fldCharType="end"/>
      </w:r>
      <w:r>
        <w:t xml:space="preserve"> – Extrait de l’extension de la relation </w:t>
      </w:r>
      <w:r w:rsidR="00CB685D" w:rsidRPr="00C53F81">
        <w:rPr>
          <w:rFonts w:ascii="FreeMono" w:hAnsi="FreeMono" w:cs="FreeMono"/>
          <w:b w:val="0"/>
          <w:bCs w:val="0"/>
        </w:rPr>
        <w:t>Pilote</w:t>
      </w:r>
      <w:r w:rsidR="00CB685D">
        <w:t xml:space="preserve"> </w:t>
      </w:r>
      <w:r>
        <w:t xml:space="preserve">de la base de données </w:t>
      </w:r>
      <w:proofErr w:type="spellStart"/>
      <w:r>
        <w:t>Airbase</w:t>
      </w:r>
      <w:proofErr w:type="spellEnd"/>
    </w:p>
    <w:tbl>
      <w:tblPr>
        <w:tblStyle w:val="TableauGrille3-Accentuation1"/>
        <w:tblW w:w="0" w:type="auto"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417"/>
        <w:gridCol w:w="1230"/>
      </w:tblGrid>
      <w:tr w:rsidR="004B121F" w14:paraId="1B67100C" w14:textId="77777777" w:rsidTr="00BB1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0" w:type="dxa"/>
          </w:tcPr>
          <w:p w14:paraId="5E4AE1D2" w14:textId="77777777" w:rsidR="004B121F" w:rsidRPr="00991586" w:rsidRDefault="004B121F" w:rsidP="00BB110C">
            <w:pPr>
              <w:rPr>
                <w:b w:val="0"/>
                <w:bCs w:val="0"/>
                <w:i w:val="0"/>
                <w:iCs w:val="0"/>
              </w:rPr>
            </w:pPr>
            <w:r w:rsidRPr="00991586">
              <w:rPr>
                <w:rFonts w:ascii="FreeMono" w:hAnsi="FreeMono" w:cs="FreeMono"/>
                <w:b w:val="0"/>
                <w:bCs w:val="0"/>
                <w:i w:val="0"/>
                <w:iCs w:val="0"/>
                <w:color w:val="0070C0"/>
              </w:rPr>
              <w:t>Pilote</w:t>
            </w:r>
          </w:p>
        </w:tc>
        <w:tc>
          <w:tcPr>
            <w:tcW w:w="1230" w:type="dxa"/>
          </w:tcPr>
          <w:p w14:paraId="79C60D2D" w14:textId="77777777" w:rsidR="004B121F" w:rsidRPr="00991586" w:rsidRDefault="004B121F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proofErr w:type="spellStart"/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>numPil</w:t>
            </w:r>
            <w:proofErr w:type="spellEnd"/>
            <w:proofErr w:type="gramEnd"/>
          </w:p>
        </w:tc>
        <w:tc>
          <w:tcPr>
            <w:tcW w:w="1230" w:type="dxa"/>
          </w:tcPr>
          <w:p w14:paraId="3DF47A06" w14:textId="77777777" w:rsidR="004B121F" w:rsidRPr="00991586" w:rsidRDefault="004B121F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nomPil</w:t>
            </w:r>
            <w:proofErr w:type="spellEnd"/>
            <w:proofErr w:type="gramEnd"/>
          </w:p>
        </w:tc>
        <w:tc>
          <w:tcPr>
            <w:tcW w:w="1417" w:type="dxa"/>
          </w:tcPr>
          <w:p w14:paraId="66FA09A0" w14:textId="77777777" w:rsidR="004B121F" w:rsidRPr="00991586" w:rsidRDefault="004B121F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adresse</w:t>
            </w:r>
            <w:proofErr w:type="gramEnd"/>
          </w:p>
        </w:tc>
        <w:tc>
          <w:tcPr>
            <w:tcW w:w="1230" w:type="dxa"/>
          </w:tcPr>
          <w:p w14:paraId="215029FA" w14:textId="77777777" w:rsidR="004B121F" w:rsidRPr="00991586" w:rsidRDefault="004B121F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salaire</w:t>
            </w:r>
            <w:proofErr w:type="gramEnd"/>
          </w:p>
        </w:tc>
      </w:tr>
      <w:tr w:rsidR="004B121F" w14:paraId="669CC836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BDF66FD" w14:textId="77777777" w:rsidR="004B121F" w:rsidRPr="00467965" w:rsidRDefault="004B121F" w:rsidP="00BB110C">
            <w:pPr>
              <w:rPr>
                <w:color w:val="002060"/>
              </w:rPr>
            </w:pPr>
          </w:p>
        </w:tc>
        <w:tc>
          <w:tcPr>
            <w:tcW w:w="1230" w:type="dxa"/>
          </w:tcPr>
          <w:p w14:paraId="247ECE74" w14:textId="77777777" w:rsidR="004B121F" w:rsidRPr="00467965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1230" w:type="dxa"/>
          </w:tcPr>
          <w:p w14:paraId="2FC30A1D" w14:textId="77777777" w:rsidR="004B121F" w:rsidRPr="00467965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MARTIN</w:t>
            </w:r>
          </w:p>
        </w:tc>
        <w:tc>
          <w:tcPr>
            <w:tcW w:w="1417" w:type="dxa"/>
          </w:tcPr>
          <w:p w14:paraId="6867C96F" w14:textId="77777777" w:rsidR="004B121F" w:rsidRPr="00467965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MARSEILLE</w:t>
            </w:r>
          </w:p>
        </w:tc>
        <w:tc>
          <w:tcPr>
            <w:tcW w:w="1230" w:type="dxa"/>
          </w:tcPr>
          <w:p w14:paraId="70A78B6D" w14:textId="77777777" w:rsidR="004B121F" w:rsidRPr="00467965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50</w:t>
            </w:r>
            <w:r w:rsidRPr="00467965">
              <w:rPr>
                <w:rFonts w:ascii="FreeMono" w:hAnsi="FreeMono" w:cs="FreeMono"/>
                <w:color w:val="002060"/>
              </w:rPr>
              <w:t>00</w:t>
            </w:r>
          </w:p>
        </w:tc>
      </w:tr>
      <w:tr w:rsidR="004B121F" w14:paraId="0B53893A" w14:textId="77777777" w:rsidTr="00BB1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27B9A3F3" w14:textId="77777777" w:rsidR="004B121F" w:rsidRPr="00573BC1" w:rsidRDefault="004B121F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</w:tcPr>
          <w:p w14:paraId="17D35D13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101</w:t>
            </w:r>
          </w:p>
        </w:tc>
        <w:tc>
          <w:tcPr>
            <w:tcW w:w="1230" w:type="dxa"/>
          </w:tcPr>
          <w:p w14:paraId="22A6536F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DUPRE</w:t>
            </w:r>
          </w:p>
        </w:tc>
        <w:tc>
          <w:tcPr>
            <w:tcW w:w="1417" w:type="dxa"/>
          </w:tcPr>
          <w:p w14:paraId="61DB7F45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230" w:type="dxa"/>
          </w:tcPr>
          <w:p w14:paraId="3CAE71E1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6000</w:t>
            </w:r>
          </w:p>
        </w:tc>
      </w:tr>
      <w:tr w:rsidR="004B121F" w14:paraId="049FD8AF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1EC42A4C" w14:textId="77777777" w:rsidR="004B121F" w:rsidRPr="00573BC1" w:rsidRDefault="004B121F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</w:tcPr>
          <w:p w14:paraId="6697703C" w14:textId="77777777" w:rsidR="004B121F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102</w:t>
            </w:r>
          </w:p>
        </w:tc>
        <w:tc>
          <w:tcPr>
            <w:tcW w:w="1230" w:type="dxa"/>
          </w:tcPr>
          <w:p w14:paraId="5AB9AAB3" w14:textId="77777777" w:rsidR="004B121F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DUBOIS</w:t>
            </w:r>
          </w:p>
        </w:tc>
        <w:tc>
          <w:tcPr>
            <w:tcW w:w="1417" w:type="dxa"/>
          </w:tcPr>
          <w:p w14:paraId="1FD68D5D" w14:textId="77777777" w:rsidR="004B121F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MARSEILLE</w:t>
            </w:r>
          </w:p>
        </w:tc>
        <w:tc>
          <w:tcPr>
            <w:tcW w:w="1230" w:type="dxa"/>
          </w:tcPr>
          <w:p w14:paraId="04F9F7B0" w14:textId="77777777" w:rsidR="004B121F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7000</w:t>
            </w:r>
          </w:p>
        </w:tc>
      </w:tr>
      <w:tr w:rsidR="004B121F" w14:paraId="3AF9B0F1" w14:textId="77777777" w:rsidTr="00BB1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03485877" w14:textId="77777777" w:rsidR="004B121F" w:rsidRPr="00573BC1" w:rsidRDefault="004B121F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</w:tcPr>
          <w:p w14:paraId="09768B20" w14:textId="77777777" w:rsidR="004B121F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103</w:t>
            </w:r>
          </w:p>
        </w:tc>
        <w:tc>
          <w:tcPr>
            <w:tcW w:w="1230" w:type="dxa"/>
          </w:tcPr>
          <w:p w14:paraId="23C3FF74" w14:textId="77777777" w:rsidR="004B121F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DUVAL</w:t>
            </w:r>
          </w:p>
        </w:tc>
        <w:tc>
          <w:tcPr>
            <w:tcW w:w="1417" w:type="dxa"/>
          </w:tcPr>
          <w:p w14:paraId="312BD1C9" w14:textId="77777777" w:rsidR="004B121F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MARSEILLE</w:t>
            </w:r>
          </w:p>
        </w:tc>
        <w:tc>
          <w:tcPr>
            <w:tcW w:w="1230" w:type="dxa"/>
          </w:tcPr>
          <w:p w14:paraId="791BCFA4" w14:textId="77777777" w:rsidR="004B121F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5000</w:t>
            </w:r>
          </w:p>
        </w:tc>
      </w:tr>
      <w:tr w:rsidR="004B121F" w14:paraId="03B44649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1805CE11" w14:textId="77777777" w:rsidR="004B121F" w:rsidRPr="00573BC1" w:rsidRDefault="004B121F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</w:tcPr>
          <w:p w14:paraId="31BF24B7" w14:textId="77777777" w:rsidR="004B121F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104</w:t>
            </w:r>
          </w:p>
        </w:tc>
        <w:tc>
          <w:tcPr>
            <w:tcW w:w="1230" w:type="dxa"/>
          </w:tcPr>
          <w:p w14:paraId="0CF03F59" w14:textId="77777777" w:rsidR="004B121F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MARTIN</w:t>
            </w:r>
          </w:p>
        </w:tc>
        <w:tc>
          <w:tcPr>
            <w:tcW w:w="1417" w:type="dxa"/>
          </w:tcPr>
          <w:p w14:paraId="77BAFC04" w14:textId="77777777" w:rsidR="004B121F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230" w:type="dxa"/>
          </w:tcPr>
          <w:p w14:paraId="5B63189E" w14:textId="77777777" w:rsidR="004B121F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6000</w:t>
            </w:r>
          </w:p>
        </w:tc>
      </w:tr>
      <w:tr w:rsidR="004B121F" w14:paraId="24213398" w14:textId="77777777" w:rsidTr="00BB1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35F90CAD" w14:textId="77777777" w:rsidR="004B121F" w:rsidRPr="00467965" w:rsidRDefault="004B121F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2E681E7E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6B6692D9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417" w:type="dxa"/>
          </w:tcPr>
          <w:p w14:paraId="591C8F2F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37ADDDC2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</w:tr>
      <w:tr w:rsidR="004B121F" w14:paraId="5E9AC99A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28C51913" w14:textId="77777777" w:rsidR="004B121F" w:rsidRPr="00467965" w:rsidRDefault="004B121F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2C5FB2FD" w14:textId="77777777" w:rsidR="004B121F" w:rsidRPr="00467965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204</w:t>
            </w:r>
          </w:p>
        </w:tc>
        <w:tc>
          <w:tcPr>
            <w:tcW w:w="1230" w:type="dxa"/>
          </w:tcPr>
          <w:p w14:paraId="6E625984" w14:textId="77777777" w:rsidR="004B121F" w:rsidRPr="00467965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DURAND</w:t>
            </w:r>
          </w:p>
        </w:tc>
        <w:tc>
          <w:tcPr>
            <w:tcW w:w="1417" w:type="dxa"/>
          </w:tcPr>
          <w:p w14:paraId="4E111357" w14:textId="77777777" w:rsidR="004B121F" w:rsidRPr="00467965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BORDEAUX</w:t>
            </w:r>
          </w:p>
        </w:tc>
        <w:tc>
          <w:tcPr>
            <w:tcW w:w="1230" w:type="dxa"/>
          </w:tcPr>
          <w:p w14:paraId="001FCA26" w14:textId="77777777" w:rsidR="004B121F" w:rsidRPr="00467965" w:rsidRDefault="004B121F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7000</w:t>
            </w:r>
          </w:p>
        </w:tc>
      </w:tr>
      <w:tr w:rsidR="004B121F" w14:paraId="7367C9FC" w14:textId="77777777" w:rsidTr="00BB1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733502D1" w14:textId="77777777" w:rsidR="004B121F" w:rsidRPr="00467965" w:rsidRDefault="004B121F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53BA0D67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23A0FD77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417" w:type="dxa"/>
          </w:tcPr>
          <w:p w14:paraId="722877EC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158D93B2" w14:textId="77777777" w:rsidR="004B121F" w:rsidRPr="00467965" w:rsidRDefault="004B121F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</w:tr>
    </w:tbl>
    <w:p w14:paraId="32756FB3" w14:textId="77777777" w:rsidR="004B121F" w:rsidRDefault="004B121F" w:rsidP="009843B3"/>
    <w:p w14:paraId="0D6C1234" w14:textId="49C6DC5D" w:rsidR="00B735EC" w:rsidRDefault="00B735EC" w:rsidP="00B735EC">
      <w:pPr>
        <w:pStyle w:val="Lgende"/>
        <w:keepNext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C64B4F">
        <w:rPr>
          <w:noProof/>
        </w:rPr>
        <w:t>2</w:t>
      </w:r>
      <w:r>
        <w:fldChar w:fldCharType="end"/>
      </w:r>
      <w:r>
        <w:t xml:space="preserve"> – Extrait de l’extension de la relation </w:t>
      </w:r>
      <w:r w:rsidR="00CB685D" w:rsidRPr="00C53F81">
        <w:rPr>
          <w:rFonts w:ascii="FreeMono" w:hAnsi="FreeMono" w:cs="FreeMono"/>
          <w:b w:val="0"/>
          <w:bCs w:val="0"/>
        </w:rPr>
        <w:t>Avion</w:t>
      </w:r>
      <w:r w:rsidR="00CB685D">
        <w:t xml:space="preserve"> </w:t>
      </w:r>
      <w:r>
        <w:t xml:space="preserve">de la base de données </w:t>
      </w:r>
      <w:proofErr w:type="spellStart"/>
      <w:r>
        <w:t>Airbase</w:t>
      </w:r>
      <w:proofErr w:type="spellEnd"/>
    </w:p>
    <w:tbl>
      <w:tblPr>
        <w:tblStyle w:val="TableauGrille3-Accentuation1"/>
        <w:tblW w:w="0" w:type="auto"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230"/>
        <w:gridCol w:w="1701"/>
      </w:tblGrid>
      <w:tr w:rsidR="009843B3" w14:paraId="7B53F560" w14:textId="77777777" w:rsidTr="00BB1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0" w:type="dxa"/>
          </w:tcPr>
          <w:p w14:paraId="5A9468EF" w14:textId="77777777" w:rsidR="009843B3" w:rsidRPr="00FF7535" w:rsidRDefault="009843B3" w:rsidP="00BB110C">
            <w:pPr>
              <w:rPr>
                <w:b w:val="0"/>
                <w:bCs w:val="0"/>
                <w:i w:val="0"/>
                <w:iCs w:val="0"/>
              </w:rPr>
            </w:pPr>
            <w:r w:rsidRPr="00FF7535">
              <w:rPr>
                <w:rFonts w:ascii="FreeMono" w:hAnsi="FreeMono" w:cs="FreeMono"/>
                <w:b w:val="0"/>
                <w:bCs w:val="0"/>
                <w:i w:val="0"/>
                <w:iCs w:val="0"/>
                <w:color w:val="0070C0"/>
              </w:rPr>
              <w:t>Avion</w:t>
            </w:r>
          </w:p>
        </w:tc>
        <w:tc>
          <w:tcPr>
            <w:tcW w:w="1230" w:type="dxa"/>
          </w:tcPr>
          <w:p w14:paraId="0A8A7CA2" w14:textId="77777777" w:rsidR="009843B3" w:rsidRPr="00991586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  <w:u w:val="single"/>
              </w:rPr>
            </w:pPr>
            <w:proofErr w:type="spellStart"/>
            <w:proofErr w:type="gramStart"/>
            <w:r w:rsidRPr="00991586"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>numAv</w:t>
            </w:r>
            <w:proofErr w:type="spellEnd"/>
            <w:proofErr w:type="gramEnd"/>
          </w:p>
        </w:tc>
        <w:tc>
          <w:tcPr>
            <w:tcW w:w="1230" w:type="dxa"/>
          </w:tcPr>
          <w:p w14:paraId="7DDC043A" w14:textId="77777777" w:rsidR="009843B3" w:rsidRPr="00FF7535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</w:rPr>
            </w:pPr>
            <w:proofErr w:type="spellStart"/>
            <w:proofErr w:type="gramStart"/>
            <w:r w:rsidRPr="00FF7535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nomAv</w:t>
            </w:r>
            <w:proofErr w:type="spellEnd"/>
            <w:proofErr w:type="gramEnd"/>
          </w:p>
        </w:tc>
        <w:tc>
          <w:tcPr>
            <w:tcW w:w="1230" w:type="dxa"/>
          </w:tcPr>
          <w:p w14:paraId="7C9B19CE" w14:textId="77777777" w:rsidR="009843B3" w:rsidRPr="00FF7535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</w:rPr>
            </w:pPr>
            <w:proofErr w:type="gramStart"/>
            <w:r w:rsidRPr="00FF7535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capacite</w:t>
            </w:r>
            <w:proofErr w:type="gramEnd"/>
          </w:p>
        </w:tc>
        <w:tc>
          <w:tcPr>
            <w:tcW w:w="1701" w:type="dxa"/>
          </w:tcPr>
          <w:p w14:paraId="6539F409" w14:textId="77777777" w:rsidR="009843B3" w:rsidRPr="00FF7535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</w:rPr>
            </w:pPr>
            <w:proofErr w:type="gramStart"/>
            <w:r w:rsidRPr="00FF7535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localisation</w:t>
            </w:r>
            <w:proofErr w:type="gramEnd"/>
          </w:p>
        </w:tc>
      </w:tr>
      <w:tr w:rsidR="009843B3" w14:paraId="3156B71F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5EF96A98" w14:textId="77777777" w:rsidR="009843B3" w:rsidRPr="00467965" w:rsidRDefault="009843B3" w:rsidP="00BB110C">
            <w:pPr>
              <w:rPr>
                <w:color w:val="002060"/>
              </w:rPr>
            </w:pPr>
          </w:p>
        </w:tc>
        <w:tc>
          <w:tcPr>
            <w:tcW w:w="1230" w:type="dxa"/>
          </w:tcPr>
          <w:p w14:paraId="217B39D7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1230" w:type="dxa"/>
          </w:tcPr>
          <w:p w14:paraId="0F66A0CF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A320</w:t>
            </w:r>
          </w:p>
        </w:tc>
        <w:tc>
          <w:tcPr>
            <w:tcW w:w="1230" w:type="dxa"/>
          </w:tcPr>
          <w:p w14:paraId="6F33E569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350</w:t>
            </w:r>
          </w:p>
        </w:tc>
        <w:tc>
          <w:tcPr>
            <w:tcW w:w="1701" w:type="dxa"/>
          </w:tcPr>
          <w:p w14:paraId="34F4E089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MARSEILLE</w:t>
            </w:r>
          </w:p>
        </w:tc>
      </w:tr>
      <w:tr w:rsidR="009843B3" w14:paraId="114D9ADC" w14:textId="77777777" w:rsidTr="00BB1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66BBE173" w14:textId="77777777" w:rsidR="009843B3" w:rsidRPr="00467965" w:rsidRDefault="009843B3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50C4D3AA" w14:textId="77777777" w:rsidR="009843B3" w:rsidRPr="00467965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101</w:t>
            </w:r>
          </w:p>
        </w:tc>
        <w:tc>
          <w:tcPr>
            <w:tcW w:w="1230" w:type="dxa"/>
          </w:tcPr>
          <w:p w14:paraId="29F90743" w14:textId="2E83208A" w:rsidR="009843B3" w:rsidRPr="00467965" w:rsidRDefault="001D7A22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B787</w:t>
            </w:r>
          </w:p>
        </w:tc>
        <w:tc>
          <w:tcPr>
            <w:tcW w:w="1230" w:type="dxa"/>
          </w:tcPr>
          <w:p w14:paraId="51985B66" w14:textId="77777777" w:rsidR="009843B3" w:rsidRPr="00467965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500</w:t>
            </w:r>
          </w:p>
        </w:tc>
        <w:tc>
          <w:tcPr>
            <w:tcW w:w="1701" w:type="dxa"/>
          </w:tcPr>
          <w:p w14:paraId="5CF72B86" w14:textId="77777777" w:rsidR="009843B3" w:rsidRPr="00467965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PARIS</w:t>
            </w:r>
          </w:p>
        </w:tc>
      </w:tr>
      <w:tr w:rsidR="009843B3" w14:paraId="75EB65AB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693AA1F7" w14:textId="77777777" w:rsidR="009843B3" w:rsidRPr="00467965" w:rsidRDefault="009843B3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09647BD7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6EEFAB4A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230" w:type="dxa"/>
          </w:tcPr>
          <w:p w14:paraId="7B8B1AF5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  <w:tc>
          <w:tcPr>
            <w:tcW w:w="1701" w:type="dxa"/>
          </w:tcPr>
          <w:p w14:paraId="22962A8F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…</w:t>
            </w:r>
          </w:p>
        </w:tc>
      </w:tr>
    </w:tbl>
    <w:p w14:paraId="62A85A63" w14:textId="77777777" w:rsidR="009843B3" w:rsidRDefault="009843B3" w:rsidP="009843B3"/>
    <w:p w14:paraId="63418771" w14:textId="372D3707" w:rsidR="00B735EC" w:rsidRDefault="00B735EC" w:rsidP="00B735EC">
      <w:pPr>
        <w:pStyle w:val="Lgende"/>
        <w:keepNext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 w:rsidR="00C64B4F">
        <w:rPr>
          <w:noProof/>
        </w:rPr>
        <w:t>3</w:t>
      </w:r>
      <w:r>
        <w:fldChar w:fldCharType="end"/>
      </w:r>
      <w:r>
        <w:t xml:space="preserve"> – Extrait de l’extension de la relation </w:t>
      </w:r>
      <w:r w:rsidR="00CB685D" w:rsidRPr="00C53F81">
        <w:rPr>
          <w:rFonts w:ascii="FreeMono" w:hAnsi="FreeMono" w:cs="FreeMono"/>
          <w:b w:val="0"/>
          <w:bCs w:val="0"/>
        </w:rPr>
        <w:t>Vol</w:t>
      </w:r>
      <w:r w:rsidR="00CB685D">
        <w:t xml:space="preserve"> </w:t>
      </w:r>
      <w:r>
        <w:t xml:space="preserve">de la base de données </w:t>
      </w:r>
      <w:proofErr w:type="spellStart"/>
      <w:r>
        <w:t>Airbase</w:t>
      </w:r>
      <w:proofErr w:type="spellEnd"/>
    </w:p>
    <w:tbl>
      <w:tblPr>
        <w:tblStyle w:val="TableauGrille3-Accentuation1"/>
        <w:tblW w:w="9948" w:type="dxa"/>
        <w:tblLayout w:type="fixed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964"/>
        <w:gridCol w:w="1417"/>
        <w:gridCol w:w="1230"/>
        <w:gridCol w:w="1417"/>
        <w:gridCol w:w="1230"/>
      </w:tblGrid>
      <w:tr w:rsidR="009843B3" w14:paraId="73DBBAF1" w14:textId="77777777" w:rsidTr="00BB1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30" w:type="dxa"/>
          </w:tcPr>
          <w:p w14:paraId="6FA07F2C" w14:textId="77777777" w:rsidR="009843B3" w:rsidRPr="00B22E96" w:rsidRDefault="009843B3" w:rsidP="00BB110C">
            <w:pPr>
              <w:rPr>
                <w:b w:val="0"/>
                <w:bCs w:val="0"/>
              </w:rPr>
            </w:pPr>
            <w:r w:rsidRPr="00B22E96">
              <w:rPr>
                <w:rFonts w:ascii="FreeMono" w:hAnsi="FreeMono" w:cs="FreeMono"/>
                <w:b w:val="0"/>
                <w:bCs w:val="0"/>
                <w:color w:val="0070C0"/>
              </w:rPr>
              <w:t>Vol</w:t>
            </w:r>
          </w:p>
        </w:tc>
        <w:tc>
          <w:tcPr>
            <w:tcW w:w="1230" w:type="dxa"/>
          </w:tcPr>
          <w:p w14:paraId="7B3BBACF" w14:textId="77777777" w:rsidR="009843B3" w:rsidRPr="00B22E96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>numVol</w:t>
            </w:r>
            <w:proofErr w:type="spellEnd"/>
            <w:proofErr w:type="gramEnd"/>
          </w:p>
        </w:tc>
        <w:tc>
          <w:tcPr>
            <w:tcW w:w="1230" w:type="dxa"/>
          </w:tcPr>
          <w:p w14:paraId="3D7A92E8" w14:textId="77777777" w:rsidR="009843B3" w:rsidRPr="00B22E96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 w:rsidRPr="00B22E96"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>numPil</w:t>
            </w:r>
            <w:proofErr w:type="spellEnd"/>
            <w:proofErr w:type="gramEnd"/>
            <w:r w:rsidRPr="00B22E96"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>#</w:t>
            </w:r>
          </w:p>
        </w:tc>
        <w:tc>
          <w:tcPr>
            <w:tcW w:w="964" w:type="dxa"/>
          </w:tcPr>
          <w:p w14:paraId="2262A3ED" w14:textId="77777777" w:rsidR="009843B3" w:rsidRPr="00B22E96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 w:rsidRPr="00B22E96"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>numAv</w:t>
            </w:r>
            <w:proofErr w:type="spellEnd"/>
            <w:proofErr w:type="gramEnd"/>
            <w:r w:rsidRPr="00B22E96">
              <w:rPr>
                <w:rFonts w:ascii="FreeMono" w:hAnsi="FreeMono" w:cs="FreeMono"/>
                <w:b w:val="0"/>
                <w:bCs w:val="0"/>
                <w:i/>
                <w:iCs/>
                <w:color w:val="08674D" w:themeColor="accent4" w:themeShade="80"/>
              </w:rPr>
              <w:t>#</w:t>
            </w:r>
          </w:p>
        </w:tc>
        <w:tc>
          <w:tcPr>
            <w:tcW w:w="1417" w:type="dxa"/>
          </w:tcPr>
          <w:p w14:paraId="3D37862D" w14:textId="77777777" w:rsidR="009843B3" w:rsidRPr="00B22E96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villeDep</w:t>
            </w:r>
            <w:proofErr w:type="spellEnd"/>
            <w:proofErr w:type="gramEnd"/>
          </w:p>
        </w:tc>
        <w:tc>
          <w:tcPr>
            <w:tcW w:w="1230" w:type="dxa"/>
          </w:tcPr>
          <w:p w14:paraId="16234657" w14:textId="77777777" w:rsidR="009843B3" w:rsidRPr="00B22E96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villeArr</w:t>
            </w:r>
            <w:proofErr w:type="spellEnd"/>
            <w:proofErr w:type="gramEnd"/>
          </w:p>
        </w:tc>
        <w:tc>
          <w:tcPr>
            <w:tcW w:w="1417" w:type="dxa"/>
          </w:tcPr>
          <w:p w14:paraId="624E30D9" w14:textId="77777777" w:rsidR="009843B3" w:rsidRPr="00B22E96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heureDep</w:t>
            </w:r>
            <w:proofErr w:type="spellEnd"/>
            <w:proofErr w:type="gramEnd"/>
          </w:p>
        </w:tc>
        <w:tc>
          <w:tcPr>
            <w:tcW w:w="1230" w:type="dxa"/>
          </w:tcPr>
          <w:p w14:paraId="6CB4EC57" w14:textId="77777777" w:rsidR="009843B3" w:rsidRPr="00B22E96" w:rsidRDefault="009843B3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</w:pPr>
            <w:proofErr w:type="spellStart"/>
            <w:proofErr w:type="gramStart"/>
            <w:r w:rsidRPr="00B22E96"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heureArr</w:t>
            </w:r>
            <w:proofErr w:type="spellEnd"/>
            <w:proofErr w:type="gramEnd"/>
          </w:p>
        </w:tc>
      </w:tr>
      <w:tr w:rsidR="009843B3" w14:paraId="5C507A68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</w:tcPr>
          <w:p w14:paraId="4F9F9AC6" w14:textId="77777777" w:rsidR="009843B3" w:rsidRPr="00467965" w:rsidRDefault="009843B3" w:rsidP="00BB110C">
            <w:pPr>
              <w:rPr>
                <w:color w:val="002060"/>
              </w:rPr>
            </w:pPr>
          </w:p>
        </w:tc>
        <w:tc>
          <w:tcPr>
            <w:tcW w:w="1230" w:type="dxa"/>
          </w:tcPr>
          <w:p w14:paraId="39017512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1</w:t>
            </w:r>
          </w:p>
        </w:tc>
        <w:tc>
          <w:tcPr>
            <w:tcW w:w="1230" w:type="dxa"/>
          </w:tcPr>
          <w:p w14:paraId="07F516E6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964" w:type="dxa"/>
          </w:tcPr>
          <w:p w14:paraId="607C237C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1417" w:type="dxa"/>
          </w:tcPr>
          <w:p w14:paraId="156A3327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MARSEILLE</w:t>
            </w:r>
          </w:p>
        </w:tc>
        <w:tc>
          <w:tcPr>
            <w:tcW w:w="1230" w:type="dxa"/>
          </w:tcPr>
          <w:p w14:paraId="2639103F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417" w:type="dxa"/>
          </w:tcPr>
          <w:p w14:paraId="763119C0" w14:textId="77777777" w:rsidR="009843B3" w:rsidRPr="002912B2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2912B2">
              <w:rPr>
                <w:rFonts w:ascii="FreeMono" w:hAnsi="FreeMono" w:cs="FreeMono"/>
                <w:color w:val="002060"/>
              </w:rPr>
              <w:t>12:</w:t>
            </w:r>
            <w:proofErr w:type="gramEnd"/>
            <w:r w:rsidRPr="002912B2">
              <w:rPr>
                <w:rFonts w:ascii="FreeMono" w:hAnsi="FreeMono" w:cs="FreeMono"/>
                <w:color w:val="002060"/>
              </w:rPr>
              <w:t>00</w:t>
            </w:r>
          </w:p>
        </w:tc>
        <w:tc>
          <w:tcPr>
            <w:tcW w:w="1230" w:type="dxa"/>
          </w:tcPr>
          <w:p w14:paraId="54B5C4EC" w14:textId="77777777" w:rsidR="009843B3" w:rsidRPr="002912B2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2912B2">
              <w:rPr>
                <w:rFonts w:ascii="FreeMono" w:hAnsi="FreeMono" w:cs="FreeMono"/>
                <w:color w:val="002060"/>
              </w:rPr>
              <w:t>13:</w:t>
            </w:r>
            <w:proofErr w:type="gramEnd"/>
            <w:r w:rsidRPr="002912B2">
              <w:rPr>
                <w:rFonts w:ascii="FreeMono" w:hAnsi="FreeMono" w:cs="FreeMono"/>
                <w:color w:val="002060"/>
              </w:rPr>
              <w:t>20</w:t>
            </w:r>
          </w:p>
        </w:tc>
      </w:tr>
      <w:tr w:rsidR="009843B3" w14:paraId="45D34996" w14:textId="77777777" w:rsidTr="00BB1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1674DE78" w14:textId="77777777" w:rsidR="009843B3" w:rsidRPr="00467965" w:rsidRDefault="009843B3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1C8770A5" w14:textId="77777777" w:rsidR="009843B3" w:rsidRPr="00467965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2</w:t>
            </w:r>
          </w:p>
        </w:tc>
        <w:tc>
          <w:tcPr>
            <w:tcW w:w="1230" w:type="dxa"/>
          </w:tcPr>
          <w:p w14:paraId="12F9359F" w14:textId="77777777" w:rsidR="009843B3" w:rsidRPr="00467965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964" w:type="dxa"/>
          </w:tcPr>
          <w:p w14:paraId="7D8AD9C4" w14:textId="77777777" w:rsidR="009843B3" w:rsidRPr="00467965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101</w:t>
            </w:r>
          </w:p>
        </w:tc>
        <w:tc>
          <w:tcPr>
            <w:tcW w:w="1417" w:type="dxa"/>
          </w:tcPr>
          <w:p w14:paraId="52D13F92" w14:textId="77777777" w:rsidR="009843B3" w:rsidRPr="00467965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230" w:type="dxa"/>
          </w:tcPr>
          <w:p w14:paraId="4080982F" w14:textId="77777777" w:rsidR="009843B3" w:rsidRPr="00467965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BORDEAUX</w:t>
            </w:r>
          </w:p>
        </w:tc>
        <w:tc>
          <w:tcPr>
            <w:tcW w:w="1417" w:type="dxa"/>
          </w:tcPr>
          <w:p w14:paraId="205B1C3E" w14:textId="77777777" w:rsidR="009843B3" w:rsidRPr="002912B2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2912B2">
              <w:rPr>
                <w:rFonts w:ascii="FreeMono" w:hAnsi="FreeMono" w:cs="FreeMono"/>
                <w:color w:val="002060"/>
              </w:rPr>
              <w:t>14:</w:t>
            </w:r>
            <w:proofErr w:type="gramEnd"/>
            <w:r w:rsidRPr="002912B2">
              <w:rPr>
                <w:rFonts w:ascii="FreeMono" w:hAnsi="FreeMono" w:cs="FreeMono"/>
                <w:color w:val="002060"/>
              </w:rPr>
              <w:t>00</w:t>
            </w:r>
          </w:p>
        </w:tc>
        <w:tc>
          <w:tcPr>
            <w:tcW w:w="1230" w:type="dxa"/>
          </w:tcPr>
          <w:p w14:paraId="62572FD8" w14:textId="77777777" w:rsidR="009843B3" w:rsidRPr="002912B2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2912B2">
              <w:rPr>
                <w:rFonts w:ascii="FreeMono" w:hAnsi="FreeMono" w:cs="FreeMono"/>
                <w:color w:val="002060"/>
              </w:rPr>
              <w:t>15:</w:t>
            </w:r>
            <w:proofErr w:type="gramEnd"/>
            <w:r w:rsidRPr="002912B2">
              <w:rPr>
                <w:rFonts w:ascii="FreeMono" w:hAnsi="FreeMono" w:cs="FreeMono"/>
                <w:color w:val="002060"/>
              </w:rPr>
              <w:t>00</w:t>
            </w:r>
          </w:p>
        </w:tc>
      </w:tr>
      <w:tr w:rsidR="009843B3" w14:paraId="0793501E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55BACA58" w14:textId="77777777" w:rsidR="009843B3" w:rsidRPr="00467965" w:rsidRDefault="009843B3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79F17D6A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3</w:t>
            </w:r>
          </w:p>
        </w:tc>
        <w:tc>
          <w:tcPr>
            <w:tcW w:w="1230" w:type="dxa"/>
          </w:tcPr>
          <w:p w14:paraId="4065377B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101</w:t>
            </w:r>
          </w:p>
        </w:tc>
        <w:tc>
          <w:tcPr>
            <w:tcW w:w="964" w:type="dxa"/>
          </w:tcPr>
          <w:p w14:paraId="060E39C9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100</w:t>
            </w:r>
          </w:p>
        </w:tc>
        <w:tc>
          <w:tcPr>
            <w:tcW w:w="1417" w:type="dxa"/>
          </w:tcPr>
          <w:p w14:paraId="6ACB8E29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PARIS</w:t>
            </w:r>
          </w:p>
        </w:tc>
        <w:tc>
          <w:tcPr>
            <w:tcW w:w="1230" w:type="dxa"/>
          </w:tcPr>
          <w:p w14:paraId="1E19B94D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467965">
              <w:rPr>
                <w:rFonts w:ascii="FreeMono" w:hAnsi="FreeMono" w:cs="FreeMono"/>
                <w:color w:val="002060"/>
              </w:rPr>
              <w:t>BORDEAUX</w:t>
            </w:r>
          </w:p>
        </w:tc>
        <w:tc>
          <w:tcPr>
            <w:tcW w:w="1417" w:type="dxa"/>
          </w:tcPr>
          <w:p w14:paraId="5BE682EE" w14:textId="77777777" w:rsidR="009843B3" w:rsidRPr="002912B2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2912B2">
              <w:rPr>
                <w:rFonts w:ascii="FreeMono" w:hAnsi="FreeMono" w:cs="FreeMono"/>
                <w:color w:val="002060"/>
              </w:rPr>
              <w:t>16:</w:t>
            </w:r>
            <w:proofErr w:type="gramEnd"/>
            <w:r w:rsidRPr="002912B2">
              <w:rPr>
                <w:rFonts w:ascii="FreeMono" w:hAnsi="FreeMono" w:cs="FreeMono"/>
                <w:color w:val="002060"/>
              </w:rPr>
              <w:t>00</w:t>
            </w:r>
          </w:p>
        </w:tc>
        <w:tc>
          <w:tcPr>
            <w:tcW w:w="1230" w:type="dxa"/>
          </w:tcPr>
          <w:p w14:paraId="3539DB00" w14:textId="77777777" w:rsidR="009843B3" w:rsidRPr="002912B2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2912B2">
              <w:rPr>
                <w:rFonts w:ascii="FreeMono" w:hAnsi="FreeMono" w:cs="FreeMono"/>
                <w:color w:val="002060"/>
              </w:rPr>
              <w:t>17:</w:t>
            </w:r>
            <w:proofErr w:type="gramEnd"/>
            <w:r w:rsidRPr="002912B2">
              <w:rPr>
                <w:rFonts w:ascii="FreeMono" w:hAnsi="FreeMono" w:cs="FreeMono"/>
                <w:color w:val="002060"/>
              </w:rPr>
              <w:t>30</w:t>
            </w:r>
          </w:p>
        </w:tc>
      </w:tr>
      <w:tr w:rsidR="009843B3" w14:paraId="2F7F98C6" w14:textId="77777777" w:rsidTr="00BB1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39753C75" w14:textId="77777777" w:rsidR="009843B3" w:rsidRPr="009838BA" w:rsidRDefault="009843B3" w:rsidP="00BB110C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619D18C3" w14:textId="77777777" w:rsidR="009843B3" w:rsidRPr="009838BA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4</w:t>
            </w:r>
          </w:p>
        </w:tc>
        <w:tc>
          <w:tcPr>
            <w:tcW w:w="1230" w:type="dxa"/>
          </w:tcPr>
          <w:p w14:paraId="62CBDCE2" w14:textId="77777777" w:rsidR="009843B3" w:rsidRPr="009838BA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9838BA">
              <w:rPr>
                <w:rFonts w:ascii="FreeMono" w:hAnsi="FreeMono" w:cs="FreeMono"/>
                <w:color w:val="002060"/>
              </w:rPr>
              <w:t>204</w:t>
            </w:r>
          </w:p>
        </w:tc>
        <w:tc>
          <w:tcPr>
            <w:tcW w:w="964" w:type="dxa"/>
          </w:tcPr>
          <w:p w14:paraId="41E5C775" w14:textId="4CCE8D61" w:rsidR="009843B3" w:rsidRPr="009838BA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10</w:t>
            </w:r>
            <w:r w:rsidR="001D7A22">
              <w:rPr>
                <w:rFonts w:ascii="FreeMono" w:hAnsi="FreeMono" w:cs="FreeMono"/>
                <w:color w:val="002060"/>
              </w:rPr>
              <w:t>5</w:t>
            </w:r>
          </w:p>
        </w:tc>
        <w:tc>
          <w:tcPr>
            <w:tcW w:w="1417" w:type="dxa"/>
          </w:tcPr>
          <w:p w14:paraId="2721A8ED" w14:textId="77777777" w:rsidR="009843B3" w:rsidRPr="009838BA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LYON</w:t>
            </w:r>
          </w:p>
        </w:tc>
        <w:tc>
          <w:tcPr>
            <w:tcW w:w="1230" w:type="dxa"/>
          </w:tcPr>
          <w:p w14:paraId="515A4245" w14:textId="77777777" w:rsidR="009843B3" w:rsidRPr="009838BA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BREST</w:t>
            </w:r>
          </w:p>
        </w:tc>
        <w:tc>
          <w:tcPr>
            <w:tcW w:w="1417" w:type="dxa"/>
          </w:tcPr>
          <w:p w14:paraId="0EAD376C" w14:textId="77777777" w:rsidR="009843B3" w:rsidRPr="002912B2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2912B2">
              <w:rPr>
                <w:rFonts w:ascii="FreeMono" w:hAnsi="FreeMono" w:cs="FreeMono"/>
                <w:color w:val="002060"/>
              </w:rPr>
              <w:t>06:</w:t>
            </w:r>
            <w:proofErr w:type="gramEnd"/>
            <w:r w:rsidRPr="002912B2">
              <w:rPr>
                <w:rFonts w:ascii="FreeMono" w:hAnsi="FreeMono" w:cs="FreeMono"/>
                <w:color w:val="002060"/>
              </w:rPr>
              <w:t>30</w:t>
            </w:r>
          </w:p>
        </w:tc>
        <w:tc>
          <w:tcPr>
            <w:tcW w:w="1230" w:type="dxa"/>
          </w:tcPr>
          <w:p w14:paraId="2633E25C" w14:textId="77777777" w:rsidR="009843B3" w:rsidRPr="002912B2" w:rsidRDefault="009843B3" w:rsidP="00BB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proofErr w:type="gramStart"/>
            <w:r w:rsidRPr="002912B2">
              <w:rPr>
                <w:rFonts w:ascii="FreeMono" w:hAnsi="FreeMono" w:cs="FreeMono"/>
                <w:color w:val="002060"/>
              </w:rPr>
              <w:t>08:</w:t>
            </w:r>
            <w:proofErr w:type="gramEnd"/>
            <w:r w:rsidRPr="002912B2">
              <w:rPr>
                <w:rFonts w:ascii="FreeMono" w:hAnsi="FreeMono" w:cs="FreeMono"/>
                <w:color w:val="002060"/>
              </w:rPr>
              <w:t>00</w:t>
            </w:r>
          </w:p>
        </w:tc>
      </w:tr>
      <w:tr w:rsidR="009843B3" w14:paraId="7FDC8ADD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nil"/>
              <w:right w:val="nil"/>
            </w:tcBorders>
          </w:tcPr>
          <w:p w14:paraId="4D14A3FE" w14:textId="77777777" w:rsidR="009843B3" w:rsidRPr="00467965" w:rsidRDefault="009843B3" w:rsidP="00BB110C">
            <w:pPr>
              <w:rPr>
                <w:color w:val="002060"/>
              </w:rPr>
            </w:pPr>
          </w:p>
        </w:tc>
        <w:tc>
          <w:tcPr>
            <w:tcW w:w="1230" w:type="dxa"/>
            <w:tcBorders>
              <w:left w:val="nil"/>
            </w:tcBorders>
          </w:tcPr>
          <w:p w14:paraId="2BE42CBA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230" w:type="dxa"/>
          </w:tcPr>
          <w:p w14:paraId="6B94B329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964" w:type="dxa"/>
          </w:tcPr>
          <w:p w14:paraId="42AA12B2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417" w:type="dxa"/>
          </w:tcPr>
          <w:p w14:paraId="119C1899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230" w:type="dxa"/>
          </w:tcPr>
          <w:p w14:paraId="2C686892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417" w:type="dxa"/>
          </w:tcPr>
          <w:p w14:paraId="3C806B5A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  <w:tc>
          <w:tcPr>
            <w:tcW w:w="1230" w:type="dxa"/>
          </w:tcPr>
          <w:p w14:paraId="25A32C05" w14:textId="77777777" w:rsidR="009843B3" w:rsidRPr="00467965" w:rsidRDefault="009843B3" w:rsidP="00BB1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67965">
              <w:rPr>
                <w:color w:val="002060"/>
              </w:rPr>
              <w:t>…</w:t>
            </w:r>
          </w:p>
        </w:tc>
      </w:tr>
    </w:tbl>
    <w:p w14:paraId="38F1FD69" w14:textId="69CB0B4B" w:rsidR="008B259A" w:rsidRPr="00040AFB" w:rsidRDefault="00205296" w:rsidP="00040AFB">
      <w:pPr>
        <w:pStyle w:val="Titre1"/>
      </w:pPr>
      <w:r w:rsidRPr="00040AFB">
        <w:t>Requête</w:t>
      </w:r>
      <w:r w:rsidR="0086548C" w:rsidRPr="00040AFB">
        <w:t>s</w:t>
      </w:r>
      <w:r w:rsidRPr="00040AFB">
        <w:t xml:space="preserve"> </w:t>
      </w:r>
      <w:r w:rsidR="0086548C" w:rsidRPr="00040AFB">
        <w:t>avec le</w:t>
      </w:r>
      <w:r w:rsidRPr="00040AFB">
        <w:t xml:space="preserve"> langage algébrique</w:t>
      </w:r>
    </w:p>
    <w:p w14:paraId="617DF4A8" w14:textId="35065823" w:rsidR="002D4C25" w:rsidRPr="002D4C25" w:rsidRDefault="002D4C25" w:rsidP="002D4C25">
      <w:pPr>
        <w:jc w:val="both"/>
      </w:pPr>
      <w:r>
        <w:t xml:space="preserve">Formulez, en algèbre relationnelle, sur la base de données exemple, </w:t>
      </w:r>
      <w:r w:rsidR="007E548B">
        <w:t xml:space="preserve">les requêtes d’interrogation </w:t>
      </w:r>
      <w:r>
        <w:t>suivantes.</w:t>
      </w:r>
    </w:p>
    <w:p w14:paraId="75F862AE" w14:textId="58F62136" w:rsidR="00205296" w:rsidRDefault="00205296" w:rsidP="00040AFB">
      <w:pPr>
        <w:pStyle w:val="Titre2"/>
        <w:ind w:left="576" w:hanging="576"/>
      </w:pPr>
      <w:r w:rsidRPr="00040AFB">
        <w:t>Expression des projections et sélections</w:t>
      </w:r>
    </w:p>
    <w:p w14:paraId="12101E25" w14:textId="50CE58EF" w:rsidR="006D5E38" w:rsidRDefault="005F794F" w:rsidP="0064441E">
      <w:pPr>
        <w:pStyle w:val="Question"/>
      </w:pPr>
      <w:r>
        <w:t>Donnez la liste des avions dont la capacité est strictement supérieure à 350 passagers.</w:t>
      </w:r>
    </w:p>
    <w:p w14:paraId="6CF09719" w14:textId="67808C55" w:rsidR="00547CD8" w:rsidRDefault="00547CD8" w:rsidP="00547CD8">
      <w:pPr>
        <w:pStyle w:val="Sansinterligne"/>
        <w:ind w:left="709"/>
        <w:rPr>
          <w:rStyle w:val="Accentuation"/>
        </w:rPr>
      </w:pPr>
      <w:r w:rsidRPr="004A7D13">
        <w:rPr>
          <w:rStyle w:val="Accentuation"/>
          <w:color w:val="0070C0"/>
        </w:rPr>
        <w:lastRenderedPageBreak/>
        <w:t>R1.1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=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S</w:t>
      </w:r>
      <w:r w:rsidRPr="00547CD8">
        <w:rPr>
          <w:rStyle w:val="Accentuation"/>
          <w:rFonts w:hint="eastAsia"/>
        </w:rPr>
        <w:t>É</w:t>
      </w:r>
      <w:r w:rsidRPr="00547CD8">
        <w:rPr>
          <w:rStyle w:val="Accentuation"/>
        </w:rPr>
        <w:t>LECTION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(</w:t>
      </w:r>
      <w:r w:rsidRPr="004A7D13">
        <w:rPr>
          <w:rStyle w:val="Accentuation"/>
          <w:color w:val="0070C0"/>
        </w:rPr>
        <w:t>Avion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/</w:t>
      </w:r>
      <w:r w:rsidR="004A7D13">
        <w:rPr>
          <w:rStyle w:val="Accentuation"/>
        </w:rPr>
        <w:t> </w:t>
      </w:r>
      <w:r w:rsidRPr="004A7D13">
        <w:rPr>
          <w:rStyle w:val="Accentuation"/>
          <w:color w:val="08674D" w:themeColor="accent4" w:themeShade="80"/>
        </w:rPr>
        <w:t>capacite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&gt;</w:t>
      </w:r>
      <w:r w:rsidR="004A7D13">
        <w:rPr>
          <w:rStyle w:val="Accentuation"/>
        </w:rPr>
        <w:t> </w:t>
      </w:r>
      <w:r w:rsidRPr="004A7D13">
        <w:rPr>
          <w:rStyle w:val="Accentuation"/>
          <w:color w:val="002060"/>
        </w:rPr>
        <w:t>350</w:t>
      </w:r>
      <w:r w:rsidRPr="00547CD8">
        <w:rPr>
          <w:rStyle w:val="Accentuation"/>
        </w:rPr>
        <w:t>)</w:t>
      </w:r>
    </w:p>
    <w:p w14:paraId="677A5F43" w14:textId="77777777" w:rsidR="00547CD8" w:rsidRPr="00547CD8" w:rsidRDefault="00547CD8" w:rsidP="00547CD8">
      <w:pPr>
        <w:pStyle w:val="Sansinterligne"/>
        <w:rPr>
          <w:rStyle w:val="Accentuation"/>
          <w:rFonts w:ascii="Times New Roman" w:hAnsi="Times New Roman"/>
          <w:iCs w:val="0"/>
        </w:rPr>
      </w:pPr>
    </w:p>
    <w:p w14:paraId="7D39A008" w14:textId="6311DE96" w:rsidR="00210237" w:rsidRDefault="005F794F" w:rsidP="0064441E">
      <w:pPr>
        <w:pStyle w:val="Question"/>
      </w:pPr>
      <w:r w:rsidRPr="005F794F">
        <w:t>Quels sont les num</w:t>
      </w:r>
      <w:r w:rsidRPr="005F794F">
        <w:rPr>
          <w:rFonts w:hint="eastAsia"/>
        </w:rPr>
        <w:t>é</w:t>
      </w:r>
      <w:r w:rsidRPr="005F794F">
        <w:t>ros et noms des avions localis</w:t>
      </w:r>
      <w:r w:rsidRPr="005F794F">
        <w:rPr>
          <w:rFonts w:hint="eastAsia"/>
        </w:rPr>
        <w:t>é</w:t>
      </w:r>
      <w:r w:rsidRPr="005F794F">
        <w:t xml:space="preserve">s </w:t>
      </w:r>
      <w:r w:rsidRPr="005F794F">
        <w:rPr>
          <w:rFonts w:hint="eastAsia"/>
        </w:rPr>
        <w:t>à</w:t>
      </w:r>
      <w:r w:rsidRPr="005F794F">
        <w:t xml:space="preserve"> Nice</w:t>
      </w:r>
      <w:r w:rsidR="0064441E">
        <w:t> ?</w:t>
      </w:r>
    </w:p>
    <w:p w14:paraId="52C19159" w14:textId="2C3634BA" w:rsidR="00547CD8" w:rsidRPr="00547CD8" w:rsidRDefault="00547CD8" w:rsidP="00547CD8">
      <w:pPr>
        <w:ind w:left="709" w:right="-28" w:firstLine="20"/>
        <w:jc w:val="both"/>
        <w:rPr>
          <w:rStyle w:val="Accentuation"/>
        </w:rPr>
      </w:pPr>
      <w:r w:rsidRPr="00B70E9F">
        <w:rPr>
          <w:rStyle w:val="Accentuation"/>
          <w:rFonts w:cs="Times New Roman"/>
          <w:color w:val="0070C0"/>
          <w:szCs w:val="22"/>
        </w:rPr>
        <w:t>R2.1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=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S</w:t>
      </w:r>
      <w:r w:rsidRPr="00547CD8">
        <w:rPr>
          <w:rStyle w:val="Accentuation"/>
          <w:rFonts w:hint="eastAsia"/>
        </w:rPr>
        <w:t>É</w:t>
      </w:r>
      <w:r w:rsidRPr="00547CD8">
        <w:rPr>
          <w:rStyle w:val="Accentuation"/>
        </w:rPr>
        <w:t>LECTION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(</w:t>
      </w:r>
      <w:r w:rsidRPr="00B70E9F">
        <w:rPr>
          <w:rStyle w:val="Accentuation"/>
          <w:rFonts w:cs="Times New Roman"/>
          <w:color w:val="0070C0"/>
          <w:szCs w:val="22"/>
        </w:rPr>
        <w:t>Avion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/</w:t>
      </w:r>
      <w:r w:rsidR="004A7D13">
        <w:rPr>
          <w:rStyle w:val="Accentuation"/>
        </w:rPr>
        <w:t> </w:t>
      </w:r>
      <w:r w:rsidRPr="00B70E9F">
        <w:rPr>
          <w:rStyle w:val="Accentuation"/>
          <w:color w:val="08674D" w:themeColor="accent4" w:themeShade="80"/>
        </w:rPr>
        <w:t>localisation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=</w:t>
      </w:r>
      <w:r w:rsidR="004A7D13">
        <w:rPr>
          <w:rStyle w:val="Accentuation"/>
        </w:rPr>
        <w:t> </w:t>
      </w:r>
      <w:r w:rsidRPr="00B70E9F">
        <w:rPr>
          <w:rStyle w:val="Accentuation"/>
          <w:color w:val="002060"/>
        </w:rPr>
        <w:t>'NICE'</w:t>
      </w:r>
      <w:r w:rsidRPr="00547CD8">
        <w:rPr>
          <w:rStyle w:val="Accentuation"/>
        </w:rPr>
        <w:t>)</w:t>
      </w:r>
    </w:p>
    <w:p w14:paraId="66F1F12D" w14:textId="60E54B78" w:rsidR="00547CD8" w:rsidRDefault="00547CD8" w:rsidP="00547CD8">
      <w:pPr>
        <w:ind w:left="709" w:right="-28" w:firstLine="20"/>
        <w:jc w:val="both"/>
        <w:rPr>
          <w:rStyle w:val="Accentuation"/>
        </w:rPr>
      </w:pPr>
      <w:r w:rsidRPr="00B70E9F">
        <w:rPr>
          <w:rStyle w:val="Accentuation"/>
          <w:rFonts w:cs="Times New Roman"/>
          <w:color w:val="0070C0"/>
          <w:szCs w:val="22"/>
        </w:rPr>
        <w:t>R2.2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=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PROJECTION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(</w:t>
      </w:r>
      <w:r w:rsidRPr="00B70E9F">
        <w:rPr>
          <w:rStyle w:val="Accentuation"/>
          <w:rFonts w:cs="Times New Roman"/>
          <w:color w:val="0070C0"/>
          <w:szCs w:val="22"/>
        </w:rPr>
        <w:t>R2.1</w:t>
      </w:r>
      <w:r w:rsidR="004A7D13">
        <w:rPr>
          <w:rStyle w:val="Accentuation"/>
        </w:rPr>
        <w:t> </w:t>
      </w:r>
      <w:r w:rsidRPr="00547CD8">
        <w:rPr>
          <w:rStyle w:val="Accentuation"/>
        </w:rPr>
        <w:t>/</w:t>
      </w:r>
      <w:r w:rsidR="004A7D13">
        <w:rPr>
          <w:rStyle w:val="Accentuation"/>
        </w:rPr>
        <w:t> </w:t>
      </w:r>
      <w:proofErr w:type="spellStart"/>
      <w:r w:rsidRPr="00B70E9F">
        <w:rPr>
          <w:rStyle w:val="Accentuation"/>
          <w:color w:val="08674D" w:themeColor="accent4" w:themeShade="80"/>
        </w:rPr>
        <w:t>numav</w:t>
      </w:r>
      <w:proofErr w:type="spellEnd"/>
      <w:r w:rsidRPr="00547CD8">
        <w:rPr>
          <w:rStyle w:val="Accentuation"/>
        </w:rPr>
        <w:t>,</w:t>
      </w:r>
      <w:r w:rsidR="004A7D13">
        <w:rPr>
          <w:rStyle w:val="Accentuation"/>
        </w:rPr>
        <w:t> </w:t>
      </w:r>
      <w:proofErr w:type="spellStart"/>
      <w:r w:rsidRPr="00B70E9F">
        <w:rPr>
          <w:rStyle w:val="Accentuation"/>
          <w:color w:val="08674D" w:themeColor="accent4" w:themeShade="80"/>
        </w:rPr>
        <w:t>nomav</w:t>
      </w:r>
      <w:proofErr w:type="spellEnd"/>
      <w:r w:rsidRPr="00547CD8">
        <w:rPr>
          <w:rStyle w:val="Accentuation"/>
        </w:rPr>
        <w:t>)</w:t>
      </w:r>
    </w:p>
    <w:p w14:paraId="63224494" w14:textId="77777777" w:rsidR="00547CD8" w:rsidRPr="00547CD8" w:rsidRDefault="00547CD8" w:rsidP="00547CD8">
      <w:pPr>
        <w:pStyle w:val="Sansinterligne"/>
        <w:rPr>
          <w:rStyle w:val="Accentuation"/>
          <w:rFonts w:ascii="Times New Roman" w:hAnsi="Times New Roman"/>
          <w:iCs w:val="0"/>
        </w:rPr>
      </w:pPr>
    </w:p>
    <w:p w14:paraId="48AB8506" w14:textId="6CEC71FD" w:rsidR="00210237" w:rsidRDefault="005F794F" w:rsidP="0064441E">
      <w:pPr>
        <w:pStyle w:val="Question"/>
      </w:pPr>
      <w:r w:rsidRPr="005F794F">
        <w:t>Quels sont les num</w:t>
      </w:r>
      <w:r w:rsidRPr="005F794F">
        <w:rPr>
          <w:rFonts w:hint="eastAsia"/>
        </w:rPr>
        <w:t>é</w:t>
      </w:r>
      <w:r w:rsidRPr="005F794F">
        <w:t>ros des pilotes en service et les villes de d</w:t>
      </w:r>
      <w:r w:rsidRPr="005F794F">
        <w:rPr>
          <w:rFonts w:hint="eastAsia"/>
        </w:rPr>
        <w:t>é</w:t>
      </w:r>
      <w:r w:rsidRPr="005F794F">
        <w:t>part de leurs vols</w:t>
      </w:r>
      <w:r w:rsidR="0064441E">
        <w:t> ?</w:t>
      </w:r>
    </w:p>
    <w:p w14:paraId="09C60A79" w14:textId="5EB2F27A" w:rsidR="00BB40DD" w:rsidRDefault="008347B6" w:rsidP="008347B6">
      <w:pPr>
        <w:pStyle w:val="Sansinterligne"/>
        <w:ind w:left="709"/>
        <w:rPr>
          <w:rStyle w:val="Accentuation"/>
        </w:rPr>
      </w:pPr>
      <w:r w:rsidRPr="006971E0">
        <w:rPr>
          <w:rStyle w:val="Accentuation"/>
          <w:color w:val="0070C0"/>
        </w:rPr>
        <w:t>R3.1</w:t>
      </w:r>
      <w:r w:rsidRPr="008347B6">
        <w:rPr>
          <w:rStyle w:val="Accentuation"/>
        </w:rPr>
        <w:t xml:space="preserve"> = </w:t>
      </w:r>
      <w:r w:rsidR="00D416D0" w:rsidRPr="008347B6">
        <w:rPr>
          <w:rStyle w:val="Accentuation"/>
        </w:rPr>
        <w:t xml:space="preserve">PROJECTION </w:t>
      </w:r>
      <w:r w:rsidRPr="008347B6">
        <w:rPr>
          <w:rStyle w:val="Accentuation"/>
        </w:rPr>
        <w:t>(</w:t>
      </w:r>
      <w:r w:rsidR="00D416D0" w:rsidRPr="006971E0">
        <w:rPr>
          <w:rStyle w:val="Accentuation"/>
          <w:color w:val="0070C0"/>
        </w:rPr>
        <w:t>Vol</w:t>
      </w:r>
      <w:r w:rsidRPr="008347B6">
        <w:rPr>
          <w:rStyle w:val="Accentuation"/>
        </w:rPr>
        <w:t xml:space="preserve"> / </w:t>
      </w:r>
      <w:proofErr w:type="spellStart"/>
      <w:r w:rsidR="00D416D0" w:rsidRPr="006971E0">
        <w:rPr>
          <w:rStyle w:val="Accentuation"/>
          <w:color w:val="08674D" w:themeColor="accent4" w:themeShade="80"/>
        </w:rPr>
        <w:t>numPil</w:t>
      </w:r>
      <w:proofErr w:type="spellEnd"/>
      <w:r w:rsidRPr="008347B6">
        <w:rPr>
          <w:rStyle w:val="Accentuation"/>
        </w:rPr>
        <w:t xml:space="preserve">, </w:t>
      </w:r>
      <w:proofErr w:type="spellStart"/>
      <w:r w:rsidR="00D416D0" w:rsidRPr="006971E0">
        <w:rPr>
          <w:rStyle w:val="Accentuation"/>
          <w:color w:val="08674D" w:themeColor="accent4" w:themeShade="80"/>
        </w:rPr>
        <w:t>villeDep</w:t>
      </w:r>
      <w:proofErr w:type="spellEnd"/>
      <w:r w:rsidRPr="008347B6">
        <w:rPr>
          <w:rStyle w:val="Accentuation"/>
        </w:rPr>
        <w:t>)</w:t>
      </w:r>
    </w:p>
    <w:p w14:paraId="3E088043" w14:textId="77777777" w:rsidR="008347B6" w:rsidRPr="00547CD8" w:rsidRDefault="008347B6" w:rsidP="00BB40DD">
      <w:pPr>
        <w:pStyle w:val="Sansinterligne"/>
        <w:rPr>
          <w:rStyle w:val="Accentuation"/>
          <w:rFonts w:ascii="Times New Roman" w:hAnsi="Times New Roman"/>
          <w:iCs w:val="0"/>
        </w:rPr>
      </w:pPr>
    </w:p>
    <w:p w14:paraId="0C1172BE" w14:textId="5B9B3766" w:rsidR="005F794F" w:rsidRDefault="005F794F" w:rsidP="0064441E">
      <w:pPr>
        <w:pStyle w:val="Question"/>
      </w:pPr>
      <w:r w:rsidRPr="005F794F">
        <w:t xml:space="preserve">Quel </w:t>
      </w:r>
      <w:r w:rsidR="00904D6A">
        <w:t>sont</w:t>
      </w:r>
      <w:r w:rsidRPr="005F794F">
        <w:t xml:space="preserve"> le</w:t>
      </w:r>
      <w:r w:rsidR="00904D6A">
        <w:t>s</w:t>
      </w:r>
      <w:r w:rsidRPr="005F794F">
        <w:t xml:space="preserve"> nom</w:t>
      </w:r>
      <w:r w:rsidR="00904D6A">
        <w:t>s</w:t>
      </w:r>
      <w:r w:rsidRPr="005F794F">
        <w:t xml:space="preserve"> des pilotes domicili</w:t>
      </w:r>
      <w:r w:rsidRPr="005F794F">
        <w:rPr>
          <w:rFonts w:hint="eastAsia"/>
        </w:rPr>
        <w:t>é</w:t>
      </w:r>
      <w:r w:rsidRPr="005F794F">
        <w:t xml:space="preserve">s </w:t>
      </w:r>
      <w:r w:rsidRPr="005F794F">
        <w:rPr>
          <w:rFonts w:hint="eastAsia"/>
        </w:rPr>
        <w:t>à</w:t>
      </w:r>
      <w:r w:rsidRPr="005F794F">
        <w:t xml:space="preserve"> Paris </w:t>
      </w:r>
      <w:r w:rsidR="004B15B0">
        <w:t>ayant un salaire d’au moins</w:t>
      </w:r>
      <w:r w:rsidRPr="005F794F">
        <w:t xml:space="preserve"> 5000</w:t>
      </w:r>
      <w:r w:rsidR="0064441E">
        <w:rPr>
          <w:rFonts w:hint="eastAsia"/>
        </w:rPr>
        <w:t> </w:t>
      </w:r>
      <w:r w:rsidR="0064441E">
        <w:t>?</w:t>
      </w:r>
    </w:p>
    <w:p w14:paraId="399FF1C1" w14:textId="6EFA1A6B" w:rsidR="006971E0" w:rsidRPr="006971E0" w:rsidRDefault="006971E0" w:rsidP="006971E0">
      <w:pPr>
        <w:pStyle w:val="Sansinterligne"/>
        <w:ind w:left="709"/>
        <w:rPr>
          <w:rStyle w:val="Accentuation"/>
          <w:rFonts w:cs="FreeMono"/>
        </w:rPr>
      </w:pPr>
      <w:r w:rsidRPr="00907E11">
        <w:rPr>
          <w:rStyle w:val="Accentuation"/>
          <w:rFonts w:cs="FreeMono"/>
          <w:color w:val="0070C0"/>
        </w:rPr>
        <w:t>R4.1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9B2CB8" w:rsidRPr="006971E0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(</w:t>
      </w:r>
      <w:r w:rsidR="009B2CB8" w:rsidRPr="00907E11">
        <w:rPr>
          <w:rStyle w:val="Accentuation"/>
          <w:rFonts w:cs="FreeMono"/>
          <w:color w:val="0070C0"/>
        </w:rPr>
        <w:t>Pilote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907E11">
        <w:rPr>
          <w:rStyle w:val="Accentuation"/>
          <w:rFonts w:cs="FreeMono"/>
          <w:color w:val="08674D" w:themeColor="accent4" w:themeShade="80"/>
        </w:rPr>
        <w:t>adresse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907E11">
        <w:rPr>
          <w:rStyle w:val="Accentuation"/>
          <w:rFonts w:cs="FreeMono"/>
          <w:color w:val="002060"/>
        </w:rPr>
        <w:t>'PARIS'</w:t>
      </w:r>
      <w:r w:rsidRPr="006971E0">
        <w:rPr>
          <w:rStyle w:val="Accentuation"/>
          <w:rFonts w:cs="FreeMono"/>
        </w:rPr>
        <w:t>)</w:t>
      </w:r>
    </w:p>
    <w:p w14:paraId="4FC6C4AE" w14:textId="03400883" w:rsidR="006971E0" w:rsidRPr="006971E0" w:rsidRDefault="006971E0" w:rsidP="006971E0">
      <w:pPr>
        <w:pStyle w:val="Sansinterligne"/>
        <w:ind w:left="709"/>
        <w:rPr>
          <w:rStyle w:val="Accentuation"/>
          <w:rFonts w:cs="FreeMono"/>
        </w:rPr>
      </w:pPr>
      <w:r w:rsidRPr="00907E11">
        <w:rPr>
          <w:rStyle w:val="Accentuation"/>
          <w:rFonts w:cs="FreeMono"/>
          <w:color w:val="0070C0"/>
        </w:rPr>
        <w:t>R4.2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9B2CB8" w:rsidRPr="006971E0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(</w:t>
      </w:r>
      <w:r w:rsidRPr="00907E11">
        <w:rPr>
          <w:rStyle w:val="Accentuation"/>
          <w:rFonts w:cs="FreeMono"/>
          <w:color w:val="0070C0"/>
        </w:rPr>
        <w:t>R4.1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907E11">
        <w:rPr>
          <w:rStyle w:val="Accentuation"/>
          <w:rFonts w:cs="FreeMono"/>
          <w:color w:val="08674D" w:themeColor="accent4" w:themeShade="80"/>
        </w:rPr>
        <w:t>salaire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&gt;</w:t>
      </w:r>
      <w:r>
        <w:rPr>
          <w:rStyle w:val="Accentuation"/>
          <w:rFonts w:cs="FreeMono"/>
        </w:rPr>
        <w:t> </w:t>
      </w:r>
      <w:r w:rsidRPr="00907E11">
        <w:rPr>
          <w:rStyle w:val="Accentuation"/>
          <w:rFonts w:cs="FreeMono"/>
          <w:color w:val="002060"/>
        </w:rPr>
        <w:t>5000</w:t>
      </w:r>
      <w:r w:rsidRPr="006971E0">
        <w:rPr>
          <w:rStyle w:val="Accentuation"/>
          <w:rFonts w:cs="FreeMono"/>
        </w:rPr>
        <w:t>)</w:t>
      </w:r>
    </w:p>
    <w:p w14:paraId="53F91682" w14:textId="2DEB53FA" w:rsidR="006971E0" w:rsidRPr="006971E0" w:rsidRDefault="006971E0" w:rsidP="006971E0">
      <w:pPr>
        <w:pStyle w:val="Sansinterligne"/>
        <w:ind w:left="709"/>
        <w:rPr>
          <w:rStyle w:val="Accentuation"/>
          <w:rFonts w:cs="FreeMono"/>
        </w:rPr>
      </w:pPr>
      <w:r w:rsidRPr="00907E11">
        <w:rPr>
          <w:rStyle w:val="Accentuation"/>
          <w:rFonts w:cs="FreeMono"/>
          <w:color w:val="0070C0"/>
        </w:rPr>
        <w:t>R4.3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9B2CB8" w:rsidRPr="006971E0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(</w:t>
      </w:r>
      <w:r w:rsidRPr="00907E11">
        <w:rPr>
          <w:rStyle w:val="Accentuation"/>
          <w:rFonts w:cs="FreeMono"/>
          <w:color w:val="0070C0"/>
        </w:rPr>
        <w:t>R4.2</w:t>
      </w:r>
      <w:r>
        <w:rPr>
          <w:rStyle w:val="Accentuation"/>
          <w:rFonts w:cs="FreeMono"/>
        </w:rPr>
        <w:t> </w:t>
      </w:r>
      <w:r w:rsidRPr="006971E0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9B2CB8" w:rsidRPr="00907E11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6971E0">
        <w:rPr>
          <w:rStyle w:val="Accentuation"/>
          <w:rFonts w:cs="FreeMono"/>
        </w:rPr>
        <w:t>)</w:t>
      </w:r>
    </w:p>
    <w:p w14:paraId="6F6F65CF" w14:textId="77777777" w:rsidR="006971E0" w:rsidRPr="006971E0" w:rsidRDefault="006971E0" w:rsidP="006971E0">
      <w:pPr>
        <w:pStyle w:val="Sansinterligne"/>
        <w:rPr>
          <w:rStyle w:val="Accentuation"/>
          <w:rFonts w:ascii="Times New Roman" w:hAnsi="Times New Roman"/>
        </w:rPr>
      </w:pPr>
    </w:p>
    <w:p w14:paraId="5CE24844" w14:textId="75F282AB" w:rsidR="00205296" w:rsidRDefault="00205296" w:rsidP="00040AFB">
      <w:pPr>
        <w:pStyle w:val="Titre2"/>
      </w:pPr>
      <w:r w:rsidRPr="00040AFB">
        <w:t>Utilisation des op</w:t>
      </w:r>
      <w:r w:rsidRPr="00040AFB">
        <w:rPr>
          <w:rFonts w:hint="eastAsia"/>
        </w:rPr>
        <w:t>é</w:t>
      </w:r>
      <w:r w:rsidRPr="00040AFB">
        <w:t>rateurs ensemblistes</w:t>
      </w:r>
    </w:p>
    <w:p w14:paraId="6AE6CC3C" w14:textId="4ACFED7A" w:rsidR="001C5EA7" w:rsidRDefault="00210237" w:rsidP="001C5EA7">
      <w:pPr>
        <w:pStyle w:val="Question"/>
      </w:pPr>
      <w:r>
        <w:t xml:space="preserve">Quels sont les </w:t>
      </w:r>
      <w:r w:rsidR="00657D44">
        <w:t>numéros et noms d’</w:t>
      </w:r>
      <w:r>
        <w:t>avions localis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Nice ou dont la capacit</w:t>
      </w:r>
      <w:r>
        <w:rPr>
          <w:rFonts w:hint="eastAsia"/>
        </w:rPr>
        <w:t>é</w:t>
      </w:r>
      <w:r>
        <w:t xml:space="preserve"> est </w:t>
      </w:r>
      <w:r w:rsidR="00657D44">
        <w:t xml:space="preserve">strictement </w:t>
      </w:r>
      <w:r>
        <w:t>inf</w:t>
      </w:r>
      <w:r>
        <w:rPr>
          <w:rFonts w:hint="eastAsia"/>
        </w:rPr>
        <w:t>é</w:t>
      </w:r>
      <w:r>
        <w:t xml:space="preserve">rieure </w:t>
      </w:r>
      <w:r>
        <w:rPr>
          <w:rFonts w:hint="eastAsia"/>
        </w:rPr>
        <w:t>à</w:t>
      </w:r>
      <w:r>
        <w:t xml:space="preserve"> 350 passagers</w:t>
      </w:r>
      <w:r w:rsidR="001C5EA7">
        <w:t> ?</w:t>
      </w:r>
    </w:p>
    <w:p w14:paraId="1B716AA3" w14:textId="1187A2C6" w:rsidR="00057A1A" w:rsidRPr="00057A1A" w:rsidRDefault="00C77FDA" w:rsidP="00057A1A">
      <w:pPr>
        <w:pStyle w:val="Sansinterligne"/>
        <w:ind w:left="709"/>
        <w:rPr>
          <w:rStyle w:val="Accentuation"/>
          <w:rFonts w:cs="FreeMono"/>
          <w:color w:val="EE0000"/>
        </w:rPr>
      </w:pPr>
      <w:r>
        <w:rPr>
          <w:rStyle w:val="Accentuation"/>
          <w:rFonts w:cs="FreeMono"/>
          <w:color w:val="EE0000"/>
        </w:rPr>
        <w:t>--</w:t>
      </w:r>
      <w:r w:rsidR="00057A1A">
        <w:rPr>
          <w:rStyle w:val="Accentuation"/>
          <w:rFonts w:cs="FreeMono"/>
          <w:color w:val="EE0000"/>
        </w:rPr>
        <w:t> </w:t>
      </w:r>
      <w:r w:rsidR="00057A1A" w:rsidRPr="00057A1A">
        <w:rPr>
          <w:rStyle w:val="Accentuation"/>
          <w:rFonts w:cs="FreeMono"/>
          <w:color w:val="EE0000"/>
        </w:rPr>
        <w:t>Avions</w:t>
      </w:r>
      <w:r w:rsidR="00057A1A">
        <w:rPr>
          <w:rStyle w:val="Accentuation"/>
          <w:rFonts w:cs="FreeMono"/>
          <w:color w:val="EE0000"/>
        </w:rPr>
        <w:t> </w:t>
      </w:r>
      <w:r w:rsidR="00057A1A" w:rsidRPr="00057A1A">
        <w:rPr>
          <w:rStyle w:val="Accentuation"/>
          <w:rFonts w:cs="FreeMono"/>
          <w:color w:val="EE0000"/>
        </w:rPr>
        <w:t>localisés</w:t>
      </w:r>
      <w:r w:rsidR="00057A1A">
        <w:rPr>
          <w:rStyle w:val="Accentuation"/>
          <w:rFonts w:cs="FreeMono"/>
          <w:color w:val="EE0000"/>
        </w:rPr>
        <w:t> </w:t>
      </w:r>
      <w:r w:rsidR="00057A1A" w:rsidRPr="00057A1A">
        <w:rPr>
          <w:rStyle w:val="Accentuation"/>
          <w:rFonts w:cs="FreeMono"/>
          <w:color w:val="EE0000"/>
        </w:rPr>
        <w:t>à</w:t>
      </w:r>
      <w:r w:rsidR="00057A1A">
        <w:rPr>
          <w:rStyle w:val="Accentuation"/>
          <w:rFonts w:cs="FreeMono"/>
          <w:color w:val="EE0000"/>
        </w:rPr>
        <w:t> </w:t>
      </w:r>
      <w:r w:rsidR="00057A1A" w:rsidRPr="00057A1A">
        <w:rPr>
          <w:rStyle w:val="Accentuation"/>
          <w:rFonts w:cs="FreeMono"/>
          <w:color w:val="EE0000"/>
        </w:rPr>
        <w:t>Nice</w:t>
      </w:r>
      <w:r w:rsidR="00057A1A">
        <w:rPr>
          <w:rStyle w:val="Accentuation"/>
          <w:rFonts w:cs="FreeMono"/>
          <w:color w:val="EE0000"/>
        </w:rPr>
        <w:t>.</w:t>
      </w:r>
      <w:r w:rsidR="00057A1A">
        <w:rPr>
          <w:rStyle w:val="Accentuation"/>
          <w:rFonts w:cs="FreeMono"/>
          <w:color w:val="0070C0"/>
        </w:rPr>
        <w:br/>
      </w:r>
      <w:r w:rsidR="00057A1A" w:rsidRPr="00057A1A">
        <w:rPr>
          <w:rStyle w:val="Accentuation"/>
          <w:rFonts w:cs="FreeMono"/>
          <w:color w:val="0070C0"/>
        </w:rPr>
        <w:t>R5.1</w:t>
      </w:r>
      <w:r w:rsidR="00057A1A">
        <w:rPr>
          <w:rStyle w:val="Accentuation"/>
          <w:rFonts w:cs="FreeMono"/>
        </w:rPr>
        <w:t> </w:t>
      </w:r>
      <w:r w:rsidR="00057A1A" w:rsidRPr="00057A1A">
        <w:rPr>
          <w:rStyle w:val="Accentuation"/>
          <w:rFonts w:cs="FreeMono"/>
        </w:rPr>
        <w:t>=</w:t>
      </w:r>
      <w:r w:rsidR="00057A1A">
        <w:rPr>
          <w:rStyle w:val="Accentuation"/>
          <w:rFonts w:cs="FreeMono"/>
        </w:rPr>
        <w:t> </w:t>
      </w:r>
      <w:r w:rsidR="00057A1A" w:rsidRPr="00057A1A">
        <w:rPr>
          <w:rStyle w:val="Accentuation"/>
          <w:rFonts w:cs="FreeMono"/>
        </w:rPr>
        <w:t>SÉLECTION</w:t>
      </w:r>
      <w:r w:rsidR="00057A1A">
        <w:rPr>
          <w:rStyle w:val="Accentuation"/>
          <w:rFonts w:cs="FreeMono"/>
        </w:rPr>
        <w:t> </w:t>
      </w:r>
      <w:r w:rsidR="00057A1A" w:rsidRPr="00057A1A">
        <w:rPr>
          <w:rStyle w:val="Accentuation"/>
          <w:rFonts w:cs="FreeMono"/>
        </w:rPr>
        <w:t>(</w:t>
      </w:r>
      <w:r w:rsidR="00057A1A" w:rsidRPr="00E802A4">
        <w:rPr>
          <w:rStyle w:val="Accentuation"/>
          <w:rFonts w:cs="FreeMono"/>
          <w:color w:val="0070C0"/>
        </w:rPr>
        <w:t>Avion</w:t>
      </w:r>
      <w:r w:rsidR="00057A1A">
        <w:rPr>
          <w:rStyle w:val="Accentuation"/>
          <w:rFonts w:cs="FreeMono"/>
        </w:rPr>
        <w:t> </w:t>
      </w:r>
      <w:r w:rsidR="00057A1A" w:rsidRPr="00057A1A">
        <w:rPr>
          <w:rStyle w:val="Accentuation"/>
          <w:rFonts w:cs="FreeMono"/>
        </w:rPr>
        <w:t>/</w:t>
      </w:r>
      <w:r w:rsidR="00057A1A">
        <w:rPr>
          <w:rStyle w:val="Accentuation"/>
          <w:rFonts w:cs="FreeMono"/>
        </w:rPr>
        <w:t> </w:t>
      </w:r>
      <w:r w:rsidR="00057A1A" w:rsidRPr="00E802A4">
        <w:rPr>
          <w:rStyle w:val="Accentuation"/>
          <w:rFonts w:cs="FreeMono"/>
          <w:color w:val="08674D" w:themeColor="accent4" w:themeShade="80"/>
        </w:rPr>
        <w:t>localisation</w:t>
      </w:r>
      <w:r w:rsidR="00057A1A">
        <w:rPr>
          <w:rStyle w:val="Accentuation"/>
          <w:rFonts w:cs="FreeMono"/>
        </w:rPr>
        <w:t> </w:t>
      </w:r>
      <w:r w:rsidR="00057A1A" w:rsidRPr="00057A1A">
        <w:rPr>
          <w:rStyle w:val="Accentuation"/>
          <w:rFonts w:cs="FreeMono"/>
        </w:rPr>
        <w:t>=</w:t>
      </w:r>
      <w:r w:rsidR="00057A1A">
        <w:rPr>
          <w:rStyle w:val="Accentuation"/>
          <w:rFonts w:cs="FreeMono"/>
        </w:rPr>
        <w:t> </w:t>
      </w:r>
      <w:r w:rsidR="00057A1A" w:rsidRPr="00E802A4">
        <w:rPr>
          <w:rStyle w:val="Accentuation"/>
          <w:rFonts w:cs="FreeMono"/>
          <w:color w:val="002060"/>
        </w:rPr>
        <w:t>'NICE'</w:t>
      </w:r>
      <w:r w:rsidR="00057A1A" w:rsidRPr="00057A1A">
        <w:rPr>
          <w:rStyle w:val="Accentuation"/>
          <w:rFonts w:cs="FreeMono"/>
        </w:rPr>
        <w:t>)</w:t>
      </w:r>
      <w:r w:rsidR="00057A1A">
        <w:rPr>
          <w:rStyle w:val="Accentuation"/>
          <w:rFonts w:cs="FreeMono"/>
          <w:color w:val="EE0000"/>
        </w:rPr>
        <w:br/>
      </w:r>
      <w:r>
        <w:rPr>
          <w:rStyle w:val="Accentuation"/>
          <w:rFonts w:cs="FreeMono"/>
          <w:color w:val="EE0000"/>
        </w:rPr>
        <w:t>--</w:t>
      </w:r>
      <w:r w:rsidR="00057A1A">
        <w:rPr>
          <w:rStyle w:val="Accentuation"/>
          <w:rFonts w:cs="FreeMono"/>
          <w:color w:val="EE0000"/>
        </w:rPr>
        <w:t> </w:t>
      </w:r>
      <w:r w:rsidR="00057A1A" w:rsidRPr="00057A1A">
        <w:rPr>
          <w:rStyle w:val="Accentuation"/>
          <w:rFonts w:cs="FreeMono"/>
          <w:color w:val="EE0000"/>
        </w:rPr>
        <w:t>Avions</w:t>
      </w:r>
      <w:r w:rsidR="00057A1A">
        <w:rPr>
          <w:rStyle w:val="Accentuation"/>
          <w:rFonts w:cs="FreeMono"/>
          <w:color w:val="EE0000"/>
        </w:rPr>
        <w:t> </w:t>
      </w:r>
      <w:r w:rsidR="00057A1A" w:rsidRPr="00057A1A">
        <w:rPr>
          <w:rStyle w:val="Accentuation"/>
          <w:rFonts w:cs="FreeMono"/>
          <w:color w:val="EE0000"/>
        </w:rPr>
        <w:t>de</w:t>
      </w:r>
      <w:r w:rsidR="00057A1A">
        <w:rPr>
          <w:rStyle w:val="Accentuation"/>
          <w:rFonts w:cs="FreeMono"/>
          <w:color w:val="EE0000"/>
        </w:rPr>
        <w:t> </w:t>
      </w:r>
      <w:r w:rsidR="00057A1A" w:rsidRPr="00057A1A">
        <w:rPr>
          <w:rStyle w:val="Accentuation"/>
          <w:rFonts w:cs="FreeMono"/>
          <w:color w:val="EE0000"/>
        </w:rPr>
        <w:t>capacité</w:t>
      </w:r>
      <w:r w:rsidR="00057A1A">
        <w:rPr>
          <w:rStyle w:val="Accentuation"/>
          <w:rFonts w:cs="FreeMono"/>
          <w:color w:val="EE0000"/>
        </w:rPr>
        <w:t> </w:t>
      </w:r>
      <w:r w:rsidR="001269CD">
        <w:rPr>
          <w:rStyle w:val="Accentuation"/>
          <w:rFonts w:cs="FreeMono"/>
          <w:color w:val="EE0000"/>
        </w:rPr>
        <w:t>strictement </w:t>
      </w:r>
      <w:r w:rsidR="00057A1A" w:rsidRPr="00057A1A">
        <w:rPr>
          <w:rStyle w:val="Accentuation"/>
          <w:rFonts w:cs="FreeMono"/>
          <w:color w:val="EE0000"/>
        </w:rPr>
        <w:t>inf</w:t>
      </w:r>
      <w:r w:rsidR="00057A1A">
        <w:rPr>
          <w:rStyle w:val="Accentuation"/>
          <w:rFonts w:cs="FreeMono"/>
          <w:color w:val="EE0000"/>
        </w:rPr>
        <w:t>érieure </w:t>
      </w:r>
      <w:r w:rsidR="00057A1A" w:rsidRPr="00057A1A">
        <w:rPr>
          <w:rStyle w:val="Accentuation"/>
          <w:rFonts w:cs="FreeMono"/>
          <w:color w:val="EE0000"/>
        </w:rPr>
        <w:t>à</w:t>
      </w:r>
      <w:r w:rsidR="00057A1A">
        <w:rPr>
          <w:rStyle w:val="Accentuation"/>
          <w:rFonts w:cs="FreeMono"/>
          <w:color w:val="EE0000"/>
        </w:rPr>
        <w:t> </w:t>
      </w:r>
      <w:r w:rsidR="00057A1A" w:rsidRPr="00057A1A">
        <w:rPr>
          <w:rStyle w:val="Accentuation"/>
          <w:rFonts w:cs="FreeMono"/>
          <w:color w:val="EE0000"/>
        </w:rPr>
        <w:t>350</w:t>
      </w:r>
      <w:r w:rsidR="00057A1A">
        <w:rPr>
          <w:rStyle w:val="Accentuation"/>
          <w:rFonts w:cs="FreeMono"/>
          <w:color w:val="EE0000"/>
        </w:rPr>
        <w:t>.</w:t>
      </w:r>
    </w:p>
    <w:p w14:paraId="730F9382" w14:textId="42E1570D" w:rsidR="007730D3" w:rsidRPr="0097404A" w:rsidRDefault="00057A1A" w:rsidP="00057A1A">
      <w:pPr>
        <w:pStyle w:val="Sansinterligne"/>
        <w:ind w:left="709"/>
        <w:rPr>
          <w:rStyle w:val="Accentuation"/>
          <w:rFonts w:cs="FreeMono"/>
        </w:rPr>
      </w:pPr>
      <w:r w:rsidRPr="00057A1A">
        <w:rPr>
          <w:rStyle w:val="Accentuation"/>
          <w:rFonts w:cs="FreeMono"/>
          <w:color w:val="0070C0"/>
        </w:rPr>
        <w:t>R5.2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(</w:t>
      </w:r>
      <w:r w:rsidRPr="00E802A4">
        <w:rPr>
          <w:rStyle w:val="Accentuation"/>
          <w:rFonts w:cs="FreeMono"/>
          <w:color w:val="0070C0"/>
        </w:rPr>
        <w:t>Avion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="00E802A4" w:rsidRPr="00E802A4">
        <w:rPr>
          <w:rStyle w:val="Accentuation"/>
          <w:rFonts w:cs="FreeMono"/>
          <w:color w:val="08674D" w:themeColor="accent4" w:themeShade="80"/>
        </w:rPr>
        <w:t>capacite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&lt;</w:t>
      </w:r>
      <w:r>
        <w:rPr>
          <w:rStyle w:val="Accentuation"/>
          <w:rFonts w:cs="FreeMono"/>
        </w:rPr>
        <w:t> </w:t>
      </w:r>
      <w:r w:rsidRPr="00E802A4">
        <w:rPr>
          <w:rStyle w:val="Accentuation"/>
          <w:rFonts w:cs="FreeMono"/>
          <w:color w:val="002060"/>
        </w:rPr>
        <w:t>350</w:t>
      </w:r>
      <w:r w:rsidRPr="00057A1A">
        <w:rPr>
          <w:rStyle w:val="Accentuation"/>
          <w:rFonts w:cs="FreeMono"/>
        </w:rPr>
        <w:t>)</w:t>
      </w:r>
    </w:p>
    <w:p w14:paraId="308FA577" w14:textId="7BECAFF8" w:rsidR="00057A1A" w:rsidRPr="00057A1A" w:rsidRDefault="00057A1A" w:rsidP="00057A1A">
      <w:pPr>
        <w:pStyle w:val="Sansinterligne"/>
        <w:ind w:left="709"/>
        <w:rPr>
          <w:rStyle w:val="Accentuation"/>
          <w:rFonts w:cs="FreeMono"/>
        </w:rPr>
      </w:pPr>
      <w:r w:rsidRPr="00057A1A">
        <w:rPr>
          <w:rStyle w:val="Accentuation"/>
          <w:rFonts w:cs="FreeMono"/>
          <w:color w:val="0070C0"/>
        </w:rPr>
        <w:t>R5.3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UNION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(</w:t>
      </w:r>
      <w:r w:rsidRPr="00E802A4">
        <w:rPr>
          <w:rStyle w:val="Accentuation"/>
          <w:rFonts w:cs="FreeMono"/>
          <w:color w:val="0070C0"/>
        </w:rPr>
        <w:t>R5.1</w:t>
      </w:r>
      <w:r w:rsidRPr="00057A1A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E802A4">
        <w:rPr>
          <w:rStyle w:val="Accentuation"/>
          <w:rFonts w:cs="FreeMono"/>
          <w:color w:val="0070C0"/>
        </w:rPr>
        <w:t>R5.2</w:t>
      </w:r>
      <w:r w:rsidRPr="00057A1A">
        <w:rPr>
          <w:rStyle w:val="Accentuation"/>
          <w:rFonts w:cs="FreeMono"/>
        </w:rPr>
        <w:t>)</w:t>
      </w:r>
    </w:p>
    <w:p w14:paraId="2C1B5D24" w14:textId="28E2454C" w:rsidR="00057A1A" w:rsidRPr="00057A1A" w:rsidRDefault="00057A1A" w:rsidP="00057A1A">
      <w:pPr>
        <w:pStyle w:val="Sansinterligne"/>
        <w:ind w:left="709"/>
        <w:rPr>
          <w:rStyle w:val="Accentuation"/>
          <w:rFonts w:cs="FreeMono"/>
        </w:rPr>
      </w:pPr>
      <w:r w:rsidRPr="00057A1A">
        <w:rPr>
          <w:rStyle w:val="Accentuation"/>
          <w:rFonts w:cs="FreeMono"/>
          <w:color w:val="0070C0"/>
        </w:rPr>
        <w:t>R5.4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(</w:t>
      </w:r>
      <w:r w:rsidRPr="00E802A4">
        <w:rPr>
          <w:rStyle w:val="Accentuation"/>
          <w:rFonts w:cs="FreeMono"/>
          <w:color w:val="0070C0"/>
        </w:rPr>
        <w:t>R5.3</w:t>
      </w:r>
      <w:r>
        <w:rPr>
          <w:rStyle w:val="Accentuation"/>
          <w:rFonts w:cs="FreeMono"/>
        </w:rPr>
        <w:t> </w:t>
      </w:r>
      <w:r w:rsidRPr="00057A1A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1269CD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Pr="00057A1A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proofErr w:type="spellStart"/>
      <w:r w:rsidRPr="001269CD">
        <w:rPr>
          <w:rStyle w:val="Accentuation"/>
          <w:rFonts w:cs="FreeMono"/>
          <w:color w:val="08674D" w:themeColor="accent4" w:themeShade="80"/>
        </w:rPr>
        <w:t>nomAv</w:t>
      </w:r>
      <w:proofErr w:type="spellEnd"/>
      <w:r w:rsidRPr="00057A1A">
        <w:rPr>
          <w:rStyle w:val="Accentuation"/>
          <w:rFonts w:cs="FreeMono"/>
        </w:rPr>
        <w:t>)</w:t>
      </w:r>
    </w:p>
    <w:p w14:paraId="4CBC5E65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13876D9A" w14:textId="3D8D4002" w:rsidR="001C5EA7" w:rsidRDefault="00210237" w:rsidP="001C5EA7">
      <w:pPr>
        <w:pStyle w:val="Question"/>
      </w:pPr>
      <w:r>
        <w:t>Donne</w:t>
      </w:r>
      <w:r w:rsidR="00D61CEC">
        <w:t>z</w:t>
      </w:r>
      <w:r>
        <w:t xml:space="preserve"> la liste des vols au d</w:t>
      </w:r>
      <w:r>
        <w:rPr>
          <w:rFonts w:hint="eastAsia"/>
        </w:rPr>
        <w:t>é</w:t>
      </w:r>
      <w:r>
        <w:t xml:space="preserve">part de Nice allant </w:t>
      </w:r>
      <w:r>
        <w:rPr>
          <w:rFonts w:hint="eastAsia"/>
        </w:rPr>
        <w:t>à</w:t>
      </w:r>
      <w:r>
        <w:t xml:space="preserve"> Paris </w:t>
      </w:r>
      <w:r w:rsidR="00950E97">
        <w:t>à partir de</w:t>
      </w:r>
      <w:r>
        <w:t xml:space="preserve"> 18 heures.</w:t>
      </w:r>
    </w:p>
    <w:p w14:paraId="15200440" w14:textId="20611251" w:rsidR="006138C9" w:rsidRPr="002E683B" w:rsidRDefault="006138C9" w:rsidP="002E683B">
      <w:pPr>
        <w:pStyle w:val="Sansinterligne"/>
        <w:ind w:left="709"/>
        <w:rPr>
          <w:rStyle w:val="Accentuation"/>
          <w:rFonts w:cs="FreeMono"/>
        </w:rPr>
      </w:pPr>
      <w:r w:rsidRPr="00E0314D">
        <w:rPr>
          <w:rStyle w:val="Accentuation"/>
          <w:rFonts w:cs="FreeMono"/>
          <w:color w:val="0070C0"/>
        </w:rPr>
        <w:t>R6.1</w:t>
      </w:r>
      <w:r w:rsidR="00E0314D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=</w:t>
      </w:r>
      <w:r w:rsidR="009A573B">
        <w:rPr>
          <w:rStyle w:val="Accentuation"/>
          <w:rFonts w:cs="FreeMono"/>
        </w:rPr>
        <w:t> </w:t>
      </w:r>
      <w:r w:rsidR="009A573B" w:rsidRPr="002E683B">
        <w:rPr>
          <w:rStyle w:val="Accentuation"/>
          <w:rFonts w:cs="FreeMono"/>
        </w:rPr>
        <w:t>SÉLECTION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(</w:t>
      </w:r>
      <w:r w:rsidRPr="00E0314D">
        <w:rPr>
          <w:rStyle w:val="Accentuation"/>
          <w:rFonts w:cs="FreeMono"/>
          <w:color w:val="0070C0"/>
        </w:rPr>
        <w:t>V</w:t>
      </w:r>
      <w:r w:rsidR="009A573B" w:rsidRPr="00E0314D">
        <w:rPr>
          <w:rStyle w:val="Accentuation"/>
          <w:rFonts w:cs="FreeMono"/>
          <w:color w:val="0070C0"/>
        </w:rPr>
        <w:t>ol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/</w:t>
      </w:r>
      <w:r w:rsidR="009A573B">
        <w:rPr>
          <w:rStyle w:val="Accentuation"/>
          <w:rFonts w:cs="FreeMono"/>
        </w:rPr>
        <w:t> </w:t>
      </w:r>
      <w:proofErr w:type="spellStart"/>
      <w:r w:rsidR="009A573B" w:rsidRPr="00E0314D">
        <w:rPr>
          <w:rStyle w:val="Accentuation"/>
          <w:rFonts w:cs="FreeMono"/>
          <w:color w:val="08674D" w:themeColor="accent4" w:themeShade="80"/>
        </w:rPr>
        <w:t>ville</w:t>
      </w:r>
      <w:r w:rsidRPr="00E0314D">
        <w:rPr>
          <w:rStyle w:val="Accentuation"/>
          <w:rFonts w:cs="FreeMono"/>
          <w:color w:val="08674D" w:themeColor="accent4" w:themeShade="80"/>
        </w:rPr>
        <w:t>D</w:t>
      </w:r>
      <w:r w:rsidR="009A573B" w:rsidRPr="00E0314D">
        <w:rPr>
          <w:rStyle w:val="Accentuation"/>
          <w:rFonts w:cs="FreeMono"/>
          <w:color w:val="08674D" w:themeColor="accent4" w:themeShade="80"/>
        </w:rPr>
        <w:t>ep</w:t>
      </w:r>
      <w:proofErr w:type="spellEnd"/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=</w:t>
      </w:r>
      <w:r w:rsidR="009A573B">
        <w:rPr>
          <w:rStyle w:val="Accentuation"/>
          <w:rFonts w:cs="FreeMono"/>
        </w:rPr>
        <w:t> </w:t>
      </w:r>
      <w:r w:rsidRPr="00E0314D">
        <w:rPr>
          <w:rStyle w:val="Accentuation"/>
          <w:rFonts w:cs="FreeMono"/>
          <w:color w:val="002060"/>
        </w:rPr>
        <w:t>'NICE'</w:t>
      </w:r>
      <w:r w:rsidRPr="002E683B">
        <w:rPr>
          <w:rStyle w:val="Accentuation"/>
          <w:rFonts w:cs="FreeMono"/>
        </w:rPr>
        <w:t>)</w:t>
      </w:r>
    </w:p>
    <w:p w14:paraId="084FBA02" w14:textId="588A7541" w:rsidR="006138C9" w:rsidRPr="002E683B" w:rsidRDefault="006138C9" w:rsidP="002E683B">
      <w:pPr>
        <w:pStyle w:val="Sansinterligne"/>
        <w:ind w:left="709"/>
        <w:rPr>
          <w:rStyle w:val="Accentuation"/>
          <w:rFonts w:cs="FreeMono"/>
        </w:rPr>
      </w:pPr>
      <w:r w:rsidRPr="00E0314D">
        <w:rPr>
          <w:rStyle w:val="Accentuation"/>
          <w:rFonts w:cs="FreeMono"/>
          <w:color w:val="0070C0"/>
        </w:rPr>
        <w:t>R6.2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=</w:t>
      </w:r>
      <w:r w:rsidR="009A573B">
        <w:rPr>
          <w:rStyle w:val="Accentuation"/>
          <w:rFonts w:cs="FreeMono"/>
        </w:rPr>
        <w:t> </w:t>
      </w:r>
      <w:r w:rsidR="009A573B" w:rsidRPr="002E683B">
        <w:rPr>
          <w:rStyle w:val="Accentuation"/>
          <w:rFonts w:cs="FreeMono"/>
        </w:rPr>
        <w:t>SÉLECTION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(</w:t>
      </w:r>
      <w:r w:rsidRPr="00E0314D">
        <w:rPr>
          <w:rStyle w:val="Accentuation"/>
          <w:rFonts w:cs="FreeMono"/>
          <w:color w:val="0070C0"/>
        </w:rPr>
        <w:t>V</w:t>
      </w:r>
      <w:r w:rsidR="009A573B" w:rsidRPr="00E0314D">
        <w:rPr>
          <w:rStyle w:val="Accentuation"/>
          <w:rFonts w:cs="FreeMono"/>
          <w:color w:val="0070C0"/>
        </w:rPr>
        <w:t>ol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/</w:t>
      </w:r>
      <w:r w:rsidR="009A573B">
        <w:rPr>
          <w:rStyle w:val="Accentuation"/>
          <w:rFonts w:cs="FreeMono"/>
        </w:rPr>
        <w:t> </w:t>
      </w:r>
      <w:proofErr w:type="spellStart"/>
      <w:r w:rsidR="009A573B" w:rsidRPr="00E0314D">
        <w:rPr>
          <w:rStyle w:val="Accentuation"/>
          <w:rFonts w:cs="FreeMono"/>
          <w:color w:val="08674D" w:themeColor="accent4" w:themeShade="80"/>
        </w:rPr>
        <w:t>villeArr</w:t>
      </w:r>
      <w:proofErr w:type="spellEnd"/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=</w:t>
      </w:r>
      <w:r w:rsidR="009A573B">
        <w:rPr>
          <w:rStyle w:val="Accentuation"/>
          <w:rFonts w:cs="FreeMono"/>
        </w:rPr>
        <w:t> </w:t>
      </w:r>
      <w:r w:rsidRPr="00E0314D">
        <w:rPr>
          <w:rStyle w:val="Accentuation"/>
          <w:rFonts w:cs="FreeMono"/>
          <w:color w:val="002060"/>
        </w:rPr>
        <w:t>'PARIS'</w:t>
      </w:r>
      <w:r w:rsidRPr="002E683B">
        <w:rPr>
          <w:rStyle w:val="Accentuation"/>
          <w:rFonts w:cs="FreeMono"/>
        </w:rPr>
        <w:t>)</w:t>
      </w:r>
    </w:p>
    <w:p w14:paraId="759F9F63" w14:textId="7C3C5164" w:rsidR="006138C9" w:rsidRPr="002E683B" w:rsidRDefault="006138C9" w:rsidP="002E683B">
      <w:pPr>
        <w:pStyle w:val="Sansinterligne"/>
        <w:ind w:left="709"/>
        <w:rPr>
          <w:rStyle w:val="Accentuation"/>
          <w:rFonts w:cs="FreeMono"/>
        </w:rPr>
      </w:pPr>
      <w:r w:rsidRPr="00E0314D">
        <w:rPr>
          <w:rStyle w:val="Accentuation"/>
          <w:rFonts w:cs="FreeMono"/>
          <w:color w:val="0070C0"/>
        </w:rPr>
        <w:t>R6.3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=</w:t>
      </w:r>
      <w:r w:rsidR="009A573B">
        <w:rPr>
          <w:rStyle w:val="Accentuation"/>
          <w:rFonts w:cs="FreeMono"/>
        </w:rPr>
        <w:t> </w:t>
      </w:r>
      <w:r w:rsidR="009A573B" w:rsidRPr="002E683B">
        <w:rPr>
          <w:rStyle w:val="Accentuation"/>
          <w:rFonts w:cs="FreeMono"/>
        </w:rPr>
        <w:t>SÉLECTION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(</w:t>
      </w:r>
      <w:r w:rsidRPr="00E0314D">
        <w:rPr>
          <w:rStyle w:val="Accentuation"/>
          <w:rFonts w:cs="FreeMono"/>
          <w:color w:val="0070C0"/>
        </w:rPr>
        <w:t>V</w:t>
      </w:r>
      <w:r w:rsidR="009A573B" w:rsidRPr="00E0314D">
        <w:rPr>
          <w:rStyle w:val="Accentuation"/>
          <w:rFonts w:cs="FreeMono"/>
          <w:color w:val="0070C0"/>
        </w:rPr>
        <w:t>ol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/</w:t>
      </w:r>
      <w:r w:rsidR="009A573B">
        <w:rPr>
          <w:rStyle w:val="Accentuation"/>
          <w:rFonts w:cs="FreeMono"/>
        </w:rPr>
        <w:t> </w:t>
      </w:r>
      <w:proofErr w:type="spellStart"/>
      <w:r w:rsidR="009A573B" w:rsidRPr="00E0314D">
        <w:rPr>
          <w:rStyle w:val="Accentuation"/>
          <w:rFonts w:cs="FreeMono"/>
          <w:color w:val="08674D" w:themeColor="accent4" w:themeShade="80"/>
        </w:rPr>
        <w:t>heure</w:t>
      </w:r>
      <w:r w:rsidRPr="00E0314D">
        <w:rPr>
          <w:rStyle w:val="Accentuation"/>
          <w:rFonts w:cs="FreeMono"/>
          <w:color w:val="08674D" w:themeColor="accent4" w:themeShade="80"/>
        </w:rPr>
        <w:t>D</w:t>
      </w:r>
      <w:r w:rsidR="009A573B" w:rsidRPr="00E0314D">
        <w:rPr>
          <w:rStyle w:val="Accentuation"/>
          <w:rFonts w:cs="FreeMono"/>
          <w:color w:val="08674D" w:themeColor="accent4" w:themeShade="80"/>
        </w:rPr>
        <w:t>ep</w:t>
      </w:r>
      <w:proofErr w:type="spellEnd"/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&gt;</w:t>
      </w:r>
      <w:r w:rsidR="00950E97">
        <w:rPr>
          <w:rStyle w:val="Accentuation"/>
          <w:rFonts w:cs="FreeMono"/>
        </w:rPr>
        <w:t>=</w:t>
      </w:r>
      <w:r w:rsidR="009A573B">
        <w:rPr>
          <w:rStyle w:val="Accentuation"/>
          <w:rFonts w:cs="FreeMono"/>
        </w:rPr>
        <w:t> </w:t>
      </w:r>
      <w:proofErr w:type="gramStart"/>
      <w:r w:rsidRPr="00E0314D">
        <w:rPr>
          <w:rStyle w:val="Accentuation"/>
          <w:rFonts w:cs="FreeMono"/>
          <w:color w:val="002060"/>
        </w:rPr>
        <w:t>18:</w:t>
      </w:r>
      <w:proofErr w:type="gramEnd"/>
      <w:r w:rsidRPr="00E0314D">
        <w:rPr>
          <w:rStyle w:val="Accentuation"/>
          <w:rFonts w:cs="FreeMono"/>
          <w:color w:val="002060"/>
        </w:rPr>
        <w:t>00</w:t>
      </w:r>
      <w:r w:rsidRPr="002E683B">
        <w:rPr>
          <w:rStyle w:val="Accentuation"/>
          <w:rFonts w:cs="FreeMono"/>
        </w:rPr>
        <w:t>)</w:t>
      </w:r>
    </w:p>
    <w:p w14:paraId="07B28FCE" w14:textId="33C9F52D" w:rsidR="006138C9" w:rsidRPr="002E683B" w:rsidRDefault="006138C9" w:rsidP="002E683B">
      <w:pPr>
        <w:pStyle w:val="Sansinterligne"/>
        <w:ind w:left="709"/>
        <w:rPr>
          <w:rStyle w:val="Accentuation"/>
          <w:rFonts w:cs="FreeMono"/>
        </w:rPr>
      </w:pPr>
      <w:r w:rsidRPr="00E0314D">
        <w:rPr>
          <w:rStyle w:val="Accentuation"/>
          <w:rFonts w:cs="FreeMono"/>
          <w:color w:val="0070C0"/>
        </w:rPr>
        <w:t>R6.4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=</w:t>
      </w:r>
      <w:r w:rsidR="009A573B">
        <w:rPr>
          <w:rStyle w:val="Accentuation"/>
          <w:rFonts w:cs="FreeMono"/>
        </w:rPr>
        <w:t> </w:t>
      </w:r>
      <w:r w:rsidR="009A573B" w:rsidRPr="002E683B">
        <w:rPr>
          <w:rStyle w:val="Accentuation"/>
          <w:rFonts w:cs="FreeMono"/>
        </w:rPr>
        <w:t>INTERSECTION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(</w:t>
      </w:r>
      <w:r w:rsidRPr="00E0314D">
        <w:rPr>
          <w:rStyle w:val="Accentuation"/>
          <w:rFonts w:cs="FreeMono"/>
          <w:color w:val="0070C0"/>
        </w:rPr>
        <w:t>R6.1</w:t>
      </w:r>
      <w:r w:rsidRPr="002E683B">
        <w:rPr>
          <w:rStyle w:val="Accentuation"/>
          <w:rFonts w:cs="FreeMono"/>
        </w:rPr>
        <w:t>,</w:t>
      </w:r>
      <w:r w:rsidR="009A573B">
        <w:rPr>
          <w:rStyle w:val="Accentuation"/>
          <w:rFonts w:cs="FreeMono"/>
        </w:rPr>
        <w:t> </w:t>
      </w:r>
      <w:r w:rsidRPr="00E0314D">
        <w:rPr>
          <w:rStyle w:val="Accentuation"/>
          <w:rFonts w:cs="FreeMono"/>
          <w:color w:val="0070C0"/>
        </w:rPr>
        <w:t>R6.2</w:t>
      </w:r>
      <w:r w:rsidRPr="002E683B">
        <w:rPr>
          <w:rStyle w:val="Accentuation"/>
          <w:rFonts w:cs="FreeMono"/>
        </w:rPr>
        <w:t>)</w:t>
      </w:r>
    </w:p>
    <w:p w14:paraId="361C0FC1" w14:textId="667FABC4" w:rsidR="007730D3" w:rsidRPr="002E683B" w:rsidRDefault="006138C9" w:rsidP="002E683B">
      <w:pPr>
        <w:pStyle w:val="Sansinterligne"/>
        <w:ind w:left="709"/>
        <w:rPr>
          <w:rStyle w:val="Accentuation"/>
          <w:rFonts w:cs="FreeMono"/>
        </w:rPr>
      </w:pPr>
      <w:r w:rsidRPr="00E0314D">
        <w:rPr>
          <w:rStyle w:val="Accentuation"/>
          <w:rFonts w:cs="FreeMono"/>
          <w:color w:val="0070C0"/>
        </w:rPr>
        <w:t>R6.5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=</w:t>
      </w:r>
      <w:r w:rsidR="009A573B">
        <w:rPr>
          <w:rStyle w:val="Accentuation"/>
          <w:rFonts w:cs="FreeMono"/>
        </w:rPr>
        <w:t> </w:t>
      </w:r>
      <w:r w:rsidR="009A573B" w:rsidRPr="002E683B">
        <w:rPr>
          <w:rStyle w:val="Accentuation"/>
          <w:rFonts w:cs="FreeMono"/>
        </w:rPr>
        <w:t>INTERSECTION</w:t>
      </w:r>
      <w:r w:rsidR="009A573B">
        <w:rPr>
          <w:rStyle w:val="Accentuation"/>
          <w:rFonts w:cs="FreeMono"/>
        </w:rPr>
        <w:t> </w:t>
      </w:r>
      <w:r w:rsidRPr="002E683B">
        <w:rPr>
          <w:rStyle w:val="Accentuation"/>
          <w:rFonts w:cs="FreeMono"/>
        </w:rPr>
        <w:t>(</w:t>
      </w:r>
      <w:r w:rsidRPr="00E0314D">
        <w:rPr>
          <w:rStyle w:val="Accentuation"/>
          <w:rFonts w:cs="FreeMono"/>
          <w:color w:val="0070C0"/>
        </w:rPr>
        <w:t>R6.3</w:t>
      </w:r>
      <w:r w:rsidRPr="002E683B">
        <w:rPr>
          <w:rStyle w:val="Accentuation"/>
          <w:rFonts w:cs="FreeMono"/>
        </w:rPr>
        <w:t>,</w:t>
      </w:r>
      <w:r w:rsidR="009A573B">
        <w:rPr>
          <w:rStyle w:val="Accentuation"/>
          <w:rFonts w:cs="FreeMono"/>
        </w:rPr>
        <w:t> </w:t>
      </w:r>
      <w:r w:rsidRPr="00E0314D">
        <w:rPr>
          <w:rStyle w:val="Accentuation"/>
          <w:rFonts w:cs="FreeMono"/>
          <w:color w:val="0070C0"/>
        </w:rPr>
        <w:t>R6.4</w:t>
      </w:r>
      <w:r w:rsidRPr="002E683B">
        <w:rPr>
          <w:rStyle w:val="Accentuation"/>
          <w:rFonts w:cs="FreeMono"/>
        </w:rPr>
        <w:t>)</w:t>
      </w:r>
    </w:p>
    <w:p w14:paraId="170FC21A" w14:textId="77777777" w:rsidR="006138C9" w:rsidRPr="002E683B" w:rsidRDefault="006138C9" w:rsidP="002E683B">
      <w:pPr>
        <w:pStyle w:val="Sansinterligne"/>
        <w:ind w:left="709"/>
        <w:rPr>
          <w:rStyle w:val="Accentuation"/>
          <w:rFonts w:cs="FreeMono"/>
        </w:rPr>
      </w:pPr>
    </w:p>
    <w:p w14:paraId="2C1C20BF" w14:textId="308DE0DE" w:rsidR="007730D3" w:rsidRPr="002E683B" w:rsidRDefault="009B1650" w:rsidP="002E683B">
      <w:pPr>
        <w:pStyle w:val="Sansinterligne"/>
        <w:ind w:left="709"/>
        <w:rPr>
          <w:rStyle w:val="Accentuation"/>
          <w:rFonts w:cs="FreeMono"/>
          <w:color w:val="EE0000"/>
        </w:rPr>
      </w:pPr>
      <w:r w:rsidRPr="002E683B">
        <w:rPr>
          <w:rStyle w:val="Accentuation"/>
          <w:rFonts w:cs="FreeMono"/>
          <w:color w:val="EE0000"/>
        </w:rPr>
        <w:t>--</w:t>
      </w:r>
      <w:r w:rsidR="009A573B">
        <w:rPr>
          <w:rStyle w:val="Accentuation"/>
          <w:rFonts w:cs="FreeMono"/>
          <w:color w:val="EE0000"/>
        </w:rPr>
        <w:t> </w:t>
      </w:r>
      <w:r w:rsidR="000C6A86" w:rsidRPr="002E683B">
        <w:rPr>
          <w:rStyle w:val="Accentuation"/>
          <w:rFonts w:cs="FreeMono"/>
          <w:color w:val="EE0000"/>
        </w:rPr>
        <w:t>Version</w:t>
      </w:r>
      <w:r w:rsidR="009A573B">
        <w:rPr>
          <w:rStyle w:val="Accentuation"/>
          <w:rFonts w:cs="FreeMono"/>
          <w:color w:val="EE0000"/>
        </w:rPr>
        <w:t> </w:t>
      </w:r>
      <w:r w:rsidR="000C6A86" w:rsidRPr="002E683B">
        <w:rPr>
          <w:rStyle w:val="Accentuation"/>
          <w:rFonts w:cs="FreeMono"/>
          <w:color w:val="EE0000"/>
        </w:rPr>
        <w:t>alternative</w:t>
      </w:r>
      <w:r w:rsidR="009A573B">
        <w:rPr>
          <w:rStyle w:val="Accentuation"/>
          <w:rFonts w:cs="FreeMono"/>
          <w:color w:val="EE0000"/>
        </w:rPr>
        <w:t> </w:t>
      </w:r>
      <w:r w:rsidR="000C6A86" w:rsidRPr="002E683B">
        <w:rPr>
          <w:rStyle w:val="Accentuation"/>
          <w:rFonts w:cs="FreeMono"/>
          <w:color w:val="EE0000"/>
        </w:rPr>
        <w:t>(sans</w:t>
      </w:r>
      <w:r w:rsidR="009A573B">
        <w:rPr>
          <w:rStyle w:val="Accentuation"/>
          <w:rFonts w:cs="FreeMono"/>
          <w:color w:val="EE0000"/>
        </w:rPr>
        <w:t> </w:t>
      </w:r>
      <w:r w:rsidR="000C6A86" w:rsidRPr="002E683B">
        <w:rPr>
          <w:rStyle w:val="Accentuation"/>
          <w:rFonts w:cs="FreeMono"/>
          <w:color w:val="EE0000"/>
        </w:rPr>
        <w:t>opérateur</w:t>
      </w:r>
      <w:r w:rsidR="009A573B">
        <w:rPr>
          <w:rStyle w:val="Accentuation"/>
          <w:rFonts w:cs="FreeMono"/>
          <w:color w:val="EE0000"/>
        </w:rPr>
        <w:t> </w:t>
      </w:r>
      <w:r w:rsidR="000C6A86" w:rsidRPr="002E683B">
        <w:rPr>
          <w:rStyle w:val="Accentuation"/>
          <w:rFonts w:cs="FreeMono"/>
          <w:color w:val="EE0000"/>
        </w:rPr>
        <w:t>ensembliste)</w:t>
      </w:r>
      <w:r w:rsidR="00C77FDA" w:rsidRPr="002E683B">
        <w:rPr>
          <w:rStyle w:val="Accentuation"/>
          <w:rFonts w:cs="FreeMono"/>
          <w:color w:val="EE0000"/>
        </w:rPr>
        <w:t>.</w:t>
      </w:r>
    </w:p>
    <w:p w14:paraId="45F2693F" w14:textId="77777777" w:rsidR="006138C9" w:rsidRPr="002E683B" w:rsidRDefault="006138C9" w:rsidP="002E683B">
      <w:pPr>
        <w:ind w:left="709" w:right="-28"/>
        <w:jc w:val="both"/>
        <w:rPr>
          <w:rStyle w:val="Accentuation"/>
          <w:rFonts w:cs="FreeMono"/>
          <w:szCs w:val="22"/>
        </w:rPr>
      </w:pPr>
    </w:p>
    <w:p w14:paraId="59A4C029" w14:textId="28B8B2C3" w:rsidR="006138C9" w:rsidRPr="002E683B" w:rsidRDefault="006138C9" w:rsidP="002E683B">
      <w:pPr>
        <w:ind w:left="709" w:right="-28"/>
        <w:jc w:val="both"/>
        <w:rPr>
          <w:rStyle w:val="Accentuation"/>
          <w:rFonts w:cs="FreeMono"/>
          <w:szCs w:val="22"/>
        </w:rPr>
      </w:pPr>
      <w:r w:rsidRPr="00E0314D">
        <w:rPr>
          <w:rStyle w:val="Accentuation"/>
          <w:rFonts w:cs="FreeMono"/>
          <w:color w:val="0070C0"/>
          <w:szCs w:val="22"/>
        </w:rPr>
        <w:t>R'6.1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=</w:t>
      </w:r>
      <w:r w:rsidR="009A573B">
        <w:rPr>
          <w:rStyle w:val="Accentuation"/>
          <w:rFonts w:cs="FreeMono"/>
          <w:szCs w:val="22"/>
        </w:rPr>
        <w:t> </w:t>
      </w:r>
      <w:r w:rsidR="009A573B" w:rsidRPr="002E683B">
        <w:rPr>
          <w:rStyle w:val="Accentuation"/>
          <w:rFonts w:cs="FreeMono"/>
          <w:szCs w:val="22"/>
        </w:rPr>
        <w:t>SÉLECTION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(</w:t>
      </w:r>
      <w:r w:rsidRPr="00E0314D">
        <w:rPr>
          <w:rStyle w:val="Accentuation"/>
          <w:rFonts w:cs="FreeMono"/>
          <w:color w:val="0070C0"/>
          <w:szCs w:val="22"/>
        </w:rPr>
        <w:t>V</w:t>
      </w:r>
      <w:r w:rsidR="009A573B" w:rsidRPr="00E0314D">
        <w:rPr>
          <w:rStyle w:val="Accentuation"/>
          <w:rFonts w:cs="FreeMono"/>
          <w:color w:val="0070C0"/>
          <w:szCs w:val="22"/>
        </w:rPr>
        <w:t>ol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/</w:t>
      </w:r>
      <w:r w:rsidR="009A573B">
        <w:rPr>
          <w:rStyle w:val="Accentuation"/>
          <w:rFonts w:cs="FreeMono"/>
          <w:szCs w:val="22"/>
        </w:rPr>
        <w:t> </w:t>
      </w:r>
      <w:proofErr w:type="spellStart"/>
      <w:r w:rsidR="00E0314D" w:rsidRPr="00E0314D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=</w:t>
      </w:r>
      <w:r w:rsidR="009A573B">
        <w:rPr>
          <w:rStyle w:val="Accentuation"/>
          <w:rFonts w:cs="FreeMono"/>
          <w:szCs w:val="22"/>
        </w:rPr>
        <w:t> </w:t>
      </w:r>
      <w:r w:rsidRPr="00E0314D">
        <w:rPr>
          <w:rStyle w:val="Accentuation"/>
          <w:rFonts w:cs="FreeMono"/>
          <w:color w:val="002060"/>
          <w:szCs w:val="22"/>
        </w:rPr>
        <w:t>'NICE'</w:t>
      </w:r>
      <w:r w:rsidRPr="002E683B">
        <w:rPr>
          <w:rStyle w:val="Accentuation"/>
          <w:rFonts w:cs="FreeMono"/>
          <w:szCs w:val="22"/>
        </w:rPr>
        <w:t>)</w:t>
      </w:r>
    </w:p>
    <w:p w14:paraId="206CCCBF" w14:textId="7A41D694" w:rsidR="006138C9" w:rsidRPr="002E683B" w:rsidRDefault="006138C9" w:rsidP="002E683B">
      <w:pPr>
        <w:ind w:left="709" w:right="-28"/>
        <w:jc w:val="both"/>
        <w:rPr>
          <w:rStyle w:val="Accentuation"/>
          <w:rFonts w:cs="FreeMono"/>
          <w:szCs w:val="22"/>
        </w:rPr>
      </w:pPr>
      <w:r w:rsidRPr="00E0314D">
        <w:rPr>
          <w:rStyle w:val="Accentuation"/>
          <w:rFonts w:cs="FreeMono"/>
          <w:color w:val="0070C0"/>
          <w:szCs w:val="22"/>
        </w:rPr>
        <w:t>R'6.2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=</w:t>
      </w:r>
      <w:r w:rsidR="009A573B">
        <w:rPr>
          <w:rStyle w:val="Accentuation"/>
          <w:rFonts w:cs="FreeMono"/>
          <w:szCs w:val="22"/>
        </w:rPr>
        <w:t> </w:t>
      </w:r>
      <w:r w:rsidR="009A573B" w:rsidRPr="002E683B">
        <w:rPr>
          <w:rStyle w:val="Accentuation"/>
          <w:rFonts w:cs="FreeMono"/>
          <w:szCs w:val="22"/>
        </w:rPr>
        <w:t>SÉLECTION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(</w:t>
      </w:r>
      <w:r w:rsidRPr="00E0314D">
        <w:rPr>
          <w:rStyle w:val="Accentuation"/>
          <w:rFonts w:cs="FreeMono"/>
          <w:color w:val="0070C0"/>
          <w:szCs w:val="22"/>
        </w:rPr>
        <w:t>R</w:t>
      </w:r>
      <w:r w:rsidR="00CD3A8F" w:rsidRPr="00E0314D">
        <w:rPr>
          <w:rStyle w:val="Accentuation"/>
          <w:rFonts w:cs="FreeMono"/>
          <w:color w:val="0070C0"/>
          <w:szCs w:val="22"/>
        </w:rPr>
        <w:t>'</w:t>
      </w:r>
      <w:r w:rsidRPr="00E0314D">
        <w:rPr>
          <w:rStyle w:val="Accentuation"/>
          <w:rFonts w:cs="FreeMono"/>
          <w:color w:val="0070C0"/>
          <w:szCs w:val="22"/>
        </w:rPr>
        <w:t>6.1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/</w:t>
      </w:r>
      <w:r w:rsidR="009A573B">
        <w:rPr>
          <w:rStyle w:val="Accentuation"/>
          <w:rFonts w:cs="FreeMono"/>
          <w:szCs w:val="22"/>
        </w:rPr>
        <w:t> </w:t>
      </w:r>
      <w:proofErr w:type="spellStart"/>
      <w:r w:rsidR="00E0314D" w:rsidRPr="00E0314D">
        <w:rPr>
          <w:rStyle w:val="Accentuation"/>
          <w:rFonts w:cs="FreeMono"/>
          <w:color w:val="08674D" w:themeColor="accent4" w:themeShade="80"/>
        </w:rPr>
        <w:t>villeArr</w:t>
      </w:r>
      <w:proofErr w:type="spellEnd"/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=</w:t>
      </w:r>
      <w:r w:rsidR="009A573B">
        <w:rPr>
          <w:rStyle w:val="Accentuation"/>
          <w:rFonts w:cs="FreeMono"/>
          <w:szCs w:val="22"/>
        </w:rPr>
        <w:t> </w:t>
      </w:r>
      <w:r w:rsidRPr="00E0314D">
        <w:rPr>
          <w:rStyle w:val="Accentuation"/>
          <w:rFonts w:cs="FreeMono"/>
          <w:color w:val="002060"/>
          <w:szCs w:val="22"/>
        </w:rPr>
        <w:t>'PARIS'</w:t>
      </w:r>
      <w:r w:rsidRPr="002E683B">
        <w:rPr>
          <w:rStyle w:val="Accentuation"/>
          <w:rFonts w:cs="FreeMono"/>
          <w:szCs w:val="22"/>
        </w:rPr>
        <w:t>)</w:t>
      </w:r>
    </w:p>
    <w:p w14:paraId="658E34CE" w14:textId="0F243CC7" w:rsidR="006138C9" w:rsidRPr="002E683B" w:rsidRDefault="006138C9" w:rsidP="002E683B">
      <w:pPr>
        <w:ind w:left="709" w:right="-28"/>
        <w:jc w:val="both"/>
        <w:rPr>
          <w:rStyle w:val="Accentuation"/>
          <w:rFonts w:cs="FreeMono"/>
          <w:szCs w:val="22"/>
        </w:rPr>
      </w:pPr>
      <w:r w:rsidRPr="00E0314D">
        <w:rPr>
          <w:rStyle w:val="Accentuation"/>
          <w:rFonts w:cs="FreeMono"/>
          <w:color w:val="0070C0"/>
          <w:szCs w:val="22"/>
        </w:rPr>
        <w:t>R'6.3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=</w:t>
      </w:r>
      <w:r w:rsidR="009A573B">
        <w:rPr>
          <w:rStyle w:val="Accentuation"/>
          <w:rFonts w:cs="FreeMono"/>
          <w:szCs w:val="22"/>
        </w:rPr>
        <w:t> </w:t>
      </w:r>
      <w:r w:rsidR="009A573B" w:rsidRPr="002E683B">
        <w:rPr>
          <w:rStyle w:val="Accentuation"/>
          <w:rFonts w:cs="FreeMono"/>
          <w:szCs w:val="22"/>
        </w:rPr>
        <w:t>SÉLECTION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(</w:t>
      </w:r>
      <w:r w:rsidRPr="00E0314D">
        <w:rPr>
          <w:rStyle w:val="Accentuation"/>
          <w:rFonts w:cs="FreeMono"/>
          <w:color w:val="0070C0"/>
          <w:szCs w:val="22"/>
        </w:rPr>
        <w:t>R</w:t>
      </w:r>
      <w:r w:rsidR="00CD3A8F" w:rsidRPr="00E0314D">
        <w:rPr>
          <w:rStyle w:val="Accentuation"/>
          <w:rFonts w:cs="FreeMono"/>
          <w:color w:val="0070C0"/>
          <w:szCs w:val="22"/>
        </w:rPr>
        <w:t>'</w:t>
      </w:r>
      <w:r w:rsidRPr="00E0314D">
        <w:rPr>
          <w:rStyle w:val="Accentuation"/>
          <w:rFonts w:cs="FreeMono"/>
          <w:color w:val="0070C0"/>
          <w:szCs w:val="22"/>
        </w:rPr>
        <w:t>6.2</w:t>
      </w:r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/</w:t>
      </w:r>
      <w:r w:rsidR="009A573B">
        <w:rPr>
          <w:rStyle w:val="Accentuation"/>
          <w:rFonts w:cs="FreeMono"/>
          <w:szCs w:val="22"/>
        </w:rPr>
        <w:t> </w:t>
      </w:r>
      <w:proofErr w:type="spellStart"/>
      <w:r w:rsidR="00E0314D" w:rsidRPr="00E0314D">
        <w:rPr>
          <w:rStyle w:val="Accentuation"/>
          <w:rFonts w:cs="FreeMono"/>
          <w:color w:val="08674D" w:themeColor="accent4" w:themeShade="80"/>
        </w:rPr>
        <w:t>heureDep</w:t>
      </w:r>
      <w:proofErr w:type="spellEnd"/>
      <w:r w:rsidR="009A573B">
        <w:rPr>
          <w:rStyle w:val="Accentuation"/>
          <w:rFonts w:cs="FreeMono"/>
          <w:szCs w:val="22"/>
        </w:rPr>
        <w:t> </w:t>
      </w:r>
      <w:r w:rsidRPr="002E683B">
        <w:rPr>
          <w:rStyle w:val="Accentuation"/>
          <w:rFonts w:cs="FreeMono"/>
          <w:szCs w:val="22"/>
        </w:rPr>
        <w:t>&gt;</w:t>
      </w:r>
      <w:r w:rsidR="00950E97">
        <w:rPr>
          <w:rStyle w:val="Accentuation"/>
          <w:rFonts w:cs="FreeMono"/>
          <w:szCs w:val="22"/>
        </w:rPr>
        <w:t>=</w:t>
      </w:r>
      <w:r w:rsidR="009A573B">
        <w:rPr>
          <w:rStyle w:val="Accentuation"/>
          <w:rFonts w:cs="FreeMono"/>
          <w:szCs w:val="22"/>
        </w:rPr>
        <w:t> </w:t>
      </w:r>
      <w:proofErr w:type="gramStart"/>
      <w:r w:rsidRPr="00E0314D">
        <w:rPr>
          <w:rStyle w:val="Accentuation"/>
          <w:rFonts w:cs="FreeMono"/>
          <w:color w:val="002060"/>
          <w:szCs w:val="22"/>
        </w:rPr>
        <w:t>18</w:t>
      </w:r>
      <w:r w:rsidR="00AD071B" w:rsidRPr="00E0314D">
        <w:rPr>
          <w:rStyle w:val="Accentuation"/>
          <w:rFonts w:cs="FreeMono"/>
          <w:color w:val="002060"/>
          <w:szCs w:val="22"/>
        </w:rPr>
        <w:t>:</w:t>
      </w:r>
      <w:proofErr w:type="gramEnd"/>
      <w:r w:rsidRPr="00E0314D">
        <w:rPr>
          <w:rStyle w:val="Accentuation"/>
          <w:rFonts w:cs="FreeMono"/>
          <w:color w:val="002060"/>
          <w:szCs w:val="22"/>
        </w:rPr>
        <w:t>00</w:t>
      </w:r>
      <w:r w:rsidRPr="002E683B">
        <w:rPr>
          <w:rStyle w:val="Accentuation"/>
          <w:rFonts w:cs="FreeMono"/>
          <w:szCs w:val="22"/>
        </w:rPr>
        <w:t>)</w:t>
      </w:r>
    </w:p>
    <w:p w14:paraId="3918AF2F" w14:textId="77777777" w:rsidR="000C6A86" w:rsidRPr="007730D3" w:rsidRDefault="000C6A86" w:rsidP="007730D3">
      <w:pPr>
        <w:pStyle w:val="Sansinterligne"/>
        <w:rPr>
          <w:rStyle w:val="Accentuation"/>
          <w:rFonts w:ascii="Times New Roman" w:hAnsi="Times New Roman"/>
        </w:rPr>
      </w:pPr>
    </w:p>
    <w:p w14:paraId="48DFC5A5" w14:textId="77777777" w:rsidR="001C5EA7" w:rsidRDefault="00210237" w:rsidP="001C5EA7">
      <w:pPr>
        <w:pStyle w:val="Question"/>
      </w:pPr>
      <w:r>
        <w:t>Quels sont les num</w:t>
      </w:r>
      <w:r>
        <w:rPr>
          <w:rFonts w:hint="eastAsia"/>
        </w:rPr>
        <w:t>é</w:t>
      </w:r>
      <w:r>
        <w:t>ros des pilotes qui ne sont pas en service ?</w:t>
      </w:r>
    </w:p>
    <w:p w14:paraId="631D0256" w14:textId="77777777" w:rsidR="00671FD5" w:rsidRPr="00671FD5" w:rsidRDefault="00671FD5" w:rsidP="00E01011">
      <w:pPr>
        <w:pStyle w:val="Sansinterligne"/>
        <w:ind w:left="709"/>
        <w:rPr>
          <w:rStyle w:val="Accentuation"/>
          <w:rFonts w:cs="FreeMono"/>
          <w:color w:val="EE0000"/>
        </w:rPr>
      </w:pPr>
      <w:r w:rsidRPr="00671FD5">
        <w:rPr>
          <w:rStyle w:val="Accentuation"/>
          <w:rFonts w:cs="FreeMono"/>
          <w:color w:val="EE0000"/>
        </w:rPr>
        <w:t>-- Tous les pilotes de la compagnie.</w:t>
      </w:r>
    </w:p>
    <w:p w14:paraId="40500FC2" w14:textId="54D3F9A5" w:rsidR="00671FD5" w:rsidRDefault="00E01011" w:rsidP="00E01011">
      <w:pPr>
        <w:pStyle w:val="Sansinterligne"/>
        <w:ind w:left="709"/>
        <w:rPr>
          <w:rStyle w:val="Accentuation"/>
          <w:rFonts w:cs="FreeMono"/>
        </w:rPr>
      </w:pPr>
      <w:r w:rsidRPr="00086949">
        <w:rPr>
          <w:rStyle w:val="Accentuation"/>
          <w:rFonts w:cs="FreeMono"/>
          <w:color w:val="0070C0"/>
        </w:rPr>
        <w:t>R7.1</w:t>
      </w:r>
      <w:r>
        <w:rPr>
          <w:rStyle w:val="Accentuation"/>
          <w:rFonts w:cs="FreeMono"/>
        </w:rPr>
        <w:t> </w:t>
      </w:r>
      <w:r w:rsidRPr="00E0101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71FD5" w:rsidRPr="00E01011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E01011">
        <w:rPr>
          <w:rStyle w:val="Accentuation"/>
          <w:rFonts w:cs="FreeMono"/>
        </w:rPr>
        <w:t>(</w:t>
      </w:r>
      <w:r w:rsidRPr="00671FD5">
        <w:rPr>
          <w:rStyle w:val="Accentuation"/>
          <w:rFonts w:cs="FreeMono"/>
          <w:color w:val="0070C0"/>
        </w:rPr>
        <w:t>P</w:t>
      </w:r>
      <w:r w:rsidR="00671FD5" w:rsidRPr="00671FD5">
        <w:rPr>
          <w:rStyle w:val="Accentuation"/>
          <w:rFonts w:cs="FreeMono"/>
          <w:color w:val="0070C0"/>
        </w:rPr>
        <w:t>ilote</w:t>
      </w:r>
      <w:r>
        <w:rPr>
          <w:rStyle w:val="Accentuation"/>
          <w:rFonts w:cs="FreeMono"/>
        </w:rPr>
        <w:t> </w:t>
      </w:r>
      <w:r w:rsidRPr="00E01011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671FD5" w:rsidRPr="00671FD5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E01011">
        <w:rPr>
          <w:rStyle w:val="Accentuation"/>
          <w:rFonts w:cs="FreeMono"/>
        </w:rPr>
        <w:t>)</w:t>
      </w:r>
    </w:p>
    <w:p w14:paraId="584F2599" w14:textId="28739885" w:rsidR="00E01011" w:rsidRPr="00671FD5" w:rsidRDefault="00671FD5" w:rsidP="00E01011">
      <w:pPr>
        <w:pStyle w:val="Sansinterligne"/>
        <w:ind w:left="709"/>
        <w:rPr>
          <w:rStyle w:val="Accentuation"/>
          <w:rFonts w:cs="FreeMono"/>
          <w:color w:val="EE0000"/>
        </w:rPr>
      </w:pPr>
      <w:r w:rsidRPr="00671FD5">
        <w:rPr>
          <w:rStyle w:val="Accentuation"/>
          <w:rFonts w:cs="FreeMono"/>
          <w:color w:val="EE0000"/>
        </w:rPr>
        <w:t>-- Pilotes en service.</w:t>
      </w:r>
    </w:p>
    <w:p w14:paraId="6F624FDF" w14:textId="7D0B404A" w:rsidR="00E01011" w:rsidRPr="00E01011" w:rsidRDefault="00E01011" w:rsidP="00E01011">
      <w:pPr>
        <w:pStyle w:val="Sansinterligne"/>
        <w:ind w:left="709"/>
        <w:rPr>
          <w:rStyle w:val="Accentuation"/>
          <w:rFonts w:cs="FreeMono"/>
        </w:rPr>
      </w:pPr>
      <w:r w:rsidRPr="00086949">
        <w:rPr>
          <w:rStyle w:val="Accentuation"/>
          <w:rFonts w:cs="FreeMono"/>
          <w:color w:val="0070C0"/>
        </w:rPr>
        <w:lastRenderedPageBreak/>
        <w:t>R7.2</w:t>
      </w:r>
      <w:r>
        <w:rPr>
          <w:rStyle w:val="Accentuation"/>
          <w:rFonts w:cs="FreeMono"/>
        </w:rPr>
        <w:t> </w:t>
      </w:r>
      <w:r w:rsidRPr="00E0101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71FD5" w:rsidRPr="00E01011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E01011">
        <w:rPr>
          <w:rStyle w:val="Accentuation"/>
          <w:rFonts w:cs="FreeMono"/>
        </w:rPr>
        <w:t>(</w:t>
      </w:r>
      <w:r w:rsidRPr="00671FD5">
        <w:rPr>
          <w:rStyle w:val="Accentuation"/>
          <w:rFonts w:cs="FreeMono"/>
          <w:color w:val="0070C0"/>
        </w:rPr>
        <w:t>V</w:t>
      </w:r>
      <w:r w:rsidR="00671FD5" w:rsidRPr="00671FD5">
        <w:rPr>
          <w:rStyle w:val="Accentuation"/>
          <w:rFonts w:cs="FreeMono"/>
          <w:color w:val="0070C0"/>
        </w:rPr>
        <w:t>ol</w:t>
      </w:r>
      <w:r>
        <w:rPr>
          <w:rStyle w:val="Accentuation"/>
          <w:rFonts w:cs="FreeMono"/>
        </w:rPr>
        <w:t> </w:t>
      </w:r>
      <w:r w:rsidRPr="00E01011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671FD5" w:rsidRPr="00671FD5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="00671FD5">
        <w:rPr>
          <w:rStyle w:val="Accentuation"/>
          <w:rFonts w:cs="FreeMono"/>
        </w:rPr>
        <w:t>)</w:t>
      </w:r>
    </w:p>
    <w:p w14:paraId="65282AE1" w14:textId="405B9B88" w:rsidR="007730D3" w:rsidRPr="00E01011" w:rsidRDefault="00E01011" w:rsidP="00E01011">
      <w:pPr>
        <w:pStyle w:val="Sansinterligne"/>
        <w:ind w:left="709"/>
        <w:rPr>
          <w:rStyle w:val="Accentuation"/>
          <w:rFonts w:cs="FreeMono"/>
        </w:rPr>
      </w:pPr>
      <w:r w:rsidRPr="00086949">
        <w:rPr>
          <w:rStyle w:val="Accentuation"/>
          <w:rFonts w:cs="FreeMono"/>
          <w:color w:val="0070C0"/>
        </w:rPr>
        <w:t>R7.3</w:t>
      </w:r>
      <w:r>
        <w:rPr>
          <w:rStyle w:val="Accentuation"/>
          <w:rFonts w:cs="FreeMono"/>
        </w:rPr>
        <w:t> </w:t>
      </w:r>
      <w:r w:rsidRPr="00E0101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71FD5" w:rsidRPr="00E01011">
        <w:rPr>
          <w:rStyle w:val="Accentuation"/>
          <w:rFonts w:cs="FreeMono"/>
        </w:rPr>
        <w:t>DIFFÉRENCE</w:t>
      </w:r>
      <w:r>
        <w:rPr>
          <w:rStyle w:val="Accentuation"/>
          <w:rFonts w:cs="FreeMono"/>
        </w:rPr>
        <w:t> </w:t>
      </w:r>
      <w:r w:rsidRPr="00E01011">
        <w:rPr>
          <w:rStyle w:val="Accentuation"/>
          <w:rFonts w:cs="FreeMono"/>
        </w:rPr>
        <w:t>(</w:t>
      </w:r>
      <w:r w:rsidRPr="00671FD5">
        <w:rPr>
          <w:rStyle w:val="Accentuation"/>
          <w:rFonts w:cs="FreeMono"/>
          <w:color w:val="0070C0"/>
        </w:rPr>
        <w:t>R7.1</w:t>
      </w:r>
      <w:r w:rsidRPr="00E01011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671FD5">
        <w:rPr>
          <w:rStyle w:val="Accentuation"/>
          <w:rFonts w:cs="FreeMono"/>
          <w:color w:val="0070C0"/>
        </w:rPr>
        <w:t>R7.2</w:t>
      </w:r>
      <w:r w:rsidRPr="00E01011">
        <w:rPr>
          <w:rStyle w:val="Accentuation"/>
          <w:rFonts w:cs="FreeMono"/>
        </w:rPr>
        <w:t>)</w:t>
      </w:r>
    </w:p>
    <w:p w14:paraId="5337ABB9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660A3479" w14:textId="08D22DE7" w:rsidR="00181274" w:rsidRDefault="00210237" w:rsidP="00A60C96">
      <w:pPr>
        <w:pStyle w:val="Question"/>
      </w:pPr>
      <w:r>
        <w:t xml:space="preserve">Quels sont les </w:t>
      </w:r>
      <w:r w:rsidR="00613540">
        <w:t xml:space="preserve">numéros et villes de départ des </w:t>
      </w:r>
      <w:r>
        <w:t>vols effectu</w:t>
      </w:r>
      <w:r>
        <w:rPr>
          <w:rFonts w:hint="eastAsia"/>
        </w:rPr>
        <w:t>é</w:t>
      </w:r>
      <w:r>
        <w:t>s par les pilotes de num</w:t>
      </w:r>
      <w:r>
        <w:rPr>
          <w:rFonts w:hint="eastAsia"/>
        </w:rPr>
        <w:t>é</w:t>
      </w:r>
      <w:r>
        <w:t xml:space="preserve">ro 100 </w:t>
      </w:r>
      <w:r w:rsidR="00E0314D">
        <w:t>ou</w:t>
      </w:r>
      <w:r>
        <w:t xml:space="preserve"> 204 ?</w:t>
      </w:r>
    </w:p>
    <w:p w14:paraId="60E5DB86" w14:textId="620B133A" w:rsidR="00D62D4D" w:rsidRPr="00D62D4D" w:rsidRDefault="00D62D4D" w:rsidP="00D62D4D">
      <w:pPr>
        <w:pStyle w:val="Sansinterligne"/>
        <w:ind w:left="709"/>
        <w:rPr>
          <w:rStyle w:val="Accentuation"/>
          <w:rFonts w:cs="FreeMono"/>
        </w:rPr>
      </w:pPr>
      <w:r w:rsidRPr="00D62D4D">
        <w:rPr>
          <w:rStyle w:val="Accentuation"/>
          <w:rFonts w:cs="FreeMono"/>
          <w:color w:val="0070C0"/>
        </w:rPr>
        <w:t>R8.1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(</w:t>
      </w:r>
      <w:r w:rsidRPr="00D62D4D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D62D4D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  <w:color w:val="002060"/>
        </w:rPr>
        <w:t>100</w:t>
      </w:r>
      <w:r w:rsidRPr="00D62D4D">
        <w:rPr>
          <w:rStyle w:val="Accentuation"/>
          <w:rFonts w:cs="FreeMono"/>
        </w:rPr>
        <w:t>)</w:t>
      </w:r>
    </w:p>
    <w:p w14:paraId="6D23871B" w14:textId="1DDB8F3F" w:rsidR="00D62D4D" w:rsidRPr="00D62D4D" w:rsidRDefault="00D62D4D" w:rsidP="00D62D4D">
      <w:pPr>
        <w:pStyle w:val="Sansinterligne"/>
        <w:ind w:left="709"/>
        <w:rPr>
          <w:rStyle w:val="Accentuation"/>
          <w:rFonts w:cs="FreeMono"/>
        </w:rPr>
      </w:pPr>
      <w:r w:rsidRPr="00D62D4D">
        <w:rPr>
          <w:rStyle w:val="Accentuation"/>
          <w:rFonts w:cs="FreeMono"/>
          <w:color w:val="0070C0"/>
        </w:rPr>
        <w:t>R8.2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(</w:t>
      </w:r>
      <w:r w:rsidRPr="00D62D4D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D62D4D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  <w:color w:val="002060"/>
        </w:rPr>
        <w:t>204</w:t>
      </w:r>
      <w:r w:rsidRPr="00D62D4D">
        <w:rPr>
          <w:rStyle w:val="Accentuation"/>
          <w:rFonts w:cs="FreeMono"/>
        </w:rPr>
        <w:t>)</w:t>
      </w:r>
    </w:p>
    <w:p w14:paraId="07031870" w14:textId="7030B153" w:rsidR="00D62D4D" w:rsidRPr="00D62D4D" w:rsidRDefault="00D62D4D" w:rsidP="00D62D4D">
      <w:pPr>
        <w:pStyle w:val="Sansinterligne"/>
        <w:ind w:left="709"/>
        <w:rPr>
          <w:rStyle w:val="Accentuation"/>
          <w:rFonts w:cs="FreeMono"/>
        </w:rPr>
      </w:pPr>
      <w:r w:rsidRPr="00D62D4D">
        <w:rPr>
          <w:rStyle w:val="Accentuation"/>
          <w:rFonts w:cs="FreeMono"/>
          <w:color w:val="0070C0"/>
        </w:rPr>
        <w:t>R8.3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UNION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(</w:t>
      </w:r>
      <w:r w:rsidRPr="00D62D4D">
        <w:rPr>
          <w:rStyle w:val="Accentuation"/>
          <w:rFonts w:cs="FreeMono"/>
          <w:color w:val="0070C0"/>
        </w:rPr>
        <w:t>R8.1</w:t>
      </w:r>
      <w:r w:rsidRPr="00D62D4D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  <w:color w:val="0070C0"/>
        </w:rPr>
        <w:t>R8.2</w:t>
      </w:r>
      <w:r w:rsidRPr="00D62D4D">
        <w:rPr>
          <w:rStyle w:val="Accentuation"/>
          <w:rFonts w:cs="FreeMono"/>
        </w:rPr>
        <w:t>)</w:t>
      </w:r>
    </w:p>
    <w:p w14:paraId="04D4398D" w14:textId="3C8A9BE1" w:rsidR="007730D3" w:rsidRPr="00D62D4D" w:rsidRDefault="00D62D4D" w:rsidP="00D62D4D">
      <w:pPr>
        <w:pStyle w:val="Sansinterligne"/>
        <w:ind w:left="709"/>
        <w:rPr>
          <w:rStyle w:val="Accentuation"/>
          <w:rFonts w:cs="FreeMono"/>
        </w:rPr>
      </w:pPr>
      <w:r w:rsidRPr="00D62D4D">
        <w:rPr>
          <w:rStyle w:val="Accentuation"/>
          <w:rFonts w:cs="FreeMono"/>
          <w:color w:val="0070C0"/>
        </w:rPr>
        <w:t>R8.4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(</w:t>
      </w:r>
      <w:r w:rsidRPr="00D62D4D">
        <w:rPr>
          <w:rStyle w:val="Accentuation"/>
          <w:rFonts w:cs="FreeMono"/>
          <w:color w:val="0070C0"/>
        </w:rPr>
        <w:t>R8.3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D62D4D">
        <w:rPr>
          <w:rStyle w:val="Accentuation"/>
          <w:rFonts w:cs="FreeMono"/>
          <w:color w:val="08674D" w:themeColor="accent4" w:themeShade="80"/>
        </w:rPr>
        <w:t>numVol</w:t>
      </w:r>
      <w:proofErr w:type="spellEnd"/>
      <w:r w:rsidRPr="00D62D4D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proofErr w:type="spellStart"/>
      <w:r w:rsidRPr="00D62D4D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 w:rsidRPr="00D62D4D">
        <w:rPr>
          <w:rStyle w:val="Accentuation"/>
          <w:rFonts w:cs="FreeMono"/>
        </w:rPr>
        <w:t>)</w:t>
      </w:r>
    </w:p>
    <w:p w14:paraId="7B602C8B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035B479D" w14:textId="6557839C" w:rsidR="00205296" w:rsidRDefault="00205296" w:rsidP="00040AFB">
      <w:pPr>
        <w:pStyle w:val="Titre2"/>
      </w:pPr>
      <w:r w:rsidRPr="00040AFB">
        <w:t>Expression des jointures</w:t>
      </w:r>
    </w:p>
    <w:p w14:paraId="1CE21078" w14:textId="2DA80B95" w:rsidR="00E56E9B" w:rsidRDefault="00E56E9B" w:rsidP="001C5EA7">
      <w:pPr>
        <w:pStyle w:val="Question"/>
      </w:pPr>
      <w:r>
        <w:t>Donnez le</w:t>
      </w:r>
      <w:r w:rsidR="00C141E7">
        <w:t>s</w:t>
      </w:r>
      <w:r>
        <w:t xml:space="preserve"> num</w:t>
      </w:r>
      <w:r>
        <w:rPr>
          <w:rFonts w:hint="eastAsia"/>
        </w:rPr>
        <w:t>é</w:t>
      </w:r>
      <w:r>
        <w:t>ro</w:t>
      </w:r>
      <w:r w:rsidR="00C141E7">
        <w:t>s</w:t>
      </w:r>
      <w:r>
        <w:t xml:space="preserve"> des vols effectu</w:t>
      </w:r>
      <w:r>
        <w:rPr>
          <w:rFonts w:hint="eastAsia"/>
        </w:rPr>
        <w:t>é</w:t>
      </w:r>
      <w:r>
        <w:t>s au d</w:t>
      </w:r>
      <w:r>
        <w:rPr>
          <w:rFonts w:hint="eastAsia"/>
        </w:rPr>
        <w:t>é</w:t>
      </w:r>
      <w:r>
        <w:t xml:space="preserve">part de Nice par des pilotes </w:t>
      </w:r>
      <w:r w:rsidR="00D14DFF">
        <w:t>p</w:t>
      </w:r>
      <w:r>
        <w:t>arisiens</w:t>
      </w:r>
      <w:r w:rsidR="001605F5">
        <w:t>.</w:t>
      </w:r>
    </w:p>
    <w:p w14:paraId="4F0E960F" w14:textId="4E7CBA84" w:rsidR="00D62D4D" w:rsidRPr="00D62D4D" w:rsidRDefault="00D62D4D" w:rsidP="00D62D4D">
      <w:pPr>
        <w:pStyle w:val="Sansinterligne"/>
        <w:ind w:left="709"/>
        <w:rPr>
          <w:rStyle w:val="Accentuation"/>
          <w:rFonts w:cs="FreeMono"/>
        </w:rPr>
      </w:pPr>
      <w:r w:rsidRPr="00094A5E">
        <w:rPr>
          <w:rStyle w:val="Accentuation"/>
          <w:rFonts w:cs="FreeMono"/>
          <w:color w:val="0070C0"/>
        </w:rPr>
        <w:t>R9.1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(</w:t>
      </w:r>
      <w:r w:rsidRPr="00094A5E">
        <w:rPr>
          <w:rStyle w:val="Accentuation"/>
          <w:rFonts w:cs="FreeMono"/>
          <w:color w:val="0070C0"/>
        </w:rPr>
        <w:t>Pilote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094A5E">
        <w:rPr>
          <w:rStyle w:val="Accentuation"/>
          <w:rFonts w:cs="FreeMono"/>
          <w:color w:val="08674D" w:themeColor="accent4" w:themeShade="80"/>
        </w:rPr>
        <w:t>adresse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94A5E">
        <w:rPr>
          <w:rStyle w:val="Accentuation"/>
          <w:rFonts w:cs="FreeMono"/>
          <w:color w:val="002060"/>
        </w:rPr>
        <w:t>'PARIS'</w:t>
      </w:r>
      <w:r w:rsidRPr="00D62D4D">
        <w:rPr>
          <w:rStyle w:val="Accentuation"/>
          <w:rFonts w:cs="FreeMono"/>
        </w:rPr>
        <w:t>)</w:t>
      </w:r>
    </w:p>
    <w:p w14:paraId="7D9FA320" w14:textId="7D9A5455" w:rsidR="00D62D4D" w:rsidRPr="00D62D4D" w:rsidRDefault="00D62D4D" w:rsidP="00D62D4D">
      <w:pPr>
        <w:pStyle w:val="Sansinterligne"/>
        <w:ind w:left="709"/>
        <w:rPr>
          <w:rStyle w:val="Accentuation"/>
          <w:rFonts w:cs="FreeMono"/>
        </w:rPr>
      </w:pPr>
      <w:r w:rsidRPr="00094A5E">
        <w:rPr>
          <w:rStyle w:val="Accentuation"/>
          <w:rFonts w:cs="FreeMono"/>
          <w:color w:val="0070C0"/>
        </w:rPr>
        <w:t>R9.2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(</w:t>
      </w:r>
      <w:r w:rsidRPr="00094A5E">
        <w:rPr>
          <w:rStyle w:val="Accentuation"/>
          <w:rFonts w:cs="FreeMono"/>
          <w:color w:val="0070C0"/>
        </w:rPr>
        <w:t>V</w:t>
      </w:r>
      <w:r w:rsidR="00094A5E" w:rsidRPr="00094A5E">
        <w:rPr>
          <w:rStyle w:val="Accentuation"/>
          <w:rFonts w:cs="FreeMono"/>
          <w:color w:val="0070C0"/>
        </w:rPr>
        <w:t>ol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417E86" w:rsidRPr="00094A5E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94A5E">
        <w:rPr>
          <w:rStyle w:val="Accentuation"/>
          <w:rFonts w:cs="FreeMono"/>
          <w:color w:val="002060"/>
        </w:rPr>
        <w:t>'NICE'</w:t>
      </w:r>
      <w:r w:rsidRPr="00D62D4D">
        <w:rPr>
          <w:rStyle w:val="Accentuation"/>
          <w:rFonts w:cs="FreeMono"/>
        </w:rPr>
        <w:t>)</w:t>
      </w:r>
    </w:p>
    <w:p w14:paraId="7041EF1E" w14:textId="51EBBBE1" w:rsidR="00D62D4D" w:rsidRPr="00D62D4D" w:rsidRDefault="00D62D4D" w:rsidP="00D62D4D">
      <w:pPr>
        <w:pStyle w:val="Sansinterligne"/>
        <w:ind w:left="709"/>
        <w:rPr>
          <w:rStyle w:val="Accentuation"/>
          <w:rFonts w:cs="FreeMono"/>
        </w:rPr>
      </w:pPr>
      <w:r w:rsidRPr="00094A5E">
        <w:rPr>
          <w:rStyle w:val="Accentuation"/>
          <w:rFonts w:cs="FreeMono"/>
          <w:color w:val="0070C0"/>
        </w:rPr>
        <w:t>R9.3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(</w:t>
      </w:r>
      <w:r w:rsidRPr="00094A5E">
        <w:rPr>
          <w:rStyle w:val="Accentuation"/>
          <w:rFonts w:cs="FreeMono"/>
          <w:color w:val="0070C0"/>
        </w:rPr>
        <w:t>R9.1</w:t>
      </w:r>
      <w:r w:rsidRPr="00D62D4D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094A5E">
        <w:rPr>
          <w:rStyle w:val="Accentuation"/>
          <w:rFonts w:cs="FreeMono"/>
          <w:color w:val="0070C0"/>
        </w:rPr>
        <w:t>R9.2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417E86" w:rsidRPr="00094A5E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proofErr w:type="spellStart"/>
      <w:r w:rsidR="00417E86" w:rsidRPr="00094A5E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D62D4D">
        <w:rPr>
          <w:rStyle w:val="Accentuation"/>
          <w:rFonts w:cs="FreeMono"/>
        </w:rPr>
        <w:t>)</w:t>
      </w:r>
    </w:p>
    <w:p w14:paraId="2B2DDFB6" w14:textId="54ECEBFC" w:rsidR="007730D3" w:rsidRPr="00D62D4D" w:rsidRDefault="00D62D4D" w:rsidP="00D62D4D">
      <w:pPr>
        <w:pStyle w:val="Sansinterligne"/>
        <w:ind w:left="709"/>
        <w:rPr>
          <w:rStyle w:val="Accentuation"/>
          <w:rFonts w:cs="FreeMono"/>
        </w:rPr>
      </w:pPr>
      <w:r w:rsidRPr="00094A5E">
        <w:rPr>
          <w:rStyle w:val="Accentuation"/>
          <w:rFonts w:cs="FreeMono"/>
          <w:color w:val="0070C0"/>
        </w:rPr>
        <w:t>R9.4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(</w:t>
      </w:r>
      <w:r w:rsidRPr="00094A5E">
        <w:rPr>
          <w:rStyle w:val="Accentuation"/>
          <w:rFonts w:cs="FreeMono"/>
          <w:color w:val="0070C0"/>
        </w:rPr>
        <w:t>R9.3</w:t>
      </w:r>
      <w:r>
        <w:rPr>
          <w:rStyle w:val="Accentuation"/>
          <w:rFonts w:cs="FreeMono"/>
        </w:rPr>
        <w:t> </w:t>
      </w:r>
      <w:r w:rsidRPr="00D62D4D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417E86" w:rsidRPr="00094A5E">
        <w:rPr>
          <w:rStyle w:val="Accentuation"/>
          <w:rFonts w:cs="FreeMono"/>
          <w:color w:val="08674D" w:themeColor="accent4" w:themeShade="80"/>
        </w:rPr>
        <w:t>numVol</w:t>
      </w:r>
      <w:proofErr w:type="spellEnd"/>
      <w:r w:rsidRPr="00D62D4D">
        <w:rPr>
          <w:rStyle w:val="Accentuation"/>
          <w:rFonts w:cs="FreeMono"/>
        </w:rPr>
        <w:t>)</w:t>
      </w:r>
    </w:p>
    <w:p w14:paraId="12118DAC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116094FC" w14:textId="09B6AC35" w:rsidR="00E56E9B" w:rsidRDefault="00E56E9B" w:rsidP="001C5EA7">
      <w:pPr>
        <w:pStyle w:val="Question"/>
      </w:pPr>
      <w:r>
        <w:t xml:space="preserve">Quels sont les </w:t>
      </w:r>
      <w:r w:rsidR="00250951">
        <w:t xml:space="preserve">numéros, villes de départ, et villes d’arrivée des </w:t>
      </w:r>
      <w:r>
        <w:t>vols effectu</w:t>
      </w:r>
      <w:r>
        <w:rPr>
          <w:rFonts w:hint="eastAsia"/>
        </w:rPr>
        <w:t>é</w:t>
      </w:r>
      <w:r>
        <w:t>s par un avion qui n'est pas localis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Nice ?</w:t>
      </w:r>
    </w:p>
    <w:p w14:paraId="20A56BB8" w14:textId="77777777" w:rsidR="0078477A" w:rsidRDefault="000A56A6" w:rsidP="000A56A6">
      <w:pPr>
        <w:pStyle w:val="Sansinterligne"/>
        <w:ind w:left="709"/>
        <w:rPr>
          <w:rStyle w:val="Accentuation"/>
          <w:rFonts w:cs="FreeMono"/>
        </w:rPr>
      </w:pPr>
      <w:r w:rsidRPr="00F3448F">
        <w:rPr>
          <w:rStyle w:val="Accentuation"/>
          <w:rFonts w:cs="FreeMono"/>
          <w:color w:val="0070C0"/>
        </w:rPr>
        <w:t>R10.1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(</w:t>
      </w:r>
      <w:r w:rsidRPr="00F3448F">
        <w:rPr>
          <w:rStyle w:val="Accentuation"/>
          <w:rFonts w:cs="FreeMono"/>
          <w:color w:val="0070C0"/>
        </w:rPr>
        <w:t>Avion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F3448F">
        <w:rPr>
          <w:rStyle w:val="Accentuation"/>
          <w:rFonts w:cs="FreeMono"/>
          <w:color w:val="08674D" w:themeColor="accent4" w:themeShade="80"/>
        </w:rPr>
        <w:t>localisation</w:t>
      </w:r>
      <w:r>
        <w:rPr>
          <w:rStyle w:val="Accentuation"/>
          <w:rFonts w:cs="FreeMono"/>
        </w:rPr>
        <w:t> </w:t>
      </w:r>
      <w:r w:rsidR="00AF2E49">
        <w:rPr>
          <w:rStyle w:val="Accentuation"/>
          <w:rFonts w:cs="FreeMono"/>
        </w:rPr>
        <w:t>&lt;&gt;</w:t>
      </w:r>
      <w:r>
        <w:rPr>
          <w:rStyle w:val="Accentuation"/>
          <w:rFonts w:cs="FreeMono"/>
        </w:rPr>
        <w:t> </w:t>
      </w:r>
      <w:r w:rsidRPr="00F3448F">
        <w:rPr>
          <w:rStyle w:val="Accentuation"/>
          <w:rFonts w:cs="FreeMono"/>
          <w:color w:val="002060"/>
        </w:rPr>
        <w:t>'NICE'</w:t>
      </w:r>
      <w:r w:rsidRPr="000A56A6">
        <w:rPr>
          <w:rStyle w:val="Accentuation"/>
          <w:rFonts w:cs="FreeMono"/>
        </w:rPr>
        <w:t>)</w:t>
      </w:r>
    </w:p>
    <w:p w14:paraId="1DEA8161" w14:textId="2B84CC7C" w:rsidR="000A56A6" w:rsidRPr="000A56A6" w:rsidRDefault="006471BA" w:rsidP="000A56A6">
      <w:pPr>
        <w:pStyle w:val="Sansinterligne"/>
        <w:ind w:left="709"/>
        <w:rPr>
          <w:rStyle w:val="Accentuation"/>
          <w:rFonts w:cs="FreeMono"/>
        </w:rPr>
      </w:pPr>
      <w:r w:rsidRPr="00F3448F">
        <w:rPr>
          <w:rStyle w:val="Accentuation"/>
          <w:rFonts w:cs="FreeMono"/>
          <w:color w:val="0070C0"/>
        </w:rPr>
        <w:t>R10.</w:t>
      </w:r>
      <w:r>
        <w:rPr>
          <w:rStyle w:val="Accentuation"/>
          <w:rFonts w:cs="FreeMono"/>
          <w:color w:val="0070C0"/>
        </w:rPr>
        <w:t>2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(</w:t>
      </w:r>
      <w:r w:rsidRPr="00F3448F">
        <w:rPr>
          <w:rStyle w:val="Accentuation"/>
          <w:rFonts w:cs="FreeMono"/>
          <w:color w:val="0070C0"/>
        </w:rPr>
        <w:t>R10.1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F3448F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Pr="000A56A6">
        <w:rPr>
          <w:rStyle w:val="Accentuation"/>
          <w:rFonts w:cs="FreeMono"/>
        </w:rPr>
        <w:t>)</w:t>
      </w:r>
    </w:p>
    <w:p w14:paraId="48722733" w14:textId="55439A3B" w:rsidR="000A56A6" w:rsidRPr="000A56A6" w:rsidRDefault="000A56A6" w:rsidP="000A56A6">
      <w:pPr>
        <w:pStyle w:val="Sansinterligne"/>
        <w:ind w:left="709"/>
        <w:rPr>
          <w:rStyle w:val="Accentuation"/>
          <w:rFonts w:cs="FreeMono"/>
        </w:rPr>
      </w:pPr>
      <w:r w:rsidRPr="00F3448F">
        <w:rPr>
          <w:rStyle w:val="Accentuation"/>
          <w:rFonts w:cs="FreeMono"/>
          <w:color w:val="0070C0"/>
        </w:rPr>
        <w:t>R10.</w:t>
      </w:r>
      <w:r w:rsidR="00B620A6">
        <w:rPr>
          <w:rStyle w:val="Accentuation"/>
          <w:rFonts w:cs="FreeMono"/>
          <w:color w:val="0070C0"/>
        </w:rPr>
        <w:t>3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(</w:t>
      </w:r>
      <w:r w:rsidRPr="00F3448F">
        <w:rPr>
          <w:rStyle w:val="Accentuation"/>
          <w:rFonts w:cs="FreeMono"/>
          <w:color w:val="0070C0"/>
        </w:rPr>
        <w:t>R10.</w:t>
      </w:r>
      <w:r w:rsidR="0004462C">
        <w:rPr>
          <w:rStyle w:val="Accentuation"/>
          <w:rFonts w:cs="FreeMono"/>
          <w:color w:val="0070C0"/>
        </w:rPr>
        <w:t>2</w:t>
      </w:r>
      <w:r w:rsidR="00CC56D2" w:rsidRPr="000A56A6">
        <w:rPr>
          <w:rStyle w:val="Accentuation"/>
          <w:rFonts w:cs="FreeMono"/>
        </w:rPr>
        <w:t>,</w:t>
      </w:r>
      <w:r w:rsidR="00CC56D2">
        <w:rPr>
          <w:rStyle w:val="Accentuation"/>
          <w:rFonts w:cs="FreeMono"/>
        </w:rPr>
        <w:t> </w:t>
      </w:r>
      <w:r w:rsidR="00CC56D2" w:rsidRPr="00F3448F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F3448F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proofErr w:type="spellStart"/>
      <w:r w:rsidRPr="00F3448F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Pr="000A56A6">
        <w:rPr>
          <w:rStyle w:val="Accentuation"/>
          <w:rFonts w:cs="FreeMono"/>
        </w:rPr>
        <w:t>)</w:t>
      </w:r>
    </w:p>
    <w:p w14:paraId="06B1B127" w14:textId="6C9F939B" w:rsidR="007730D3" w:rsidRPr="000A56A6" w:rsidRDefault="000A56A6" w:rsidP="000A56A6">
      <w:pPr>
        <w:pStyle w:val="Sansinterligne"/>
        <w:ind w:left="709"/>
        <w:rPr>
          <w:rStyle w:val="Accentuation"/>
          <w:rFonts w:cs="FreeMono"/>
        </w:rPr>
      </w:pPr>
      <w:r w:rsidRPr="00F3448F">
        <w:rPr>
          <w:rStyle w:val="Accentuation"/>
          <w:rFonts w:cs="FreeMono"/>
          <w:color w:val="0070C0"/>
        </w:rPr>
        <w:t>R10.</w:t>
      </w:r>
      <w:r w:rsidR="00B620A6">
        <w:rPr>
          <w:rStyle w:val="Accentuation"/>
          <w:rFonts w:cs="FreeMono"/>
          <w:color w:val="0070C0"/>
        </w:rPr>
        <w:t>4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(</w:t>
      </w:r>
      <w:r w:rsidRPr="00F3448F">
        <w:rPr>
          <w:rStyle w:val="Accentuation"/>
          <w:rFonts w:cs="FreeMono"/>
          <w:color w:val="0070C0"/>
        </w:rPr>
        <w:t>R10.</w:t>
      </w:r>
      <w:r w:rsidR="00B620A6">
        <w:rPr>
          <w:rStyle w:val="Accentuation"/>
          <w:rFonts w:cs="FreeMono"/>
          <w:color w:val="0070C0"/>
        </w:rPr>
        <w:t>3</w:t>
      </w:r>
      <w:r>
        <w:rPr>
          <w:rStyle w:val="Accentuation"/>
          <w:rFonts w:cs="FreeMono"/>
        </w:rPr>
        <w:t> </w:t>
      </w:r>
      <w:r w:rsidRPr="000A56A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F3448F" w:rsidRPr="00F3448F">
        <w:rPr>
          <w:rStyle w:val="Accentuation"/>
          <w:rFonts w:cs="FreeMono"/>
          <w:color w:val="08674D" w:themeColor="accent4" w:themeShade="80"/>
        </w:rPr>
        <w:t>numVol</w:t>
      </w:r>
      <w:proofErr w:type="spellEnd"/>
      <w:r w:rsidRPr="000A56A6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proofErr w:type="spellStart"/>
      <w:r w:rsidR="00F3448F" w:rsidRPr="00F3448F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 w:rsidRPr="000A56A6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proofErr w:type="spellStart"/>
      <w:r w:rsidR="00F3448F" w:rsidRPr="00F3448F">
        <w:rPr>
          <w:rStyle w:val="Accentuation"/>
          <w:rFonts w:cs="FreeMono"/>
          <w:color w:val="08674D" w:themeColor="accent4" w:themeShade="80"/>
        </w:rPr>
        <w:t>villeArr</w:t>
      </w:r>
      <w:proofErr w:type="spellEnd"/>
      <w:r w:rsidRPr="000A56A6">
        <w:rPr>
          <w:rStyle w:val="Accentuation"/>
          <w:rFonts w:cs="FreeMono"/>
        </w:rPr>
        <w:t>)</w:t>
      </w:r>
    </w:p>
    <w:p w14:paraId="343606C6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36D394B8" w14:textId="77777777" w:rsidR="009C2FDF" w:rsidRDefault="009C2FDF" w:rsidP="009C2FDF">
      <w:pPr>
        <w:pStyle w:val="Question"/>
      </w:pPr>
      <w:r>
        <w:t>Quels sont les noms et adresses des pilotes assurant au moins un vol au d</w:t>
      </w:r>
      <w:r>
        <w:rPr>
          <w:rFonts w:hint="eastAsia"/>
        </w:rPr>
        <w:t>é</w:t>
      </w:r>
      <w:r>
        <w:t>part de Nice avec des avions de capacit</w:t>
      </w:r>
      <w:r>
        <w:rPr>
          <w:rFonts w:hint="eastAsia"/>
        </w:rPr>
        <w:t>é</w:t>
      </w:r>
      <w:r>
        <w:t xml:space="preserve"> de plus de 300 places ?</w:t>
      </w:r>
    </w:p>
    <w:p w14:paraId="35BD943B" w14:textId="4E5CACC0" w:rsidR="00B2599E" w:rsidRPr="0078477A" w:rsidRDefault="00B2599E" w:rsidP="00B2599E">
      <w:pPr>
        <w:pStyle w:val="Sansinterligne"/>
        <w:ind w:left="709"/>
        <w:rPr>
          <w:rStyle w:val="Accentuation"/>
          <w:rFonts w:cs="FreeMono"/>
        </w:rPr>
      </w:pPr>
      <w:r w:rsidRPr="005F7455">
        <w:rPr>
          <w:rStyle w:val="Accentuation"/>
          <w:rFonts w:cs="FreeMono"/>
          <w:color w:val="0070C0"/>
        </w:rPr>
        <w:t>R11.</w:t>
      </w:r>
      <w:r>
        <w:rPr>
          <w:rStyle w:val="Accentuation"/>
          <w:rFonts w:cs="FreeMono"/>
          <w:color w:val="0070C0"/>
        </w:rPr>
        <w:t>1</w:t>
      </w:r>
      <w:r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(</w:t>
      </w:r>
      <w:r w:rsidRPr="00BB44DC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BB44DC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BB44DC">
        <w:rPr>
          <w:rStyle w:val="Accentuation"/>
          <w:rFonts w:cs="FreeMono"/>
          <w:color w:val="002060"/>
        </w:rPr>
        <w:t>'NICE'</w:t>
      </w:r>
      <w:r w:rsidRPr="0078477A">
        <w:rPr>
          <w:rStyle w:val="Accentuation"/>
          <w:rFonts w:cs="FreeMono"/>
        </w:rPr>
        <w:t>)</w:t>
      </w:r>
    </w:p>
    <w:p w14:paraId="41B3D6AD" w14:textId="6CDD5E8D" w:rsidR="0078477A" w:rsidRPr="0078477A" w:rsidRDefault="0078477A" w:rsidP="0078477A">
      <w:pPr>
        <w:pStyle w:val="Sansinterligne"/>
        <w:ind w:left="709"/>
        <w:rPr>
          <w:rStyle w:val="Accentuation"/>
          <w:rFonts w:cs="FreeMono"/>
        </w:rPr>
      </w:pPr>
      <w:r w:rsidRPr="005F7455">
        <w:rPr>
          <w:rStyle w:val="Accentuation"/>
          <w:rFonts w:cs="FreeMono"/>
          <w:color w:val="0070C0"/>
        </w:rPr>
        <w:t>R11.</w:t>
      </w:r>
      <w:r w:rsidR="00B2599E">
        <w:rPr>
          <w:rStyle w:val="Accentuation"/>
          <w:rFonts w:cs="FreeMono"/>
          <w:color w:val="0070C0"/>
        </w:rPr>
        <w:t>2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=</w:t>
      </w:r>
      <w:r w:rsidR="00182479">
        <w:rPr>
          <w:rStyle w:val="Accentuation"/>
          <w:rFonts w:cs="FreeMono"/>
        </w:rPr>
        <w:t> </w:t>
      </w:r>
      <w:r w:rsidR="005F7455" w:rsidRPr="0078477A">
        <w:rPr>
          <w:rStyle w:val="Accentuation"/>
          <w:rFonts w:cs="FreeMono"/>
        </w:rPr>
        <w:t>SÉLECTION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(</w:t>
      </w:r>
      <w:r w:rsidRPr="00BB44DC">
        <w:rPr>
          <w:rStyle w:val="Accentuation"/>
          <w:rFonts w:cs="FreeMono"/>
          <w:color w:val="0070C0"/>
        </w:rPr>
        <w:t>A</w:t>
      </w:r>
      <w:r w:rsidR="005F7455" w:rsidRPr="00BB44DC">
        <w:rPr>
          <w:rStyle w:val="Accentuation"/>
          <w:rFonts w:cs="FreeMono"/>
          <w:color w:val="0070C0"/>
        </w:rPr>
        <w:t>vion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/</w:t>
      </w:r>
      <w:r w:rsidR="00182479">
        <w:rPr>
          <w:rStyle w:val="Accentuation"/>
          <w:rFonts w:cs="FreeMono"/>
        </w:rPr>
        <w:t> </w:t>
      </w:r>
      <w:r w:rsidR="005F7455" w:rsidRPr="00BB44DC">
        <w:rPr>
          <w:rStyle w:val="Accentuation"/>
          <w:rFonts w:cs="FreeMono"/>
          <w:color w:val="08674D" w:themeColor="accent4" w:themeShade="80"/>
        </w:rPr>
        <w:t>capacite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&gt;</w:t>
      </w:r>
      <w:r w:rsidR="00182479">
        <w:rPr>
          <w:rStyle w:val="Accentuation"/>
          <w:rFonts w:cs="FreeMono"/>
        </w:rPr>
        <w:t> </w:t>
      </w:r>
      <w:r w:rsidRPr="00BB44DC">
        <w:rPr>
          <w:rStyle w:val="Accentuation"/>
          <w:rFonts w:cs="FreeMono"/>
          <w:color w:val="002060"/>
        </w:rPr>
        <w:t>300</w:t>
      </w:r>
      <w:r w:rsidRPr="0078477A">
        <w:rPr>
          <w:rStyle w:val="Accentuation"/>
          <w:rFonts w:cs="FreeMono"/>
        </w:rPr>
        <w:t>)</w:t>
      </w:r>
    </w:p>
    <w:p w14:paraId="0D73EF77" w14:textId="49E13E36" w:rsidR="00B2599E" w:rsidRPr="0078477A" w:rsidRDefault="0078477A" w:rsidP="00B2599E">
      <w:pPr>
        <w:pStyle w:val="Sansinterligne"/>
        <w:ind w:left="709"/>
        <w:rPr>
          <w:rStyle w:val="Accentuation"/>
          <w:rFonts w:cs="FreeMono"/>
        </w:rPr>
      </w:pPr>
      <w:r w:rsidRPr="005F7455">
        <w:rPr>
          <w:rStyle w:val="Accentuation"/>
          <w:rFonts w:cs="FreeMono"/>
          <w:color w:val="0070C0"/>
        </w:rPr>
        <w:t>R11.3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=</w:t>
      </w:r>
      <w:r w:rsidR="00182479">
        <w:rPr>
          <w:rStyle w:val="Accentuation"/>
          <w:rFonts w:cs="FreeMono"/>
        </w:rPr>
        <w:t> </w:t>
      </w:r>
      <w:r w:rsidR="005F7455" w:rsidRPr="0078477A">
        <w:rPr>
          <w:rStyle w:val="Accentuation"/>
          <w:rFonts w:cs="FreeMono"/>
        </w:rPr>
        <w:t>JOINTURE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(</w:t>
      </w:r>
      <w:r w:rsidRPr="00BB44DC">
        <w:rPr>
          <w:rStyle w:val="Accentuation"/>
          <w:rFonts w:cs="FreeMono"/>
          <w:color w:val="0070C0"/>
        </w:rPr>
        <w:t>R11.1</w:t>
      </w:r>
      <w:r w:rsidRPr="0078477A">
        <w:rPr>
          <w:rStyle w:val="Accentuation"/>
          <w:rFonts w:cs="FreeMono"/>
        </w:rPr>
        <w:t>,</w:t>
      </w:r>
      <w:r w:rsidR="00182479">
        <w:rPr>
          <w:rStyle w:val="Accentuation"/>
          <w:rFonts w:cs="FreeMono"/>
        </w:rPr>
        <w:t> </w:t>
      </w:r>
      <w:r w:rsidRPr="00BB44DC">
        <w:rPr>
          <w:rStyle w:val="Accentuation"/>
          <w:rFonts w:cs="FreeMono"/>
          <w:color w:val="0070C0"/>
        </w:rPr>
        <w:t>R11.2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/</w:t>
      </w:r>
      <w:r w:rsidR="00182479">
        <w:rPr>
          <w:rStyle w:val="Accentuation"/>
          <w:rFonts w:cs="FreeMono"/>
        </w:rPr>
        <w:t> </w:t>
      </w:r>
      <w:proofErr w:type="spellStart"/>
      <w:r w:rsidR="005F7455" w:rsidRPr="00BB44DC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=</w:t>
      </w:r>
      <w:r w:rsidR="00182479">
        <w:rPr>
          <w:rStyle w:val="Accentuation"/>
          <w:rFonts w:cs="FreeMono"/>
        </w:rPr>
        <w:t> </w:t>
      </w:r>
      <w:proofErr w:type="spellStart"/>
      <w:r w:rsidR="005F7455" w:rsidRPr="00BB44DC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Pr="0078477A">
        <w:rPr>
          <w:rStyle w:val="Accentuation"/>
          <w:rFonts w:cs="FreeMono"/>
        </w:rPr>
        <w:t>)</w:t>
      </w:r>
      <w:r w:rsidR="00B2599E">
        <w:rPr>
          <w:rStyle w:val="Accentuation"/>
          <w:rFonts w:cs="FreeMono"/>
        </w:rPr>
        <w:br/>
      </w:r>
      <w:r w:rsidR="00B2599E" w:rsidRPr="005F7455">
        <w:rPr>
          <w:rStyle w:val="Accentuation"/>
          <w:rFonts w:cs="FreeMono"/>
          <w:color w:val="0070C0"/>
        </w:rPr>
        <w:t>R11.</w:t>
      </w:r>
      <w:r w:rsidR="00B2599E">
        <w:rPr>
          <w:rStyle w:val="Accentuation"/>
          <w:rFonts w:cs="FreeMono"/>
          <w:color w:val="0070C0"/>
        </w:rPr>
        <w:t>4</w:t>
      </w:r>
      <w:r w:rsidR="00B2599E">
        <w:rPr>
          <w:rStyle w:val="Accentuation"/>
          <w:rFonts w:cs="FreeMono"/>
        </w:rPr>
        <w:t> </w:t>
      </w:r>
      <w:r w:rsidR="00B2599E" w:rsidRPr="0078477A">
        <w:rPr>
          <w:rStyle w:val="Accentuation"/>
          <w:rFonts w:cs="FreeMono"/>
        </w:rPr>
        <w:t>=</w:t>
      </w:r>
      <w:r w:rsidR="00B2599E">
        <w:rPr>
          <w:rStyle w:val="Accentuation"/>
          <w:rFonts w:cs="FreeMono"/>
        </w:rPr>
        <w:t> </w:t>
      </w:r>
      <w:r w:rsidR="00B2599E" w:rsidRPr="0078477A">
        <w:rPr>
          <w:rStyle w:val="Accentuation"/>
          <w:rFonts w:cs="FreeMono"/>
        </w:rPr>
        <w:t>PROJECTION</w:t>
      </w:r>
      <w:r w:rsidR="00B2599E">
        <w:rPr>
          <w:rStyle w:val="Accentuation"/>
          <w:rFonts w:cs="FreeMono"/>
        </w:rPr>
        <w:t> </w:t>
      </w:r>
      <w:r w:rsidR="00B2599E" w:rsidRPr="0078477A">
        <w:rPr>
          <w:rStyle w:val="Accentuation"/>
          <w:rFonts w:cs="FreeMono"/>
        </w:rPr>
        <w:t>(</w:t>
      </w:r>
      <w:r w:rsidR="00B2599E" w:rsidRPr="00BB44DC">
        <w:rPr>
          <w:rStyle w:val="Accentuation"/>
          <w:rFonts w:cs="FreeMono"/>
          <w:color w:val="0070C0"/>
        </w:rPr>
        <w:t>R11.</w:t>
      </w:r>
      <w:r w:rsidR="00B2599E">
        <w:rPr>
          <w:rStyle w:val="Accentuation"/>
          <w:rFonts w:cs="FreeMono"/>
          <w:color w:val="0070C0"/>
        </w:rPr>
        <w:t>3</w:t>
      </w:r>
      <w:r w:rsidR="00B2599E">
        <w:rPr>
          <w:rStyle w:val="Accentuation"/>
          <w:rFonts w:cs="FreeMono"/>
        </w:rPr>
        <w:t> </w:t>
      </w:r>
      <w:r w:rsidR="00B2599E" w:rsidRPr="0078477A">
        <w:rPr>
          <w:rStyle w:val="Accentuation"/>
          <w:rFonts w:cs="FreeMono"/>
        </w:rPr>
        <w:t>/</w:t>
      </w:r>
      <w:r w:rsidR="00B2599E">
        <w:rPr>
          <w:rStyle w:val="Accentuation"/>
          <w:rFonts w:cs="FreeMono"/>
        </w:rPr>
        <w:t> </w:t>
      </w:r>
      <w:proofErr w:type="spellStart"/>
      <w:r w:rsidR="00B2599E" w:rsidRPr="00BB44DC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="00B2599E" w:rsidRPr="0078477A">
        <w:rPr>
          <w:rStyle w:val="Accentuation"/>
          <w:rFonts w:cs="FreeMono"/>
        </w:rPr>
        <w:t>)</w:t>
      </w:r>
    </w:p>
    <w:p w14:paraId="3BFF83F0" w14:textId="4037BF12" w:rsidR="0078477A" w:rsidRPr="0078477A" w:rsidRDefault="0078477A" w:rsidP="0078477A">
      <w:pPr>
        <w:pStyle w:val="Sansinterligne"/>
        <w:ind w:left="709"/>
        <w:rPr>
          <w:rStyle w:val="Accentuation"/>
          <w:rFonts w:cs="FreeMono"/>
        </w:rPr>
      </w:pPr>
      <w:r w:rsidRPr="005F7455">
        <w:rPr>
          <w:rStyle w:val="Accentuation"/>
          <w:rFonts w:cs="FreeMono"/>
          <w:color w:val="0070C0"/>
        </w:rPr>
        <w:t>R11.</w:t>
      </w:r>
      <w:r w:rsidR="00E865C8">
        <w:rPr>
          <w:rStyle w:val="Accentuation"/>
          <w:rFonts w:cs="FreeMono"/>
          <w:color w:val="0070C0"/>
        </w:rPr>
        <w:t>5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=</w:t>
      </w:r>
      <w:r w:rsidR="00182479">
        <w:rPr>
          <w:rStyle w:val="Accentuation"/>
          <w:rFonts w:cs="FreeMono"/>
        </w:rPr>
        <w:t> </w:t>
      </w:r>
      <w:r w:rsidR="005F7455" w:rsidRPr="0078477A">
        <w:rPr>
          <w:rStyle w:val="Accentuation"/>
          <w:rFonts w:cs="FreeMono"/>
        </w:rPr>
        <w:t>JOINTURE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(</w:t>
      </w:r>
      <w:r w:rsidRPr="00BB44DC">
        <w:rPr>
          <w:rStyle w:val="Accentuation"/>
          <w:rFonts w:cs="FreeMono"/>
          <w:color w:val="0070C0"/>
        </w:rPr>
        <w:t>R11.</w:t>
      </w:r>
      <w:r w:rsidR="00E865C8">
        <w:rPr>
          <w:rStyle w:val="Accentuation"/>
          <w:rFonts w:cs="FreeMono"/>
          <w:color w:val="0070C0"/>
        </w:rPr>
        <w:t>4</w:t>
      </w:r>
      <w:r w:rsidRPr="0078477A">
        <w:rPr>
          <w:rStyle w:val="Accentuation"/>
          <w:rFonts w:cs="FreeMono"/>
        </w:rPr>
        <w:t>,</w:t>
      </w:r>
      <w:r w:rsidR="00182479">
        <w:rPr>
          <w:rStyle w:val="Accentuation"/>
          <w:rFonts w:cs="FreeMono"/>
        </w:rPr>
        <w:t> </w:t>
      </w:r>
      <w:r w:rsidR="005F7455" w:rsidRPr="00BB44DC">
        <w:rPr>
          <w:rStyle w:val="Accentuation"/>
          <w:rFonts w:cs="FreeMono"/>
          <w:color w:val="0070C0"/>
        </w:rPr>
        <w:t>Pilote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/</w:t>
      </w:r>
      <w:r w:rsidR="00182479">
        <w:rPr>
          <w:rStyle w:val="Accentuation"/>
          <w:rFonts w:cs="FreeMono"/>
        </w:rPr>
        <w:t> </w:t>
      </w:r>
      <w:proofErr w:type="spellStart"/>
      <w:r w:rsidR="005F7455" w:rsidRPr="00BB44DC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=</w:t>
      </w:r>
      <w:r w:rsidR="00182479">
        <w:rPr>
          <w:rStyle w:val="Accentuation"/>
          <w:rFonts w:cs="FreeMono"/>
        </w:rPr>
        <w:t> </w:t>
      </w:r>
      <w:proofErr w:type="spellStart"/>
      <w:r w:rsidR="005F7455" w:rsidRPr="00BB44DC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78477A">
        <w:rPr>
          <w:rStyle w:val="Accentuation"/>
          <w:rFonts w:cs="FreeMono"/>
        </w:rPr>
        <w:t>)</w:t>
      </w:r>
    </w:p>
    <w:p w14:paraId="24643C0B" w14:textId="36870711" w:rsidR="007730D3" w:rsidRPr="0078477A" w:rsidRDefault="0078477A" w:rsidP="0078477A">
      <w:pPr>
        <w:pStyle w:val="Sansinterligne"/>
        <w:ind w:left="709"/>
        <w:rPr>
          <w:rStyle w:val="Accentuation"/>
          <w:rFonts w:cs="FreeMono"/>
        </w:rPr>
      </w:pPr>
      <w:r w:rsidRPr="005F7455">
        <w:rPr>
          <w:rStyle w:val="Accentuation"/>
          <w:rFonts w:cs="FreeMono"/>
          <w:color w:val="0070C0"/>
        </w:rPr>
        <w:t>R11.</w:t>
      </w:r>
      <w:r w:rsidR="00E865C8">
        <w:rPr>
          <w:rStyle w:val="Accentuation"/>
          <w:rFonts w:cs="FreeMono"/>
          <w:color w:val="0070C0"/>
        </w:rPr>
        <w:t>6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=</w:t>
      </w:r>
      <w:r w:rsidR="00182479">
        <w:rPr>
          <w:rStyle w:val="Accentuation"/>
          <w:rFonts w:cs="FreeMono"/>
        </w:rPr>
        <w:t> </w:t>
      </w:r>
      <w:r w:rsidR="005F7455" w:rsidRPr="0078477A">
        <w:rPr>
          <w:rStyle w:val="Accentuation"/>
          <w:rFonts w:cs="FreeMono"/>
        </w:rPr>
        <w:t>PROJECTION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(</w:t>
      </w:r>
      <w:r w:rsidRPr="00BB44DC">
        <w:rPr>
          <w:rStyle w:val="Accentuation"/>
          <w:rFonts w:cs="FreeMono"/>
          <w:color w:val="0070C0"/>
        </w:rPr>
        <w:t>R11.</w:t>
      </w:r>
      <w:r w:rsidR="00E865C8">
        <w:rPr>
          <w:rStyle w:val="Accentuation"/>
          <w:rFonts w:cs="FreeMono"/>
          <w:color w:val="0070C0"/>
        </w:rPr>
        <w:t>5</w:t>
      </w:r>
      <w:r w:rsidR="00182479">
        <w:rPr>
          <w:rStyle w:val="Accentuation"/>
          <w:rFonts w:cs="FreeMono"/>
        </w:rPr>
        <w:t> </w:t>
      </w:r>
      <w:r w:rsidRPr="0078477A">
        <w:rPr>
          <w:rStyle w:val="Accentuation"/>
          <w:rFonts w:cs="FreeMono"/>
        </w:rPr>
        <w:t>/</w:t>
      </w:r>
      <w:r w:rsidR="00182479">
        <w:rPr>
          <w:rStyle w:val="Accentuation"/>
          <w:rFonts w:cs="FreeMono"/>
        </w:rPr>
        <w:t> </w:t>
      </w:r>
      <w:proofErr w:type="spellStart"/>
      <w:r w:rsidR="005F7455" w:rsidRPr="00BB44DC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="00E865C8" w:rsidRPr="0078477A">
        <w:rPr>
          <w:rStyle w:val="Accentuation"/>
          <w:rFonts w:cs="FreeMono"/>
        </w:rPr>
        <w:t>,</w:t>
      </w:r>
      <w:r w:rsidR="00E865C8">
        <w:rPr>
          <w:rStyle w:val="Accentuation"/>
          <w:rFonts w:cs="FreeMono"/>
        </w:rPr>
        <w:t> </w:t>
      </w:r>
      <w:r w:rsidR="00E865C8" w:rsidRPr="00E865C8">
        <w:rPr>
          <w:rStyle w:val="Accentuation"/>
          <w:rFonts w:cs="FreeMono"/>
          <w:color w:val="08674D" w:themeColor="accent4" w:themeShade="80"/>
        </w:rPr>
        <w:t>adresse</w:t>
      </w:r>
      <w:r w:rsidRPr="0078477A">
        <w:rPr>
          <w:rStyle w:val="Accentuation"/>
          <w:rFonts w:cs="FreeMono"/>
        </w:rPr>
        <w:t>)</w:t>
      </w:r>
    </w:p>
    <w:p w14:paraId="6878F9E5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30440095" w14:textId="77777777" w:rsidR="002A5EBE" w:rsidRDefault="002A5EBE" w:rsidP="002A5EBE">
      <w:pPr>
        <w:pStyle w:val="Question"/>
      </w:pPr>
      <w:r>
        <w:t>Quels sont les noms des pilotes domicili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Paris assurant des vols au d</w:t>
      </w:r>
      <w:r>
        <w:rPr>
          <w:rFonts w:hint="eastAsia"/>
        </w:rPr>
        <w:t>é</w:t>
      </w:r>
      <w:r>
        <w:t>part de Nice avec des A320 ?</w:t>
      </w:r>
    </w:p>
    <w:p w14:paraId="5C300E68" w14:textId="715ED30B" w:rsidR="00911C84" w:rsidRDefault="00911C84" w:rsidP="007E2184">
      <w:pPr>
        <w:pStyle w:val="Sansinterligne"/>
        <w:ind w:left="709"/>
        <w:rPr>
          <w:rStyle w:val="Accentuation"/>
          <w:rFonts w:cs="FreeMono"/>
        </w:rPr>
      </w:pPr>
      <w:r w:rsidRPr="00E56774">
        <w:rPr>
          <w:rStyle w:val="Accentuation"/>
          <w:rFonts w:cs="FreeMono"/>
          <w:color w:val="0070C0"/>
        </w:rPr>
        <w:t>R12.1</w:t>
      </w:r>
      <w:r>
        <w:rPr>
          <w:rStyle w:val="Accentuation"/>
          <w:rFonts w:cs="FreeMono"/>
        </w:rPr>
        <w:t> </w:t>
      </w:r>
      <w:r w:rsidRPr="00911C84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911C84">
        <w:rPr>
          <w:rStyle w:val="Accentuation"/>
          <w:rFonts w:cs="FreeMono"/>
        </w:rPr>
        <w:t>S</w:t>
      </w:r>
      <w:r w:rsidRPr="00911C84">
        <w:rPr>
          <w:rStyle w:val="Accentuation"/>
          <w:rFonts w:cs="FreeMono" w:hint="eastAsia"/>
        </w:rPr>
        <w:t>É</w:t>
      </w:r>
      <w:r w:rsidRPr="00911C84">
        <w:rPr>
          <w:rStyle w:val="Accentuation"/>
          <w:rFonts w:cs="FreeMono"/>
        </w:rPr>
        <w:t>LECTION</w:t>
      </w:r>
      <w:r>
        <w:rPr>
          <w:rStyle w:val="Accentuation"/>
          <w:rFonts w:cs="FreeMono"/>
        </w:rPr>
        <w:t> </w:t>
      </w:r>
      <w:r w:rsidRPr="00911C84">
        <w:rPr>
          <w:rStyle w:val="Accentuation"/>
          <w:rFonts w:cs="FreeMono"/>
        </w:rPr>
        <w:t>(</w:t>
      </w:r>
      <w:r w:rsidRPr="00E56774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911C84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E56774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>
        <w:rPr>
          <w:rStyle w:val="Accentuation"/>
          <w:rFonts w:cs="FreeMono"/>
        </w:rPr>
        <w:t> </w:t>
      </w:r>
      <w:r w:rsidRPr="00911C84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E56774">
        <w:rPr>
          <w:rStyle w:val="Accentuation"/>
          <w:rFonts w:cs="FreeMono"/>
          <w:color w:val="002060"/>
        </w:rPr>
        <w:t>'NICE'</w:t>
      </w:r>
      <w:r w:rsidRPr="00911C84">
        <w:rPr>
          <w:rStyle w:val="Accentuation"/>
          <w:rFonts w:cs="FreeMono"/>
        </w:rPr>
        <w:t>)</w:t>
      </w:r>
    </w:p>
    <w:p w14:paraId="0CD74B5E" w14:textId="6DD43921" w:rsidR="003F14AD" w:rsidRPr="007E2184" w:rsidRDefault="003F14AD" w:rsidP="007E2184">
      <w:pPr>
        <w:pStyle w:val="Sansinterligne"/>
        <w:ind w:left="709"/>
        <w:rPr>
          <w:rStyle w:val="Accentuation"/>
          <w:rFonts w:cs="FreeMono"/>
        </w:rPr>
      </w:pPr>
      <w:r w:rsidRPr="00E56774">
        <w:rPr>
          <w:rStyle w:val="Accentuation"/>
          <w:rFonts w:cs="FreeMono"/>
          <w:color w:val="0070C0"/>
        </w:rPr>
        <w:t>R12.</w:t>
      </w:r>
      <w:r w:rsidR="00911C84" w:rsidRPr="00E56774">
        <w:rPr>
          <w:rStyle w:val="Accentuation"/>
          <w:rFonts w:cs="FreeMono"/>
          <w:color w:val="0070C0"/>
        </w:rPr>
        <w:t>2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r w:rsidR="007E2184" w:rsidRPr="007E2184">
        <w:rPr>
          <w:rStyle w:val="Accentuation"/>
          <w:rFonts w:cs="FreeMono"/>
        </w:rPr>
        <w:t>SÉLECTION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(</w:t>
      </w:r>
      <w:r w:rsidRPr="00E56774">
        <w:rPr>
          <w:rStyle w:val="Accentuation"/>
          <w:rFonts w:cs="FreeMono"/>
          <w:color w:val="0070C0"/>
        </w:rPr>
        <w:t>A</w:t>
      </w:r>
      <w:r w:rsidR="007E2184" w:rsidRPr="00E56774">
        <w:rPr>
          <w:rStyle w:val="Accentuation"/>
          <w:rFonts w:cs="FreeMono"/>
          <w:color w:val="0070C0"/>
        </w:rPr>
        <w:t>vion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/</w:t>
      </w:r>
      <w:r w:rsidR="007E2184">
        <w:rPr>
          <w:rStyle w:val="Accentuation"/>
          <w:rFonts w:cs="FreeMono"/>
        </w:rPr>
        <w:t> </w:t>
      </w:r>
      <w:proofErr w:type="spellStart"/>
      <w:r w:rsidR="007E2184" w:rsidRPr="00E56774">
        <w:rPr>
          <w:rStyle w:val="Accentuation"/>
          <w:rFonts w:cs="FreeMono"/>
          <w:color w:val="08674D" w:themeColor="accent4" w:themeShade="80"/>
        </w:rPr>
        <w:t>nomAv</w:t>
      </w:r>
      <w:proofErr w:type="spellEnd"/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r w:rsidRPr="00E56774">
        <w:rPr>
          <w:rStyle w:val="Accentuation"/>
          <w:rFonts w:cs="FreeMono"/>
          <w:color w:val="002060"/>
        </w:rPr>
        <w:t>'A</w:t>
      </w:r>
      <w:r w:rsidR="00061073">
        <w:rPr>
          <w:rStyle w:val="Accentuation"/>
          <w:rFonts w:cs="FreeMono"/>
          <w:color w:val="002060"/>
        </w:rPr>
        <w:t>320</w:t>
      </w:r>
      <w:r w:rsidRPr="00E56774">
        <w:rPr>
          <w:rStyle w:val="Accentuation"/>
          <w:rFonts w:cs="FreeMono"/>
          <w:color w:val="002060"/>
        </w:rPr>
        <w:t>'</w:t>
      </w:r>
      <w:r w:rsidRPr="007E2184">
        <w:rPr>
          <w:rStyle w:val="Accentuation"/>
          <w:rFonts w:cs="FreeMono"/>
        </w:rPr>
        <w:t>)</w:t>
      </w:r>
    </w:p>
    <w:p w14:paraId="68EB21A2" w14:textId="1908F13F" w:rsidR="003F14AD" w:rsidRPr="007E2184" w:rsidRDefault="003F14AD" w:rsidP="007E2184">
      <w:pPr>
        <w:pStyle w:val="Sansinterligne"/>
        <w:ind w:left="709"/>
        <w:rPr>
          <w:rStyle w:val="Accentuation"/>
          <w:rFonts w:cs="FreeMono"/>
        </w:rPr>
      </w:pPr>
      <w:r w:rsidRPr="00E56774">
        <w:rPr>
          <w:rStyle w:val="Accentuation"/>
          <w:rFonts w:cs="FreeMono"/>
          <w:color w:val="0070C0"/>
        </w:rPr>
        <w:t>R12.3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r w:rsidR="007E2184" w:rsidRPr="007E2184">
        <w:rPr>
          <w:rStyle w:val="Accentuation"/>
          <w:rFonts w:cs="FreeMono"/>
        </w:rPr>
        <w:t>JOINTURE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(</w:t>
      </w:r>
      <w:r w:rsidRPr="00E56774">
        <w:rPr>
          <w:rStyle w:val="Accentuation"/>
          <w:rFonts w:cs="FreeMono"/>
          <w:color w:val="0070C0"/>
        </w:rPr>
        <w:t>R12.1</w:t>
      </w:r>
      <w:r w:rsidRPr="007E2184">
        <w:rPr>
          <w:rStyle w:val="Accentuation"/>
          <w:rFonts w:cs="FreeMono"/>
        </w:rPr>
        <w:t>,</w:t>
      </w:r>
      <w:r w:rsidR="007E2184">
        <w:rPr>
          <w:rStyle w:val="Accentuation"/>
          <w:rFonts w:cs="FreeMono"/>
        </w:rPr>
        <w:t> </w:t>
      </w:r>
      <w:r w:rsidRPr="006905A3">
        <w:rPr>
          <w:rStyle w:val="Accentuation"/>
          <w:rFonts w:cs="FreeMono"/>
          <w:color w:val="0070C0"/>
        </w:rPr>
        <w:t>R12.2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/</w:t>
      </w:r>
      <w:r w:rsidR="007E2184">
        <w:rPr>
          <w:rStyle w:val="Accentuation"/>
          <w:rFonts w:cs="FreeMono"/>
        </w:rPr>
        <w:t> </w:t>
      </w:r>
      <w:proofErr w:type="spellStart"/>
      <w:r w:rsidR="007E2184" w:rsidRPr="00E56774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proofErr w:type="spellStart"/>
      <w:r w:rsidR="007E2184" w:rsidRPr="00E56774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Pr="007E2184">
        <w:rPr>
          <w:rStyle w:val="Accentuation"/>
          <w:rFonts w:cs="FreeMono"/>
        </w:rPr>
        <w:t>)</w:t>
      </w:r>
    </w:p>
    <w:p w14:paraId="1F763033" w14:textId="4B61FD96" w:rsidR="003F14AD" w:rsidRPr="007E2184" w:rsidRDefault="003F14AD" w:rsidP="007E2184">
      <w:pPr>
        <w:pStyle w:val="Sansinterligne"/>
        <w:ind w:left="709"/>
        <w:rPr>
          <w:rStyle w:val="Accentuation"/>
          <w:rFonts w:cs="FreeMono"/>
        </w:rPr>
      </w:pPr>
      <w:r w:rsidRPr="00E56774">
        <w:rPr>
          <w:rStyle w:val="Accentuation"/>
          <w:rFonts w:cs="FreeMono"/>
          <w:color w:val="0070C0"/>
        </w:rPr>
        <w:t>R12.4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r w:rsidR="007E2184" w:rsidRPr="007E2184">
        <w:rPr>
          <w:rStyle w:val="Accentuation"/>
          <w:rFonts w:cs="FreeMono"/>
        </w:rPr>
        <w:t>SÉLECTION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(</w:t>
      </w:r>
      <w:r w:rsidRPr="00E56774">
        <w:rPr>
          <w:rStyle w:val="Accentuation"/>
          <w:rFonts w:cs="FreeMono"/>
          <w:color w:val="0070C0"/>
        </w:rPr>
        <w:t>P</w:t>
      </w:r>
      <w:r w:rsidR="007E2184" w:rsidRPr="00E56774">
        <w:rPr>
          <w:rStyle w:val="Accentuation"/>
          <w:rFonts w:cs="FreeMono"/>
          <w:color w:val="0070C0"/>
        </w:rPr>
        <w:t>ilote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/</w:t>
      </w:r>
      <w:r w:rsidR="007E2184">
        <w:rPr>
          <w:rStyle w:val="Accentuation"/>
          <w:rFonts w:cs="FreeMono"/>
        </w:rPr>
        <w:t> </w:t>
      </w:r>
      <w:r w:rsidR="0021376F" w:rsidRPr="00E56774">
        <w:rPr>
          <w:rStyle w:val="Accentuation"/>
          <w:rFonts w:cs="FreeMono"/>
          <w:color w:val="08674D" w:themeColor="accent4" w:themeShade="80"/>
        </w:rPr>
        <w:t>adresse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'PARIS')</w:t>
      </w:r>
    </w:p>
    <w:p w14:paraId="1423E108" w14:textId="2B67D604" w:rsidR="003F14AD" w:rsidRPr="007E2184" w:rsidRDefault="003F14AD" w:rsidP="007E2184">
      <w:pPr>
        <w:pStyle w:val="Sansinterligne"/>
        <w:ind w:left="709"/>
        <w:rPr>
          <w:rStyle w:val="Accentuation"/>
          <w:rFonts w:cs="FreeMono"/>
        </w:rPr>
      </w:pPr>
      <w:r w:rsidRPr="00E56774">
        <w:rPr>
          <w:rStyle w:val="Accentuation"/>
          <w:rFonts w:cs="FreeMono"/>
          <w:color w:val="0070C0"/>
        </w:rPr>
        <w:t>R12.5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r w:rsidR="007E2184" w:rsidRPr="007E2184">
        <w:rPr>
          <w:rStyle w:val="Accentuation"/>
          <w:rFonts w:cs="FreeMono"/>
        </w:rPr>
        <w:t>JOINTURE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(</w:t>
      </w:r>
      <w:r w:rsidRPr="00E56774">
        <w:rPr>
          <w:rStyle w:val="Accentuation"/>
          <w:rFonts w:cs="FreeMono"/>
          <w:color w:val="0070C0"/>
        </w:rPr>
        <w:t>R12.3</w:t>
      </w:r>
      <w:r w:rsidRPr="007E2184">
        <w:rPr>
          <w:rStyle w:val="Accentuation"/>
          <w:rFonts w:cs="FreeMono"/>
        </w:rPr>
        <w:t>,</w:t>
      </w:r>
      <w:r w:rsidR="007E2184">
        <w:rPr>
          <w:rStyle w:val="Accentuation"/>
          <w:rFonts w:cs="FreeMono"/>
        </w:rPr>
        <w:t> </w:t>
      </w:r>
      <w:r w:rsidRPr="00E56774">
        <w:rPr>
          <w:rStyle w:val="Accentuation"/>
          <w:rFonts w:cs="FreeMono"/>
          <w:color w:val="0070C0"/>
        </w:rPr>
        <w:t>R12.4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/</w:t>
      </w:r>
      <w:r w:rsidR="007E2184">
        <w:rPr>
          <w:rStyle w:val="Accentuation"/>
          <w:rFonts w:cs="FreeMono"/>
        </w:rPr>
        <w:t> </w:t>
      </w:r>
      <w:proofErr w:type="spellStart"/>
      <w:r w:rsidR="0021376F" w:rsidRPr="00E56774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proofErr w:type="spellStart"/>
      <w:r w:rsidR="0021376F" w:rsidRPr="00E56774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7E2184">
        <w:rPr>
          <w:rStyle w:val="Accentuation"/>
          <w:rFonts w:cs="FreeMono"/>
        </w:rPr>
        <w:t>)</w:t>
      </w:r>
      <w:r w:rsidR="007E2184">
        <w:rPr>
          <w:rStyle w:val="Accentuation"/>
          <w:rFonts w:cs="FreeMono"/>
        </w:rPr>
        <w:t> </w:t>
      </w:r>
    </w:p>
    <w:p w14:paraId="19CD7FCC" w14:textId="0E6E12D0" w:rsidR="007730D3" w:rsidRPr="007E2184" w:rsidRDefault="003F14AD" w:rsidP="007E2184">
      <w:pPr>
        <w:pStyle w:val="Sansinterligne"/>
        <w:ind w:left="709"/>
        <w:rPr>
          <w:rStyle w:val="Accentuation"/>
          <w:rFonts w:cs="FreeMono"/>
        </w:rPr>
      </w:pPr>
      <w:r w:rsidRPr="00E56774">
        <w:rPr>
          <w:rStyle w:val="Accentuation"/>
          <w:rFonts w:cs="FreeMono"/>
          <w:color w:val="0070C0"/>
        </w:rPr>
        <w:t>R12.6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=</w:t>
      </w:r>
      <w:r w:rsidR="007E2184">
        <w:rPr>
          <w:rStyle w:val="Accentuation"/>
          <w:rFonts w:cs="FreeMono"/>
        </w:rPr>
        <w:t> </w:t>
      </w:r>
      <w:r w:rsidR="007E2184" w:rsidRPr="007E2184">
        <w:rPr>
          <w:rStyle w:val="Accentuation"/>
          <w:rFonts w:cs="FreeMono"/>
        </w:rPr>
        <w:t>PROJECTION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(</w:t>
      </w:r>
      <w:r w:rsidRPr="00E56774">
        <w:rPr>
          <w:rStyle w:val="Accentuation"/>
          <w:rFonts w:cs="FreeMono"/>
          <w:color w:val="0070C0"/>
        </w:rPr>
        <w:t>R12.5</w:t>
      </w:r>
      <w:r w:rsidR="007E2184">
        <w:rPr>
          <w:rStyle w:val="Accentuation"/>
          <w:rFonts w:cs="FreeMono"/>
        </w:rPr>
        <w:t> </w:t>
      </w:r>
      <w:r w:rsidRPr="007E2184">
        <w:rPr>
          <w:rStyle w:val="Accentuation"/>
          <w:rFonts w:cs="FreeMono"/>
        </w:rPr>
        <w:t>/</w:t>
      </w:r>
      <w:r w:rsidR="007E2184">
        <w:rPr>
          <w:rStyle w:val="Accentuation"/>
          <w:rFonts w:cs="FreeMono"/>
        </w:rPr>
        <w:t> </w:t>
      </w:r>
      <w:proofErr w:type="spellStart"/>
      <w:r w:rsidR="0021376F" w:rsidRPr="00E56774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7E2184">
        <w:rPr>
          <w:rStyle w:val="Accentuation"/>
          <w:rFonts w:cs="FreeMono"/>
        </w:rPr>
        <w:t>)</w:t>
      </w:r>
    </w:p>
    <w:p w14:paraId="20493343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72CEB080" w14:textId="0CB86BC0" w:rsidR="00E56E9B" w:rsidRDefault="00E56E9B" w:rsidP="001C5EA7">
      <w:pPr>
        <w:pStyle w:val="Question"/>
      </w:pPr>
      <w:r>
        <w:lastRenderedPageBreak/>
        <w:t>Quels sont les num</w:t>
      </w:r>
      <w:r>
        <w:rPr>
          <w:rFonts w:hint="eastAsia"/>
        </w:rPr>
        <w:t>é</w:t>
      </w:r>
      <w:r>
        <w:t>ros des vols effectu</w:t>
      </w:r>
      <w:r>
        <w:rPr>
          <w:rFonts w:hint="eastAsia"/>
        </w:rPr>
        <w:t>é</w:t>
      </w:r>
      <w:r>
        <w:t xml:space="preserve">s par </w:t>
      </w:r>
      <w:r w:rsidR="00D51E66">
        <w:t>des</w:t>
      </w:r>
      <w:r>
        <w:t xml:space="preserve"> pilote</w:t>
      </w:r>
      <w:r w:rsidR="00D51E66">
        <w:t>s</w:t>
      </w:r>
      <w:r>
        <w:t xml:space="preserve"> </w:t>
      </w:r>
      <w:r w:rsidR="007647C3">
        <w:t>n</w:t>
      </w:r>
      <w:r>
        <w:t>i</w:t>
      </w:r>
      <w:r>
        <w:rPr>
          <w:rFonts w:hint="eastAsia"/>
        </w:rPr>
        <w:t>ç</w:t>
      </w:r>
      <w:r>
        <w:t>ois au d</w:t>
      </w:r>
      <w:r>
        <w:rPr>
          <w:rFonts w:hint="eastAsia"/>
        </w:rPr>
        <w:t>é</w:t>
      </w:r>
      <w:r>
        <w:t xml:space="preserve">part ou </w:t>
      </w:r>
      <w:r>
        <w:rPr>
          <w:rFonts w:hint="eastAsia"/>
        </w:rPr>
        <w:t>à</w:t>
      </w:r>
      <w:r>
        <w:t xml:space="preserve"> l'arriv</w:t>
      </w:r>
      <w:r>
        <w:rPr>
          <w:rFonts w:hint="eastAsia"/>
        </w:rPr>
        <w:t>é</w:t>
      </w:r>
      <w:r>
        <w:t xml:space="preserve">e de Nice avec </w:t>
      </w:r>
      <w:r w:rsidR="00AA5F31">
        <w:t>des</w:t>
      </w:r>
      <w:r>
        <w:t xml:space="preserve"> avion</w:t>
      </w:r>
      <w:r w:rsidR="00AA5F31">
        <w:t>s</w:t>
      </w:r>
      <w:r>
        <w:t xml:space="preserve"> localis</w:t>
      </w:r>
      <w:r>
        <w:rPr>
          <w:rFonts w:hint="eastAsia"/>
        </w:rPr>
        <w:t>é</w:t>
      </w:r>
      <w:r w:rsidR="00AA5F31">
        <w:t>s</w:t>
      </w:r>
      <w:r>
        <w:t xml:space="preserve"> </w:t>
      </w:r>
      <w:r>
        <w:rPr>
          <w:rFonts w:hint="eastAsia"/>
        </w:rPr>
        <w:t>à</w:t>
      </w:r>
      <w:r>
        <w:t xml:space="preserve"> Paris ?</w:t>
      </w:r>
    </w:p>
    <w:p w14:paraId="410E9518" w14:textId="7E12DB0E" w:rsidR="002B070C" w:rsidRPr="002B070C" w:rsidRDefault="002B070C" w:rsidP="002B070C">
      <w:pPr>
        <w:pStyle w:val="Sansinterligne"/>
        <w:ind w:left="709"/>
        <w:rPr>
          <w:rStyle w:val="Accentuation"/>
          <w:rFonts w:cs="FreeMono"/>
        </w:rPr>
      </w:pPr>
      <w:r w:rsidRPr="002B070C">
        <w:rPr>
          <w:rStyle w:val="Accentuation"/>
          <w:rFonts w:cs="FreeMono"/>
          <w:color w:val="0070C0"/>
        </w:rPr>
        <w:t>R13.1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905A3" w:rsidRPr="002B070C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(</w:t>
      </w:r>
      <w:r w:rsidRPr="002B070C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2B070C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02060"/>
        </w:rPr>
        <w:t>'NICE'</w:t>
      </w:r>
      <w:r w:rsidRPr="002B070C">
        <w:rPr>
          <w:rStyle w:val="Accentuation"/>
          <w:rFonts w:cs="FreeMono"/>
        </w:rPr>
        <w:t>)</w:t>
      </w:r>
    </w:p>
    <w:p w14:paraId="677A9B0C" w14:textId="13826BB0" w:rsidR="002B070C" w:rsidRPr="002B070C" w:rsidRDefault="002B070C" w:rsidP="002B070C">
      <w:pPr>
        <w:pStyle w:val="Sansinterligne"/>
        <w:ind w:left="709"/>
        <w:rPr>
          <w:rStyle w:val="Accentuation"/>
          <w:rFonts w:cs="FreeMono"/>
        </w:rPr>
      </w:pPr>
      <w:r w:rsidRPr="002B070C">
        <w:rPr>
          <w:rStyle w:val="Accentuation"/>
          <w:rFonts w:cs="FreeMono"/>
          <w:color w:val="0070C0"/>
        </w:rPr>
        <w:t>R13.2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905A3" w:rsidRPr="002B070C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(</w:t>
      </w:r>
      <w:r w:rsidRPr="002B070C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2B070C">
        <w:rPr>
          <w:rStyle w:val="Accentuation"/>
          <w:rFonts w:cs="FreeMono"/>
          <w:color w:val="08674D" w:themeColor="accent4" w:themeShade="80"/>
        </w:rPr>
        <w:t>villeArr</w:t>
      </w:r>
      <w:proofErr w:type="spellEnd"/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02060"/>
        </w:rPr>
        <w:t>'NICE'</w:t>
      </w:r>
      <w:r w:rsidRPr="002B070C">
        <w:rPr>
          <w:rStyle w:val="Accentuation"/>
          <w:rFonts w:cs="FreeMono"/>
        </w:rPr>
        <w:t>)</w:t>
      </w:r>
    </w:p>
    <w:p w14:paraId="659B19B0" w14:textId="365A291A" w:rsidR="002B070C" w:rsidRPr="002B070C" w:rsidRDefault="002B070C" w:rsidP="002B070C">
      <w:pPr>
        <w:pStyle w:val="Sansinterligne"/>
        <w:ind w:left="709"/>
        <w:rPr>
          <w:rStyle w:val="Accentuation"/>
          <w:rFonts w:cs="FreeMono"/>
        </w:rPr>
      </w:pPr>
      <w:r w:rsidRPr="002B070C">
        <w:rPr>
          <w:rStyle w:val="Accentuation"/>
          <w:rFonts w:cs="FreeMono"/>
          <w:color w:val="0070C0"/>
        </w:rPr>
        <w:t>R13.3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905A3" w:rsidRPr="002B070C">
        <w:rPr>
          <w:rStyle w:val="Accentuation"/>
          <w:rFonts w:cs="FreeMono"/>
        </w:rPr>
        <w:t>UNION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(</w:t>
      </w:r>
      <w:r w:rsidRPr="002B070C">
        <w:rPr>
          <w:rStyle w:val="Accentuation"/>
          <w:rFonts w:cs="FreeMono"/>
          <w:color w:val="0070C0"/>
        </w:rPr>
        <w:t>R13.1</w:t>
      </w:r>
      <w:r w:rsidRPr="002B070C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070C0"/>
        </w:rPr>
        <w:t>R13.2</w:t>
      </w:r>
      <w:r w:rsidRPr="002B070C">
        <w:rPr>
          <w:rStyle w:val="Accentuation"/>
          <w:rFonts w:cs="FreeMono"/>
        </w:rPr>
        <w:t>)</w:t>
      </w:r>
    </w:p>
    <w:p w14:paraId="0A355839" w14:textId="1F6AE092" w:rsidR="002B070C" w:rsidRPr="002B070C" w:rsidRDefault="002B070C" w:rsidP="002B070C">
      <w:pPr>
        <w:pStyle w:val="Sansinterligne"/>
        <w:ind w:left="709"/>
        <w:rPr>
          <w:rStyle w:val="Accentuation"/>
          <w:rFonts w:cs="FreeMono"/>
        </w:rPr>
      </w:pPr>
      <w:r w:rsidRPr="002B070C">
        <w:rPr>
          <w:rStyle w:val="Accentuation"/>
          <w:rFonts w:cs="FreeMono"/>
          <w:color w:val="0070C0"/>
        </w:rPr>
        <w:t>R13.4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905A3" w:rsidRPr="002B070C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(</w:t>
      </w:r>
      <w:r w:rsidRPr="002B070C">
        <w:rPr>
          <w:rStyle w:val="Accentuation"/>
          <w:rFonts w:cs="FreeMono"/>
          <w:color w:val="0070C0"/>
        </w:rPr>
        <w:t>Avion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8674D" w:themeColor="accent4" w:themeShade="80"/>
        </w:rPr>
        <w:t>localisation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02060"/>
        </w:rPr>
        <w:t>'PARIS'</w:t>
      </w:r>
      <w:r w:rsidRPr="002B070C">
        <w:rPr>
          <w:rStyle w:val="Accentuation"/>
          <w:rFonts w:cs="FreeMono"/>
        </w:rPr>
        <w:t>)</w:t>
      </w:r>
    </w:p>
    <w:p w14:paraId="3B8629AC" w14:textId="4BC9D3ED" w:rsidR="002B070C" w:rsidRPr="002B070C" w:rsidRDefault="002B070C" w:rsidP="002B070C">
      <w:pPr>
        <w:pStyle w:val="Sansinterligne"/>
        <w:ind w:left="709"/>
        <w:rPr>
          <w:rStyle w:val="Accentuation"/>
          <w:rFonts w:cs="FreeMono"/>
        </w:rPr>
      </w:pPr>
      <w:r w:rsidRPr="002B070C">
        <w:rPr>
          <w:rStyle w:val="Accentuation"/>
          <w:rFonts w:cs="FreeMono"/>
          <w:color w:val="0070C0"/>
        </w:rPr>
        <w:t>R13.5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905A3" w:rsidRPr="002B070C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(</w:t>
      </w:r>
      <w:r w:rsidRPr="002B070C">
        <w:rPr>
          <w:rStyle w:val="Accentuation"/>
          <w:rFonts w:cs="FreeMono"/>
          <w:color w:val="0070C0"/>
        </w:rPr>
        <w:t>R13.4</w:t>
      </w:r>
      <w:r w:rsidRPr="002B070C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070C0"/>
        </w:rPr>
        <w:t>R13.3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2B070C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proofErr w:type="spellStart"/>
      <w:r w:rsidRPr="002B070C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Pr="002B070C">
        <w:rPr>
          <w:rStyle w:val="Accentuation"/>
          <w:rFonts w:cs="FreeMono"/>
        </w:rPr>
        <w:t>)</w:t>
      </w:r>
    </w:p>
    <w:p w14:paraId="24F97058" w14:textId="7269A177" w:rsidR="002B070C" w:rsidRPr="002B070C" w:rsidRDefault="002B070C" w:rsidP="002B070C">
      <w:pPr>
        <w:pStyle w:val="Sansinterligne"/>
        <w:ind w:left="709"/>
        <w:rPr>
          <w:rStyle w:val="Accentuation"/>
          <w:rFonts w:cs="FreeMono"/>
        </w:rPr>
      </w:pPr>
      <w:r w:rsidRPr="002B070C">
        <w:rPr>
          <w:rStyle w:val="Accentuation"/>
          <w:rFonts w:cs="FreeMono"/>
          <w:color w:val="0070C0"/>
        </w:rPr>
        <w:t>R13.6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905A3" w:rsidRPr="002B070C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(</w:t>
      </w:r>
      <w:r w:rsidRPr="002B070C">
        <w:rPr>
          <w:rStyle w:val="Accentuation"/>
          <w:rFonts w:cs="FreeMono"/>
          <w:color w:val="0070C0"/>
        </w:rPr>
        <w:t>Pilote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8674D" w:themeColor="accent4" w:themeShade="80"/>
        </w:rPr>
        <w:t>adresse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02060"/>
        </w:rPr>
        <w:t>'NICE'</w:t>
      </w:r>
      <w:r w:rsidRPr="002B070C">
        <w:rPr>
          <w:rStyle w:val="Accentuation"/>
          <w:rFonts w:cs="FreeMono"/>
        </w:rPr>
        <w:t>)</w:t>
      </w:r>
    </w:p>
    <w:p w14:paraId="1057B70A" w14:textId="75B600EE" w:rsidR="002B070C" w:rsidRPr="002B070C" w:rsidRDefault="002B070C" w:rsidP="002B070C">
      <w:pPr>
        <w:pStyle w:val="Sansinterligne"/>
        <w:ind w:left="709"/>
        <w:rPr>
          <w:rStyle w:val="Accentuation"/>
          <w:rFonts w:cs="FreeMono"/>
        </w:rPr>
      </w:pPr>
      <w:r w:rsidRPr="002B070C">
        <w:rPr>
          <w:rStyle w:val="Accentuation"/>
          <w:rFonts w:cs="FreeMono"/>
          <w:color w:val="0070C0"/>
        </w:rPr>
        <w:t>R13.7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905A3" w:rsidRPr="002B070C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(</w:t>
      </w:r>
      <w:r w:rsidRPr="002B070C">
        <w:rPr>
          <w:rStyle w:val="Accentuation"/>
          <w:rFonts w:cs="FreeMono"/>
          <w:color w:val="0070C0"/>
        </w:rPr>
        <w:t>R13.5</w:t>
      </w:r>
      <w:r w:rsidRPr="002B070C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  <w:color w:val="0070C0"/>
        </w:rPr>
        <w:t>R13.6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2B070C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proofErr w:type="spellStart"/>
      <w:r w:rsidRPr="002B070C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2B070C">
        <w:rPr>
          <w:rStyle w:val="Accentuation"/>
          <w:rFonts w:cs="FreeMono"/>
        </w:rPr>
        <w:t>)</w:t>
      </w:r>
    </w:p>
    <w:p w14:paraId="44FB87D2" w14:textId="00631D29" w:rsidR="007730D3" w:rsidRPr="002B070C" w:rsidRDefault="002B070C" w:rsidP="002B070C">
      <w:pPr>
        <w:pStyle w:val="Sansinterligne"/>
        <w:ind w:left="709"/>
        <w:rPr>
          <w:rStyle w:val="Accentuation"/>
          <w:rFonts w:cs="FreeMono"/>
        </w:rPr>
      </w:pPr>
      <w:r w:rsidRPr="002B070C">
        <w:rPr>
          <w:rStyle w:val="Accentuation"/>
          <w:rFonts w:cs="FreeMono"/>
          <w:color w:val="0070C0"/>
        </w:rPr>
        <w:t>R13.8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6905A3" w:rsidRPr="002B070C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(</w:t>
      </w:r>
      <w:r w:rsidRPr="002B070C">
        <w:rPr>
          <w:rStyle w:val="Accentuation"/>
          <w:rFonts w:cs="FreeMono"/>
          <w:color w:val="0070C0"/>
        </w:rPr>
        <w:t>R13.7</w:t>
      </w:r>
      <w:r>
        <w:rPr>
          <w:rStyle w:val="Accentuation"/>
          <w:rFonts w:cs="FreeMono"/>
        </w:rPr>
        <w:t> </w:t>
      </w:r>
      <w:r w:rsidRPr="002B070C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2B070C">
        <w:rPr>
          <w:rStyle w:val="Accentuation"/>
          <w:rFonts w:cs="FreeMono"/>
          <w:color w:val="08674D" w:themeColor="accent4" w:themeShade="80"/>
        </w:rPr>
        <w:t>numVol</w:t>
      </w:r>
      <w:proofErr w:type="spellEnd"/>
      <w:r w:rsidRPr="002B070C">
        <w:rPr>
          <w:rStyle w:val="Accentuation"/>
          <w:rFonts w:cs="FreeMono"/>
        </w:rPr>
        <w:t>)</w:t>
      </w:r>
    </w:p>
    <w:p w14:paraId="22D3146C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1538AF6D" w14:textId="77777777" w:rsidR="003B5056" w:rsidRDefault="003B5056" w:rsidP="003B5056">
      <w:pPr>
        <w:pStyle w:val="Question"/>
      </w:pPr>
      <w:r>
        <w:t xml:space="preserve">Quels sont, </w:t>
      </w:r>
      <w:r>
        <w:rPr>
          <w:rFonts w:hint="eastAsia"/>
        </w:rPr>
        <w:t>à</w:t>
      </w:r>
      <w:r>
        <w:t xml:space="preserve"> l’exception des pilotes nommés Durand, les noms de pilotes en service ?</w:t>
      </w:r>
    </w:p>
    <w:p w14:paraId="4769B004" w14:textId="6736A8D3" w:rsidR="009A0408" w:rsidRDefault="009A0408" w:rsidP="009A0408">
      <w:pPr>
        <w:pStyle w:val="Sansinterligne"/>
        <w:ind w:left="709"/>
        <w:rPr>
          <w:rStyle w:val="Accentuation"/>
          <w:rFonts w:cs="FreeMono"/>
        </w:rPr>
      </w:pPr>
      <w:r w:rsidRPr="00CA354D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4</w:t>
      </w:r>
      <w:r w:rsidRPr="00CA354D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(</w:t>
      </w:r>
      <w:r w:rsidRPr="00CA354D">
        <w:rPr>
          <w:rStyle w:val="Accentuation"/>
          <w:rFonts w:cs="FreeMono"/>
          <w:color w:val="0070C0"/>
        </w:rPr>
        <w:t>P</w:t>
      </w:r>
      <w:r w:rsidR="00C54E54" w:rsidRPr="00CA354D">
        <w:rPr>
          <w:rStyle w:val="Accentuation"/>
          <w:rFonts w:cs="FreeMono"/>
          <w:color w:val="0070C0"/>
        </w:rPr>
        <w:t>ilote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C54E54" w:rsidRPr="00CA354D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>
        <w:rPr>
          <w:rStyle w:val="Accentuation"/>
          <w:rFonts w:cs="FreeMono"/>
        </w:rPr>
        <w:t> &lt;&gt; </w:t>
      </w:r>
      <w:r w:rsidRPr="005357C4">
        <w:rPr>
          <w:rStyle w:val="Accentuation"/>
          <w:rFonts w:cs="FreeMono"/>
          <w:color w:val="002060"/>
        </w:rPr>
        <w:t>'DURAND'</w:t>
      </w:r>
      <w:r w:rsidRPr="009A0408">
        <w:rPr>
          <w:rStyle w:val="Accentuation"/>
          <w:rFonts w:cs="FreeMono"/>
        </w:rPr>
        <w:t>)</w:t>
      </w:r>
    </w:p>
    <w:p w14:paraId="587E66FE" w14:textId="4A3B34B5" w:rsidR="00B261F1" w:rsidRPr="009A0408" w:rsidRDefault="00B261F1" w:rsidP="00B261F1">
      <w:pPr>
        <w:pStyle w:val="Sansinterligne"/>
        <w:ind w:left="709"/>
        <w:rPr>
          <w:rStyle w:val="Accentuation"/>
          <w:rFonts w:cs="FreeMono"/>
        </w:rPr>
      </w:pPr>
      <w:r w:rsidRPr="00CA354D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4</w:t>
      </w:r>
      <w:r w:rsidRPr="00CA354D">
        <w:rPr>
          <w:rStyle w:val="Accentuation"/>
          <w:rFonts w:cs="FreeMono"/>
          <w:color w:val="0070C0"/>
        </w:rPr>
        <w:t>.</w:t>
      </w:r>
      <w:r w:rsidR="005357C4" w:rsidRPr="00CA354D">
        <w:rPr>
          <w:rStyle w:val="Accentuation"/>
          <w:rFonts w:cs="FreeMono"/>
          <w:color w:val="0070C0"/>
        </w:rPr>
        <w:t>2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(</w:t>
      </w:r>
      <w:r w:rsidRPr="00CA354D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4</w:t>
      </w:r>
      <w:r w:rsidRPr="00CA354D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CA354D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9A0408">
        <w:rPr>
          <w:rStyle w:val="Accentuation"/>
          <w:rFonts w:cs="FreeMono"/>
        </w:rPr>
        <w:t>)</w:t>
      </w:r>
    </w:p>
    <w:p w14:paraId="3C927161" w14:textId="4C6DBC76" w:rsidR="009A0408" w:rsidRPr="009A0408" w:rsidRDefault="009A0408" w:rsidP="009A0408">
      <w:pPr>
        <w:pStyle w:val="Sansinterligne"/>
        <w:ind w:left="709"/>
        <w:rPr>
          <w:rStyle w:val="Accentuation"/>
          <w:rFonts w:cs="FreeMono"/>
        </w:rPr>
      </w:pPr>
      <w:r w:rsidRPr="00CA354D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4</w:t>
      </w:r>
      <w:r w:rsidRPr="00CA354D">
        <w:rPr>
          <w:rStyle w:val="Accentuation"/>
          <w:rFonts w:cs="FreeMono"/>
          <w:color w:val="0070C0"/>
        </w:rPr>
        <w:t>.</w:t>
      </w:r>
      <w:r w:rsidR="005357C4" w:rsidRPr="00CA354D">
        <w:rPr>
          <w:rStyle w:val="Accentuation"/>
          <w:rFonts w:cs="FreeMono"/>
          <w:color w:val="0070C0"/>
        </w:rPr>
        <w:t>3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(</w:t>
      </w:r>
      <w:r w:rsidRPr="00CA354D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4</w:t>
      </w:r>
      <w:r w:rsidRPr="00CA354D">
        <w:rPr>
          <w:rStyle w:val="Accentuation"/>
          <w:rFonts w:cs="FreeMono"/>
          <w:color w:val="0070C0"/>
        </w:rPr>
        <w:t>.</w:t>
      </w:r>
      <w:r w:rsidR="005357C4" w:rsidRPr="00CA354D">
        <w:rPr>
          <w:rStyle w:val="Accentuation"/>
          <w:rFonts w:cs="FreeMono"/>
          <w:color w:val="0070C0"/>
        </w:rPr>
        <w:t>2</w:t>
      </w:r>
      <w:r w:rsidR="008279A8" w:rsidRPr="009A0408">
        <w:rPr>
          <w:rStyle w:val="Accentuation"/>
          <w:rFonts w:cs="FreeMono"/>
        </w:rPr>
        <w:t>,</w:t>
      </w:r>
      <w:r w:rsidR="008279A8">
        <w:rPr>
          <w:rStyle w:val="Accentuation"/>
          <w:rFonts w:cs="FreeMono"/>
        </w:rPr>
        <w:t> </w:t>
      </w:r>
      <w:r w:rsidR="008279A8" w:rsidRPr="006905A3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C54E54" w:rsidRPr="00CA354D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proofErr w:type="spellStart"/>
      <w:r w:rsidR="00C54E54" w:rsidRPr="00CA354D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9A0408">
        <w:rPr>
          <w:rStyle w:val="Accentuation"/>
          <w:rFonts w:cs="FreeMono"/>
        </w:rPr>
        <w:t>)</w:t>
      </w:r>
    </w:p>
    <w:p w14:paraId="3F6AD0D0" w14:textId="00ABAEAD" w:rsidR="007730D3" w:rsidRPr="009A0408" w:rsidRDefault="009A0408" w:rsidP="009A0408">
      <w:pPr>
        <w:pStyle w:val="Sansinterligne"/>
        <w:ind w:left="709"/>
        <w:rPr>
          <w:rStyle w:val="Accentuation"/>
          <w:rFonts w:cs="FreeMono"/>
        </w:rPr>
      </w:pPr>
      <w:r w:rsidRPr="00CA354D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4</w:t>
      </w:r>
      <w:r w:rsidRPr="00CA354D">
        <w:rPr>
          <w:rStyle w:val="Accentuation"/>
          <w:rFonts w:cs="FreeMono"/>
          <w:color w:val="0070C0"/>
        </w:rPr>
        <w:t>.</w:t>
      </w:r>
      <w:r w:rsidR="005357C4" w:rsidRPr="00CA354D">
        <w:rPr>
          <w:rStyle w:val="Accentuation"/>
          <w:rFonts w:cs="FreeMono"/>
          <w:color w:val="0070C0"/>
        </w:rPr>
        <w:t>4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(</w:t>
      </w:r>
      <w:r w:rsidRPr="00CA354D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4</w:t>
      </w:r>
      <w:r w:rsidRPr="00CA354D">
        <w:rPr>
          <w:rStyle w:val="Accentuation"/>
          <w:rFonts w:cs="FreeMono"/>
          <w:color w:val="0070C0"/>
        </w:rPr>
        <w:t>.2</w:t>
      </w:r>
      <w:r>
        <w:rPr>
          <w:rStyle w:val="Accentuation"/>
          <w:rFonts w:cs="FreeMono"/>
        </w:rPr>
        <w:t> </w:t>
      </w:r>
      <w:r w:rsidRPr="009A040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C54E54" w:rsidRPr="00CA354D">
        <w:rPr>
          <w:rStyle w:val="Accentuation"/>
          <w:rFonts w:cs="FreeMono"/>
          <w:color w:val="08674D" w:themeColor="accent4" w:themeShade="80"/>
        </w:rPr>
        <w:t>n</w:t>
      </w:r>
      <w:r w:rsidR="00434687" w:rsidRPr="00CA354D">
        <w:rPr>
          <w:rStyle w:val="Accentuation"/>
          <w:rFonts w:cs="FreeMono"/>
          <w:color w:val="08674D" w:themeColor="accent4" w:themeShade="80"/>
        </w:rPr>
        <w:t>om</w:t>
      </w:r>
      <w:r w:rsidR="00C54E54" w:rsidRPr="00CA354D">
        <w:rPr>
          <w:rStyle w:val="Accentuation"/>
          <w:rFonts w:cs="FreeMono"/>
          <w:color w:val="08674D" w:themeColor="accent4" w:themeShade="80"/>
        </w:rPr>
        <w:t>Pil</w:t>
      </w:r>
      <w:proofErr w:type="spellEnd"/>
      <w:r w:rsidRPr="009A0408">
        <w:rPr>
          <w:rStyle w:val="Accentuation"/>
          <w:rFonts w:cs="FreeMono"/>
        </w:rPr>
        <w:t>)</w:t>
      </w:r>
    </w:p>
    <w:p w14:paraId="59C3DC66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0D36EE1F" w14:textId="683CFBF8" w:rsidR="00E56E9B" w:rsidRDefault="00E56E9B" w:rsidP="001C5EA7">
      <w:pPr>
        <w:pStyle w:val="Question"/>
      </w:pPr>
      <w:bookmarkStart w:id="2" w:name="_Hlk217978251"/>
      <w:r>
        <w:t xml:space="preserve">Quels sont les </w:t>
      </w:r>
      <w:r w:rsidR="001C5125">
        <w:t>h</w:t>
      </w:r>
      <w:r w:rsidR="00DA6F49">
        <w:t>oraires</w:t>
      </w:r>
      <w:r w:rsidR="001C5125">
        <w:t xml:space="preserve"> de départ des vols</w:t>
      </w:r>
      <w:r>
        <w:t xml:space="preserve"> </w:t>
      </w:r>
      <w:r w:rsidR="001C5125">
        <w:t>desservant</w:t>
      </w:r>
      <w:r>
        <w:t xml:space="preserve"> l</w:t>
      </w:r>
      <w:r w:rsidR="00A607CC">
        <w:t>es</w:t>
      </w:r>
      <w:r>
        <w:t xml:space="preserve"> ville</w:t>
      </w:r>
      <w:r w:rsidR="00A607CC">
        <w:t>s</w:t>
      </w:r>
      <w:r>
        <w:t xml:space="preserve"> d'arriv</w:t>
      </w:r>
      <w:r>
        <w:rPr>
          <w:rFonts w:hint="eastAsia"/>
        </w:rPr>
        <w:t>é</w:t>
      </w:r>
      <w:r>
        <w:t>e d</w:t>
      </w:r>
      <w:r w:rsidR="00A607CC">
        <w:t>es</w:t>
      </w:r>
      <w:r>
        <w:t xml:space="preserve"> vol</w:t>
      </w:r>
      <w:r w:rsidR="00A607CC">
        <w:t>s</w:t>
      </w:r>
      <w:r>
        <w:t xml:space="preserve"> au d</w:t>
      </w:r>
      <w:r>
        <w:rPr>
          <w:rFonts w:hint="eastAsia"/>
        </w:rPr>
        <w:t>é</w:t>
      </w:r>
      <w:r>
        <w:t>part de Paris ?</w:t>
      </w:r>
    </w:p>
    <w:bookmarkEnd w:id="2"/>
    <w:p w14:paraId="7A900AEC" w14:textId="603F5808" w:rsidR="005A28C1" w:rsidRDefault="005A28C1" w:rsidP="005A28C1">
      <w:pPr>
        <w:pStyle w:val="Sansinterligne"/>
        <w:ind w:left="709"/>
        <w:rPr>
          <w:rStyle w:val="Accentuation"/>
          <w:rFonts w:cs="FreeMono"/>
        </w:rPr>
      </w:pPr>
      <w:r w:rsidRPr="0043281B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5</w:t>
      </w:r>
      <w:r w:rsidRPr="0043281B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(</w:t>
      </w:r>
      <w:r w:rsidRPr="00675348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875A31" w:rsidRPr="00675348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DA6F49">
        <w:rPr>
          <w:rStyle w:val="Accentuation"/>
          <w:rFonts w:cs="FreeMono"/>
          <w:color w:val="002060"/>
        </w:rPr>
        <w:t>'PARIS'</w:t>
      </w:r>
      <w:r w:rsidRPr="005A28C1">
        <w:rPr>
          <w:rStyle w:val="Accentuation"/>
          <w:rFonts w:cs="FreeMono"/>
        </w:rPr>
        <w:t>)</w:t>
      </w:r>
    </w:p>
    <w:p w14:paraId="750E2988" w14:textId="509CE825" w:rsidR="00F5518A" w:rsidRPr="005A28C1" w:rsidRDefault="00F5518A" w:rsidP="00F5518A">
      <w:pPr>
        <w:pStyle w:val="Sansinterligne"/>
        <w:ind w:left="709"/>
        <w:rPr>
          <w:rStyle w:val="Accentuation"/>
          <w:rFonts w:cs="FreeMono"/>
        </w:rPr>
      </w:pPr>
      <w:r w:rsidRPr="0043281B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5</w:t>
      </w:r>
      <w:r w:rsidRPr="0043281B">
        <w:rPr>
          <w:rStyle w:val="Accentuation"/>
          <w:rFonts w:cs="FreeMono"/>
          <w:color w:val="0070C0"/>
        </w:rPr>
        <w:t>.</w:t>
      </w:r>
      <w:r w:rsidR="0043281B">
        <w:rPr>
          <w:rStyle w:val="Accentuation"/>
          <w:rFonts w:cs="FreeMono"/>
          <w:color w:val="0070C0"/>
        </w:rPr>
        <w:t>2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(</w:t>
      </w:r>
      <w:r w:rsidRPr="00675348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5</w:t>
      </w:r>
      <w:r w:rsidRPr="00675348">
        <w:rPr>
          <w:rStyle w:val="Accentuation"/>
          <w:rFonts w:cs="FreeMono"/>
          <w:color w:val="0070C0"/>
        </w:rPr>
        <w:t>.</w:t>
      </w:r>
      <w:r w:rsidR="00A607CC" w:rsidRPr="00675348">
        <w:rPr>
          <w:rStyle w:val="Accentuation"/>
          <w:rFonts w:cs="FreeMono"/>
          <w:color w:val="0070C0"/>
        </w:rPr>
        <w:t>1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675348">
        <w:rPr>
          <w:rStyle w:val="Accentuation"/>
          <w:rFonts w:cs="FreeMono"/>
          <w:color w:val="08674D" w:themeColor="accent4" w:themeShade="80"/>
        </w:rPr>
        <w:t>ville</w:t>
      </w:r>
      <w:r w:rsidR="00875A31" w:rsidRPr="00675348">
        <w:rPr>
          <w:rStyle w:val="Accentuation"/>
          <w:rFonts w:cs="FreeMono"/>
          <w:color w:val="08674D" w:themeColor="accent4" w:themeShade="80"/>
        </w:rPr>
        <w:t>Arr</w:t>
      </w:r>
      <w:proofErr w:type="spellEnd"/>
      <w:r w:rsidRPr="005A28C1">
        <w:rPr>
          <w:rStyle w:val="Accentuation"/>
          <w:rFonts w:cs="FreeMono"/>
        </w:rPr>
        <w:t>)</w:t>
      </w:r>
    </w:p>
    <w:p w14:paraId="02FFFEBE" w14:textId="689FD969" w:rsidR="005A28C1" w:rsidRPr="005A28C1" w:rsidRDefault="005A28C1" w:rsidP="005A28C1">
      <w:pPr>
        <w:pStyle w:val="Sansinterligne"/>
        <w:ind w:left="709"/>
        <w:rPr>
          <w:rStyle w:val="Accentuation"/>
          <w:rFonts w:cs="FreeMono"/>
        </w:rPr>
      </w:pPr>
      <w:r w:rsidRPr="0043281B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5</w:t>
      </w:r>
      <w:r w:rsidRPr="0043281B">
        <w:rPr>
          <w:rStyle w:val="Accentuation"/>
          <w:rFonts w:cs="FreeMono"/>
          <w:color w:val="0070C0"/>
        </w:rPr>
        <w:t>.</w:t>
      </w:r>
      <w:r w:rsidR="0043281B">
        <w:rPr>
          <w:rStyle w:val="Accentuation"/>
          <w:rFonts w:cs="FreeMono"/>
          <w:color w:val="0070C0"/>
        </w:rPr>
        <w:t>3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(</w:t>
      </w:r>
      <w:r w:rsidRPr="00675348">
        <w:rPr>
          <w:rStyle w:val="Accentuation"/>
          <w:rFonts w:cs="FreeMono"/>
          <w:color w:val="0070C0"/>
        </w:rPr>
        <w:t>Vol</w:t>
      </w:r>
      <w:r w:rsidRPr="005A28C1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675348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5</w:t>
      </w:r>
      <w:r w:rsidRPr="00675348">
        <w:rPr>
          <w:rStyle w:val="Accentuation"/>
          <w:rFonts w:cs="FreeMono"/>
          <w:color w:val="0070C0"/>
        </w:rPr>
        <w:t>.</w:t>
      </w:r>
      <w:r w:rsidR="00A607CC" w:rsidRPr="00675348">
        <w:rPr>
          <w:rStyle w:val="Accentuation"/>
          <w:rFonts w:cs="FreeMono"/>
          <w:color w:val="0070C0"/>
        </w:rPr>
        <w:t>2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DA6F49" w:rsidRPr="00675348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proofErr w:type="spellStart"/>
      <w:r w:rsidR="00DA6F49" w:rsidRPr="00675348">
        <w:rPr>
          <w:rStyle w:val="Accentuation"/>
          <w:rFonts w:cs="FreeMono"/>
          <w:color w:val="08674D" w:themeColor="accent4" w:themeShade="80"/>
        </w:rPr>
        <w:t>villeArr</w:t>
      </w:r>
      <w:proofErr w:type="spellEnd"/>
      <w:r w:rsidRPr="005A28C1">
        <w:rPr>
          <w:rStyle w:val="Accentuation"/>
          <w:rFonts w:cs="FreeMono"/>
        </w:rPr>
        <w:t>)</w:t>
      </w:r>
    </w:p>
    <w:p w14:paraId="5B2E2746" w14:textId="43A548FE" w:rsidR="007730D3" w:rsidRPr="005A28C1" w:rsidRDefault="005A28C1" w:rsidP="005A28C1">
      <w:pPr>
        <w:pStyle w:val="Sansinterligne"/>
        <w:ind w:left="709"/>
        <w:rPr>
          <w:rStyle w:val="Accentuation"/>
          <w:rFonts w:cs="FreeMono"/>
        </w:rPr>
      </w:pPr>
      <w:r w:rsidRPr="0043281B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5</w:t>
      </w:r>
      <w:r w:rsidRPr="0043281B">
        <w:rPr>
          <w:rStyle w:val="Accentuation"/>
          <w:rFonts w:cs="FreeMono"/>
          <w:color w:val="0070C0"/>
        </w:rPr>
        <w:t>.3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(</w:t>
      </w:r>
      <w:r w:rsidRPr="00675348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5</w:t>
      </w:r>
      <w:r w:rsidRPr="00675348">
        <w:rPr>
          <w:rStyle w:val="Accentuation"/>
          <w:rFonts w:cs="FreeMono"/>
          <w:color w:val="0070C0"/>
        </w:rPr>
        <w:t>.</w:t>
      </w:r>
      <w:r w:rsidR="00675348" w:rsidRPr="00675348">
        <w:rPr>
          <w:rStyle w:val="Accentuation"/>
          <w:rFonts w:cs="FreeMono"/>
          <w:color w:val="0070C0"/>
        </w:rPr>
        <w:t>3</w:t>
      </w:r>
      <w:r>
        <w:rPr>
          <w:rStyle w:val="Accentuation"/>
          <w:rFonts w:cs="FreeMono"/>
        </w:rPr>
        <w:t> </w:t>
      </w:r>
      <w:r w:rsidRPr="005A28C1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80425C" w:rsidRPr="00675348">
        <w:rPr>
          <w:rStyle w:val="Accentuation"/>
          <w:rFonts w:cs="FreeMono"/>
          <w:color w:val="08674D" w:themeColor="accent4" w:themeShade="80"/>
        </w:rPr>
        <w:t>heureDep</w:t>
      </w:r>
      <w:proofErr w:type="spellEnd"/>
      <w:r w:rsidRPr="005A28C1">
        <w:rPr>
          <w:rStyle w:val="Accentuation"/>
          <w:rFonts w:cs="FreeMono"/>
        </w:rPr>
        <w:t>)</w:t>
      </w:r>
    </w:p>
    <w:p w14:paraId="2EB109A7" w14:textId="77777777" w:rsid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2A2DC5FA" w14:textId="22A6528C" w:rsidR="00875A31" w:rsidRDefault="00875A31" w:rsidP="00875A31">
      <w:pPr>
        <w:pStyle w:val="Question"/>
      </w:pPr>
      <w:r>
        <w:t>Quels sont les numéros et noms des pilotes habitant dans l</w:t>
      </w:r>
      <w:r w:rsidR="00415AB7">
        <w:t>es</w:t>
      </w:r>
      <w:r>
        <w:t xml:space="preserve"> m</w:t>
      </w:r>
      <w:r>
        <w:rPr>
          <w:rFonts w:hint="eastAsia"/>
        </w:rPr>
        <w:t>ê</w:t>
      </w:r>
      <w:r>
        <w:t>me</w:t>
      </w:r>
      <w:r w:rsidR="00415AB7">
        <w:t>s</w:t>
      </w:r>
      <w:r>
        <w:t xml:space="preserve"> ville</w:t>
      </w:r>
      <w:r w:rsidR="00415AB7">
        <w:t>s</w:t>
      </w:r>
      <w:r>
        <w:t xml:space="preserve"> que les pilotes</w:t>
      </w:r>
      <w:r w:rsidRPr="003A2D46">
        <w:t xml:space="preserve"> </w:t>
      </w:r>
      <w:r>
        <w:t>nommés Martin ?</w:t>
      </w:r>
    </w:p>
    <w:p w14:paraId="3910DDEA" w14:textId="6D0C0254" w:rsidR="00875A31" w:rsidRDefault="00875A31" w:rsidP="00875A31">
      <w:pPr>
        <w:pStyle w:val="Sansinterligne"/>
        <w:ind w:left="709"/>
        <w:rPr>
          <w:rStyle w:val="Accentuation"/>
          <w:rFonts w:cs="FreeMono"/>
        </w:rPr>
      </w:pP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(</w:t>
      </w:r>
      <w:r w:rsidRPr="003402D7">
        <w:rPr>
          <w:rStyle w:val="Accentuation"/>
          <w:rFonts w:cs="FreeMono"/>
          <w:color w:val="0070C0"/>
        </w:rPr>
        <w:t>Pilote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3402D7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70485C">
        <w:rPr>
          <w:rStyle w:val="Accentuation"/>
          <w:rFonts w:cs="FreeMono"/>
          <w:color w:val="002060"/>
        </w:rPr>
        <w:t>'MARTIN'</w:t>
      </w:r>
      <w:r w:rsidRPr="00336986">
        <w:rPr>
          <w:rStyle w:val="Accentuation"/>
          <w:rFonts w:cs="FreeMono"/>
        </w:rPr>
        <w:t>)</w:t>
      </w:r>
    </w:p>
    <w:p w14:paraId="571E2888" w14:textId="5F192CB0" w:rsidR="00875A31" w:rsidRDefault="00875A31" w:rsidP="00875A31">
      <w:pPr>
        <w:pStyle w:val="Sansinterligne"/>
        <w:ind w:left="709"/>
        <w:rPr>
          <w:rStyle w:val="Accentuation"/>
          <w:rFonts w:cs="FreeMono"/>
        </w:rPr>
      </w:pP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.2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(</w:t>
      </w: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3402D7">
        <w:rPr>
          <w:rStyle w:val="Accentuation"/>
          <w:rFonts w:cs="FreeMono"/>
          <w:color w:val="08674D" w:themeColor="accent4" w:themeShade="80"/>
        </w:rPr>
        <w:t>adresse</w:t>
      </w:r>
      <w:r w:rsidRPr="00336986">
        <w:rPr>
          <w:rStyle w:val="Accentuation"/>
          <w:rFonts w:cs="FreeMono"/>
        </w:rPr>
        <w:t>)</w:t>
      </w:r>
    </w:p>
    <w:p w14:paraId="3B05D108" w14:textId="34A17F6B" w:rsidR="00875A31" w:rsidRPr="00336986" w:rsidRDefault="00875A31" w:rsidP="00875A31">
      <w:pPr>
        <w:pStyle w:val="Sansinterligne"/>
        <w:ind w:left="709"/>
        <w:rPr>
          <w:rStyle w:val="Accentuation"/>
          <w:rFonts w:cs="FreeMono"/>
        </w:rPr>
      </w:pP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.3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(</w:t>
      </w:r>
      <w:r w:rsidRPr="003402D7">
        <w:rPr>
          <w:rStyle w:val="Accentuation"/>
          <w:rFonts w:cs="FreeMono"/>
          <w:color w:val="0070C0"/>
        </w:rPr>
        <w:t>Pilote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3402D7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>
        <w:rPr>
          <w:rStyle w:val="Accentuation"/>
          <w:rFonts w:cs="FreeMono"/>
        </w:rPr>
        <w:t> &lt;&gt; </w:t>
      </w:r>
      <w:r w:rsidRPr="0070485C">
        <w:rPr>
          <w:rStyle w:val="Accentuation"/>
          <w:rFonts w:cs="FreeMono"/>
          <w:color w:val="002060"/>
        </w:rPr>
        <w:t>'MARTIN'</w:t>
      </w:r>
      <w:r w:rsidRPr="00336986">
        <w:rPr>
          <w:rStyle w:val="Accentuation"/>
          <w:rFonts w:cs="FreeMono"/>
        </w:rPr>
        <w:t>)</w:t>
      </w:r>
    </w:p>
    <w:p w14:paraId="693101C3" w14:textId="5B0D3216" w:rsidR="00875A31" w:rsidRPr="00336986" w:rsidRDefault="00875A31" w:rsidP="00875A31">
      <w:pPr>
        <w:pStyle w:val="Sansinterligne"/>
        <w:ind w:left="709"/>
        <w:rPr>
          <w:rStyle w:val="Accentuation"/>
          <w:rFonts w:cs="FreeMono"/>
        </w:rPr>
      </w:pP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.4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(</w:t>
      </w: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.2</w:t>
      </w:r>
      <w:r w:rsidRPr="00336986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.3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3402D7">
        <w:rPr>
          <w:rStyle w:val="Accentuation"/>
          <w:rFonts w:cs="FreeMono"/>
          <w:color w:val="08674D" w:themeColor="accent4" w:themeShade="80"/>
        </w:rPr>
        <w:t>adresse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3402D7">
        <w:rPr>
          <w:rStyle w:val="Accentuation"/>
          <w:rFonts w:cs="FreeMono"/>
          <w:color w:val="08674D" w:themeColor="accent4" w:themeShade="80"/>
        </w:rPr>
        <w:t>adresse</w:t>
      </w:r>
      <w:r w:rsidRPr="00336986">
        <w:rPr>
          <w:rStyle w:val="Accentuation"/>
          <w:rFonts w:cs="FreeMono"/>
        </w:rPr>
        <w:t>)</w:t>
      </w:r>
    </w:p>
    <w:p w14:paraId="181D7839" w14:textId="38986D03" w:rsidR="00875A31" w:rsidRDefault="00875A31" w:rsidP="00875A31">
      <w:pPr>
        <w:pStyle w:val="Sansinterligne"/>
        <w:ind w:left="709"/>
        <w:rPr>
          <w:rStyle w:val="Accentuation"/>
          <w:rFonts w:cs="FreeMono"/>
        </w:rPr>
      </w:pP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.5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(</w:t>
      </w:r>
      <w:r w:rsidRPr="003402D7">
        <w:rPr>
          <w:rStyle w:val="Accentuation"/>
          <w:rFonts w:cs="FreeMono"/>
          <w:color w:val="0070C0"/>
        </w:rPr>
        <w:t>R1</w:t>
      </w:r>
      <w:r w:rsidR="00960957">
        <w:rPr>
          <w:rStyle w:val="Accentuation"/>
          <w:rFonts w:cs="FreeMono"/>
          <w:color w:val="0070C0"/>
        </w:rPr>
        <w:t>6</w:t>
      </w:r>
      <w:r w:rsidRPr="003402D7">
        <w:rPr>
          <w:rStyle w:val="Accentuation"/>
          <w:rFonts w:cs="FreeMono"/>
          <w:color w:val="0070C0"/>
        </w:rPr>
        <w:t>.4</w:t>
      </w:r>
      <w:r>
        <w:rPr>
          <w:rStyle w:val="Accentuation"/>
          <w:rFonts w:cs="FreeMono"/>
        </w:rPr>
        <w:t> </w:t>
      </w:r>
      <w:r w:rsidRPr="00336986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3402D7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336986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proofErr w:type="spellStart"/>
      <w:r w:rsidRPr="003402D7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336986">
        <w:rPr>
          <w:rStyle w:val="Accentuation"/>
          <w:rFonts w:cs="FreeMono"/>
        </w:rPr>
        <w:t>)</w:t>
      </w:r>
    </w:p>
    <w:p w14:paraId="3D99E924" w14:textId="77777777" w:rsidR="00875A31" w:rsidRPr="007730D3" w:rsidRDefault="00875A31" w:rsidP="00875A31">
      <w:pPr>
        <w:pStyle w:val="Sansinterligne"/>
        <w:rPr>
          <w:rStyle w:val="Accentuation"/>
          <w:rFonts w:ascii="Times New Roman" w:hAnsi="Times New Roman"/>
        </w:rPr>
      </w:pPr>
    </w:p>
    <w:p w14:paraId="613C0FD5" w14:textId="715E5E5F" w:rsidR="00E56E9B" w:rsidRDefault="00E56E9B" w:rsidP="001C5EA7">
      <w:pPr>
        <w:pStyle w:val="Question"/>
      </w:pPr>
      <w:r>
        <w:t>Quels sont les</w:t>
      </w:r>
      <w:r w:rsidR="00C03388">
        <w:t xml:space="preserve"> numéros des avions </w:t>
      </w:r>
      <w:r>
        <w:t>localis</w:t>
      </w:r>
      <w:r>
        <w:rPr>
          <w:rFonts w:hint="eastAsia"/>
        </w:rPr>
        <w:t>é</w:t>
      </w:r>
      <w:r>
        <w:t>s dans la m</w:t>
      </w:r>
      <w:r>
        <w:rPr>
          <w:rFonts w:hint="eastAsia"/>
        </w:rPr>
        <w:t>ê</w:t>
      </w:r>
      <w:r>
        <w:t>me ville que l'avion num</w:t>
      </w:r>
      <w:r>
        <w:rPr>
          <w:rFonts w:hint="eastAsia"/>
        </w:rPr>
        <w:t>é</w:t>
      </w:r>
      <w:r>
        <w:t>ro 100 ?</w:t>
      </w:r>
    </w:p>
    <w:p w14:paraId="7C258F44" w14:textId="1D028E70" w:rsidR="001762C8" w:rsidRDefault="001762C8" w:rsidP="001762C8">
      <w:pPr>
        <w:pStyle w:val="Sansinterligne"/>
        <w:ind w:left="709"/>
        <w:rPr>
          <w:rStyle w:val="Accentuation"/>
          <w:rFonts w:cs="FreeMono"/>
        </w:rPr>
      </w:pPr>
      <w:r w:rsidRPr="00415AB7">
        <w:rPr>
          <w:rStyle w:val="Accentuation"/>
          <w:rFonts w:cs="FreeMono"/>
          <w:color w:val="0070C0"/>
        </w:rPr>
        <w:t>R17.1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4E1C97" w:rsidRPr="001762C8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(</w:t>
      </w:r>
      <w:r w:rsidRPr="00415AB7">
        <w:rPr>
          <w:rStyle w:val="Accentuation"/>
          <w:rFonts w:cs="FreeMono"/>
          <w:color w:val="0070C0"/>
        </w:rPr>
        <w:t>A</w:t>
      </w:r>
      <w:r w:rsidR="009D7EEE" w:rsidRPr="00415AB7">
        <w:rPr>
          <w:rStyle w:val="Accentuation"/>
          <w:rFonts w:cs="FreeMono"/>
          <w:color w:val="0070C0"/>
        </w:rPr>
        <w:t>vion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6E0716" w:rsidRPr="00415AB7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415AB7">
        <w:rPr>
          <w:rStyle w:val="Accentuation"/>
          <w:rFonts w:cs="FreeMono"/>
          <w:color w:val="002060"/>
        </w:rPr>
        <w:t>100</w:t>
      </w:r>
      <w:r w:rsidRPr="001762C8">
        <w:rPr>
          <w:rStyle w:val="Accentuation"/>
          <w:rFonts w:cs="FreeMono"/>
        </w:rPr>
        <w:t>)</w:t>
      </w:r>
    </w:p>
    <w:p w14:paraId="15AB812D" w14:textId="360105E1" w:rsidR="006905A3" w:rsidRDefault="006905A3" w:rsidP="006905A3">
      <w:pPr>
        <w:pStyle w:val="Sansinterligne"/>
        <w:ind w:left="709"/>
        <w:rPr>
          <w:rStyle w:val="Accentuation"/>
          <w:rFonts w:cs="FreeMono"/>
        </w:rPr>
      </w:pPr>
      <w:r w:rsidRPr="00415AB7">
        <w:rPr>
          <w:rStyle w:val="Accentuation"/>
          <w:rFonts w:cs="FreeMono"/>
          <w:color w:val="0070C0"/>
        </w:rPr>
        <w:t>R17.2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(</w:t>
      </w:r>
      <w:r w:rsidRPr="00415AB7">
        <w:rPr>
          <w:rStyle w:val="Accentuation"/>
          <w:rFonts w:cs="FreeMono"/>
          <w:color w:val="0070C0"/>
        </w:rPr>
        <w:t>R17.1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415AB7">
        <w:rPr>
          <w:rStyle w:val="Accentuation"/>
          <w:rFonts w:cs="FreeMono"/>
          <w:color w:val="08674D" w:themeColor="accent4" w:themeShade="80"/>
        </w:rPr>
        <w:t>localisation</w:t>
      </w:r>
      <w:r w:rsidRPr="001762C8">
        <w:rPr>
          <w:rStyle w:val="Accentuation"/>
          <w:rFonts w:cs="FreeMono"/>
        </w:rPr>
        <w:t>)</w:t>
      </w:r>
    </w:p>
    <w:p w14:paraId="0F584214" w14:textId="05C0E4BB" w:rsidR="00ED15A3" w:rsidRPr="001762C8" w:rsidRDefault="00ED15A3" w:rsidP="00ED15A3">
      <w:pPr>
        <w:pStyle w:val="Sansinterligne"/>
        <w:ind w:left="709"/>
        <w:rPr>
          <w:rStyle w:val="Accentuation"/>
          <w:rFonts w:cs="FreeMono"/>
        </w:rPr>
      </w:pPr>
      <w:r w:rsidRPr="00415AB7">
        <w:rPr>
          <w:rStyle w:val="Accentuation"/>
          <w:rFonts w:cs="FreeMono"/>
          <w:color w:val="0070C0"/>
        </w:rPr>
        <w:t>R17.3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(</w:t>
      </w:r>
      <w:r w:rsidRPr="00415AB7">
        <w:rPr>
          <w:rStyle w:val="Accentuation"/>
          <w:rFonts w:cs="FreeMono"/>
          <w:color w:val="0070C0"/>
        </w:rPr>
        <w:t>Avion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Pr="00415AB7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&lt;&gt;</w:t>
      </w:r>
      <w:r>
        <w:rPr>
          <w:rStyle w:val="Accentuation"/>
          <w:rFonts w:cs="FreeMono"/>
        </w:rPr>
        <w:t> </w:t>
      </w:r>
      <w:r w:rsidRPr="00415AB7">
        <w:rPr>
          <w:rStyle w:val="Accentuation"/>
          <w:rFonts w:cs="FreeMono"/>
          <w:color w:val="002060"/>
        </w:rPr>
        <w:t>100</w:t>
      </w:r>
      <w:r w:rsidRPr="001762C8">
        <w:rPr>
          <w:rStyle w:val="Accentuation"/>
          <w:rFonts w:cs="FreeMono"/>
        </w:rPr>
        <w:t>)</w:t>
      </w:r>
    </w:p>
    <w:p w14:paraId="47F61226" w14:textId="76F84D6F" w:rsidR="001762C8" w:rsidRPr="001762C8" w:rsidRDefault="001762C8" w:rsidP="001762C8">
      <w:pPr>
        <w:pStyle w:val="Sansinterligne"/>
        <w:ind w:left="709"/>
        <w:rPr>
          <w:rStyle w:val="Accentuation"/>
          <w:rFonts w:cs="FreeMono"/>
        </w:rPr>
      </w:pPr>
      <w:r w:rsidRPr="00415AB7">
        <w:rPr>
          <w:rStyle w:val="Accentuation"/>
          <w:rFonts w:cs="FreeMono"/>
          <w:color w:val="0070C0"/>
        </w:rPr>
        <w:t>R17.</w:t>
      </w:r>
      <w:r w:rsidR="00ED15A3" w:rsidRPr="00415AB7">
        <w:rPr>
          <w:rStyle w:val="Accentuation"/>
          <w:rFonts w:cs="FreeMono"/>
          <w:color w:val="0070C0"/>
        </w:rPr>
        <w:t>4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4E1C97" w:rsidRPr="001762C8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(</w:t>
      </w:r>
      <w:r w:rsidRPr="00415AB7">
        <w:rPr>
          <w:rStyle w:val="Accentuation"/>
          <w:rFonts w:cs="FreeMono"/>
          <w:color w:val="0070C0"/>
        </w:rPr>
        <w:t>R17.</w:t>
      </w:r>
      <w:r w:rsidR="00ED15A3" w:rsidRPr="00415AB7">
        <w:rPr>
          <w:rStyle w:val="Accentuation"/>
          <w:rFonts w:cs="FreeMono"/>
          <w:color w:val="0070C0"/>
        </w:rPr>
        <w:t>2</w:t>
      </w:r>
      <w:r w:rsidR="003C3972" w:rsidRPr="001762C8">
        <w:rPr>
          <w:rStyle w:val="Accentuation"/>
          <w:rFonts w:cs="FreeMono"/>
        </w:rPr>
        <w:t>,</w:t>
      </w:r>
      <w:r w:rsidR="003C3972">
        <w:rPr>
          <w:rStyle w:val="Accentuation"/>
          <w:rFonts w:cs="FreeMono"/>
        </w:rPr>
        <w:t> </w:t>
      </w:r>
      <w:r w:rsidR="00ED15A3" w:rsidRPr="00415AB7">
        <w:rPr>
          <w:rStyle w:val="Accentuation"/>
          <w:rFonts w:cs="FreeMono"/>
          <w:color w:val="0070C0"/>
        </w:rPr>
        <w:t>R17.3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="00B36DCF" w:rsidRPr="00415AB7">
        <w:rPr>
          <w:rStyle w:val="Accentuation"/>
          <w:rFonts w:cs="FreeMono"/>
          <w:color w:val="08674D" w:themeColor="accent4" w:themeShade="80"/>
        </w:rPr>
        <w:t>localisation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B36DCF" w:rsidRPr="00415AB7">
        <w:rPr>
          <w:rStyle w:val="Accentuation"/>
          <w:rFonts w:cs="FreeMono"/>
          <w:color w:val="08674D" w:themeColor="accent4" w:themeShade="80"/>
        </w:rPr>
        <w:t>localisation</w:t>
      </w:r>
      <w:r w:rsidRPr="001762C8">
        <w:rPr>
          <w:rStyle w:val="Accentuation"/>
          <w:rFonts w:cs="FreeMono"/>
        </w:rPr>
        <w:t>)</w:t>
      </w:r>
    </w:p>
    <w:p w14:paraId="46230BC1" w14:textId="01461BCA" w:rsidR="001762C8" w:rsidRPr="001762C8" w:rsidRDefault="001762C8" w:rsidP="001762C8">
      <w:pPr>
        <w:pStyle w:val="Sansinterligne"/>
        <w:ind w:left="709"/>
        <w:rPr>
          <w:rStyle w:val="Accentuation"/>
          <w:rFonts w:cs="FreeMono"/>
        </w:rPr>
      </w:pPr>
      <w:r w:rsidRPr="00415AB7">
        <w:rPr>
          <w:rStyle w:val="Accentuation"/>
          <w:rFonts w:cs="FreeMono"/>
          <w:color w:val="0070C0"/>
        </w:rPr>
        <w:t>R17.</w:t>
      </w:r>
      <w:r w:rsidR="006905A3" w:rsidRPr="00415AB7">
        <w:rPr>
          <w:rStyle w:val="Accentuation"/>
          <w:rFonts w:cs="FreeMono"/>
          <w:color w:val="0070C0"/>
        </w:rPr>
        <w:t>5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4E1C97" w:rsidRPr="001762C8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(</w:t>
      </w:r>
      <w:r w:rsidRPr="00415AB7">
        <w:rPr>
          <w:rStyle w:val="Accentuation"/>
          <w:rFonts w:cs="FreeMono"/>
          <w:color w:val="0070C0"/>
        </w:rPr>
        <w:t>R17.</w:t>
      </w:r>
      <w:r w:rsidR="00415AB7" w:rsidRPr="00415AB7">
        <w:rPr>
          <w:rStyle w:val="Accentuation"/>
          <w:rFonts w:cs="FreeMono"/>
          <w:color w:val="0070C0"/>
        </w:rPr>
        <w:t>4</w:t>
      </w:r>
      <w:r>
        <w:rPr>
          <w:rStyle w:val="Accentuation"/>
          <w:rFonts w:cs="FreeMono"/>
        </w:rPr>
        <w:t> </w:t>
      </w:r>
      <w:r w:rsidRPr="001762C8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6E0716" w:rsidRPr="00415AB7">
        <w:rPr>
          <w:rStyle w:val="Accentuation"/>
          <w:rFonts w:cs="FreeMono"/>
          <w:color w:val="08674D" w:themeColor="accent4" w:themeShade="80"/>
        </w:rPr>
        <w:t>numAv</w:t>
      </w:r>
      <w:proofErr w:type="spellEnd"/>
      <w:r w:rsidRPr="001762C8">
        <w:rPr>
          <w:rStyle w:val="Accentuation"/>
          <w:rFonts w:cs="FreeMono"/>
        </w:rPr>
        <w:t>)</w:t>
      </w:r>
    </w:p>
    <w:p w14:paraId="73A4EEBB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42E5A79C" w14:textId="50B4C28D" w:rsidR="00205296" w:rsidRDefault="0086548C" w:rsidP="00040AFB">
      <w:pPr>
        <w:pStyle w:val="Titre2"/>
      </w:pPr>
      <w:r w:rsidRPr="00040AFB">
        <w:t>Requêtes complexes</w:t>
      </w:r>
    </w:p>
    <w:p w14:paraId="28CAC52E" w14:textId="77777777" w:rsidR="008529A3" w:rsidRDefault="008529A3" w:rsidP="008529A3">
      <w:pPr>
        <w:pStyle w:val="Question"/>
      </w:pPr>
      <w:r>
        <w:t>Quelles sont les villes de d</w:t>
      </w:r>
      <w:r>
        <w:rPr>
          <w:rFonts w:hint="eastAsia"/>
        </w:rPr>
        <w:t>é</w:t>
      </w:r>
      <w:r>
        <w:t>part de vols dans lesquelles ne r</w:t>
      </w:r>
      <w:r>
        <w:rPr>
          <w:rFonts w:hint="eastAsia"/>
        </w:rPr>
        <w:t>é</w:t>
      </w:r>
      <w:r>
        <w:t>side aucun pilote ?</w:t>
      </w:r>
    </w:p>
    <w:p w14:paraId="493B8612" w14:textId="44C06FE1" w:rsidR="008529A3" w:rsidRPr="008529A3" w:rsidRDefault="008529A3" w:rsidP="008529A3">
      <w:pPr>
        <w:pStyle w:val="Sansinterligne"/>
        <w:ind w:left="709"/>
        <w:rPr>
          <w:rStyle w:val="Accentuation"/>
          <w:rFonts w:cs="FreeMono"/>
        </w:rPr>
      </w:pPr>
      <w:r w:rsidRPr="008114B3">
        <w:rPr>
          <w:rStyle w:val="Accentuation"/>
          <w:rFonts w:cs="FreeMono"/>
          <w:color w:val="0070C0"/>
        </w:rPr>
        <w:lastRenderedPageBreak/>
        <w:t>R</w:t>
      </w:r>
      <w:r w:rsidR="008114B3">
        <w:rPr>
          <w:rStyle w:val="Accentuation"/>
          <w:rFonts w:cs="FreeMono"/>
          <w:color w:val="0070C0"/>
        </w:rPr>
        <w:t>1</w:t>
      </w:r>
      <w:r w:rsidR="00413AAB">
        <w:rPr>
          <w:rStyle w:val="Accentuation"/>
          <w:rFonts w:cs="FreeMono"/>
          <w:color w:val="0070C0"/>
        </w:rPr>
        <w:t>8</w:t>
      </w:r>
      <w:r w:rsidRPr="008114B3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8114B3" w:rsidRPr="008529A3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(</w:t>
      </w:r>
      <w:r w:rsidRPr="00B51B8E">
        <w:rPr>
          <w:rStyle w:val="Accentuation"/>
          <w:rFonts w:cs="FreeMono"/>
          <w:color w:val="0070C0"/>
        </w:rPr>
        <w:t>V</w:t>
      </w:r>
      <w:r w:rsidR="008114B3" w:rsidRPr="00B51B8E">
        <w:rPr>
          <w:rStyle w:val="Accentuation"/>
          <w:rFonts w:cs="FreeMono"/>
          <w:color w:val="0070C0"/>
        </w:rPr>
        <w:t>ol</w:t>
      </w:r>
      <w:r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8114B3" w:rsidRPr="00B51B8E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 w:rsidRPr="008529A3">
        <w:rPr>
          <w:rStyle w:val="Accentuation"/>
          <w:rFonts w:cs="FreeMono"/>
        </w:rPr>
        <w:t>)</w:t>
      </w:r>
    </w:p>
    <w:p w14:paraId="0B93471F" w14:textId="41226482" w:rsidR="008529A3" w:rsidRPr="008529A3" w:rsidRDefault="008529A3" w:rsidP="008529A3">
      <w:pPr>
        <w:pStyle w:val="Sansinterligne"/>
        <w:ind w:left="709"/>
        <w:rPr>
          <w:rStyle w:val="Accentuation"/>
          <w:rFonts w:cs="FreeMono"/>
        </w:rPr>
      </w:pPr>
      <w:r w:rsidRPr="008114B3">
        <w:rPr>
          <w:rStyle w:val="Accentuation"/>
          <w:rFonts w:cs="FreeMono"/>
          <w:color w:val="0070C0"/>
        </w:rPr>
        <w:t>R</w:t>
      </w:r>
      <w:r w:rsidR="008114B3">
        <w:rPr>
          <w:rStyle w:val="Accentuation"/>
          <w:rFonts w:cs="FreeMono"/>
          <w:color w:val="0070C0"/>
        </w:rPr>
        <w:t>1</w:t>
      </w:r>
      <w:r w:rsidR="00413AAB">
        <w:rPr>
          <w:rStyle w:val="Accentuation"/>
          <w:rFonts w:cs="FreeMono"/>
          <w:color w:val="0070C0"/>
        </w:rPr>
        <w:t>8</w:t>
      </w:r>
      <w:r w:rsidRPr="008114B3">
        <w:rPr>
          <w:rStyle w:val="Accentuation"/>
          <w:rFonts w:cs="FreeMono"/>
          <w:color w:val="0070C0"/>
        </w:rPr>
        <w:t>.2</w:t>
      </w:r>
      <w:r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8114B3" w:rsidRPr="008529A3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(</w:t>
      </w:r>
      <w:r w:rsidRPr="00B51B8E">
        <w:rPr>
          <w:rStyle w:val="Accentuation"/>
          <w:rFonts w:cs="FreeMono"/>
          <w:color w:val="0070C0"/>
        </w:rPr>
        <w:t>P</w:t>
      </w:r>
      <w:r w:rsidR="008114B3" w:rsidRPr="00B51B8E">
        <w:rPr>
          <w:rStyle w:val="Accentuation"/>
          <w:rFonts w:cs="FreeMono"/>
          <w:color w:val="0070C0"/>
        </w:rPr>
        <w:t>ilote</w:t>
      </w:r>
      <w:r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="008114B3" w:rsidRPr="00B51B8E">
        <w:rPr>
          <w:rStyle w:val="Accentuation"/>
          <w:rFonts w:cs="FreeMono"/>
          <w:color w:val="08674D" w:themeColor="accent4" w:themeShade="80"/>
        </w:rPr>
        <w:t>adresse</w:t>
      </w:r>
      <w:r w:rsidRPr="008529A3">
        <w:rPr>
          <w:rStyle w:val="Accentuation"/>
          <w:rFonts w:cs="FreeMono"/>
        </w:rPr>
        <w:t>)</w:t>
      </w:r>
    </w:p>
    <w:p w14:paraId="10A9D9A1" w14:textId="6F476FB2" w:rsidR="008529A3" w:rsidRPr="008529A3" w:rsidRDefault="008529A3" w:rsidP="008529A3">
      <w:pPr>
        <w:pStyle w:val="Sansinterligne"/>
        <w:ind w:left="709"/>
        <w:rPr>
          <w:rStyle w:val="Accentuation"/>
          <w:rFonts w:cs="FreeMono"/>
        </w:rPr>
      </w:pPr>
      <w:r w:rsidRPr="008114B3">
        <w:rPr>
          <w:rStyle w:val="Accentuation"/>
          <w:rFonts w:cs="FreeMono"/>
          <w:color w:val="0070C0"/>
        </w:rPr>
        <w:t>R</w:t>
      </w:r>
      <w:r w:rsidR="008114B3">
        <w:rPr>
          <w:rStyle w:val="Accentuation"/>
          <w:rFonts w:cs="FreeMono"/>
          <w:color w:val="0070C0"/>
        </w:rPr>
        <w:t>1</w:t>
      </w:r>
      <w:r w:rsidR="00413AAB">
        <w:rPr>
          <w:rStyle w:val="Accentuation"/>
          <w:rFonts w:cs="FreeMono"/>
          <w:color w:val="0070C0"/>
        </w:rPr>
        <w:t>8</w:t>
      </w:r>
      <w:r w:rsidRPr="008114B3">
        <w:rPr>
          <w:rStyle w:val="Accentuation"/>
          <w:rFonts w:cs="FreeMono"/>
          <w:color w:val="0070C0"/>
        </w:rPr>
        <w:t>.3</w:t>
      </w:r>
      <w:r w:rsidR="008114B3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8114B3" w:rsidRPr="008529A3">
        <w:rPr>
          <w:rStyle w:val="Accentuation"/>
          <w:rFonts w:cs="FreeMono"/>
        </w:rPr>
        <w:t>DIFFÉRENCE</w:t>
      </w:r>
      <w:r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(</w:t>
      </w:r>
      <w:r w:rsidRPr="00B51B8E">
        <w:rPr>
          <w:rStyle w:val="Accentuation"/>
          <w:rFonts w:cs="FreeMono"/>
          <w:color w:val="0070C0"/>
        </w:rPr>
        <w:t>R</w:t>
      </w:r>
      <w:r w:rsidR="008114B3" w:rsidRPr="00B51B8E">
        <w:rPr>
          <w:rStyle w:val="Accentuation"/>
          <w:rFonts w:cs="FreeMono"/>
          <w:color w:val="0070C0"/>
        </w:rPr>
        <w:t>1</w:t>
      </w:r>
      <w:r w:rsidR="00413AAB">
        <w:rPr>
          <w:rStyle w:val="Accentuation"/>
          <w:rFonts w:cs="FreeMono"/>
          <w:color w:val="0070C0"/>
        </w:rPr>
        <w:t>8</w:t>
      </w:r>
      <w:r w:rsidRPr="00B51B8E">
        <w:rPr>
          <w:rStyle w:val="Accentuation"/>
          <w:rFonts w:cs="FreeMono"/>
          <w:color w:val="0070C0"/>
        </w:rPr>
        <w:t>.1</w:t>
      </w:r>
      <w:r w:rsidRPr="008529A3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B51B8E">
        <w:rPr>
          <w:rStyle w:val="Accentuation"/>
          <w:rFonts w:cs="FreeMono"/>
          <w:color w:val="0070C0"/>
        </w:rPr>
        <w:t>R</w:t>
      </w:r>
      <w:r w:rsidR="008114B3" w:rsidRPr="00B51B8E">
        <w:rPr>
          <w:rStyle w:val="Accentuation"/>
          <w:rFonts w:cs="FreeMono"/>
          <w:color w:val="0070C0"/>
        </w:rPr>
        <w:t>1</w:t>
      </w:r>
      <w:r w:rsidR="00413AAB">
        <w:rPr>
          <w:rStyle w:val="Accentuation"/>
          <w:rFonts w:cs="FreeMono"/>
          <w:color w:val="0070C0"/>
        </w:rPr>
        <w:t>8</w:t>
      </w:r>
      <w:r w:rsidRPr="00B51B8E">
        <w:rPr>
          <w:rStyle w:val="Accentuation"/>
          <w:rFonts w:cs="FreeMono"/>
          <w:color w:val="0070C0"/>
        </w:rPr>
        <w:t>.2</w:t>
      </w:r>
      <w:r w:rsidRPr="008529A3">
        <w:rPr>
          <w:rStyle w:val="Accentuation"/>
          <w:rFonts w:cs="FreeMono"/>
        </w:rPr>
        <w:t>)</w:t>
      </w:r>
    </w:p>
    <w:p w14:paraId="77732DC7" w14:textId="77777777" w:rsidR="008529A3" w:rsidRPr="008529A3" w:rsidRDefault="008529A3" w:rsidP="008529A3">
      <w:pPr>
        <w:pStyle w:val="Sansinterligne"/>
        <w:rPr>
          <w:rStyle w:val="Accentuation"/>
          <w:rFonts w:ascii="Times New Roman" w:hAnsi="Times New Roman"/>
        </w:rPr>
      </w:pPr>
    </w:p>
    <w:p w14:paraId="3EEF497F" w14:textId="44D399F1" w:rsidR="008529A3" w:rsidRDefault="008529A3" w:rsidP="008529A3">
      <w:pPr>
        <w:pStyle w:val="Question"/>
      </w:pPr>
      <w:r>
        <w:t>Quels sont les noms des pilotes n'effectuant pas de vol au d</w:t>
      </w:r>
      <w:r>
        <w:rPr>
          <w:rFonts w:hint="eastAsia"/>
        </w:rPr>
        <w:t>é</w:t>
      </w:r>
      <w:r>
        <w:t>part de Lyon ?</w:t>
      </w:r>
    </w:p>
    <w:p w14:paraId="00F2082F" w14:textId="5C5F9CE8" w:rsidR="006D56E4" w:rsidRPr="006D56E4" w:rsidRDefault="006D56E4" w:rsidP="006D56E4">
      <w:pPr>
        <w:pStyle w:val="Sansinterligne"/>
        <w:ind w:left="709"/>
        <w:rPr>
          <w:rStyle w:val="Accentuation"/>
          <w:rFonts w:cs="FreeMono"/>
        </w:rPr>
      </w:pPr>
      <w:r w:rsidRPr="00200A82">
        <w:rPr>
          <w:rStyle w:val="Accentuation"/>
          <w:rFonts w:cs="FreeMono"/>
          <w:color w:val="0070C0"/>
        </w:rPr>
        <w:t>R</w:t>
      </w:r>
      <w:r w:rsidR="00AE2C79" w:rsidRPr="00200A82">
        <w:rPr>
          <w:rStyle w:val="Accentuation"/>
          <w:rFonts w:cs="FreeMono"/>
          <w:color w:val="0070C0"/>
        </w:rPr>
        <w:t>19</w:t>
      </w:r>
      <w:r w:rsidRPr="00200A82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AE2C79" w:rsidRPr="006D56E4">
        <w:rPr>
          <w:rStyle w:val="Accentuation"/>
          <w:rFonts w:cs="FreeMono"/>
        </w:rPr>
        <w:t>SÉLECTION</w:t>
      </w:r>
      <w:r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(</w:t>
      </w:r>
      <w:r w:rsidRPr="00200A82">
        <w:rPr>
          <w:rStyle w:val="Accentuation"/>
          <w:rFonts w:cs="FreeMono"/>
          <w:color w:val="0070C0"/>
        </w:rPr>
        <w:t>Vol</w:t>
      </w:r>
      <w:r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200A82" w:rsidRPr="00B71D8E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B71D8E">
        <w:rPr>
          <w:rStyle w:val="Accentuation"/>
          <w:rFonts w:cs="FreeMono"/>
          <w:color w:val="002060"/>
        </w:rPr>
        <w:t>'LYON'</w:t>
      </w:r>
      <w:r w:rsidRPr="006D56E4">
        <w:rPr>
          <w:rStyle w:val="Accentuation"/>
          <w:rFonts w:cs="FreeMono"/>
        </w:rPr>
        <w:t>)</w:t>
      </w:r>
    </w:p>
    <w:p w14:paraId="7B028F25" w14:textId="01E8B8A3" w:rsidR="006D56E4" w:rsidRPr="006D56E4" w:rsidRDefault="006D56E4" w:rsidP="006D56E4">
      <w:pPr>
        <w:pStyle w:val="Sansinterligne"/>
        <w:ind w:left="709"/>
        <w:rPr>
          <w:rStyle w:val="Accentuation"/>
          <w:rFonts w:cs="FreeMono"/>
        </w:rPr>
      </w:pPr>
      <w:r w:rsidRPr="00200A82">
        <w:rPr>
          <w:rStyle w:val="Accentuation"/>
          <w:rFonts w:cs="FreeMono"/>
          <w:color w:val="0070C0"/>
        </w:rPr>
        <w:t>R</w:t>
      </w:r>
      <w:r w:rsidR="00AE2C79" w:rsidRPr="00200A82">
        <w:rPr>
          <w:rStyle w:val="Accentuation"/>
          <w:rFonts w:cs="FreeMono"/>
          <w:color w:val="0070C0"/>
        </w:rPr>
        <w:t>19</w:t>
      </w:r>
      <w:r w:rsidRPr="00200A82">
        <w:rPr>
          <w:rStyle w:val="Accentuation"/>
          <w:rFonts w:cs="FreeMono"/>
          <w:color w:val="0070C0"/>
        </w:rPr>
        <w:t>.2</w:t>
      </w:r>
      <w:r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AE2C79" w:rsidRPr="006D56E4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(</w:t>
      </w:r>
      <w:r w:rsidRPr="00200A82">
        <w:rPr>
          <w:rStyle w:val="Accentuation"/>
          <w:rFonts w:cs="FreeMono"/>
          <w:color w:val="0070C0"/>
        </w:rPr>
        <w:t>P</w:t>
      </w:r>
      <w:r w:rsidR="007C3A0C" w:rsidRPr="00200A82">
        <w:rPr>
          <w:rStyle w:val="Accentuation"/>
          <w:rFonts w:cs="FreeMono"/>
          <w:color w:val="0070C0"/>
        </w:rPr>
        <w:t>ilote</w:t>
      </w:r>
      <w:r w:rsidRPr="006D56E4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B71D8E">
        <w:rPr>
          <w:rStyle w:val="Accentuation"/>
          <w:rFonts w:cs="FreeMono"/>
          <w:color w:val="0070C0"/>
        </w:rPr>
        <w:t>R</w:t>
      </w:r>
      <w:r w:rsidR="00AE2C79" w:rsidRPr="00B71D8E">
        <w:rPr>
          <w:rStyle w:val="Accentuation"/>
          <w:rFonts w:cs="FreeMono"/>
          <w:color w:val="0070C0"/>
        </w:rPr>
        <w:t>19</w:t>
      </w:r>
      <w:r w:rsidRPr="00B71D8E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200A82" w:rsidRPr="00B71D8E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proofErr w:type="spellStart"/>
      <w:r w:rsidR="00200A82" w:rsidRPr="00B71D8E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6D56E4">
        <w:rPr>
          <w:rStyle w:val="Accentuation"/>
          <w:rFonts w:cs="FreeMono"/>
        </w:rPr>
        <w:t>)</w:t>
      </w:r>
    </w:p>
    <w:p w14:paraId="17D4494C" w14:textId="041948DE" w:rsidR="00A90258" w:rsidRPr="006D56E4" w:rsidRDefault="00A90258" w:rsidP="006D56E4">
      <w:pPr>
        <w:pStyle w:val="Sansinterligne"/>
        <w:ind w:left="709"/>
        <w:rPr>
          <w:rStyle w:val="Accentuation"/>
          <w:rFonts w:cs="FreeMono"/>
        </w:rPr>
      </w:pPr>
      <w:r w:rsidRPr="00200A82">
        <w:rPr>
          <w:rStyle w:val="Accentuation"/>
          <w:rFonts w:cs="FreeMono"/>
          <w:color w:val="0070C0"/>
        </w:rPr>
        <w:t>R</w:t>
      </w:r>
      <w:r w:rsidR="00AE2C79" w:rsidRPr="00200A82">
        <w:rPr>
          <w:rStyle w:val="Accentuation"/>
          <w:rFonts w:cs="FreeMono"/>
          <w:color w:val="0070C0"/>
        </w:rPr>
        <w:t>19</w:t>
      </w:r>
      <w:r w:rsidRPr="00200A82">
        <w:rPr>
          <w:rStyle w:val="Accentuation"/>
          <w:rFonts w:cs="FreeMono"/>
          <w:color w:val="0070C0"/>
        </w:rPr>
        <w:t>.3</w:t>
      </w:r>
      <w:r w:rsidR="006D56E4"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=</w:t>
      </w:r>
      <w:r w:rsidR="006D56E4">
        <w:rPr>
          <w:rStyle w:val="Accentuation"/>
          <w:rFonts w:cs="FreeMono"/>
        </w:rPr>
        <w:t> </w:t>
      </w:r>
      <w:r w:rsidR="00AE2C79" w:rsidRPr="006D56E4">
        <w:rPr>
          <w:rStyle w:val="Accentuation"/>
          <w:rFonts w:cs="FreeMono"/>
        </w:rPr>
        <w:t>PROJECTION</w:t>
      </w:r>
      <w:r w:rsidR="006D56E4"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(</w:t>
      </w:r>
      <w:r w:rsidRPr="00B71D8E">
        <w:rPr>
          <w:rStyle w:val="Accentuation"/>
          <w:rFonts w:cs="FreeMono"/>
          <w:color w:val="0070C0"/>
        </w:rPr>
        <w:t>R</w:t>
      </w:r>
      <w:r w:rsidR="00AE2C79" w:rsidRPr="00B71D8E">
        <w:rPr>
          <w:rStyle w:val="Accentuation"/>
          <w:rFonts w:cs="FreeMono"/>
          <w:color w:val="0070C0"/>
        </w:rPr>
        <w:t>19</w:t>
      </w:r>
      <w:r w:rsidRPr="00B71D8E">
        <w:rPr>
          <w:rStyle w:val="Accentuation"/>
          <w:rFonts w:cs="FreeMono"/>
          <w:color w:val="0070C0"/>
        </w:rPr>
        <w:t>.2</w:t>
      </w:r>
      <w:r w:rsidR="006D56E4"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/</w:t>
      </w:r>
      <w:r w:rsidR="006D56E4">
        <w:rPr>
          <w:rStyle w:val="Accentuation"/>
          <w:rFonts w:cs="FreeMono"/>
        </w:rPr>
        <w:t> </w:t>
      </w:r>
      <w:proofErr w:type="spellStart"/>
      <w:r w:rsidR="00200A82" w:rsidRPr="00B71D8E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6D56E4">
        <w:rPr>
          <w:rStyle w:val="Accentuation"/>
          <w:rFonts w:cs="FreeMono"/>
        </w:rPr>
        <w:t>)</w:t>
      </w:r>
    </w:p>
    <w:p w14:paraId="460CB2CA" w14:textId="787D4450" w:rsidR="00A90258" w:rsidRPr="006D56E4" w:rsidRDefault="00A90258" w:rsidP="006D56E4">
      <w:pPr>
        <w:pStyle w:val="Sansinterligne"/>
        <w:ind w:left="709"/>
        <w:rPr>
          <w:rStyle w:val="Accentuation"/>
          <w:rFonts w:cs="FreeMono"/>
        </w:rPr>
      </w:pPr>
      <w:r w:rsidRPr="00200A82">
        <w:rPr>
          <w:rStyle w:val="Accentuation"/>
          <w:rFonts w:cs="FreeMono"/>
          <w:color w:val="0070C0"/>
        </w:rPr>
        <w:t>R</w:t>
      </w:r>
      <w:r w:rsidR="00AE2C79" w:rsidRPr="00200A82">
        <w:rPr>
          <w:rStyle w:val="Accentuation"/>
          <w:rFonts w:cs="FreeMono"/>
          <w:color w:val="0070C0"/>
        </w:rPr>
        <w:t>19</w:t>
      </w:r>
      <w:r w:rsidRPr="00200A82">
        <w:rPr>
          <w:rStyle w:val="Accentuation"/>
          <w:rFonts w:cs="FreeMono"/>
          <w:color w:val="0070C0"/>
        </w:rPr>
        <w:t>.4</w:t>
      </w:r>
      <w:r w:rsidR="006D56E4"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=</w:t>
      </w:r>
      <w:r w:rsidR="006D56E4">
        <w:rPr>
          <w:rStyle w:val="Accentuation"/>
          <w:rFonts w:cs="FreeMono"/>
        </w:rPr>
        <w:t> </w:t>
      </w:r>
      <w:r w:rsidR="00AE2C79" w:rsidRPr="006D56E4">
        <w:rPr>
          <w:rStyle w:val="Accentuation"/>
          <w:rFonts w:cs="FreeMono"/>
        </w:rPr>
        <w:t>PROJECTION</w:t>
      </w:r>
      <w:r w:rsidR="006D56E4"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(</w:t>
      </w:r>
      <w:r w:rsidRPr="00200A82">
        <w:rPr>
          <w:rStyle w:val="Accentuation"/>
          <w:rFonts w:cs="FreeMono"/>
          <w:color w:val="0070C0"/>
        </w:rPr>
        <w:t>P</w:t>
      </w:r>
      <w:r w:rsidR="007C3A0C" w:rsidRPr="00200A82">
        <w:rPr>
          <w:rStyle w:val="Accentuation"/>
          <w:rFonts w:cs="FreeMono"/>
          <w:color w:val="0070C0"/>
        </w:rPr>
        <w:t>ilote</w:t>
      </w:r>
      <w:r w:rsidR="006D56E4"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/</w:t>
      </w:r>
      <w:r w:rsidR="006D56E4">
        <w:rPr>
          <w:rStyle w:val="Accentuation"/>
          <w:rFonts w:cs="FreeMono"/>
        </w:rPr>
        <w:t> </w:t>
      </w:r>
      <w:proofErr w:type="spellStart"/>
      <w:r w:rsidR="00200A82" w:rsidRPr="00B71D8E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6D56E4">
        <w:rPr>
          <w:rStyle w:val="Accentuation"/>
          <w:rFonts w:cs="FreeMono"/>
        </w:rPr>
        <w:t>)</w:t>
      </w:r>
    </w:p>
    <w:p w14:paraId="7CE35AFC" w14:textId="20608D0E" w:rsidR="008529A3" w:rsidRPr="006D56E4" w:rsidRDefault="00A90258" w:rsidP="006D56E4">
      <w:pPr>
        <w:pStyle w:val="Sansinterligne"/>
        <w:ind w:left="709"/>
        <w:rPr>
          <w:rStyle w:val="Accentuation"/>
          <w:rFonts w:cs="FreeMono"/>
        </w:rPr>
      </w:pPr>
      <w:r w:rsidRPr="00200A82">
        <w:rPr>
          <w:rStyle w:val="Accentuation"/>
          <w:rFonts w:cs="FreeMono"/>
          <w:color w:val="0070C0"/>
        </w:rPr>
        <w:t>R</w:t>
      </w:r>
      <w:r w:rsidR="00AE2C79" w:rsidRPr="00200A82">
        <w:rPr>
          <w:rStyle w:val="Accentuation"/>
          <w:rFonts w:cs="FreeMono"/>
          <w:color w:val="0070C0"/>
        </w:rPr>
        <w:t>19</w:t>
      </w:r>
      <w:r w:rsidRPr="00200A82">
        <w:rPr>
          <w:rStyle w:val="Accentuation"/>
          <w:rFonts w:cs="FreeMono"/>
          <w:color w:val="0070C0"/>
        </w:rPr>
        <w:t>.5</w:t>
      </w:r>
      <w:r w:rsidR="006D56E4"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=</w:t>
      </w:r>
      <w:r w:rsidR="006D56E4">
        <w:rPr>
          <w:rStyle w:val="Accentuation"/>
          <w:rFonts w:cs="FreeMono"/>
        </w:rPr>
        <w:t> </w:t>
      </w:r>
      <w:r w:rsidR="00AE2C79" w:rsidRPr="006D56E4">
        <w:rPr>
          <w:rStyle w:val="Accentuation"/>
          <w:rFonts w:cs="FreeMono"/>
        </w:rPr>
        <w:t>DIFFÉRENCE</w:t>
      </w:r>
      <w:r w:rsidR="006D56E4">
        <w:rPr>
          <w:rStyle w:val="Accentuation"/>
          <w:rFonts w:cs="FreeMono"/>
        </w:rPr>
        <w:t> </w:t>
      </w:r>
      <w:r w:rsidRPr="006D56E4">
        <w:rPr>
          <w:rStyle w:val="Accentuation"/>
          <w:rFonts w:cs="FreeMono"/>
        </w:rPr>
        <w:t>(</w:t>
      </w:r>
      <w:r w:rsidRPr="00200A82">
        <w:rPr>
          <w:rStyle w:val="Accentuation"/>
          <w:rFonts w:cs="FreeMono"/>
          <w:color w:val="0070C0"/>
        </w:rPr>
        <w:t>R</w:t>
      </w:r>
      <w:r w:rsidR="00AE2C79" w:rsidRPr="00200A82">
        <w:rPr>
          <w:rStyle w:val="Accentuation"/>
          <w:rFonts w:cs="FreeMono"/>
          <w:color w:val="0070C0"/>
        </w:rPr>
        <w:t>19</w:t>
      </w:r>
      <w:r w:rsidRPr="00200A82">
        <w:rPr>
          <w:rStyle w:val="Accentuation"/>
          <w:rFonts w:cs="FreeMono"/>
          <w:color w:val="0070C0"/>
        </w:rPr>
        <w:t>.4</w:t>
      </w:r>
      <w:r w:rsidRPr="006D56E4">
        <w:rPr>
          <w:rStyle w:val="Accentuation"/>
          <w:rFonts w:cs="FreeMono"/>
        </w:rPr>
        <w:t>,</w:t>
      </w:r>
      <w:r w:rsidR="006D56E4">
        <w:rPr>
          <w:rStyle w:val="Accentuation"/>
          <w:rFonts w:cs="FreeMono"/>
        </w:rPr>
        <w:t> </w:t>
      </w:r>
      <w:r w:rsidRPr="00200A82">
        <w:rPr>
          <w:rStyle w:val="Accentuation"/>
          <w:rFonts w:cs="FreeMono"/>
          <w:color w:val="0070C0"/>
        </w:rPr>
        <w:t>R</w:t>
      </w:r>
      <w:r w:rsidR="00AE2C79" w:rsidRPr="00200A82">
        <w:rPr>
          <w:rStyle w:val="Accentuation"/>
          <w:rFonts w:cs="FreeMono"/>
          <w:color w:val="0070C0"/>
        </w:rPr>
        <w:t>19</w:t>
      </w:r>
      <w:r w:rsidRPr="00200A82">
        <w:rPr>
          <w:rStyle w:val="Accentuation"/>
          <w:rFonts w:cs="FreeMono"/>
          <w:color w:val="0070C0"/>
        </w:rPr>
        <w:t>.3</w:t>
      </w:r>
      <w:r w:rsidRPr="006D56E4">
        <w:rPr>
          <w:rStyle w:val="Accentuation"/>
          <w:rFonts w:cs="FreeMono"/>
        </w:rPr>
        <w:t>)</w:t>
      </w:r>
    </w:p>
    <w:p w14:paraId="1BB25B80" w14:textId="77777777" w:rsidR="008529A3" w:rsidRPr="007730D3" w:rsidRDefault="008529A3" w:rsidP="008529A3">
      <w:pPr>
        <w:pStyle w:val="Sansinterligne"/>
        <w:rPr>
          <w:rStyle w:val="Accentuation"/>
          <w:rFonts w:ascii="Times New Roman" w:hAnsi="Times New Roman"/>
        </w:rPr>
      </w:pPr>
    </w:p>
    <w:p w14:paraId="436F666F" w14:textId="77777777" w:rsidR="008529A3" w:rsidRDefault="008529A3" w:rsidP="008529A3">
      <w:pPr>
        <w:pStyle w:val="Question"/>
      </w:pPr>
      <w:r>
        <w:t>Donnez les num</w:t>
      </w:r>
      <w:r>
        <w:rPr>
          <w:rFonts w:hint="eastAsia"/>
        </w:rPr>
        <w:t>é</w:t>
      </w:r>
      <w:r>
        <w:t>ros et noms des pilotes homonymes.</w:t>
      </w:r>
    </w:p>
    <w:p w14:paraId="3848100F" w14:textId="759EDE94" w:rsidR="005E788B" w:rsidRDefault="005E788B" w:rsidP="008529A3">
      <w:pPr>
        <w:pStyle w:val="Sansinterligne"/>
        <w:ind w:left="709"/>
        <w:rPr>
          <w:rStyle w:val="Accentuation"/>
          <w:rFonts w:cs="FreeMono"/>
        </w:rPr>
      </w:pPr>
      <w:r w:rsidRPr="00446F6D">
        <w:rPr>
          <w:rStyle w:val="Accentuation"/>
          <w:rFonts w:cs="FreeMono"/>
          <w:color w:val="0070C0"/>
        </w:rPr>
        <w:t>R20.1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 w:rsidR="00446F6D">
        <w:rPr>
          <w:rStyle w:val="Accentuation"/>
          <w:rFonts w:cs="FreeMono"/>
        </w:rPr>
        <w:t> </w:t>
      </w:r>
      <w:r w:rsidR="00446F6D" w:rsidRPr="008529A3">
        <w:rPr>
          <w:rStyle w:val="Accentuation"/>
          <w:rFonts w:cs="FreeMono"/>
        </w:rPr>
        <w:t>PROJECTION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(</w:t>
      </w:r>
      <w:r w:rsidRPr="00446F6D">
        <w:rPr>
          <w:rStyle w:val="Accentuation"/>
          <w:rFonts w:cs="FreeMono"/>
          <w:color w:val="0070C0"/>
        </w:rPr>
        <w:t>PILOTE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/</w:t>
      </w:r>
      <w:r w:rsidR="00446F6D">
        <w:rPr>
          <w:rStyle w:val="Accentuation"/>
          <w:rFonts w:cs="FreeMono"/>
        </w:rPr>
        <w:t> </w:t>
      </w:r>
      <w:proofErr w:type="spellStart"/>
      <w:r w:rsidR="00446F6D" w:rsidRPr="003F4294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8529A3">
        <w:rPr>
          <w:rStyle w:val="Accentuation"/>
          <w:rFonts w:cs="FreeMono"/>
        </w:rPr>
        <w:t>,</w:t>
      </w:r>
      <w:r w:rsidR="00446F6D">
        <w:rPr>
          <w:rStyle w:val="Accentuation"/>
          <w:rFonts w:cs="FreeMono"/>
        </w:rPr>
        <w:t> </w:t>
      </w:r>
      <w:proofErr w:type="spellStart"/>
      <w:r w:rsidR="00446F6D" w:rsidRPr="003F4294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8529A3">
        <w:rPr>
          <w:rStyle w:val="Accentuation"/>
          <w:rFonts w:cs="FreeMono"/>
        </w:rPr>
        <w:t>)</w:t>
      </w:r>
    </w:p>
    <w:p w14:paraId="23B99016" w14:textId="5BBAE424" w:rsidR="008529A3" w:rsidRPr="008529A3" w:rsidRDefault="008529A3" w:rsidP="008529A3">
      <w:pPr>
        <w:pStyle w:val="Sansinterligne"/>
        <w:ind w:left="709"/>
        <w:rPr>
          <w:rStyle w:val="Accentuation"/>
          <w:rFonts w:cs="FreeMono"/>
        </w:rPr>
      </w:pPr>
      <w:r w:rsidRPr="00446F6D">
        <w:rPr>
          <w:rStyle w:val="Accentuation"/>
          <w:rFonts w:cs="FreeMono"/>
          <w:color w:val="0070C0"/>
        </w:rPr>
        <w:t>R20.1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 w:rsidR="00446F6D">
        <w:rPr>
          <w:rStyle w:val="Accentuation"/>
          <w:rFonts w:cs="FreeMono"/>
        </w:rPr>
        <w:t> </w:t>
      </w:r>
      <w:r w:rsidR="00446F6D" w:rsidRPr="008529A3">
        <w:rPr>
          <w:rStyle w:val="Accentuation"/>
          <w:rFonts w:cs="FreeMono"/>
        </w:rPr>
        <w:t>JOINTURE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(</w:t>
      </w:r>
      <w:r w:rsidR="005E788B" w:rsidRPr="00446F6D">
        <w:rPr>
          <w:rStyle w:val="Accentuation"/>
          <w:rFonts w:cs="FreeMono"/>
          <w:color w:val="0070C0"/>
        </w:rPr>
        <w:t>R20.1</w:t>
      </w:r>
      <w:r w:rsidRPr="008529A3">
        <w:rPr>
          <w:rStyle w:val="Accentuation"/>
          <w:rFonts w:cs="FreeMono"/>
        </w:rPr>
        <w:t>,</w:t>
      </w:r>
      <w:r w:rsidR="00446F6D">
        <w:rPr>
          <w:rStyle w:val="Accentuation"/>
          <w:rFonts w:cs="FreeMono"/>
        </w:rPr>
        <w:t> </w:t>
      </w:r>
      <w:r w:rsidR="005E788B" w:rsidRPr="00446F6D">
        <w:rPr>
          <w:rStyle w:val="Accentuation"/>
          <w:rFonts w:cs="FreeMono"/>
          <w:color w:val="0070C0"/>
        </w:rPr>
        <w:t>R20.1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/</w:t>
      </w:r>
      <w:r w:rsidR="00446F6D">
        <w:rPr>
          <w:rStyle w:val="Accentuation"/>
          <w:rFonts w:cs="FreeMono"/>
        </w:rPr>
        <w:t> </w:t>
      </w:r>
      <w:proofErr w:type="spellStart"/>
      <w:r w:rsidR="00446F6D" w:rsidRPr="003F4294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 w:rsidR="00446F6D">
        <w:rPr>
          <w:rStyle w:val="Accentuation"/>
          <w:rFonts w:cs="FreeMono"/>
        </w:rPr>
        <w:t> </w:t>
      </w:r>
      <w:proofErr w:type="spellStart"/>
      <w:r w:rsidR="00446F6D" w:rsidRPr="003F4294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8529A3">
        <w:rPr>
          <w:rStyle w:val="Accentuation"/>
          <w:rFonts w:cs="FreeMono"/>
        </w:rPr>
        <w:t>)</w:t>
      </w:r>
    </w:p>
    <w:p w14:paraId="20D954B7" w14:textId="34141A41" w:rsidR="008529A3" w:rsidRPr="008529A3" w:rsidRDefault="008529A3" w:rsidP="008529A3">
      <w:pPr>
        <w:pStyle w:val="Sansinterligne"/>
        <w:ind w:left="709"/>
        <w:rPr>
          <w:rStyle w:val="Accentuation"/>
          <w:rFonts w:cs="FreeMono"/>
        </w:rPr>
      </w:pPr>
      <w:r w:rsidRPr="00446F6D">
        <w:rPr>
          <w:rStyle w:val="Accentuation"/>
          <w:rFonts w:cs="FreeMono"/>
          <w:color w:val="0070C0"/>
        </w:rPr>
        <w:t>R20.2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 w:rsidR="00446F6D">
        <w:rPr>
          <w:rStyle w:val="Accentuation"/>
          <w:rFonts w:cs="FreeMono"/>
        </w:rPr>
        <w:t> </w:t>
      </w:r>
      <w:r w:rsidR="00446F6D" w:rsidRPr="008529A3">
        <w:rPr>
          <w:rStyle w:val="Accentuation"/>
          <w:rFonts w:cs="FreeMono"/>
        </w:rPr>
        <w:t>JOINTURE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(</w:t>
      </w:r>
      <w:r w:rsidR="005E788B" w:rsidRPr="00446F6D">
        <w:rPr>
          <w:rStyle w:val="Accentuation"/>
          <w:rFonts w:cs="FreeMono"/>
          <w:color w:val="0070C0"/>
        </w:rPr>
        <w:t>R20.1</w:t>
      </w:r>
      <w:r w:rsidRPr="008529A3">
        <w:rPr>
          <w:rStyle w:val="Accentuation"/>
          <w:rFonts w:cs="FreeMono"/>
        </w:rPr>
        <w:t>,</w:t>
      </w:r>
      <w:r w:rsidR="00446F6D">
        <w:rPr>
          <w:rStyle w:val="Accentuation"/>
          <w:rFonts w:cs="FreeMono"/>
        </w:rPr>
        <w:t> </w:t>
      </w:r>
      <w:r w:rsidR="005E788B" w:rsidRPr="00446F6D">
        <w:rPr>
          <w:rStyle w:val="Accentuation"/>
          <w:rFonts w:cs="FreeMono"/>
          <w:color w:val="0070C0"/>
        </w:rPr>
        <w:t>R20.1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/</w:t>
      </w:r>
      <w:r w:rsidR="00446F6D">
        <w:rPr>
          <w:rStyle w:val="Accentuation"/>
          <w:rFonts w:cs="FreeMono"/>
        </w:rPr>
        <w:t> </w:t>
      </w:r>
      <w:proofErr w:type="spellStart"/>
      <w:r w:rsidR="00446F6D" w:rsidRPr="003F4294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 w:rsidR="00446F6D">
        <w:rPr>
          <w:rStyle w:val="Accentuation"/>
          <w:rFonts w:cs="FreeMono"/>
        </w:rPr>
        <w:t> </w:t>
      </w:r>
      <w:proofErr w:type="spellStart"/>
      <w:r w:rsidR="00446F6D" w:rsidRPr="003F4294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8529A3">
        <w:rPr>
          <w:rStyle w:val="Accentuation"/>
          <w:rFonts w:cs="FreeMono"/>
        </w:rPr>
        <w:t>)</w:t>
      </w:r>
    </w:p>
    <w:p w14:paraId="59E87E70" w14:textId="3689E51D" w:rsidR="008529A3" w:rsidRDefault="008529A3" w:rsidP="005E788B">
      <w:pPr>
        <w:pStyle w:val="Sansinterligne"/>
        <w:ind w:left="709"/>
        <w:rPr>
          <w:rStyle w:val="Accentuation"/>
          <w:rFonts w:cs="FreeMono"/>
        </w:rPr>
      </w:pPr>
      <w:r w:rsidRPr="00446F6D">
        <w:rPr>
          <w:rStyle w:val="Accentuation"/>
          <w:rFonts w:cs="FreeMono"/>
          <w:color w:val="0070C0"/>
        </w:rPr>
        <w:t>R20.3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=</w:t>
      </w:r>
      <w:r w:rsidR="00446F6D">
        <w:rPr>
          <w:rStyle w:val="Accentuation"/>
          <w:rFonts w:cs="FreeMono"/>
        </w:rPr>
        <w:t> </w:t>
      </w:r>
      <w:r w:rsidR="00446F6D" w:rsidRPr="008529A3">
        <w:rPr>
          <w:rStyle w:val="Accentuation"/>
          <w:rFonts w:cs="FreeMono"/>
        </w:rPr>
        <w:t>DIFFÉRENCE</w:t>
      </w:r>
      <w:r w:rsidR="00446F6D">
        <w:rPr>
          <w:rStyle w:val="Accentuation"/>
          <w:rFonts w:cs="FreeMono"/>
        </w:rPr>
        <w:t> </w:t>
      </w:r>
      <w:r w:rsidRPr="008529A3">
        <w:rPr>
          <w:rStyle w:val="Accentuation"/>
          <w:rFonts w:cs="FreeMono"/>
        </w:rPr>
        <w:t>(</w:t>
      </w:r>
      <w:r w:rsidRPr="00446F6D">
        <w:rPr>
          <w:rStyle w:val="Accentuation"/>
          <w:rFonts w:cs="FreeMono"/>
          <w:color w:val="0070C0"/>
        </w:rPr>
        <w:t>R20.1</w:t>
      </w:r>
      <w:r w:rsidRPr="008529A3">
        <w:rPr>
          <w:rStyle w:val="Accentuation"/>
          <w:rFonts w:cs="FreeMono"/>
        </w:rPr>
        <w:t>,</w:t>
      </w:r>
      <w:r w:rsidR="00446F6D">
        <w:rPr>
          <w:rStyle w:val="Accentuation"/>
          <w:rFonts w:cs="FreeMono"/>
        </w:rPr>
        <w:t> </w:t>
      </w:r>
      <w:r w:rsidRPr="00446F6D">
        <w:rPr>
          <w:rStyle w:val="Accentuation"/>
          <w:rFonts w:cs="FreeMono"/>
          <w:color w:val="0070C0"/>
        </w:rPr>
        <w:t>R20.2</w:t>
      </w:r>
      <w:r w:rsidRPr="008529A3">
        <w:rPr>
          <w:rStyle w:val="Accentuation"/>
          <w:rFonts w:cs="FreeMono"/>
        </w:rPr>
        <w:t>)</w:t>
      </w:r>
    </w:p>
    <w:p w14:paraId="18B48075" w14:textId="77777777" w:rsidR="00A90258" w:rsidRPr="00A90258" w:rsidRDefault="00A90258" w:rsidP="00A90258">
      <w:pPr>
        <w:pStyle w:val="Sansinterligne"/>
        <w:rPr>
          <w:rStyle w:val="Accentuation"/>
          <w:rFonts w:ascii="Times New Roman" w:hAnsi="Times New Roman"/>
        </w:rPr>
      </w:pPr>
    </w:p>
    <w:p w14:paraId="230B55D6" w14:textId="77777777" w:rsidR="00A90258" w:rsidRPr="00140BCD" w:rsidRDefault="00A90258" w:rsidP="00A90258">
      <w:pPr>
        <w:pStyle w:val="Question"/>
      </w:pPr>
      <w:bookmarkStart w:id="3" w:name="_Hlk217979697"/>
      <w:r>
        <w:t>Quelles sont les villes où habitent des pilotes et où sont localisés des avions ?</w:t>
      </w:r>
      <w:bookmarkEnd w:id="3"/>
    </w:p>
    <w:p w14:paraId="04E8C997" w14:textId="7AA4543D" w:rsidR="00A90258" w:rsidRPr="00960957" w:rsidRDefault="00A90258" w:rsidP="00A90258">
      <w:pPr>
        <w:pStyle w:val="Sansinterligne"/>
        <w:ind w:left="709"/>
        <w:rPr>
          <w:rStyle w:val="Accentuation"/>
          <w:rFonts w:cs="FreeMono"/>
        </w:rPr>
      </w:pPr>
      <w:r w:rsidRPr="003D7E7F">
        <w:rPr>
          <w:rStyle w:val="Accentuation"/>
          <w:rFonts w:cs="FreeMono"/>
          <w:color w:val="0070C0"/>
        </w:rPr>
        <w:t>R</w:t>
      </w:r>
      <w:r>
        <w:rPr>
          <w:rStyle w:val="Accentuation"/>
          <w:rFonts w:cs="FreeMono"/>
          <w:color w:val="0070C0"/>
        </w:rPr>
        <w:t>21</w:t>
      </w:r>
      <w:r w:rsidRPr="003D7E7F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F9119A" w:rsidRPr="00960957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(</w:t>
      </w:r>
      <w:r w:rsidRPr="003D7E7F">
        <w:rPr>
          <w:rStyle w:val="Accentuation"/>
          <w:rFonts w:cs="FreeMono"/>
          <w:color w:val="0070C0"/>
        </w:rPr>
        <w:t>Pilote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3D7E7F">
        <w:rPr>
          <w:rStyle w:val="Accentuation"/>
          <w:rFonts w:cs="FreeMono"/>
          <w:color w:val="08674D" w:themeColor="accent4" w:themeShade="80"/>
        </w:rPr>
        <w:t>adresse</w:t>
      </w:r>
      <w:r w:rsidRPr="00960957">
        <w:rPr>
          <w:rStyle w:val="Accentuation"/>
          <w:rFonts w:cs="FreeMono"/>
        </w:rPr>
        <w:t>)</w:t>
      </w:r>
    </w:p>
    <w:p w14:paraId="718A46F9" w14:textId="011DF0DA" w:rsidR="00A90258" w:rsidRPr="00960957" w:rsidRDefault="00A90258" w:rsidP="00A90258">
      <w:pPr>
        <w:pStyle w:val="Sansinterligne"/>
        <w:ind w:left="709"/>
        <w:rPr>
          <w:rStyle w:val="Accentuation"/>
          <w:rFonts w:cs="FreeMono"/>
        </w:rPr>
      </w:pPr>
      <w:r w:rsidRPr="003D7E7F">
        <w:rPr>
          <w:rStyle w:val="Accentuation"/>
          <w:rFonts w:cs="FreeMono"/>
          <w:color w:val="0070C0"/>
        </w:rPr>
        <w:t>R</w:t>
      </w:r>
      <w:r>
        <w:rPr>
          <w:rStyle w:val="Accentuation"/>
          <w:rFonts w:cs="FreeMono"/>
          <w:color w:val="0070C0"/>
        </w:rPr>
        <w:t>21</w:t>
      </w:r>
      <w:r w:rsidRPr="003D7E7F">
        <w:rPr>
          <w:rStyle w:val="Accentuation"/>
          <w:rFonts w:cs="FreeMono"/>
          <w:color w:val="0070C0"/>
        </w:rPr>
        <w:t>.2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F9119A" w:rsidRPr="00960957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(</w:t>
      </w:r>
      <w:r>
        <w:rPr>
          <w:rStyle w:val="Accentuation"/>
          <w:rFonts w:cs="FreeMono"/>
          <w:color w:val="0070C0"/>
        </w:rPr>
        <w:t>Avion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>
        <w:rPr>
          <w:rStyle w:val="Accentuation"/>
          <w:rFonts w:cs="FreeMono"/>
          <w:color w:val="08674D" w:themeColor="accent4" w:themeShade="80"/>
        </w:rPr>
        <w:t>localisation</w:t>
      </w:r>
      <w:r w:rsidRPr="00960957">
        <w:rPr>
          <w:rStyle w:val="Accentuation"/>
          <w:rFonts w:cs="FreeMono"/>
        </w:rPr>
        <w:t>)</w:t>
      </w:r>
    </w:p>
    <w:p w14:paraId="60D1A33C" w14:textId="404759AB" w:rsidR="00A90258" w:rsidRPr="00960957" w:rsidRDefault="00A90258" w:rsidP="00A90258">
      <w:pPr>
        <w:pStyle w:val="Sansinterligne"/>
        <w:ind w:left="709"/>
        <w:rPr>
          <w:rStyle w:val="Accentuation"/>
          <w:rFonts w:cs="FreeMono"/>
        </w:rPr>
      </w:pPr>
      <w:r w:rsidRPr="003D7E7F">
        <w:rPr>
          <w:rStyle w:val="Accentuation"/>
          <w:rFonts w:cs="FreeMono"/>
          <w:color w:val="0070C0"/>
        </w:rPr>
        <w:t>R</w:t>
      </w:r>
      <w:r>
        <w:rPr>
          <w:rStyle w:val="Accentuation"/>
          <w:rFonts w:cs="FreeMono"/>
          <w:color w:val="0070C0"/>
        </w:rPr>
        <w:t>21</w:t>
      </w:r>
      <w:r w:rsidRPr="003D7E7F">
        <w:rPr>
          <w:rStyle w:val="Accentuation"/>
          <w:rFonts w:cs="FreeMono"/>
          <w:color w:val="0070C0"/>
        </w:rPr>
        <w:t>.3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F9119A" w:rsidRPr="00960957">
        <w:rPr>
          <w:rStyle w:val="Accentuation"/>
          <w:rFonts w:cs="FreeMono"/>
        </w:rPr>
        <w:t>INTERSECTION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(</w:t>
      </w:r>
      <w:r w:rsidRPr="003D7E7F">
        <w:rPr>
          <w:rStyle w:val="Accentuation"/>
          <w:rFonts w:cs="FreeMono"/>
          <w:color w:val="0070C0"/>
        </w:rPr>
        <w:t>R</w:t>
      </w:r>
      <w:r>
        <w:rPr>
          <w:rStyle w:val="Accentuation"/>
          <w:rFonts w:cs="FreeMono"/>
          <w:color w:val="0070C0"/>
        </w:rPr>
        <w:t>21</w:t>
      </w:r>
      <w:r w:rsidRPr="003D7E7F">
        <w:rPr>
          <w:rStyle w:val="Accentuation"/>
          <w:rFonts w:cs="FreeMono"/>
          <w:color w:val="0070C0"/>
        </w:rPr>
        <w:t>.1</w:t>
      </w:r>
      <w:r w:rsidRPr="00960957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3D7E7F">
        <w:rPr>
          <w:rStyle w:val="Accentuation"/>
          <w:rFonts w:cs="FreeMono"/>
          <w:color w:val="0070C0"/>
        </w:rPr>
        <w:t>R</w:t>
      </w:r>
      <w:r>
        <w:rPr>
          <w:rStyle w:val="Accentuation"/>
          <w:rFonts w:cs="FreeMono"/>
          <w:color w:val="0070C0"/>
        </w:rPr>
        <w:t>21</w:t>
      </w:r>
      <w:r w:rsidRPr="003D7E7F">
        <w:rPr>
          <w:rStyle w:val="Accentuation"/>
          <w:rFonts w:cs="FreeMono"/>
          <w:color w:val="0070C0"/>
        </w:rPr>
        <w:t>.2</w:t>
      </w:r>
      <w:r w:rsidRPr="00960957">
        <w:rPr>
          <w:rStyle w:val="Accentuation"/>
          <w:rFonts w:cs="FreeMono"/>
        </w:rPr>
        <w:t>)</w:t>
      </w:r>
    </w:p>
    <w:p w14:paraId="2A1AF94E" w14:textId="77777777" w:rsidR="008529A3" w:rsidRPr="008529A3" w:rsidRDefault="008529A3" w:rsidP="008529A3">
      <w:pPr>
        <w:pStyle w:val="Sansinterligne"/>
        <w:rPr>
          <w:rStyle w:val="Accentuation"/>
          <w:rFonts w:ascii="Times New Roman" w:hAnsi="Times New Roman"/>
        </w:rPr>
      </w:pPr>
    </w:p>
    <w:p w14:paraId="34DDEC61" w14:textId="65C8600F" w:rsidR="00BC0527" w:rsidRDefault="00BC0527" w:rsidP="00BC0527">
      <w:pPr>
        <w:pStyle w:val="Question"/>
      </w:pPr>
      <w:r>
        <w:t>Quels sont les noms des pilotes qui effectuent des vols au d</w:t>
      </w:r>
      <w:r>
        <w:rPr>
          <w:rFonts w:hint="eastAsia"/>
        </w:rPr>
        <w:t>é</w:t>
      </w:r>
      <w:r>
        <w:t>part de leur ville de r</w:t>
      </w:r>
      <w:r>
        <w:rPr>
          <w:rFonts w:hint="eastAsia"/>
        </w:rPr>
        <w:t>é</w:t>
      </w:r>
      <w:r>
        <w:t>sidence ?</w:t>
      </w:r>
    </w:p>
    <w:p w14:paraId="00251BC2" w14:textId="39010EDE" w:rsidR="00960957" w:rsidRPr="00960957" w:rsidRDefault="00960957" w:rsidP="00960957">
      <w:pPr>
        <w:pStyle w:val="Sansinterligne"/>
        <w:ind w:left="709"/>
        <w:rPr>
          <w:rStyle w:val="Accentuation"/>
          <w:rFonts w:cs="FreeMono"/>
        </w:rPr>
      </w:pP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.1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F9119A" w:rsidRPr="00960957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(</w:t>
      </w:r>
      <w:r w:rsidRPr="003D7E7F">
        <w:rPr>
          <w:rStyle w:val="Accentuation"/>
          <w:rFonts w:cs="FreeMono"/>
          <w:color w:val="0070C0"/>
        </w:rPr>
        <w:t>P</w:t>
      </w:r>
      <w:r w:rsidR="00642DAE" w:rsidRPr="003D7E7F">
        <w:rPr>
          <w:rStyle w:val="Accentuation"/>
          <w:rFonts w:cs="FreeMono"/>
          <w:color w:val="0070C0"/>
        </w:rPr>
        <w:t>ilote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642DAE" w:rsidRPr="003D7E7F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960957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="00642DAE" w:rsidRPr="003D7E7F">
        <w:rPr>
          <w:rStyle w:val="Accentuation"/>
          <w:rFonts w:cs="FreeMono"/>
          <w:color w:val="08674D" w:themeColor="accent4" w:themeShade="80"/>
        </w:rPr>
        <w:t>adresse</w:t>
      </w:r>
      <w:r w:rsidRPr="00960957">
        <w:rPr>
          <w:rStyle w:val="Accentuation"/>
          <w:rFonts w:cs="FreeMono"/>
        </w:rPr>
        <w:t>)</w:t>
      </w:r>
    </w:p>
    <w:p w14:paraId="2AA695A1" w14:textId="4F5EA6FE" w:rsidR="00960957" w:rsidRPr="00960957" w:rsidRDefault="00960957" w:rsidP="00960957">
      <w:pPr>
        <w:pStyle w:val="Sansinterligne"/>
        <w:ind w:left="709"/>
        <w:rPr>
          <w:rStyle w:val="Accentuation"/>
          <w:rFonts w:cs="FreeMono"/>
        </w:rPr>
      </w:pP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.2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F9119A" w:rsidRPr="00960957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(</w:t>
      </w:r>
      <w:r w:rsidRPr="003D7E7F">
        <w:rPr>
          <w:rStyle w:val="Accentuation"/>
          <w:rFonts w:cs="FreeMono"/>
          <w:color w:val="0070C0"/>
        </w:rPr>
        <w:t>V</w:t>
      </w:r>
      <w:r w:rsidR="00642DAE" w:rsidRPr="003D7E7F">
        <w:rPr>
          <w:rStyle w:val="Accentuation"/>
          <w:rFonts w:cs="FreeMono"/>
          <w:color w:val="0070C0"/>
        </w:rPr>
        <w:t>ol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642DAE" w:rsidRPr="003D7E7F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960957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proofErr w:type="spellStart"/>
      <w:r w:rsidR="00642DAE" w:rsidRPr="003D7E7F">
        <w:rPr>
          <w:rStyle w:val="Accentuation"/>
          <w:rFonts w:cs="FreeMono"/>
          <w:color w:val="08674D" w:themeColor="accent4" w:themeShade="80"/>
        </w:rPr>
        <w:t>villeDep</w:t>
      </w:r>
      <w:proofErr w:type="spellEnd"/>
      <w:r w:rsidRPr="00960957">
        <w:rPr>
          <w:rStyle w:val="Accentuation"/>
          <w:rFonts w:cs="FreeMono"/>
        </w:rPr>
        <w:t>)</w:t>
      </w:r>
    </w:p>
    <w:p w14:paraId="53C70526" w14:textId="1AAB59DC" w:rsidR="00960957" w:rsidRPr="00960957" w:rsidRDefault="00960957" w:rsidP="00960957">
      <w:pPr>
        <w:pStyle w:val="Sansinterligne"/>
        <w:ind w:left="709"/>
        <w:rPr>
          <w:rStyle w:val="Accentuation"/>
          <w:rFonts w:cs="FreeMono"/>
        </w:rPr>
      </w:pP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.3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F9119A" w:rsidRPr="00960957">
        <w:rPr>
          <w:rStyle w:val="Accentuation"/>
          <w:rFonts w:cs="FreeMono"/>
        </w:rPr>
        <w:t>INTERSECTION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(</w:t>
      </w: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.1</w:t>
      </w:r>
      <w:r w:rsidRPr="00960957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.2</w:t>
      </w:r>
      <w:r w:rsidRPr="00960957">
        <w:rPr>
          <w:rStyle w:val="Accentuation"/>
          <w:rFonts w:cs="FreeMono"/>
        </w:rPr>
        <w:t>)</w:t>
      </w:r>
    </w:p>
    <w:p w14:paraId="151D6BDB" w14:textId="1D107B2C" w:rsidR="00960957" w:rsidRPr="00960957" w:rsidRDefault="00960957" w:rsidP="00960957">
      <w:pPr>
        <w:pStyle w:val="Sansinterligne"/>
        <w:ind w:left="709"/>
        <w:rPr>
          <w:rStyle w:val="Accentuation"/>
          <w:rFonts w:cs="FreeMono"/>
        </w:rPr>
      </w:pP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.4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F9119A" w:rsidRPr="00960957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(</w:t>
      </w: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.3</w:t>
      </w:r>
      <w:r w:rsidRPr="00960957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3D7E7F">
        <w:rPr>
          <w:rStyle w:val="Accentuation"/>
          <w:rFonts w:cs="FreeMono"/>
          <w:color w:val="0070C0"/>
        </w:rPr>
        <w:t>P</w:t>
      </w:r>
      <w:r w:rsidR="00642DAE" w:rsidRPr="003D7E7F">
        <w:rPr>
          <w:rStyle w:val="Accentuation"/>
          <w:rFonts w:cs="FreeMono"/>
          <w:color w:val="0070C0"/>
        </w:rPr>
        <w:t>ilote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2F5F50" w:rsidRPr="003D7E7F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proofErr w:type="spellStart"/>
      <w:r w:rsidR="002F5F50" w:rsidRPr="003D7E7F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960957">
        <w:rPr>
          <w:rStyle w:val="Accentuation"/>
          <w:rFonts w:cs="FreeMono"/>
        </w:rPr>
        <w:t>)</w:t>
      </w:r>
    </w:p>
    <w:p w14:paraId="64706D3E" w14:textId="147A5F12" w:rsidR="007730D3" w:rsidRPr="00960957" w:rsidRDefault="00960957" w:rsidP="00960957">
      <w:pPr>
        <w:pStyle w:val="Sansinterligne"/>
        <w:ind w:left="709"/>
        <w:rPr>
          <w:rStyle w:val="Accentuation"/>
          <w:rFonts w:cs="FreeMono"/>
        </w:rPr>
      </w:pP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.5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="00F9119A" w:rsidRPr="00960957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(</w:t>
      </w:r>
      <w:r w:rsidRPr="003D7E7F">
        <w:rPr>
          <w:rStyle w:val="Accentuation"/>
          <w:rFonts w:cs="FreeMono"/>
          <w:color w:val="0070C0"/>
        </w:rPr>
        <w:t>R</w:t>
      </w:r>
      <w:r w:rsidR="00A90258">
        <w:rPr>
          <w:rStyle w:val="Accentuation"/>
          <w:rFonts w:cs="FreeMono"/>
          <w:color w:val="0070C0"/>
        </w:rPr>
        <w:t>22</w:t>
      </w:r>
      <w:r w:rsidRPr="003D7E7F">
        <w:rPr>
          <w:rStyle w:val="Accentuation"/>
          <w:rFonts w:cs="FreeMono"/>
          <w:color w:val="0070C0"/>
        </w:rPr>
        <w:t>.4</w:t>
      </w:r>
      <w:r>
        <w:rPr>
          <w:rStyle w:val="Accentuation"/>
          <w:rFonts w:cs="FreeMono"/>
        </w:rPr>
        <w:t> </w:t>
      </w:r>
      <w:r w:rsidRPr="00960957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proofErr w:type="spellStart"/>
      <w:r w:rsidR="00F21911" w:rsidRPr="003D7E7F">
        <w:rPr>
          <w:rStyle w:val="Accentuation"/>
          <w:rFonts w:cs="FreeMono"/>
          <w:color w:val="08674D" w:themeColor="accent4" w:themeShade="80"/>
        </w:rPr>
        <w:t>n</w:t>
      </w:r>
      <w:r w:rsidR="0044599A" w:rsidRPr="003D7E7F">
        <w:rPr>
          <w:rStyle w:val="Accentuation"/>
          <w:rFonts w:cs="FreeMono"/>
          <w:color w:val="08674D" w:themeColor="accent4" w:themeShade="80"/>
        </w:rPr>
        <w:t>o</w:t>
      </w:r>
      <w:r w:rsidR="00F21911" w:rsidRPr="003D7E7F">
        <w:rPr>
          <w:rStyle w:val="Accentuation"/>
          <w:rFonts w:cs="FreeMono"/>
          <w:color w:val="08674D" w:themeColor="accent4" w:themeShade="80"/>
        </w:rPr>
        <w:t>mPil</w:t>
      </w:r>
      <w:proofErr w:type="spellEnd"/>
      <w:r w:rsidRPr="00960957">
        <w:rPr>
          <w:rStyle w:val="Accentuation"/>
          <w:rFonts w:cs="FreeMono"/>
        </w:rPr>
        <w:t>)</w:t>
      </w:r>
    </w:p>
    <w:p w14:paraId="73199E93" w14:textId="77777777" w:rsid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p w14:paraId="035F0F64" w14:textId="77777777" w:rsidR="009035D2" w:rsidRDefault="009035D2" w:rsidP="009035D2">
      <w:pPr>
        <w:pStyle w:val="Titre2"/>
      </w:pPr>
      <w:r>
        <w:t>Question bonus</w:t>
      </w:r>
    </w:p>
    <w:p w14:paraId="7C69B900" w14:textId="793D12FA" w:rsidR="00C71C27" w:rsidRDefault="00C71C27" w:rsidP="00C71C27">
      <w:pPr>
        <w:pStyle w:val="Question"/>
      </w:pPr>
      <w:r>
        <w:t>Après avoir tenté de répondre à la question suivante, expliquez les difficultés rencontrées : q</w:t>
      </w:r>
      <w:r w:rsidRPr="00AB37E1">
        <w:t>uels sont les num</w:t>
      </w:r>
      <w:r w:rsidRPr="00AB37E1">
        <w:rPr>
          <w:rFonts w:hint="eastAsia"/>
        </w:rPr>
        <w:t>é</w:t>
      </w:r>
      <w:r w:rsidRPr="00AB37E1">
        <w:t>ros, noms et salaires des pilotes domicili</w:t>
      </w:r>
      <w:r w:rsidRPr="00AB37E1">
        <w:rPr>
          <w:rFonts w:hint="eastAsia"/>
        </w:rPr>
        <w:t>é</w:t>
      </w:r>
      <w:r w:rsidRPr="00AB37E1">
        <w:t>s dans les m</w:t>
      </w:r>
      <w:r w:rsidRPr="00AB37E1">
        <w:rPr>
          <w:rFonts w:hint="eastAsia"/>
        </w:rPr>
        <w:t>ê</w:t>
      </w:r>
      <w:r w:rsidRPr="00AB37E1">
        <w:t>mes villes que les pilotes nomm</w:t>
      </w:r>
      <w:r w:rsidRPr="00AB37E1">
        <w:rPr>
          <w:rFonts w:hint="eastAsia"/>
        </w:rPr>
        <w:t>é</w:t>
      </w:r>
      <w:r w:rsidRPr="00AB37E1">
        <w:t xml:space="preserve">s Martin </w:t>
      </w:r>
      <w:r w:rsidR="001D26C5">
        <w:t>tout en</w:t>
      </w:r>
      <w:r w:rsidRPr="00AB37E1">
        <w:t xml:space="preserve"> ayant un salaire sup</w:t>
      </w:r>
      <w:r w:rsidRPr="00AB37E1">
        <w:rPr>
          <w:rFonts w:hint="eastAsia"/>
        </w:rPr>
        <w:t>é</w:t>
      </w:r>
      <w:r w:rsidRPr="00AB37E1">
        <w:t>rieur</w:t>
      </w:r>
      <w:r w:rsidR="00481DA3">
        <w:t xml:space="preserve"> à eux</w:t>
      </w:r>
      <w:r w:rsidR="0097375E">
        <w:t> </w:t>
      </w:r>
      <w:r w:rsidRPr="00AB37E1">
        <w:t>?</w:t>
      </w:r>
    </w:p>
    <w:p w14:paraId="5C2E5A26" w14:textId="1D89A7DA" w:rsidR="008529A3" w:rsidRDefault="008529A3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R18.1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SÉLECTION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F360BF">
        <w:rPr>
          <w:rStyle w:val="Accentuation"/>
          <w:rFonts w:cs="FreeMono"/>
          <w:color w:val="0070C0"/>
        </w:rPr>
        <w:t>P</w:t>
      </w:r>
      <w:r w:rsidR="00CC3E84" w:rsidRPr="00F360BF">
        <w:rPr>
          <w:rStyle w:val="Accentuation"/>
          <w:rFonts w:cs="FreeMono"/>
          <w:color w:val="0070C0"/>
        </w:rPr>
        <w:t>ilote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="00CC3E84" w:rsidRPr="001D504A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CC3E84">
        <w:rPr>
          <w:rStyle w:val="Accentuation"/>
          <w:rFonts w:cs="FreeMono"/>
          <w:color w:val="002060"/>
        </w:rPr>
        <w:t>'MARTIN'</w:t>
      </w:r>
      <w:r w:rsidRPr="00266585">
        <w:rPr>
          <w:rStyle w:val="Accentuation"/>
          <w:rFonts w:cs="FreeMono"/>
        </w:rPr>
        <w:t>)</w:t>
      </w:r>
    </w:p>
    <w:p w14:paraId="384E0217" w14:textId="44C1E3D6" w:rsidR="00BE65D0" w:rsidRPr="00266585" w:rsidRDefault="00BE65D0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R18.2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1D504A">
        <w:rPr>
          <w:rStyle w:val="Accentuation"/>
          <w:rFonts w:cs="FreeMono"/>
          <w:color w:val="0070C0"/>
        </w:rPr>
        <w:t>R18.1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="005B25AB" w:rsidRPr="0066117E">
        <w:rPr>
          <w:rStyle w:val="Accentuation"/>
          <w:rFonts w:cs="FreeMono"/>
          <w:color w:val="7030A0"/>
        </w:rPr>
        <w:t>numPil</w:t>
      </w:r>
      <w:proofErr w:type="spellEnd"/>
      <w:r w:rsidR="005B25AB" w:rsidRPr="00266585">
        <w:rPr>
          <w:rStyle w:val="Accentuation"/>
          <w:rFonts w:cs="FreeMono"/>
        </w:rPr>
        <w:t>,</w:t>
      </w:r>
      <w:r w:rsidR="005B25AB">
        <w:rPr>
          <w:rStyle w:val="Accentuation"/>
          <w:rFonts w:cs="FreeMono"/>
        </w:rPr>
        <w:t> </w:t>
      </w:r>
      <w:r w:rsidR="00CC3E84" w:rsidRPr="001D504A">
        <w:rPr>
          <w:rStyle w:val="Accentuation"/>
          <w:rFonts w:cs="FreeMono"/>
          <w:color w:val="08674D" w:themeColor="accent4" w:themeShade="80"/>
        </w:rPr>
        <w:t>adresse</w:t>
      </w:r>
      <w:r w:rsidRPr="00266585">
        <w:rPr>
          <w:rStyle w:val="Accentuation"/>
          <w:rFonts w:cs="FreeMono"/>
        </w:rPr>
        <w:t>)</w:t>
      </w:r>
    </w:p>
    <w:p w14:paraId="79454B21" w14:textId="26D4341E" w:rsidR="008529A3" w:rsidRDefault="008529A3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R18.</w:t>
      </w:r>
      <w:r w:rsidR="00BE65D0" w:rsidRPr="00CC3E84">
        <w:rPr>
          <w:rStyle w:val="Accentuation"/>
          <w:rFonts w:cs="FreeMono"/>
          <w:color w:val="0070C0"/>
        </w:rPr>
        <w:t>3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JOINTURE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="00982BF5" w:rsidRPr="00F360BF">
        <w:rPr>
          <w:rStyle w:val="Accentuation"/>
          <w:rFonts w:cs="FreeMono"/>
          <w:color w:val="0070C0"/>
        </w:rPr>
        <w:t>Pilote</w:t>
      </w:r>
      <w:r w:rsidR="00982BF5"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="009035D2" w:rsidRPr="001D504A">
        <w:rPr>
          <w:rStyle w:val="Accentuation"/>
          <w:rFonts w:cs="FreeMono"/>
          <w:color w:val="0070C0"/>
        </w:rPr>
        <w:t>R18.2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r w:rsidR="00CC3E84" w:rsidRPr="001D504A">
        <w:rPr>
          <w:rStyle w:val="Accentuation"/>
          <w:rFonts w:cs="FreeMono"/>
          <w:color w:val="08674D" w:themeColor="accent4" w:themeShade="80"/>
        </w:rPr>
        <w:t>adresse</w:t>
      </w:r>
      <w:r w:rsidR="001A25D4">
        <w:rPr>
          <w:rStyle w:val="Accentuation"/>
          <w:rFonts w:cs="FreeMono"/>
        </w:rPr>
        <w:t> </w:t>
      </w:r>
      <w:r w:rsidR="005A4C6F"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="00CC3E84" w:rsidRPr="001D504A">
        <w:rPr>
          <w:rStyle w:val="Accentuation"/>
          <w:rFonts w:cs="FreeMono"/>
          <w:color w:val="08674D" w:themeColor="accent4" w:themeShade="80"/>
        </w:rPr>
        <w:t>adresse</w:t>
      </w:r>
      <w:r w:rsidRPr="00266585">
        <w:rPr>
          <w:rStyle w:val="Accentuation"/>
          <w:rFonts w:cs="FreeMono"/>
        </w:rPr>
        <w:t>)</w:t>
      </w:r>
    </w:p>
    <w:p w14:paraId="1E764046" w14:textId="2218BB87" w:rsidR="002912B2" w:rsidRPr="00CC3E84" w:rsidRDefault="00BE65D0" w:rsidP="00F14443">
      <w:pPr>
        <w:pStyle w:val="Sansinterligne"/>
        <w:ind w:left="709"/>
        <w:rPr>
          <w:rStyle w:val="Accentuation"/>
          <w:rFonts w:cs="FreeMono"/>
          <w:color w:val="EE0000"/>
        </w:rPr>
      </w:pPr>
      <w:r w:rsidRPr="00CC3E84">
        <w:rPr>
          <w:rStyle w:val="Accentuation"/>
          <w:rFonts w:cs="FreeMono"/>
          <w:color w:val="EE0000"/>
        </w:rPr>
        <w:t>--</w:t>
      </w:r>
      <w:r w:rsidR="001A25D4">
        <w:rPr>
          <w:rStyle w:val="Accentuation"/>
          <w:rFonts w:cs="FreeMono"/>
          <w:color w:val="EE0000"/>
        </w:rPr>
        <w:t> </w:t>
      </w:r>
      <w:r w:rsidR="00AC40D9">
        <w:rPr>
          <w:rStyle w:val="Accentuation"/>
          <w:rFonts w:cs="FreeMono"/>
          <w:color w:val="EE0000"/>
        </w:rPr>
        <w:t>P</w:t>
      </w:r>
      <w:r w:rsidR="002912B2" w:rsidRPr="00CC3E84">
        <w:rPr>
          <w:rStyle w:val="Accentuation"/>
          <w:rFonts w:cs="FreeMono"/>
          <w:color w:val="EE0000"/>
        </w:rPr>
        <w:t>ilotes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gagnant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plus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qu’un</w:t>
      </w:r>
      <w:r w:rsidR="001A25D4">
        <w:rPr>
          <w:rStyle w:val="Accentuation"/>
          <w:rFonts w:cs="FreeMono"/>
          <w:color w:val="EE0000"/>
        </w:rPr>
        <w:t> </w:t>
      </w:r>
      <w:r w:rsidR="00E00F6C">
        <w:rPr>
          <w:rStyle w:val="Accentuation"/>
          <w:rFonts w:cs="FreeMono"/>
          <w:color w:val="EE0000"/>
        </w:rPr>
        <w:t>nommé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Martin.</w:t>
      </w:r>
    </w:p>
    <w:p w14:paraId="6C5238E4" w14:textId="44D20DF9" w:rsidR="008529A3" w:rsidRDefault="008529A3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R18.</w:t>
      </w:r>
      <w:r w:rsidR="00BE65D0" w:rsidRPr="00CC3E84">
        <w:rPr>
          <w:rStyle w:val="Accentuation"/>
          <w:rFonts w:cs="FreeMono"/>
          <w:color w:val="0070C0"/>
        </w:rPr>
        <w:t>4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1D504A">
        <w:rPr>
          <w:rStyle w:val="Accentuation"/>
          <w:rFonts w:cs="FreeMono"/>
          <w:color w:val="0070C0"/>
        </w:rPr>
        <w:t>R18.</w:t>
      </w:r>
      <w:r w:rsidR="00BE65D0" w:rsidRPr="001D504A">
        <w:rPr>
          <w:rStyle w:val="Accentuation"/>
          <w:rFonts w:cs="FreeMono"/>
          <w:color w:val="0070C0"/>
        </w:rPr>
        <w:t>3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="00CC3E84" w:rsidRPr="001D504A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proofErr w:type="spellStart"/>
      <w:r w:rsidR="00CC3E84" w:rsidRPr="001D504A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="005A4C6F" w:rsidRPr="001D504A">
        <w:rPr>
          <w:rStyle w:val="Accentuation"/>
          <w:rFonts w:cs="FreeMono"/>
          <w:color w:val="08674D" w:themeColor="accent4" w:themeShade="80"/>
        </w:rPr>
        <w:t>salaire</w:t>
      </w:r>
      <w:r w:rsidR="00982BF5"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proofErr w:type="spellStart"/>
      <w:r w:rsidR="00982BF5" w:rsidRPr="0066117E">
        <w:rPr>
          <w:rStyle w:val="Accentuation"/>
          <w:rFonts w:cs="FreeMono"/>
          <w:color w:val="7030A0"/>
        </w:rPr>
        <w:t>numPil</w:t>
      </w:r>
      <w:proofErr w:type="spellEnd"/>
      <w:r w:rsidRPr="00266585">
        <w:rPr>
          <w:rStyle w:val="Accentuation"/>
          <w:rFonts w:cs="FreeMono"/>
        </w:rPr>
        <w:t>)</w:t>
      </w:r>
    </w:p>
    <w:p w14:paraId="36562447" w14:textId="290C428F" w:rsidR="00082486" w:rsidRDefault="00082486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R18.5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1D504A">
        <w:rPr>
          <w:rStyle w:val="Accentuation"/>
          <w:rFonts w:cs="FreeMono"/>
          <w:color w:val="0070C0"/>
        </w:rPr>
        <w:t>R18.1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="005B25AB" w:rsidRPr="0066117E">
        <w:rPr>
          <w:rStyle w:val="Accentuation"/>
          <w:rFonts w:cs="FreeMono"/>
          <w:color w:val="7030A0"/>
        </w:rPr>
        <w:t>numPil</w:t>
      </w:r>
      <w:proofErr w:type="spellEnd"/>
      <w:r w:rsidR="005B25AB" w:rsidRPr="00266585">
        <w:rPr>
          <w:rStyle w:val="Accentuation"/>
          <w:rFonts w:cs="FreeMono"/>
        </w:rPr>
        <w:t>,</w:t>
      </w:r>
      <w:r w:rsidR="005B25AB">
        <w:rPr>
          <w:rStyle w:val="Accentuation"/>
          <w:rFonts w:cs="FreeMono"/>
        </w:rPr>
        <w:t> </w:t>
      </w:r>
      <w:r w:rsidRPr="00C13B59">
        <w:rPr>
          <w:rStyle w:val="Accentuation"/>
          <w:rFonts w:cs="FreeMono"/>
          <w:color w:val="08674D" w:themeColor="accent4" w:themeShade="80"/>
        </w:rPr>
        <w:t>salaire</w:t>
      </w:r>
      <w:r w:rsidRPr="00266585">
        <w:rPr>
          <w:rStyle w:val="Accentuation"/>
          <w:rFonts w:cs="FreeMono"/>
        </w:rPr>
        <w:t>)</w:t>
      </w:r>
    </w:p>
    <w:p w14:paraId="0D4F8FBC" w14:textId="2120DC54" w:rsidR="000D104A" w:rsidRPr="00F449DD" w:rsidRDefault="000D104A" w:rsidP="00F14443">
      <w:pPr>
        <w:pStyle w:val="Sansinterligne"/>
        <w:ind w:left="709"/>
        <w:rPr>
          <w:rStyle w:val="Accentuation"/>
          <w:rFonts w:cs="FreeMono"/>
          <w:color w:val="EE0000"/>
        </w:rPr>
      </w:pPr>
      <w:r w:rsidRPr="00CC3E84">
        <w:rPr>
          <w:rStyle w:val="Accentuation"/>
          <w:rFonts w:cs="FreeMono"/>
          <w:color w:val="EE0000"/>
        </w:rPr>
        <w:t>--</w:t>
      </w:r>
      <w:r w:rsidR="001A25D4">
        <w:rPr>
          <w:rStyle w:val="Accentuation"/>
          <w:rFonts w:cs="FreeMono"/>
          <w:color w:val="EE0000"/>
        </w:rPr>
        <w:t> </w:t>
      </w:r>
      <w:r w:rsidR="0097089C">
        <w:rPr>
          <w:rStyle w:val="Accentuation"/>
          <w:rFonts w:cs="FreeMono"/>
          <w:color w:val="EE0000"/>
        </w:rPr>
        <w:t>Utilisation</w:t>
      </w:r>
      <w:r w:rsidR="001A25D4">
        <w:rPr>
          <w:rStyle w:val="Accentuation"/>
          <w:rFonts w:cs="FreeMono"/>
          <w:color w:val="EE0000"/>
        </w:rPr>
        <w:t> </w:t>
      </w:r>
      <w:r w:rsidR="0097089C">
        <w:rPr>
          <w:rStyle w:val="Accentuation"/>
          <w:rFonts w:cs="FreeMono"/>
          <w:color w:val="EE0000"/>
        </w:rPr>
        <w:t>de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&gt;-Jointure</w:t>
      </w:r>
      <w:r w:rsidR="004400FF">
        <w:rPr>
          <w:rStyle w:val="Accentuation"/>
          <w:rFonts w:cs="FreeMono"/>
          <w:color w:val="EE0000"/>
        </w:rPr>
        <w:t>,</w:t>
      </w:r>
      <w:r w:rsidR="001A25D4">
        <w:rPr>
          <w:rStyle w:val="Accentuation"/>
          <w:rFonts w:cs="FreeMono"/>
          <w:color w:val="EE0000"/>
        </w:rPr>
        <w:t> </w:t>
      </w:r>
      <w:r w:rsidR="004400FF">
        <w:rPr>
          <w:rStyle w:val="Accentuation"/>
          <w:rFonts w:cs="FreeMono"/>
          <w:color w:val="EE0000"/>
        </w:rPr>
        <w:t>non</w:t>
      </w:r>
      <w:r w:rsidR="001A25D4">
        <w:rPr>
          <w:rStyle w:val="Accentuation"/>
          <w:rFonts w:cs="FreeMono"/>
          <w:color w:val="EE0000"/>
        </w:rPr>
        <w:t> </w:t>
      </w:r>
      <w:r w:rsidR="004400FF">
        <w:rPr>
          <w:rStyle w:val="Accentuation"/>
          <w:rFonts w:cs="FreeMono"/>
          <w:color w:val="EE0000"/>
        </w:rPr>
        <w:t>=-jointure</w:t>
      </w:r>
      <w:r w:rsidR="001A25D4">
        <w:rPr>
          <w:rStyle w:val="Accentuation"/>
          <w:rFonts w:cs="FreeMono"/>
          <w:color w:val="EE0000"/>
        </w:rPr>
        <w:t> </w:t>
      </w:r>
      <w:r w:rsidR="00FB493F">
        <w:rPr>
          <w:rStyle w:val="Accentuation"/>
          <w:rFonts w:cs="FreeMono"/>
          <w:color w:val="EE0000"/>
        </w:rPr>
        <w:t>(</w:t>
      </w:r>
      <w:proofErr w:type="gramStart"/>
      <w:r w:rsidR="00FB493F">
        <w:rPr>
          <w:rStyle w:val="Accentuation"/>
          <w:rFonts w:cs="FreeMono"/>
          <w:color w:val="EE0000"/>
        </w:rPr>
        <w:t>non</w:t>
      </w:r>
      <w:r w:rsidR="001A25D4">
        <w:rPr>
          <w:rStyle w:val="Accentuation"/>
          <w:rFonts w:cs="FreeMono"/>
          <w:color w:val="EE0000"/>
        </w:rPr>
        <w:t> </w:t>
      </w:r>
      <w:r w:rsidR="00FB493F">
        <w:rPr>
          <w:rStyle w:val="Accentuation"/>
          <w:rFonts w:cs="FreeMono"/>
          <w:color w:val="EE0000"/>
        </w:rPr>
        <w:t>équijointure</w:t>
      </w:r>
      <w:proofErr w:type="gramEnd"/>
      <w:r w:rsidR="00FB493F">
        <w:rPr>
          <w:rStyle w:val="Accentuation"/>
          <w:rFonts w:cs="FreeMono"/>
          <w:color w:val="EE0000"/>
        </w:rPr>
        <w:t>)</w:t>
      </w:r>
      <w:r>
        <w:rPr>
          <w:rStyle w:val="Accentuation"/>
          <w:rFonts w:cs="FreeMono"/>
          <w:color w:val="EE0000"/>
        </w:rPr>
        <w:t>.</w:t>
      </w:r>
    </w:p>
    <w:p w14:paraId="295D7C24" w14:textId="5034C10C" w:rsidR="008529A3" w:rsidRDefault="008529A3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R18.</w:t>
      </w:r>
      <w:r w:rsidR="00B87B0D" w:rsidRPr="00CC3E84">
        <w:rPr>
          <w:rStyle w:val="Accentuation"/>
          <w:rFonts w:cs="FreeMono"/>
          <w:color w:val="0070C0"/>
        </w:rPr>
        <w:t>6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JOINTURE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="00F360BF" w:rsidRPr="00F360BF">
        <w:rPr>
          <w:rStyle w:val="Accentuation"/>
          <w:rFonts w:cs="FreeMono"/>
          <w:color w:val="0070C0"/>
        </w:rPr>
        <w:t>Pilote</w:t>
      </w:r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070C0"/>
        </w:rPr>
        <w:t>R18.</w:t>
      </w:r>
      <w:r w:rsidR="00B87B0D" w:rsidRPr="001D504A">
        <w:rPr>
          <w:rStyle w:val="Accentuation"/>
          <w:rFonts w:cs="FreeMono"/>
          <w:color w:val="0070C0"/>
        </w:rPr>
        <w:t>5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r w:rsidR="00CC3E84" w:rsidRPr="001D504A">
        <w:rPr>
          <w:rStyle w:val="Accentuation"/>
          <w:rFonts w:cs="FreeMono"/>
          <w:color w:val="08674D" w:themeColor="accent4" w:themeShade="80"/>
        </w:rPr>
        <w:t>salaire</w:t>
      </w:r>
      <w:r w:rsidR="001A25D4">
        <w:rPr>
          <w:rStyle w:val="Accentuation"/>
          <w:rFonts w:cs="FreeMono"/>
        </w:rPr>
        <w:t> </w:t>
      </w:r>
      <w:r w:rsidR="005A4C6F" w:rsidRPr="00266585">
        <w:rPr>
          <w:rStyle w:val="Accentuation"/>
          <w:rFonts w:cs="FreeMono"/>
        </w:rPr>
        <w:t>&gt;</w:t>
      </w:r>
      <w:r w:rsidR="001A25D4">
        <w:rPr>
          <w:rStyle w:val="Accentuation"/>
          <w:rFonts w:cs="FreeMono"/>
        </w:rPr>
        <w:t> </w:t>
      </w:r>
      <w:r w:rsidR="00CC3E84" w:rsidRPr="001D504A">
        <w:rPr>
          <w:rStyle w:val="Accentuation"/>
          <w:rFonts w:cs="FreeMono"/>
          <w:color w:val="08674D" w:themeColor="accent4" w:themeShade="80"/>
        </w:rPr>
        <w:t>salaire</w:t>
      </w:r>
      <w:r w:rsidRPr="00266585">
        <w:rPr>
          <w:rStyle w:val="Accentuation"/>
          <w:rFonts w:cs="FreeMono"/>
        </w:rPr>
        <w:t>)</w:t>
      </w:r>
    </w:p>
    <w:p w14:paraId="3482B21D" w14:textId="49D6B5B1" w:rsidR="002912B2" w:rsidRPr="00CC3E84" w:rsidRDefault="00BE65D0" w:rsidP="00F14443">
      <w:pPr>
        <w:pStyle w:val="Sansinterligne"/>
        <w:ind w:left="709"/>
        <w:rPr>
          <w:rStyle w:val="Accentuation"/>
          <w:rFonts w:cs="FreeMono"/>
          <w:color w:val="EE0000"/>
        </w:rPr>
      </w:pPr>
      <w:r w:rsidRPr="00CC3E84">
        <w:rPr>
          <w:rStyle w:val="Accentuation"/>
          <w:rFonts w:cs="FreeMono"/>
          <w:color w:val="EE0000"/>
        </w:rPr>
        <w:t>--</w:t>
      </w:r>
      <w:r w:rsidR="001A25D4">
        <w:rPr>
          <w:rStyle w:val="Accentuation"/>
          <w:rFonts w:cs="FreeMono"/>
          <w:color w:val="EE0000"/>
        </w:rPr>
        <w:t> </w:t>
      </w:r>
      <w:r w:rsidR="00AC40D9">
        <w:rPr>
          <w:rStyle w:val="Accentuation"/>
          <w:rFonts w:cs="FreeMono"/>
          <w:color w:val="EE0000"/>
        </w:rPr>
        <w:t>P</w:t>
      </w:r>
      <w:r w:rsidR="002912B2" w:rsidRPr="00CC3E84">
        <w:rPr>
          <w:rStyle w:val="Accentuation"/>
          <w:rFonts w:cs="FreeMono"/>
          <w:color w:val="EE0000"/>
        </w:rPr>
        <w:t>ilotes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habitant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la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même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ville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qu’un</w:t>
      </w:r>
      <w:r w:rsidR="001A25D4">
        <w:rPr>
          <w:rStyle w:val="Accentuation"/>
          <w:rFonts w:cs="FreeMono"/>
          <w:color w:val="EE0000"/>
        </w:rPr>
        <w:t> </w:t>
      </w:r>
      <w:r w:rsidR="00E00F6C">
        <w:rPr>
          <w:rStyle w:val="Accentuation"/>
          <w:rFonts w:cs="FreeMono"/>
          <w:color w:val="EE0000"/>
        </w:rPr>
        <w:t>nommé</w:t>
      </w:r>
      <w:r w:rsidR="001A25D4">
        <w:rPr>
          <w:rStyle w:val="Accentuation"/>
          <w:rFonts w:cs="FreeMono"/>
          <w:color w:val="EE0000"/>
        </w:rPr>
        <w:t> </w:t>
      </w:r>
      <w:r w:rsidR="002912B2" w:rsidRPr="00CC3E84">
        <w:rPr>
          <w:rStyle w:val="Accentuation"/>
          <w:rFonts w:cs="FreeMono"/>
          <w:color w:val="EE0000"/>
        </w:rPr>
        <w:t>Martin.</w:t>
      </w:r>
    </w:p>
    <w:p w14:paraId="51D0A1FE" w14:textId="22827149" w:rsidR="008529A3" w:rsidRPr="00266585" w:rsidRDefault="008529A3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R18.</w:t>
      </w:r>
      <w:r w:rsidR="00B87B0D" w:rsidRPr="00CC3E84">
        <w:rPr>
          <w:rStyle w:val="Accentuation"/>
          <w:rFonts w:cs="FreeMono"/>
          <w:color w:val="0070C0"/>
        </w:rPr>
        <w:t>7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F360BF">
        <w:rPr>
          <w:rStyle w:val="Accentuation"/>
          <w:rFonts w:cs="FreeMono"/>
          <w:color w:val="0070C0"/>
        </w:rPr>
        <w:t>R18.4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="00CC3E84" w:rsidRPr="001D504A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="00CC3E84"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proofErr w:type="spellStart"/>
      <w:r w:rsidR="00CC3E84" w:rsidRPr="001D504A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="00CC3E84"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="005A4C6F" w:rsidRPr="001D504A">
        <w:rPr>
          <w:rStyle w:val="Accentuation"/>
          <w:rFonts w:cs="FreeMono"/>
          <w:color w:val="08674D" w:themeColor="accent4" w:themeShade="80"/>
        </w:rPr>
        <w:t>salaire</w:t>
      </w:r>
      <w:r w:rsidR="00BA20FE"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proofErr w:type="spellStart"/>
      <w:r w:rsidR="00BA20FE" w:rsidRPr="0066117E">
        <w:rPr>
          <w:rStyle w:val="Accentuation"/>
          <w:rFonts w:cs="FreeMono"/>
          <w:color w:val="7030A0"/>
        </w:rPr>
        <w:t>numPil</w:t>
      </w:r>
      <w:proofErr w:type="spellEnd"/>
      <w:r w:rsidRPr="00266585">
        <w:rPr>
          <w:rStyle w:val="Accentuation"/>
          <w:rFonts w:cs="FreeMono"/>
        </w:rPr>
        <w:t>)</w:t>
      </w:r>
    </w:p>
    <w:p w14:paraId="2D1C1C57" w14:textId="0427E0E6" w:rsidR="00DA7886" w:rsidRDefault="008529A3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lastRenderedPageBreak/>
        <w:t>R18.</w:t>
      </w:r>
      <w:r w:rsidR="00B87B0D" w:rsidRPr="00CC3E84">
        <w:rPr>
          <w:rStyle w:val="Accentuation"/>
          <w:rFonts w:cs="FreeMono"/>
          <w:color w:val="0070C0"/>
        </w:rPr>
        <w:t>8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INTERSECTION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F360BF">
        <w:rPr>
          <w:rStyle w:val="Accentuation"/>
          <w:rFonts w:cs="FreeMono"/>
          <w:color w:val="0070C0"/>
        </w:rPr>
        <w:t>R18.3</w:t>
      </w:r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Pr="00F360BF">
        <w:rPr>
          <w:rStyle w:val="Accentuation"/>
          <w:rFonts w:cs="FreeMono"/>
          <w:color w:val="0070C0"/>
        </w:rPr>
        <w:t>R18.5</w:t>
      </w:r>
      <w:r w:rsidRPr="00266585">
        <w:rPr>
          <w:rStyle w:val="Accentuation"/>
          <w:rFonts w:cs="FreeMono"/>
        </w:rPr>
        <w:t>)</w:t>
      </w:r>
    </w:p>
    <w:p w14:paraId="10C3604E" w14:textId="2FE63D4B" w:rsidR="00254830" w:rsidRDefault="00DA7886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R18.</w:t>
      </w:r>
      <w:r>
        <w:rPr>
          <w:rStyle w:val="Accentuation"/>
          <w:rFonts w:cs="FreeMono"/>
          <w:color w:val="0070C0"/>
        </w:rPr>
        <w:t>9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F360BF">
        <w:rPr>
          <w:rStyle w:val="Accentuation"/>
          <w:rFonts w:cs="FreeMono"/>
          <w:color w:val="0070C0"/>
        </w:rPr>
        <w:t>R18.</w:t>
      </w:r>
      <w:r>
        <w:rPr>
          <w:rStyle w:val="Accentuation"/>
          <w:rFonts w:cs="FreeMono"/>
          <w:color w:val="0070C0"/>
        </w:rPr>
        <w:t>8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Pr="001D504A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proofErr w:type="spellStart"/>
      <w:r w:rsidRPr="001D504A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salaire</w:t>
      </w:r>
      <w:r w:rsidRPr="00266585">
        <w:rPr>
          <w:rStyle w:val="Accentuation"/>
          <w:rFonts w:cs="FreeMono"/>
        </w:rPr>
        <w:t>)</w:t>
      </w:r>
    </w:p>
    <w:p w14:paraId="1811BEF9" w14:textId="2381B3B0" w:rsidR="00254830" w:rsidRDefault="00254830" w:rsidP="00F14443">
      <w:pPr>
        <w:pStyle w:val="Sansinterligne"/>
        <w:ind w:left="709"/>
        <w:rPr>
          <w:rStyle w:val="Accentuation"/>
          <w:rFonts w:cs="FreeMono"/>
        </w:rPr>
      </w:pPr>
    </w:p>
    <w:p w14:paraId="2468F5F8" w14:textId="1A76FFBC" w:rsidR="004B2C66" w:rsidRDefault="004B2C66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EE0000"/>
        </w:rPr>
        <w:t>--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Remarque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: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Dans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l’hypothèse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où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cela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serait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permis,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on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pro</w:t>
      </w:r>
      <w:r w:rsidR="0004471B">
        <w:rPr>
          <w:rStyle w:val="Accentuation"/>
          <w:rFonts w:cs="FreeMono"/>
          <w:color w:val="EE0000"/>
        </w:rPr>
        <w:t>j</w:t>
      </w:r>
      <w:r>
        <w:rPr>
          <w:rStyle w:val="Accentuation"/>
          <w:rFonts w:cs="FreeMono"/>
          <w:color w:val="EE0000"/>
        </w:rPr>
        <w:t>ette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non</w:t>
      </w:r>
      <w:r w:rsidR="00F449DD">
        <w:rPr>
          <w:rStyle w:val="Accentuation"/>
          <w:rFonts w:cs="FreeMono"/>
          <w:color w:val="EE0000"/>
        </w:rPr>
        <w:t xml:space="preserve"> </w:t>
      </w:r>
      <w:r>
        <w:rPr>
          <w:rStyle w:val="Accentuation"/>
          <w:rFonts w:cs="FreeMono"/>
          <w:color w:val="EE0000"/>
        </w:rPr>
        <w:t>seulement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les</w:t>
      </w:r>
      <w:r w:rsidR="001A25D4">
        <w:rPr>
          <w:rStyle w:val="Accentuation"/>
          <w:rFonts w:cs="FreeMono"/>
          <w:color w:val="EE0000"/>
        </w:rPr>
        <w:t> </w:t>
      </w:r>
      <w:r w:rsidR="000F0C15">
        <w:rPr>
          <w:rStyle w:val="Accentuation"/>
          <w:rFonts w:cs="FreeMono"/>
          <w:color w:val="EE0000"/>
        </w:rPr>
        <w:t>attributs</w:t>
      </w:r>
      <w:r w:rsidR="001A25D4">
        <w:rPr>
          <w:rStyle w:val="Accentuation"/>
          <w:rFonts w:cs="FreeMono"/>
          <w:color w:val="EE0000"/>
        </w:rPr>
        <w:t> </w:t>
      </w:r>
      <w:r w:rsidR="000F0C15">
        <w:rPr>
          <w:rStyle w:val="Accentuation"/>
          <w:rFonts w:cs="FreeMono"/>
          <w:color w:val="EE0000"/>
        </w:rPr>
        <w:t>demandés,</w:t>
      </w:r>
      <w:r w:rsidR="001A25D4">
        <w:rPr>
          <w:rStyle w:val="Accentuation"/>
          <w:rFonts w:cs="FreeMono"/>
          <w:color w:val="EE0000"/>
        </w:rPr>
        <w:t> </w:t>
      </w:r>
      <w:proofErr w:type="spellStart"/>
      <w:r w:rsidR="000F0C15" w:rsidRPr="001D504A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="000F0C15" w:rsidRPr="000F0C15">
        <w:rPr>
          <w:rStyle w:val="Accentuation"/>
          <w:rFonts w:cs="FreeMono"/>
          <w:color w:val="EE0000"/>
        </w:rPr>
        <w:t>,</w:t>
      </w:r>
      <w:r w:rsidR="001A25D4">
        <w:rPr>
          <w:rStyle w:val="Accentuation"/>
          <w:rFonts w:cs="FreeMono"/>
          <w:color w:val="EE0000"/>
        </w:rPr>
        <w:t> </w:t>
      </w:r>
      <w:proofErr w:type="spellStart"/>
      <w:r w:rsidR="000F0C15" w:rsidRPr="001D504A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="000F0C15" w:rsidRPr="000F0C15">
        <w:rPr>
          <w:rStyle w:val="Accentuation"/>
          <w:rFonts w:cs="FreeMono"/>
          <w:color w:val="EE0000"/>
        </w:rPr>
        <w:t>,</w:t>
      </w:r>
      <w:r w:rsidR="001A25D4">
        <w:rPr>
          <w:rStyle w:val="Accentuation"/>
          <w:rFonts w:cs="FreeMono"/>
          <w:color w:val="EE0000"/>
        </w:rPr>
        <w:t> </w:t>
      </w:r>
      <w:r w:rsidR="000F0C15" w:rsidRPr="001D504A">
        <w:rPr>
          <w:rStyle w:val="Accentuation"/>
          <w:rFonts w:cs="FreeMono"/>
          <w:color w:val="08674D" w:themeColor="accent4" w:themeShade="80"/>
        </w:rPr>
        <w:t>salaire</w:t>
      </w:r>
      <w:r w:rsidR="000F0C15">
        <w:rPr>
          <w:rStyle w:val="Accentuation"/>
          <w:rFonts w:cs="FreeMono"/>
          <w:color w:val="EE0000"/>
        </w:rPr>
        <w:t>,</w:t>
      </w:r>
      <w:r w:rsidR="001A25D4">
        <w:rPr>
          <w:rStyle w:val="Accentuation"/>
          <w:rFonts w:cs="FreeMono"/>
          <w:color w:val="EE0000"/>
        </w:rPr>
        <w:t> </w:t>
      </w:r>
      <w:r w:rsidR="00593BF5">
        <w:rPr>
          <w:rStyle w:val="Accentuation"/>
          <w:rFonts w:cs="FreeMono"/>
          <w:color w:val="EE0000"/>
        </w:rPr>
        <w:t>des</w:t>
      </w:r>
      <w:r w:rsidR="001A25D4">
        <w:rPr>
          <w:rStyle w:val="Accentuation"/>
          <w:rFonts w:cs="FreeMono"/>
          <w:color w:val="EE0000"/>
        </w:rPr>
        <w:t> </w:t>
      </w:r>
      <w:r w:rsidR="00593BF5">
        <w:rPr>
          <w:rStyle w:val="Accentuation"/>
          <w:rFonts w:cs="FreeMono"/>
          <w:color w:val="EE0000"/>
        </w:rPr>
        <w:t>pilotes</w:t>
      </w:r>
      <w:r w:rsidR="00F449DD">
        <w:rPr>
          <w:rStyle w:val="Accentuation"/>
          <w:rFonts w:cs="FreeMono"/>
          <w:color w:val="EE0000"/>
        </w:rPr>
        <w:t xml:space="preserve"> </w:t>
      </w:r>
      <w:r>
        <w:rPr>
          <w:rStyle w:val="Accentuation"/>
          <w:rFonts w:cs="FreeMono"/>
          <w:color w:val="EE0000"/>
        </w:rPr>
        <w:t>recherchés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par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la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requête,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mais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aussi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ceux</w:t>
      </w:r>
      <w:r w:rsidR="000F0C15">
        <w:rPr>
          <w:rStyle w:val="Accentuation"/>
          <w:rFonts w:cs="FreeMono"/>
          <w:color w:val="EE0000"/>
        </w:rPr>
        <w:t>,</w:t>
      </w:r>
      <w:r w:rsidR="001A25D4">
        <w:rPr>
          <w:rStyle w:val="Accentuation"/>
          <w:rFonts w:cs="FreeMono"/>
          <w:color w:val="EE0000"/>
        </w:rPr>
        <w:t> </w:t>
      </w:r>
      <w:r w:rsidR="000F0C15" w:rsidRPr="0066117E">
        <w:rPr>
          <w:rStyle w:val="Accentuation"/>
          <w:rFonts w:cs="FreeMono"/>
          <w:color w:val="7030A0"/>
        </w:rPr>
        <w:t>numPil</w:t>
      </w:r>
      <w:r w:rsidR="000F0C15">
        <w:rPr>
          <w:rStyle w:val="Accentuation"/>
          <w:rFonts w:cs="FreeMono"/>
          <w:color w:val="7030A0"/>
        </w:rPr>
        <w:t>,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des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pilotes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Martin</w:t>
      </w:r>
      <w:r w:rsidR="00885454">
        <w:rPr>
          <w:rStyle w:val="Accentuation"/>
          <w:rFonts w:cs="FreeMono"/>
          <w:color w:val="EE0000"/>
        </w:rPr>
        <w:t>,</w:t>
      </w:r>
      <w:r w:rsidR="00F449DD">
        <w:rPr>
          <w:rStyle w:val="Accentuation"/>
          <w:rFonts w:cs="FreeMono"/>
          <w:color w:val="EE0000"/>
        </w:rPr>
        <w:t xml:space="preserve"> </w:t>
      </w:r>
      <w:r w:rsidR="00885454">
        <w:rPr>
          <w:rStyle w:val="Accentuation"/>
          <w:rFonts w:cs="FreeMono"/>
          <w:color w:val="EE0000"/>
        </w:rPr>
        <w:t>dans</w:t>
      </w:r>
      <w:r w:rsidR="001A25D4">
        <w:rPr>
          <w:rStyle w:val="Accentuation"/>
          <w:rFonts w:cs="FreeMono"/>
          <w:color w:val="EE0000"/>
        </w:rPr>
        <w:t> </w:t>
      </w:r>
      <w:r w:rsidR="00885454">
        <w:rPr>
          <w:rStyle w:val="Accentuation"/>
          <w:rFonts w:cs="FreeMono"/>
          <w:color w:val="EE0000"/>
        </w:rPr>
        <w:t>l’ordre</w:t>
      </w:r>
      <w:r w:rsidR="001A25D4">
        <w:rPr>
          <w:rStyle w:val="Accentuation"/>
          <w:rFonts w:cs="FreeMono"/>
          <w:color w:val="EE0000"/>
        </w:rPr>
        <w:t> </w:t>
      </w:r>
      <w:r w:rsidR="00885454">
        <w:rPr>
          <w:rStyle w:val="Accentuation"/>
          <w:rFonts w:cs="FreeMono"/>
          <w:color w:val="EE0000"/>
        </w:rPr>
        <w:t>des</w:t>
      </w:r>
      <w:r w:rsidR="001A25D4">
        <w:rPr>
          <w:rStyle w:val="Accentuation"/>
          <w:rFonts w:cs="FreeMono"/>
          <w:color w:val="EE0000"/>
        </w:rPr>
        <w:t> </w:t>
      </w:r>
      <w:r w:rsidR="00885454">
        <w:rPr>
          <w:rStyle w:val="Accentuation"/>
          <w:rFonts w:cs="FreeMono"/>
          <w:color w:val="EE0000"/>
        </w:rPr>
        <w:t>attributs</w:t>
      </w:r>
      <w:r w:rsidR="001A25D4">
        <w:rPr>
          <w:rStyle w:val="Accentuation"/>
          <w:rFonts w:cs="FreeMono"/>
          <w:color w:val="EE0000"/>
        </w:rPr>
        <w:t> </w:t>
      </w:r>
      <w:r w:rsidR="000F0C15">
        <w:rPr>
          <w:rStyle w:val="Accentuation"/>
          <w:rFonts w:cs="FreeMono"/>
          <w:color w:val="EE0000"/>
        </w:rPr>
        <w:t>des</w:t>
      </w:r>
      <w:r w:rsidR="001A25D4">
        <w:rPr>
          <w:rStyle w:val="Accentuation"/>
          <w:rFonts w:cs="FreeMono"/>
          <w:color w:val="EE0000"/>
        </w:rPr>
        <w:t> </w:t>
      </w:r>
      <w:r w:rsidR="00885454">
        <w:rPr>
          <w:rStyle w:val="Accentuation"/>
          <w:rFonts w:cs="FreeMono"/>
          <w:color w:val="EE0000"/>
        </w:rPr>
        <w:t>jointure</w:t>
      </w:r>
      <w:r w:rsidR="000F0C15">
        <w:rPr>
          <w:rStyle w:val="Accentuation"/>
          <w:rFonts w:cs="FreeMono"/>
          <w:color w:val="EE0000"/>
        </w:rPr>
        <w:t>s</w:t>
      </w:r>
      <w:r>
        <w:rPr>
          <w:rStyle w:val="Accentuation"/>
          <w:rFonts w:cs="FreeMono"/>
          <w:color w:val="EE0000"/>
        </w:rPr>
        <w:t>.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De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cette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manière,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on</w:t>
      </w:r>
      <w:r w:rsidR="001A25D4">
        <w:rPr>
          <w:rStyle w:val="Accentuation"/>
          <w:rFonts w:cs="FreeMono"/>
          <w:color w:val="EE0000"/>
        </w:rPr>
        <w:t> </w:t>
      </w:r>
      <w:r w:rsidR="00F11EB1">
        <w:rPr>
          <w:rStyle w:val="Accentuation"/>
          <w:rFonts w:cs="FreeMono"/>
          <w:color w:val="EE0000"/>
        </w:rPr>
        <w:t>tient</w:t>
      </w:r>
      <w:r w:rsidR="001A25D4">
        <w:rPr>
          <w:rStyle w:val="Accentuation"/>
          <w:rFonts w:cs="FreeMono"/>
          <w:color w:val="EE0000"/>
        </w:rPr>
        <w:t> </w:t>
      </w:r>
      <w:r w:rsidR="00F11EB1">
        <w:rPr>
          <w:rStyle w:val="Accentuation"/>
          <w:rFonts w:cs="FreeMono"/>
          <w:color w:val="EE0000"/>
        </w:rPr>
        <w:t>en</w:t>
      </w:r>
      <w:r w:rsidR="00F449DD">
        <w:rPr>
          <w:rStyle w:val="Accentuation"/>
          <w:rFonts w:cs="FreeMono"/>
          <w:color w:val="EE0000"/>
        </w:rPr>
        <w:t xml:space="preserve"> </w:t>
      </w:r>
      <w:r w:rsidR="00F11EB1">
        <w:rPr>
          <w:rStyle w:val="Accentuation"/>
          <w:rFonts w:cs="FreeMono"/>
          <w:color w:val="EE0000"/>
        </w:rPr>
        <w:t>compte</w:t>
      </w:r>
      <w:r w:rsidR="001A25D4">
        <w:rPr>
          <w:rStyle w:val="Accentuation"/>
          <w:rFonts w:cs="FreeMono"/>
          <w:color w:val="EE0000"/>
        </w:rPr>
        <w:t> </w:t>
      </w:r>
      <w:r w:rsidR="00F11EB1">
        <w:rPr>
          <w:rStyle w:val="Accentuation"/>
          <w:rFonts w:cs="FreeMono"/>
          <w:color w:val="EE0000"/>
        </w:rPr>
        <w:t>dans</w:t>
      </w:r>
      <w:r w:rsidR="001A25D4">
        <w:rPr>
          <w:rStyle w:val="Accentuation"/>
          <w:rFonts w:cs="FreeMono"/>
          <w:color w:val="EE0000"/>
        </w:rPr>
        <w:t> </w:t>
      </w:r>
      <w:r w:rsidR="00F11EB1">
        <w:rPr>
          <w:rStyle w:val="Accentuation"/>
          <w:rFonts w:cs="FreeMono"/>
          <w:color w:val="EE0000"/>
        </w:rPr>
        <w:t>chaque</w:t>
      </w:r>
      <w:r w:rsidR="001A25D4">
        <w:rPr>
          <w:rStyle w:val="Accentuation"/>
          <w:rFonts w:cs="FreeMono"/>
          <w:color w:val="EE0000"/>
        </w:rPr>
        <w:t> </w:t>
      </w:r>
      <w:r w:rsidR="00F11EB1">
        <w:rPr>
          <w:rStyle w:val="Accentuation"/>
          <w:rFonts w:cs="FreeMono"/>
          <w:color w:val="EE0000"/>
        </w:rPr>
        <w:t>comparaison</w:t>
      </w:r>
      <w:r w:rsidR="001A25D4">
        <w:rPr>
          <w:rStyle w:val="Accentuation"/>
          <w:rFonts w:cs="FreeMono"/>
          <w:color w:val="EE0000"/>
        </w:rPr>
        <w:t> </w:t>
      </w:r>
      <w:r w:rsidR="00A16CBE">
        <w:rPr>
          <w:rStyle w:val="Accentuation"/>
          <w:rFonts w:cs="FreeMono"/>
          <w:color w:val="EE0000"/>
        </w:rPr>
        <w:t>du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salaire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et</w:t>
      </w:r>
      <w:r w:rsidR="001A25D4">
        <w:rPr>
          <w:rStyle w:val="Accentuation"/>
          <w:rFonts w:cs="FreeMono"/>
          <w:color w:val="EE0000"/>
        </w:rPr>
        <w:t> </w:t>
      </w:r>
      <w:r w:rsidR="00A16CBE">
        <w:rPr>
          <w:rStyle w:val="Accentuation"/>
          <w:rFonts w:cs="FreeMono"/>
          <w:color w:val="EE0000"/>
        </w:rPr>
        <w:t>de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l’adresse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d</w:t>
      </w:r>
      <w:r w:rsidR="00BF09F1">
        <w:rPr>
          <w:rStyle w:val="Accentuation"/>
          <w:rFonts w:cs="FreeMono"/>
          <w:color w:val="EE0000"/>
        </w:rPr>
        <w:t>e</w:t>
      </w:r>
      <w:r w:rsidR="001A25D4">
        <w:rPr>
          <w:rStyle w:val="Accentuation"/>
          <w:rFonts w:cs="FreeMono"/>
          <w:color w:val="EE0000"/>
        </w:rPr>
        <w:t> </w:t>
      </w:r>
      <w:r w:rsidR="00BF09F1">
        <w:rPr>
          <w:rStyle w:val="Accentuation"/>
          <w:rFonts w:cs="FreeMono"/>
          <w:color w:val="EE0000"/>
        </w:rPr>
        <w:t>chaque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même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Martin.</w:t>
      </w:r>
    </w:p>
    <w:p w14:paraId="462E40F9" w14:textId="77777777" w:rsidR="004B2C66" w:rsidRDefault="004B2C66" w:rsidP="00F14443">
      <w:pPr>
        <w:pStyle w:val="Sansinterligne"/>
        <w:ind w:left="709"/>
        <w:rPr>
          <w:rStyle w:val="Accentuation"/>
          <w:rFonts w:cs="FreeMono"/>
        </w:rPr>
      </w:pPr>
    </w:p>
    <w:p w14:paraId="637C4CE8" w14:textId="3C9D8499" w:rsidR="002338FD" w:rsidRDefault="002338FD" w:rsidP="00F14443">
      <w:pPr>
        <w:pStyle w:val="Sansinterligne"/>
        <w:ind w:left="709"/>
        <w:rPr>
          <w:rStyle w:val="Accentuation"/>
          <w:rFonts w:cs="FreeMono"/>
          <w:color w:val="EE0000"/>
        </w:rPr>
      </w:pPr>
      <w:r w:rsidRPr="00CC3E84">
        <w:rPr>
          <w:rStyle w:val="Accentuation"/>
          <w:rFonts w:cs="FreeMono"/>
          <w:color w:val="EE0000"/>
        </w:rPr>
        <w:t>--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Version</w:t>
      </w:r>
      <w:r w:rsidR="001A25D4">
        <w:rPr>
          <w:rStyle w:val="Accentuation"/>
          <w:rFonts w:cs="FreeMono"/>
          <w:color w:val="EE0000"/>
        </w:rPr>
        <w:t> </w:t>
      </w:r>
      <w:r w:rsidR="00C76FC9">
        <w:rPr>
          <w:rStyle w:val="Accentuation"/>
          <w:rFonts w:cs="FreeMono"/>
          <w:color w:val="EE0000"/>
        </w:rPr>
        <w:t>incorrecte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:</w:t>
      </w:r>
    </w:p>
    <w:p w14:paraId="0FB9BFFF" w14:textId="77777777" w:rsidR="002338FD" w:rsidRDefault="002338FD" w:rsidP="00F14443">
      <w:pPr>
        <w:pStyle w:val="Sansinterligne"/>
        <w:ind w:left="709"/>
        <w:rPr>
          <w:rStyle w:val="Accentuation"/>
          <w:rFonts w:cs="FreeMono"/>
        </w:rPr>
      </w:pPr>
    </w:p>
    <w:p w14:paraId="5BCE2D66" w14:textId="56934395" w:rsidR="002338FD" w:rsidRDefault="002338FD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CC3E84">
        <w:rPr>
          <w:rStyle w:val="Accentuation"/>
          <w:rFonts w:cs="FreeMono"/>
          <w:color w:val="0070C0"/>
        </w:rPr>
        <w:t>18.1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SÉLECTION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F360BF">
        <w:rPr>
          <w:rStyle w:val="Accentuation"/>
          <w:rFonts w:cs="FreeMono"/>
          <w:color w:val="0070C0"/>
        </w:rPr>
        <w:t>Pilote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Pr="001D504A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CC3E84">
        <w:rPr>
          <w:rStyle w:val="Accentuation"/>
          <w:rFonts w:cs="FreeMono"/>
          <w:color w:val="002060"/>
        </w:rPr>
        <w:t>'MARTIN'</w:t>
      </w:r>
      <w:r w:rsidRPr="00266585">
        <w:rPr>
          <w:rStyle w:val="Accentuation"/>
          <w:rFonts w:cs="FreeMono"/>
        </w:rPr>
        <w:t>)</w:t>
      </w:r>
    </w:p>
    <w:p w14:paraId="0FB07D05" w14:textId="35F62DC9" w:rsidR="002338FD" w:rsidRPr="00266585" w:rsidRDefault="002338FD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CC3E84">
        <w:rPr>
          <w:rStyle w:val="Accentuation"/>
          <w:rFonts w:cs="FreeMono"/>
          <w:color w:val="0070C0"/>
        </w:rPr>
        <w:t>18.2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1D504A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1D504A">
        <w:rPr>
          <w:rStyle w:val="Accentuation"/>
          <w:rFonts w:cs="FreeMono"/>
          <w:color w:val="0070C0"/>
        </w:rPr>
        <w:t>18.1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adresse</w:t>
      </w:r>
      <w:r w:rsidRPr="00266585">
        <w:rPr>
          <w:rStyle w:val="Accentuation"/>
          <w:rFonts w:cs="FreeMono"/>
        </w:rPr>
        <w:t>)</w:t>
      </w:r>
    </w:p>
    <w:p w14:paraId="00B8EFED" w14:textId="1AA12263" w:rsidR="002338FD" w:rsidRDefault="002338FD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CC3E84">
        <w:rPr>
          <w:rStyle w:val="Accentuation"/>
          <w:rFonts w:cs="FreeMono"/>
          <w:color w:val="0070C0"/>
        </w:rPr>
        <w:t>18.3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JOINTURE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="00F40D99" w:rsidRPr="00F360BF">
        <w:rPr>
          <w:rStyle w:val="Accentuation"/>
          <w:rFonts w:cs="FreeMono"/>
          <w:color w:val="0070C0"/>
        </w:rPr>
        <w:t>Pilote</w:t>
      </w:r>
      <w:r w:rsidR="00F40D99"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="00F40D99" w:rsidRPr="001D504A">
        <w:rPr>
          <w:rStyle w:val="Accentuation"/>
          <w:rFonts w:cs="FreeMono"/>
          <w:color w:val="0070C0"/>
        </w:rPr>
        <w:t>R</w:t>
      </w:r>
      <w:r w:rsidR="00F40D99" w:rsidRPr="00E0314D">
        <w:rPr>
          <w:rStyle w:val="Accentuation"/>
          <w:rFonts w:cs="FreeMono"/>
          <w:color w:val="0070C0"/>
        </w:rPr>
        <w:t>'</w:t>
      </w:r>
      <w:r w:rsidR="00F40D99" w:rsidRPr="001D504A">
        <w:rPr>
          <w:rStyle w:val="Accentuation"/>
          <w:rFonts w:cs="FreeMono"/>
          <w:color w:val="0070C0"/>
        </w:rPr>
        <w:t>18.2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adresse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adresse</w:t>
      </w:r>
      <w:r w:rsidRPr="00266585">
        <w:rPr>
          <w:rStyle w:val="Accentuation"/>
          <w:rFonts w:cs="FreeMono"/>
        </w:rPr>
        <w:t>)</w:t>
      </w:r>
    </w:p>
    <w:p w14:paraId="10A2421E" w14:textId="4E00B74A" w:rsidR="002338FD" w:rsidRDefault="002338FD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CC3E84">
        <w:rPr>
          <w:rStyle w:val="Accentuation"/>
          <w:rFonts w:cs="FreeMono"/>
          <w:color w:val="0070C0"/>
        </w:rPr>
        <w:t>18.4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1D504A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1D504A">
        <w:rPr>
          <w:rStyle w:val="Accentuation"/>
          <w:rFonts w:cs="FreeMono"/>
          <w:color w:val="0070C0"/>
        </w:rPr>
        <w:t>18.3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Pr="001D504A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proofErr w:type="spellStart"/>
      <w:r w:rsidRPr="001D504A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salaire</w:t>
      </w:r>
      <w:r w:rsidRPr="00266585">
        <w:rPr>
          <w:rStyle w:val="Accentuation"/>
          <w:rFonts w:cs="FreeMono"/>
        </w:rPr>
        <w:t>)</w:t>
      </w:r>
    </w:p>
    <w:p w14:paraId="3BCF41A8" w14:textId="6B73BC85" w:rsidR="002338FD" w:rsidRDefault="002338FD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CC3E84">
        <w:rPr>
          <w:rStyle w:val="Accentuation"/>
          <w:rFonts w:cs="FreeMono"/>
          <w:color w:val="0070C0"/>
        </w:rPr>
        <w:t>18.5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1D504A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1D504A">
        <w:rPr>
          <w:rStyle w:val="Accentuation"/>
          <w:rFonts w:cs="FreeMono"/>
          <w:color w:val="0070C0"/>
        </w:rPr>
        <w:t>18.1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r w:rsidRPr="00C13B59">
        <w:rPr>
          <w:rStyle w:val="Accentuation"/>
          <w:rFonts w:cs="FreeMono"/>
          <w:color w:val="08674D" w:themeColor="accent4" w:themeShade="80"/>
        </w:rPr>
        <w:t>salaire</w:t>
      </w:r>
      <w:r w:rsidRPr="00266585">
        <w:rPr>
          <w:rStyle w:val="Accentuation"/>
          <w:rFonts w:cs="FreeMono"/>
        </w:rPr>
        <w:t>)</w:t>
      </w:r>
    </w:p>
    <w:p w14:paraId="10FEBD33" w14:textId="11D5744C" w:rsidR="002338FD" w:rsidRDefault="002338FD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CC3E84">
        <w:rPr>
          <w:rStyle w:val="Accentuation"/>
          <w:rFonts w:cs="FreeMono"/>
          <w:color w:val="0070C0"/>
        </w:rPr>
        <w:t>18.6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JOINTURE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F360BF">
        <w:rPr>
          <w:rStyle w:val="Accentuation"/>
          <w:rFonts w:cs="FreeMono"/>
          <w:color w:val="0070C0"/>
        </w:rPr>
        <w:t>Pilote</w:t>
      </w:r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1D504A">
        <w:rPr>
          <w:rStyle w:val="Accentuation"/>
          <w:rFonts w:cs="FreeMono"/>
          <w:color w:val="0070C0"/>
        </w:rPr>
        <w:t>18.5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salaire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&gt;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salaire</w:t>
      </w:r>
      <w:r w:rsidRPr="00266585">
        <w:rPr>
          <w:rStyle w:val="Accentuation"/>
          <w:rFonts w:cs="FreeMono"/>
        </w:rPr>
        <w:t>)</w:t>
      </w:r>
    </w:p>
    <w:p w14:paraId="65C115DE" w14:textId="164C4C7B" w:rsidR="002338FD" w:rsidRPr="00266585" w:rsidRDefault="002338FD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CC3E84">
        <w:rPr>
          <w:rStyle w:val="Accentuation"/>
          <w:rFonts w:cs="FreeMono"/>
          <w:color w:val="0070C0"/>
        </w:rPr>
        <w:t>18.7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F360BF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F360BF">
        <w:rPr>
          <w:rStyle w:val="Accentuation"/>
          <w:rFonts w:cs="FreeMono"/>
          <w:color w:val="0070C0"/>
        </w:rPr>
        <w:t>18.4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Pr="001D504A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proofErr w:type="spellStart"/>
      <w:r w:rsidRPr="001D504A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salaire</w:t>
      </w:r>
      <w:r w:rsidRPr="00266585">
        <w:rPr>
          <w:rStyle w:val="Accentuation"/>
          <w:rFonts w:cs="FreeMono"/>
        </w:rPr>
        <w:t>)</w:t>
      </w:r>
    </w:p>
    <w:p w14:paraId="3B70C34F" w14:textId="7736CC9D" w:rsidR="002338FD" w:rsidRDefault="002338FD" w:rsidP="00F14443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CC3E84">
        <w:rPr>
          <w:rStyle w:val="Accentuation"/>
          <w:rFonts w:cs="FreeMono"/>
          <w:color w:val="0070C0"/>
        </w:rPr>
        <w:t>18.8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INTERSECTION</w:t>
      </w:r>
      <w:r w:rsidR="001A25D4"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F360BF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F360BF">
        <w:rPr>
          <w:rStyle w:val="Accentuation"/>
          <w:rFonts w:cs="FreeMono"/>
          <w:color w:val="0070C0"/>
        </w:rPr>
        <w:t>18.3</w:t>
      </w:r>
      <w:r w:rsidRPr="00266585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r w:rsidRPr="00F360BF">
        <w:rPr>
          <w:rStyle w:val="Accentuation"/>
          <w:rFonts w:cs="FreeMono"/>
          <w:color w:val="0070C0"/>
        </w:rPr>
        <w:t>R</w:t>
      </w:r>
      <w:r w:rsidR="00086949" w:rsidRPr="00E0314D">
        <w:rPr>
          <w:rStyle w:val="Accentuation"/>
          <w:rFonts w:cs="FreeMono"/>
          <w:color w:val="0070C0"/>
        </w:rPr>
        <w:t>'</w:t>
      </w:r>
      <w:r w:rsidRPr="00F360BF">
        <w:rPr>
          <w:rStyle w:val="Accentuation"/>
          <w:rFonts w:cs="FreeMono"/>
          <w:color w:val="0070C0"/>
        </w:rPr>
        <w:t>18.5</w:t>
      </w:r>
      <w:r w:rsidRPr="00266585">
        <w:rPr>
          <w:rStyle w:val="Accentuation"/>
          <w:rFonts w:cs="FreeMono"/>
        </w:rPr>
        <w:t>)</w:t>
      </w:r>
    </w:p>
    <w:p w14:paraId="34271E9D" w14:textId="77777777" w:rsidR="002338FD" w:rsidRPr="00254830" w:rsidRDefault="002338FD" w:rsidP="00F14443">
      <w:pPr>
        <w:pStyle w:val="Sansinterligne"/>
        <w:ind w:left="709"/>
        <w:rPr>
          <w:rStyle w:val="Accentuation"/>
          <w:rFonts w:cs="FreeMono"/>
        </w:rPr>
      </w:pPr>
    </w:p>
    <w:p w14:paraId="29C8F5A2" w14:textId="09AA3749" w:rsidR="00254830" w:rsidRPr="00A96906" w:rsidRDefault="00254830" w:rsidP="00F14443">
      <w:pPr>
        <w:pStyle w:val="Sansinterligne"/>
        <w:ind w:left="709"/>
        <w:rPr>
          <w:rStyle w:val="Accentuation"/>
          <w:rFonts w:cs="FreeMono"/>
          <w:color w:val="EE0000"/>
        </w:rPr>
      </w:pPr>
      <w:r w:rsidRPr="00CC3E84">
        <w:rPr>
          <w:rStyle w:val="Accentuation"/>
          <w:rFonts w:cs="FreeMono"/>
          <w:color w:val="EE0000"/>
        </w:rPr>
        <w:t>--</w:t>
      </w:r>
      <w:r w:rsidR="00774AD4">
        <w:rPr>
          <w:rStyle w:val="Accentuation"/>
          <w:rFonts w:cs="FreeMono"/>
          <w:color w:val="EE0000"/>
        </w:rPr>
        <w:t> </w:t>
      </w:r>
      <w:r w:rsidR="005E001D">
        <w:rPr>
          <w:rStyle w:val="Accentuation"/>
          <w:rFonts w:cs="FreeMono"/>
          <w:color w:val="EE0000"/>
        </w:rPr>
        <w:t>Remarque</w:t>
      </w:r>
      <w:r w:rsidR="007D4850">
        <w:rPr>
          <w:rStyle w:val="Accentuation"/>
          <w:rFonts w:cs="FreeMono"/>
          <w:color w:val="EE0000"/>
        </w:rPr>
        <w:t> </w:t>
      </w:r>
      <w:r w:rsidR="005E001D">
        <w:rPr>
          <w:rStyle w:val="Accentuation"/>
          <w:rFonts w:cs="FreeMono"/>
          <w:color w:val="EE0000"/>
        </w:rPr>
        <w:t>:</w:t>
      </w:r>
      <w:r w:rsidR="007D4850">
        <w:rPr>
          <w:rStyle w:val="Accentuation"/>
          <w:rFonts w:cs="FreeMono"/>
          <w:color w:val="EE0000"/>
        </w:rPr>
        <w:t> </w:t>
      </w:r>
      <w:r w:rsidR="00397944">
        <w:rPr>
          <w:rStyle w:val="Accentuation"/>
          <w:rFonts w:cs="FreeMono"/>
          <w:color w:val="EE0000"/>
        </w:rPr>
        <w:t>Cette</w:t>
      </w:r>
      <w:r w:rsidR="007D4850">
        <w:rPr>
          <w:rStyle w:val="Accentuation"/>
          <w:rFonts w:cs="FreeMono"/>
          <w:color w:val="EE0000"/>
        </w:rPr>
        <w:t> </w:t>
      </w:r>
      <w:r w:rsidR="00397944">
        <w:rPr>
          <w:rStyle w:val="Accentuation"/>
          <w:rFonts w:cs="FreeMono"/>
          <w:color w:val="EE0000"/>
        </w:rPr>
        <w:t>requête</w:t>
      </w:r>
      <w:r w:rsidR="007D4850">
        <w:rPr>
          <w:rStyle w:val="Accentuation"/>
          <w:rFonts w:cs="FreeMono"/>
          <w:color w:val="EE0000"/>
        </w:rPr>
        <w:t> </w:t>
      </w:r>
      <w:r w:rsidR="00397944">
        <w:rPr>
          <w:rStyle w:val="Accentuation"/>
          <w:rFonts w:cs="FreeMono"/>
          <w:color w:val="EE0000"/>
        </w:rPr>
        <w:t>retourne</w:t>
      </w:r>
      <w:r w:rsidR="007D4850">
        <w:rPr>
          <w:rStyle w:val="Accentuation"/>
          <w:rFonts w:cs="FreeMono"/>
          <w:color w:val="EE0000"/>
        </w:rPr>
        <w:t> </w:t>
      </w:r>
      <w:r w:rsidR="00397944">
        <w:rPr>
          <w:rStyle w:val="Accentuation"/>
          <w:rFonts w:cs="FreeMono"/>
          <w:color w:val="EE0000"/>
        </w:rPr>
        <w:t>l</w:t>
      </w:r>
      <w:r>
        <w:rPr>
          <w:rStyle w:val="Accentuation"/>
          <w:rFonts w:cs="FreeMono"/>
          <w:color w:val="EE0000"/>
        </w:rPr>
        <w:t>es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pilotes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vivant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dans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les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villes</w:t>
      </w:r>
      <w:r w:rsidR="00774AD4">
        <w:rPr>
          <w:rStyle w:val="Accentuation"/>
          <w:rFonts w:cs="FreeMono"/>
          <w:color w:val="EE0000"/>
        </w:rPr>
        <w:t xml:space="preserve"> </w:t>
      </w:r>
      <w:r>
        <w:rPr>
          <w:rStyle w:val="Accentuation"/>
          <w:rFonts w:cs="FreeMono"/>
          <w:color w:val="EE0000"/>
        </w:rPr>
        <w:t>où</w:t>
      </w:r>
      <w:r w:rsidR="00774A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habitent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les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Martin,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ayant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un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salaire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supérieur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au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salaire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le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plus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bas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des</w:t>
      </w:r>
      <w:r w:rsidR="007D4850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Martin</w:t>
      </w:r>
      <w:r w:rsidR="007D4850">
        <w:rPr>
          <w:rStyle w:val="Accentuation"/>
          <w:rFonts w:cs="FreeMono"/>
          <w:color w:val="EE0000"/>
        </w:rPr>
        <w:t> </w:t>
      </w:r>
      <w:r w:rsidR="00146923">
        <w:rPr>
          <w:rStyle w:val="Accentuation"/>
          <w:rFonts w:cs="FreeMono"/>
          <w:color w:val="EE0000"/>
        </w:rPr>
        <w:t>(pas</w:t>
      </w:r>
      <w:r w:rsidR="007D4850">
        <w:rPr>
          <w:rStyle w:val="Accentuation"/>
          <w:rFonts w:cs="FreeMono"/>
          <w:color w:val="EE0000"/>
        </w:rPr>
        <w:t> </w:t>
      </w:r>
      <w:r w:rsidR="00146923">
        <w:rPr>
          <w:rStyle w:val="Accentuation"/>
          <w:rFonts w:cs="FreeMono"/>
          <w:color w:val="EE0000"/>
        </w:rPr>
        <w:t>le</w:t>
      </w:r>
      <w:r w:rsidR="007D4850">
        <w:rPr>
          <w:rStyle w:val="Accentuation"/>
          <w:rFonts w:cs="FreeMono"/>
          <w:color w:val="EE0000"/>
        </w:rPr>
        <w:t> </w:t>
      </w:r>
      <w:r w:rsidR="00146923">
        <w:rPr>
          <w:rStyle w:val="Accentuation"/>
          <w:rFonts w:cs="FreeMono"/>
          <w:color w:val="EE0000"/>
        </w:rPr>
        <w:t>plus</w:t>
      </w:r>
      <w:r w:rsidR="007D4850">
        <w:rPr>
          <w:rStyle w:val="Accentuation"/>
          <w:rFonts w:cs="FreeMono"/>
          <w:color w:val="EE0000"/>
        </w:rPr>
        <w:t> </w:t>
      </w:r>
      <w:r w:rsidR="00146923">
        <w:rPr>
          <w:rStyle w:val="Accentuation"/>
          <w:rFonts w:cs="FreeMono"/>
          <w:color w:val="EE0000"/>
        </w:rPr>
        <w:t>haut</w:t>
      </w:r>
      <w:r w:rsidR="007D4850">
        <w:rPr>
          <w:rStyle w:val="Accentuation"/>
          <w:rFonts w:cs="FreeMono"/>
          <w:color w:val="EE0000"/>
        </w:rPr>
        <w:t> </w:t>
      </w:r>
      <w:r w:rsidR="00146923">
        <w:rPr>
          <w:rStyle w:val="Accentuation"/>
          <w:rFonts w:cs="FreeMono"/>
          <w:color w:val="EE0000"/>
        </w:rPr>
        <w:t>!).</w:t>
      </w:r>
    </w:p>
    <w:p w14:paraId="71EB67AE" w14:textId="1D84134F" w:rsidR="008529A3" w:rsidRDefault="008529A3" w:rsidP="00F14443">
      <w:pPr>
        <w:pStyle w:val="Sansinterligne"/>
        <w:ind w:left="709"/>
        <w:rPr>
          <w:rStyle w:val="Accentuation"/>
          <w:rFonts w:cs="FreeMono"/>
        </w:rPr>
      </w:pPr>
    </w:p>
    <w:p w14:paraId="48736911" w14:textId="15E70D90" w:rsidR="00E14E93" w:rsidRDefault="00E14E93" w:rsidP="00F14443">
      <w:pPr>
        <w:pStyle w:val="Sansinterligne"/>
        <w:ind w:left="709"/>
        <w:rPr>
          <w:rStyle w:val="Accentuation"/>
          <w:rFonts w:cs="FreeMono"/>
          <w:color w:val="EE0000"/>
        </w:rPr>
      </w:pPr>
      <w:r w:rsidRPr="00CC3E84">
        <w:rPr>
          <w:rStyle w:val="Accentuation"/>
          <w:rFonts w:cs="FreeMono"/>
          <w:color w:val="EE0000"/>
        </w:rPr>
        <w:t>--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Autre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version</w:t>
      </w:r>
      <w:r w:rsidR="001A25D4">
        <w:rPr>
          <w:rStyle w:val="Accentuation"/>
          <w:rFonts w:cs="FreeMono"/>
          <w:color w:val="EE0000"/>
        </w:rPr>
        <w:t> </w:t>
      </w:r>
      <w:r w:rsidR="00C76FC9">
        <w:rPr>
          <w:rStyle w:val="Accentuation"/>
          <w:rFonts w:cs="FreeMono"/>
          <w:color w:val="EE0000"/>
        </w:rPr>
        <w:t>incorrecte</w:t>
      </w:r>
      <w:r w:rsidR="001A25D4">
        <w:rPr>
          <w:rStyle w:val="Accentuation"/>
          <w:rFonts w:cs="FreeMono"/>
          <w:color w:val="EE0000"/>
        </w:rPr>
        <w:t> </w:t>
      </w:r>
      <w:r>
        <w:rPr>
          <w:rStyle w:val="Accentuation"/>
          <w:rFonts w:cs="FreeMono"/>
          <w:color w:val="EE0000"/>
        </w:rPr>
        <w:t>:</w:t>
      </w:r>
    </w:p>
    <w:p w14:paraId="0640A477" w14:textId="77777777" w:rsidR="00E14E93" w:rsidRDefault="00E14E93" w:rsidP="00F14443">
      <w:pPr>
        <w:pStyle w:val="Sansinterligne"/>
        <w:ind w:left="709"/>
        <w:rPr>
          <w:rStyle w:val="Accentuation"/>
          <w:rFonts w:cs="FreeMono"/>
        </w:rPr>
      </w:pPr>
    </w:p>
    <w:p w14:paraId="7CDBC47B" w14:textId="77777777" w:rsidR="00360967" w:rsidRDefault="00086949" w:rsidP="00E528B6">
      <w:pPr>
        <w:pStyle w:val="Sansinterligne"/>
        <w:ind w:left="709"/>
        <w:rPr>
          <w:rStyle w:val="Accentuation"/>
          <w:rFonts w:cs="FreeMono"/>
        </w:rPr>
      </w:pPr>
      <w:r w:rsidRPr="00CD3541">
        <w:rPr>
          <w:rStyle w:val="Accentuation"/>
          <w:rFonts w:cs="FreeMono"/>
          <w:color w:val="0070C0"/>
        </w:rPr>
        <w:t>R</w:t>
      </w:r>
      <w:r w:rsidR="00CD3541" w:rsidRPr="00CD3541">
        <w:rPr>
          <w:rStyle w:val="Accentuation"/>
          <w:rFonts w:cs="FreeMono"/>
          <w:color w:val="0070C0"/>
        </w:rPr>
        <w:t>''</w:t>
      </w:r>
      <w:r w:rsidRPr="00CD3541">
        <w:rPr>
          <w:rStyle w:val="Accentuation"/>
          <w:rFonts w:cs="FreeMono"/>
          <w:color w:val="0070C0"/>
        </w:rPr>
        <w:t>18.1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="007D4850" w:rsidRPr="00086949">
        <w:rPr>
          <w:rStyle w:val="Accentuation"/>
          <w:rFonts w:cs="FreeMono"/>
        </w:rPr>
        <w:t>S</w:t>
      </w:r>
      <w:r w:rsidR="007D4850" w:rsidRPr="00086949">
        <w:rPr>
          <w:rStyle w:val="Accentuation"/>
          <w:rFonts w:cs="FreeMono" w:hint="eastAsia"/>
        </w:rPr>
        <w:t>É</w:t>
      </w:r>
      <w:r w:rsidR="007D4850" w:rsidRPr="00086949">
        <w:rPr>
          <w:rStyle w:val="Accentuation"/>
          <w:rFonts w:cs="FreeMono"/>
        </w:rPr>
        <w:t>LECTION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(</w:t>
      </w:r>
      <w:r w:rsidRPr="007D4850">
        <w:rPr>
          <w:rStyle w:val="Accentuation"/>
          <w:rFonts w:cs="FreeMono"/>
          <w:color w:val="0070C0"/>
        </w:rPr>
        <w:t>P</w:t>
      </w:r>
      <w:r w:rsidR="00CD3541" w:rsidRPr="007D4850">
        <w:rPr>
          <w:rStyle w:val="Accentuation"/>
          <w:rFonts w:cs="FreeMono"/>
          <w:color w:val="0070C0"/>
        </w:rPr>
        <w:t>ilote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="00CD3541" w:rsidRPr="007D4850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Pr="00CD3541">
        <w:rPr>
          <w:rStyle w:val="Accentuation"/>
          <w:rFonts w:cs="FreeMono"/>
          <w:color w:val="002060"/>
        </w:rPr>
        <w:t>'MARTIN'</w:t>
      </w:r>
      <w:r w:rsidRPr="00086949">
        <w:rPr>
          <w:rStyle w:val="Accentuation"/>
          <w:rFonts w:cs="FreeMono"/>
        </w:rPr>
        <w:t>)</w:t>
      </w:r>
    </w:p>
    <w:p w14:paraId="1E9B46EB" w14:textId="4C8F2444" w:rsidR="00E528B6" w:rsidRDefault="00E528B6" w:rsidP="00E528B6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Pr="00E0314D">
        <w:rPr>
          <w:rStyle w:val="Accentuation"/>
          <w:rFonts w:cs="FreeMono"/>
          <w:color w:val="0070C0"/>
        </w:rPr>
        <w:t>''</w:t>
      </w:r>
      <w:r w:rsidRPr="00CC3E84">
        <w:rPr>
          <w:rStyle w:val="Accentuation"/>
          <w:rFonts w:cs="FreeMono"/>
          <w:color w:val="0070C0"/>
        </w:rPr>
        <w:t>18.2</w:t>
      </w:r>
      <w:r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1D504A">
        <w:rPr>
          <w:rStyle w:val="Accentuation"/>
          <w:rFonts w:cs="FreeMono"/>
          <w:color w:val="0070C0"/>
        </w:rPr>
        <w:t>R</w:t>
      </w:r>
      <w:r w:rsidRPr="00E0314D">
        <w:rPr>
          <w:rStyle w:val="Accentuation"/>
          <w:rFonts w:cs="FreeMono"/>
          <w:color w:val="0070C0"/>
        </w:rPr>
        <w:t>''</w:t>
      </w:r>
      <w:r w:rsidRPr="001D504A">
        <w:rPr>
          <w:rStyle w:val="Accentuation"/>
          <w:rFonts w:cs="FreeMono"/>
          <w:color w:val="0070C0"/>
        </w:rPr>
        <w:t>18.1</w:t>
      </w:r>
      <w:r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1D504A">
        <w:rPr>
          <w:rStyle w:val="Accentuation"/>
          <w:rFonts w:cs="FreeMono"/>
          <w:color w:val="08674D" w:themeColor="accent4" w:themeShade="80"/>
        </w:rPr>
        <w:t>adresse</w:t>
      </w:r>
      <w:r w:rsidRPr="00266585">
        <w:rPr>
          <w:rStyle w:val="Accentuation"/>
          <w:rFonts w:cs="FreeMono"/>
        </w:rPr>
        <w:t>)</w:t>
      </w:r>
    </w:p>
    <w:p w14:paraId="3E7A6814" w14:textId="231317A8" w:rsidR="00360967" w:rsidRPr="00266585" w:rsidRDefault="00360967" w:rsidP="00360967">
      <w:pPr>
        <w:pStyle w:val="Sansinterligne"/>
        <w:ind w:left="709"/>
        <w:rPr>
          <w:rStyle w:val="Accentuation"/>
          <w:rFonts w:cs="FreeMono"/>
        </w:rPr>
      </w:pPr>
      <w:r w:rsidRPr="00CC3E84">
        <w:rPr>
          <w:rStyle w:val="Accentuation"/>
          <w:rFonts w:cs="FreeMono"/>
          <w:color w:val="0070C0"/>
        </w:rPr>
        <w:t>R</w:t>
      </w:r>
      <w:r w:rsidRPr="00E0314D">
        <w:rPr>
          <w:rStyle w:val="Accentuation"/>
          <w:rFonts w:cs="FreeMono"/>
          <w:color w:val="0070C0"/>
        </w:rPr>
        <w:t>''</w:t>
      </w:r>
      <w:r w:rsidRPr="00CC3E84">
        <w:rPr>
          <w:rStyle w:val="Accentuation"/>
          <w:rFonts w:cs="FreeMono"/>
          <w:color w:val="0070C0"/>
        </w:rPr>
        <w:t>18.</w:t>
      </w:r>
      <w:r>
        <w:rPr>
          <w:rStyle w:val="Accentuation"/>
          <w:rFonts w:cs="FreeMono"/>
          <w:color w:val="0070C0"/>
        </w:rPr>
        <w:t>3</w:t>
      </w:r>
      <w:r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PROJECTION</w:t>
      </w:r>
      <w:r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(</w:t>
      </w:r>
      <w:r w:rsidRPr="001D504A">
        <w:rPr>
          <w:rStyle w:val="Accentuation"/>
          <w:rFonts w:cs="FreeMono"/>
          <w:color w:val="0070C0"/>
        </w:rPr>
        <w:t>R</w:t>
      </w:r>
      <w:r w:rsidRPr="00E0314D">
        <w:rPr>
          <w:rStyle w:val="Accentuation"/>
          <w:rFonts w:cs="FreeMono"/>
          <w:color w:val="0070C0"/>
        </w:rPr>
        <w:t>''</w:t>
      </w:r>
      <w:r w:rsidRPr="001D504A">
        <w:rPr>
          <w:rStyle w:val="Accentuation"/>
          <w:rFonts w:cs="FreeMono"/>
          <w:color w:val="0070C0"/>
        </w:rPr>
        <w:t>18.1</w:t>
      </w:r>
      <w:r>
        <w:rPr>
          <w:rStyle w:val="Accentuation"/>
          <w:rFonts w:cs="FreeMono"/>
        </w:rPr>
        <w:t> </w:t>
      </w:r>
      <w:r w:rsidRPr="00266585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7D4850">
        <w:rPr>
          <w:rStyle w:val="Accentuation"/>
          <w:rFonts w:cs="FreeMono"/>
          <w:color w:val="08674D" w:themeColor="accent4" w:themeShade="80"/>
        </w:rPr>
        <w:t>salaire</w:t>
      </w:r>
      <w:r w:rsidRPr="00266585">
        <w:rPr>
          <w:rStyle w:val="Accentuation"/>
          <w:rFonts w:cs="FreeMono"/>
        </w:rPr>
        <w:t>)</w:t>
      </w:r>
    </w:p>
    <w:p w14:paraId="5E979911" w14:textId="66ACA743" w:rsidR="00515CF5" w:rsidRDefault="00515CF5" w:rsidP="00F14443">
      <w:pPr>
        <w:pStyle w:val="Sansinterligne"/>
        <w:ind w:left="709"/>
        <w:rPr>
          <w:rStyle w:val="Accentuation"/>
          <w:rFonts w:cs="FreeMono"/>
        </w:rPr>
      </w:pPr>
      <w:r w:rsidRPr="00CD3541">
        <w:rPr>
          <w:rStyle w:val="Accentuation"/>
          <w:rFonts w:cs="FreeMono"/>
          <w:color w:val="0070C0"/>
        </w:rPr>
        <w:t>R</w:t>
      </w:r>
      <w:r w:rsidRPr="00E0314D">
        <w:rPr>
          <w:rStyle w:val="Accentuation"/>
          <w:rFonts w:cs="FreeMono"/>
          <w:color w:val="0070C0"/>
        </w:rPr>
        <w:t>''</w:t>
      </w:r>
      <w:r w:rsidRPr="00CD3541">
        <w:rPr>
          <w:rStyle w:val="Accentuation"/>
          <w:rFonts w:cs="FreeMono"/>
          <w:color w:val="0070C0"/>
        </w:rPr>
        <w:t>18.</w:t>
      </w:r>
      <w:r w:rsidR="00360967">
        <w:rPr>
          <w:rStyle w:val="Accentuation"/>
          <w:rFonts w:cs="FreeMono"/>
          <w:color w:val="0070C0"/>
        </w:rPr>
        <w:t>4</w:t>
      </w:r>
      <w:r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JOINTURE</w:t>
      </w:r>
      <w:r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(</w:t>
      </w:r>
      <w:r w:rsidRPr="007D4850">
        <w:rPr>
          <w:rStyle w:val="Accentuation"/>
          <w:rFonts w:cs="FreeMono"/>
          <w:color w:val="0070C0"/>
        </w:rPr>
        <w:t>Pilote</w:t>
      </w:r>
      <w:r w:rsidRPr="00086949">
        <w:rPr>
          <w:rStyle w:val="Accentuation"/>
          <w:rFonts w:cs="FreeMono"/>
        </w:rPr>
        <w:t>,</w:t>
      </w:r>
      <w:r>
        <w:rPr>
          <w:rStyle w:val="Accentuation"/>
          <w:rFonts w:cs="FreeMono"/>
        </w:rPr>
        <w:t> </w:t>
      </w:r>
      <w:r w:rsidRPr="00CD3541">
        <w:rPr>
          <w:rStyle w:val="Accentuation"/>
          <w:rFonts w:cs="FreeMono"/>
          <w:color w:val="0070C0"/>
        </w:rPr>
        <w:t>R''18.</w:t>
      </w:r>
      <w:r w:rsidR="00E528B6">
        <w:rPr>
          <w:rStyle w:val="Accentuation"/>
          <w:rFonts w:cs="FreeMono"/>
          <w:color w:val="0070C0"/>
        </w:rPr>
        <w:t>2</w:t>
      </w:r>
      <w:r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/</w:t>
      </w:r>
      <w:r>
        <w:rPr>
          <w:rStyle w:val="Accentuation"/>
          <w:rFonts w:cs="FreeMono"/>
        </w:rPr>
        <w:t> </w:t>
      </w:r>
      <w:r w:rsidRPr="007D4850">
        <w:rPr>
          <w:rStyle w:val="Accentuation"/>
          <w:rFonts w:cs="FreeMono"/>
          <w:color w:val="08674D" w:themeColor="accent4" w:themeShade="80"/>
        </w:rPr>
        <w:t>adresse</w:t>
      </w:r>
      <w:r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=</w:t>
      </w:r>
      <w:r>
        <w:rPr>
          <w:rStyle w:val="Accentuation"/>
          <w:rFonts w:cs="FreeMono"/>
        </w:rPr>
        <w:t> </w:t>
      </w:r>
      <w:r w:rsidRPr="007D4850">
        <w:rPr>
          <w:rStyle w:val="Accentuation"/>
          <w:rFonts w:cs="FreeMono"/>
          <w:color w:val="08674D" w:themeColor="accent4" w:themeShade="80"/>
        </w:rPr>
        <w:t>adresse</w:t>
      </w:r>
      <w:r w:rsidRPr="00086949">
        <w:rPr>
          <w:rStyle w:val="Accentuation"/>
          <w:rFonts w:cs="FreeMono"/>
        </w:rPr>
        <w:t>)</w:t>
      </w:r>
    </w:p>
    <w:p w14:paraId="6BF94FFC" w14:textId="7DE1C81E" w:rsidR="00086949" w:rsidRPr="00086949" w:rsidRDefault="00086949" w:rsidP="00F14443">
      <w:pPr>
        <w:pStyle w:val="Sansinterligne"/>
        <w:ind w:left="709"/>
        <w:rPr>
          <w:rStyle w:val="Accentuation"/>
          <w:rFonts w:cs="FreeMono"/>
        </w:rPr>
      </w:pPr>
      <w:r w:rsidRPr="00CD3541">
        <w:rPr>
          <w:rStyle w:val="Accentuation"/>
          <w:rFonts w:cs="FreeMono"/>
          <w:color w:val="0070C0"/>
        </w:rPr>
        <w:t>R</w:t>
      </w:r>
      <w:r w:rsidR="00CD3541" w:rsidRPr="00E0314D">
        <w:rPr>
          <w:rStyle w:val="Accentuation"/>
          <w:rFonts w:cs="FreeMono"/>
          <w:color w:val="0070C0"/>
        </w:rPr>
        <w:t>''</w:t>
      </w:r>
      <w:r w:rsidRPr="00CD3541">
        <w:rPr>
          <w:rStyle w:val="Accentuation"/>
          <w:rFonts w:cs="FreeMono"/>
          <w:color w:val="0070C0"/>
        </w:rPr>
        <w:t>18.</w:t>
      </w:r>
      <w:r w:rsidR="00E528B6">
        <w:rPr>
          <w:rStyle w:val="Accentuation"/>
          <w:rFonts w:cs="FreeMono"/>
          <w:color w:val="0070C0"/>
        </w:rPr>
        <w:t>5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="007D4850" w:rsidRPr="00086949">
        <w:rPr>
          <w:rStyle w:val="Accentuation"/>
          <w:rFonts w:cs="FreeMono"/>
        </w:rPr>
        <w:t>JOINTURE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(</w:t>
      </w:r>
      <w:r w:rsidR="00515CF5" w:rsidRPr="00CD3541">
        <w:rPr>
          <w:rStyle w:val="Accentuation"/>
          <w:rFonts w:cs="FreeMono"/>
          <w:color w:val="0070C0"/>
        </w:rPr>
        <w:t>R</w:t>
      </w:r>
      <w:r w:rsidR="00515CF5" w:rsidRPr="00E0314D">
        <w:rPr>
          <w:rStyle w:val="Accentuation"/>
          <w:rFonts w:cs="FreeMono"/>
          <w:color w:val="0070C0"/>
        </w:rPr>
        <w:t>''</w:t>
      </w:r>
      <w:r w:rsidR="00515CF5" w:rsidRPr="00CD3541">
        <w:rPr>
          <w:rStyle w:val="Accentuation"/>
          <w:rFonts w:cs="FreeMono"/>
          <w:color w:val="0070C0"/>
        </w:rPr>
        <w:t>18.</w:t>
      </w:r>
      <w:r w:rsidR="00E528B6">
        <w:rPr>
          <w:rStyle w:val="Accentuation"/>
          <w:rFonts w:cs="FreeMono"/>
          <w:color w:val="0070C0"/>
        </w:rPr>
        <w:t>4</w:t>
      </w:r>
      <w:r w:rsidR="00515CF5" w:rsidRPr="00086949">
        <w:rPr>
          <w:rStyle w:val="Accentuation"/>
          <w:rFonts w:cs="FreeMono"/>
        </w:rPr>
        <w:t>,</w:t>
      </w:r>
      <w:r w:rsidR="00515CF5">
        <w:rPr>
          <w:rStyle w:val="Accentuation"/>
          <w:rFonts w:cs="FreeMono"/>
        </w:rPr>
        <w:t> </w:t>
      </w:r>
      <w:r w:rsidR="00515CF5" w:rsidRPr="00CD3541">
        <w:rPr>
          <w:rStyle w:val="Accentuation"/>
          <w:rFonts w:cs="FreeMono"/>
          <w:color w:val="0070C0"/>
        </w:rPr>
        <w:t>R''18.</w:t>
      </w:r>
      <w:r w:rsidR="00E528B6">
        <w:rPr>
          <w:rStyle w:val="Accentuation"/>
          <w:rFonts w:cs="FreeMono"/>
          <w:color w:val="0070C0"/>
        </w:rPr>
        <w:t>3</w:t>
      </w:r>
      <w:r w:rsidR="00515CF5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r w:rsidR="00CD3541" w:rsidRPr="007D4850">
        <w:rPr>
          <w:rStyle w:val="Accentuation"/>
          <w:rFonts w:cs="FreeMono"/>
          <w:color w:val="08674D" w:themeColor="accent4" w:themeShade="80"/>
        </w:rPr>
        <w:t>salaire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&gt;</w:t>
      </w:r>
      <w:r w:rsidR="001A25D4">
        <w:rPr>
          <w:rStyle w:val="Accentuation"/>
          <w:rFonts w:cs="FreeMono"/>
        </w:rPr>
        <w:t> </w:t>
      </w:r>
      <w:r w:rsidR="00CD3541" w:rsidRPr="007D4850">
        <w:rPr>
          <w:rStyle w:val="Accentuation"/>
          <w:rFonts w:cs="FreeMono"/>
          <w:color w:val="08674D" w:themeColor="accent4" w:themeShade="80"/>
        </w:rPr>
        <w:t>salaire</w:t>
      </w:r>
      <w:r w:rsidRPr="00086949">
        <w:rPr>
          <w:rStyle w:val="Accentuation"/>
          <w:rFonts w:cs="FreeMono"/>
        </w:rPr>
        <w:t>)</w:t>
      </w:r>
    </w:p>
    <w:p w14:paraId="78B4BAE9" w14:textId="07A077AB" w:rsidR="00E14E93" w:rsidRPr="00266585" w:rsidRDefault="00086949" w:rsidP="00F14443">
      <w:pPr>
        <w:pStyle w:val="Sansinterligne"/>
        <w:ind w:left="709"/>
        <w:rPr>
          <w:rStyle w:val="Accentuation"/>
          <w:rFonts w:cs="FreeMono"/>
        </w:rPr>
      </w:pPr>
      <w:r w:rsidRPr="00CD3541">
        <w:rPr>
          <w:rStyle w:val="Accentuation"/>
          <w:rFonts w:cs="FreeMono"/>
          <w:color w:val="0070C0"/>
        </w:rPr>
        <w:t>R</w:t>
      </w:r>
      <w:r w:rsidR="00CD3541" w:rsidRPr="00E0314D">
        <w:rPr>
          <w:rStyle w:val="Accentuation"/>
          <w:rFonts w:cs="FreeMono"/>
          <w:color w:val="0070C0"/>
        </w:rPr>
        <w:t>''</w:t>
      </w:r>
      <w:r w:rsidRPr="00CD3541">
        <w:rPr>
          <w:rStyle w:val="Accentuation"/>
          <w:rFonts w:cs="FreeMono"/>
          <w:color w:val="0070C0"/>
        </w:rPr>
        <w:t>18.</w:t>
      </w:r>
      <w:r w:rsidR="00E528B6">
        <w:rPr>
          <w:rStyle w:val="Accentuation"/>
          <w:rFonts w:cs="FreeMono"/>
          <w:color w:val="0070C0"/>
        </w:rPr>
        <w:t>6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=</w:t>
      </w:r>
      <w:r w:rsidR="001A25D4">
        <w:rPr>
          <w:rStyle w:val="Accentuation"/>
          <w:rFonts w:cs="FreeMono"/>
        </w:rPr>
        <w:t> </w:t>
      </w:r>
      <w:r w:rsidR="007D4850" w:rsidRPr="00086949">
        <w:rPr>
          <w:rStyle w:val="Accentuation"/>
          <w:rFonts w:cs="FreeMono"/>
        </w:rPr>
        <w:t>PROJECTION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(</w:t>
      </w:r>
      <w:r w:rsidR="00CD3541" w:rsidRPr="00CD3541">
        <w:rPr>
          <w:rStyle w:val="Accentuation"/>
          <w:rFonts w:cs="FreeMono"/>
          <w:color w:val="0070C0"/>
        </w:rPr>
        <w:t>R</w:t>
      </w:r>
      <w:r w:rsidR="00CD3541" w:rsidRPr="00E0314D">
        <w:rPr>
          <w:rStyle w:val="Accentuation"/>
          <w:rFonts w:cs="FreeMono"/>
          <w:color w:val="0070C0"/>
        </w:rPr>
        <w:t>''</w:t>
      </w:r>
      <w:r w:rsidR="00CD3541" w:rsidRPr="00CD3541">
        <w:rPr>
          <w:rStyle w:val="Accentuation"/>
          <w:rFonts w:cs="FreeMono"/>
          <w:color w:val="0070C0"/>
        </w:rPr>
        <w:t>18.</w:t>
      </w:r>
      <w:r w:rsidR="00360967">
        <w:rPr>
          <w:rStyle w:val="Accentuation"/>
          <w:rFonts w:cs="FreeMono"/>
          <w:color w:val="0070C0"/>
        </w:rPr>
        <w:t>5</w:t>
      </w:r>
      <w:r w:rsidR="001A25D4">
        <w:rPr>
          <w:rStyle w:val="Accentuation"/>
          <w:rFonts w:cs="FreeMono"/>
        </w:rPr>
        <w:t> </w:t>
      </w:r>
      <w:r w:rsidRPr="00086949">
        <w:rPr>
          <w:rStyle w:val="Accentuation"/>
          <w:rFonts w:cs="FreeMono"/>
        </w:rPr>
        <w:t>/</w:t>
      </w:r>
      <w:r w:rsidR="001A25D4">
        <w:rPr>
          <w:rStyle w:val="Accentuation"/>
          <w:rFonts w:cs="FreeMono"/>
        </w:rPr>
        <w:t> </w:t>
      </w:r>
      <w:proofErr w:type="spellStart"/>
      <w:r w:rsidR="00CD3541" w:rsidRPr="007D4850">
        <w:rPr>
          <w:rStyle w:val="Accentuation"/>
          <w:rFonts w:cs="FreeMono"/>
          <w:color w:val="08674D" w:themeColor="accent4" w:themeShade="80"/>
        </w:rPr>
        <w:t>numPil</w:t>
      </w:r>
      <w:proofErr w:type="spellEnd"/>
      <w:r w:rsidRPr="00086949">
        <w:rPr>
          <w:rStyle w:val="Accentuation"/>
          <w:rFonts w:cs="FreeMono"/>
        </w:rPr>
        <w:t>,</w:t>
      </w:r>
      <w:r w:rsidR="001A25D4">
        <w:rPr>
          <w:rStyle w:val="Accentuation"/>
          <w:rFonts w:cs="FreeMono"/>
        </w:rPr>
        <w:t> </w:t>
      </w:r>
      <w:proofErr w:type="spellStart"/>
      <w:r w:rsidR="00CD3541" w:rsidRPr="007D4850">
        <w:rPr>
          <w:rStyle w:val="Accentuation"/>
          <w:rFonts w:cs="FreeMono"/>
          <w:color w:val="08674D" w:themeColor="accent4" w:themeShade="80"/>
        </w:rPr>
        <w:t>nomPil</w:t>
      </w:r>
      <w:proofErr w:type="spellEnd"/>
      <w:r w:rsidR="002150EC" w:rsidRPr="00266585">
        <w:rPr>
          <w:rStyle w:val="Accentuation"/>
          <w:rFonts w:cs="FreeMono"/>
        </w:rPr>
        <w:t>,</w:t>
      </w:r>
      <w:r w:rsidR="002150EC">
        <w:rPr>
          <w:rStyle w:val="Accentuation"/>
          <w:rFonts w:cs="FreeMono"/>
        </w:rPr>
        <w:t> </w:t>
      </w:r>
      <w:r w:rsidR="002150EC" w:rsidRPr="001D504A">
        <w:rPr>
          <w:rStyle w:val="Accentuation"/>
          <w:rFonts w:cs="FreeMono"/>
          <w:color w:val="08674D" w:themeColor="accent4" w:themeShade="80"/>
        </w:rPr>
        <w:t>salaire</w:t>
      </w:r>
      <w:r w:rsidRPr="00086949">
        <w:rPr>
          <w:rStyle w:val="Accentuation"/>
          <w:rFonts w:cs="FreeMono"/>
        </w:rPr>
        <w:t>)</w:t>
      </w:r>
    </w:p>
    <w:p w14:paraId="5A39267B" w14:textId="77777777" w:rsidR="007730D3" w:rsidRPr="007730D3" w:rsidRDefault="007730D3" w:rsidP="007730D3">
      <w:pPr>
        <w:pStyle w:val="Sansinterligne"/>
        <w:rPr>
          <w:rStyle w:val="Accentuation"/>
          <w:rFonts w:ascii="Times New Roman" w:hAnsi="Times New Roman"/>
        </w:rPr>
      </w:pPr>
    </w:p>
    <w:sectPr w:rsidR="007730D3" w:rsidRPr="007730D3" w:rsidSect="00C01A24">
      <w:headerReference w:type="default" r:id="rId10"/>
      <w:footerReference w:type="default" r:id="rId11"/>
      <w:footerReference w:type="first" r:id="rId12"/>
      <w:pgSz w:w="11905" w:h="16837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EAF08" w14:textId="77777777" w:rsidR="004F5611" w:rsidRDefault="004F5611" w:rsidP="002761F1">
      <w:r>
        <w:separator/>
      </w:r>
    </w:p>
  </w:endnote>
  <w:endnote w:type="continuationSeparator" w:id="0">
    <w:p w14:paraId="7E2DFC04" w14:textId="77777777" w:rsidR="004F5611" w:rsidRDefault="004F5611" w:rsidP="0027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4A2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7956ADB4" w14:textId="3B692A1D" w:rsidR="00432F14" w:rsidRPr="001F23B5" w:rsidRDefault="00000000" w:rsidP="00432F1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1454064214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84A20">
          <w:rPr>
            <w:rFonts w:asciiTheme="majorHAnsi" w:hAnsiTheme="majorHAnsi" w:cstheme="majorHAnsi"/>
            <w:i/>
          </w:rPr>
          <w:t>Introduction aux bases de données et SQL</w:t>
        </w:r>
      </w:sdtContent>
    </w:sdt>
  </w:p>
  <w:p w14:paraId="0D52D631" w14:textId="12DE2AE3" w:rsidR="00432F14" w:rsidRPr="00484A20" w:rsidRDefault="00432F14" w:rsidP="00432F1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107278352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51594">
          <w:rPr>
            <w:rFonts w:asciiTheme="majorHAnsi" w:hAnsiTheme="majorHAnsi" w:cstheme="majorHAnsi"/>
            <w:szCs w:val="22"/>
          </w:rPr>
          <w:t>Rosine Cicchetti - Lotfi Lakhal - 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D00B52" w:rsidRPr="00484A20">
      <w:rPr>
        <w:rFonts w:ascii="Times New Roman" w:hAnsi="Times New Roman" w:cs="Times New Roman"/>
        <w:noProof/>
      </w:rPr>
      <w:t>2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D8D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0D2F8C32" w14:textId="11136C77" w:rsidR="000C5234" w:rsidRPr="001F23B5" w:rsidRDefault="00000000" w:rsidP="00C01A2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-1586676639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84A20" w:rsidRPr="00DD54ED">
          <w:rPr>
            <w:rFonts w:asciiTheme="majorHAnsi" w:hAnsiTheme="majorHAnsi" w:cstheme="majorHAnsi"/>
            <w:i/>
          </w:rPr>
          <w:t>Introduction aux bases de donn</w:t>
        </w:r>
        <w:r w:rsidR="00484A20" w:rsidRPr="00DD54ED">
          <w:rPr>
            <w:rFonts w:asciiTheme="majorHAnsi" w:hAnsiTheme="majorHAnsi" w:cstheme="majorHAnsi" w:hint="eastAsia"/>
            <w:i/>
          </w:rPr>
          <w:t>é</w:t>
        </w:r>
        <w:r w:rsidR="00484A20" w:rsidRPr="00DD54ED">
          <w:rPr>
            <w:rFonts w:asciiTheme="majorHAnsi" w:hAnsiTheme="majorHAnsi" w:cstheme="majorHAnsi"/>
            <w:i/>
          </w:rPr>
          <w:t>es et SQL</w:t>
        </w:r>
      </w:sdtContent>
    </w:sdt>
  </w:p>
  <w:p w14:paraId="742216B4" w14:textId="1C896B9C" w:rsidR="000C5234" w:rsidRPr="00484A20" w:rsidRDefault="000C5234" w:rsidP="00C01A2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-165837264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B259A">
          <w:rPr>
            <w:rFonts w:asciiTheme="majorHAnsi" w:hAnsiTheme="majorHAnsi" w:cstheme="majorHAnsi"/>
            <w:szCs w:val="22"/>
          </w:rPr>
          <w:t xml:space="preserve">Rosine Cicchetti </w:t>
        </w:r>
        <w:r w:rsidR="00B51594">
          <w:rPr>
            <w:rFonts w:asciiTheme="majorHAnsi" w:hAnsiTheme="majorHAnsi" w:cstheme="majorHAnsi"/>
            <w:szCs w:val="22"/>
          </w:rPr>
          <w:t>-</w:t>
        </w:r>
        <w:r w:rsidR="008B259A">
          <w:rPr>
            <w:rFonts w:asciiTheme="majorHAnsi" w:hAnsiTheme="majorHAnsi" w:cstheme="majorHAnsi"/>
            <w:szCs w:val="22"/>
          </w:rPr>
          <w:t xml:space="preserve"> Lotfi Lakhal - </w:t>
        </w:r>
        <w:r w:rsidR="00EF532F" w:rsidRPr="00EF532F">
          <w:rPr>
            <w:rFonts w:asciiTheme="majorHAnsi" w:hAnsiTheme="majorHAnsi" w:cstheme="majorHAnsi"/>
            <w:szCs w:val="22"/>
          </w:rPr>
          <w:t>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7879C" w14:textId="77777777" w:rsidR="004F5611" w:rsidRDefault="004F5611" w:rsidP="002761F1">
      <w:r>
        <w:separator/>
      </w:r>
    </w:p>
  </w:footnote>
  <w:footnote w:type="continuationSeparator" w:id="0">
    <w:p w14:paraId="0403EBC8" w14:textId="77777777" w:rsidR="004F5611" w:rsidRDefault="004F5611" w:rsidP="002761F1">
      <w:r>
        <w:continuationSeparator/>
      </w:r>
    </w:p>
  </w:footnote>
  <w:footnote w:id="1">
    <w:p w14:paraId="7EC85512" w14:textId="77777777" w:rsidR="00585481" w:rsidRDefault="00585481" w:rsidP="00585481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Les domaines identiques sont surlignés avec la même couleur.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D083" w14:textId="54E88506" w:rsidR="000C5234" w:rsidRPr="00D72C9E" w:rsidRDefault="000C5234" w:rsidP="00C01A24">
    <w:pPr>
      <w:pStyle w:val="En-tte"/>
      <w:pBdr>
        <w:between w:val="single" w:sz="4" w:space="1" w:color="0F6FC6" w:themeColor="accent1"/>
      </w:pBdr>
      <w:tabs>
        <w:tab w:val="clear" w:pos="9072"/>
        <w:tab w:val="right" w:pos="9639"/>
      </w:tabs>
      <w:spacing w:line="276" w:lineRule="auto"/>
      <w:rPr>
        <w:rFonts w:asciiTheme="majorHAnsi" w:hAnsiTheme="majorHAnsi" w:cstheme="majorHAnsi"/>
      </w:rPr>
    </w:pPr>
    <w:r w:rsidRPr="00D72C9E">
      <w:rPr>
        <w:rFonts w:asciiTheme="majorHAnsi" w:hAnsiTheme="majorHAnsi" w:cstheme="majorHAnsi"/>
        <w:noProof/>
      </w:rPr>
      <w:drawing>
        <wp:anchor distT="0" distB="0" distL="114300" distR="114300" simplePos="0" relativeHeight="251657216" behindDoc="1" locked="0" layoutInCell="1" allowOverlap="1" wp14:anchorId="32C06836" wp14:editId="1A6AA321">
          <wp:simplePos x="0" y="0"/>
          <wp:positionH relativeFrom="column">
            <wp:posOffset>5372735</wp:posOffset>
          </wp:positionH>
          <wp:positionV relativeFrom="paragraph">
            <wp:posOffset>28575</wp:posOffset>
          </wp:positionV>
          <wp:extent cx="762635" cy="143510"/>
          <wp:effectExtent l="0" t="0" r="0" b="8890"/>
          <wp:wrapTight wrapText="bothSides">
            <wp:wrapPolygon edited="0">
              <wp:start x="0" y="0"/>
              <wp:lineTo x="0" y="20071"/>
              <wp:lineTo x="21042" y="20071"/>
              <wp:lineTo x="21042" y="0"/>
              <wp:lineTo x="0" y="0"/>
            </wp:wrapPolygon>
          </wp:wrapTight>
          <wp:docPr id="2" name="Image 2" descr="D:\Personnel\Enseignements\_identité-graphique\licence\licence-creative-common-by-nc-sa-80x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ersonnel\Enseignements\_identité-graphique\licence\licence-creative-common-by-nc-sa-80x15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62635" cy="1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Accentuationlgre"/>
        </w:rPr>
        <w:alias w:val="Titre"/>
        <w:id w:val="36903758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E95D90">
          <w:rPr>
            <w:rStyle w:val="Accentuationlgre"/>
          </w:rPr>
          <w:t>TD1 : L’algèbre relationnelle (correction)</w:t>
        </w:r>
      </w:sdtContent>
    </w:sdt>
    <w:r w:rsidRPr="00DC63DD">
      <w:rPr>
        <w:rStyle w:val="Accentuationlgre"/>
      </w:rPr>
      <w:t xml:space="preserve"> – </w:t>
    </w:r>
    <w:sdt>
      <w:sdtPr>
        <w:rPr>
          <w:rStyle w:val="Accentuationlgre"/>
        </w:rPr>
        <w:alias w:val="État "/>
        <w:tag w:val=""/>
        <w:id w:val="134119934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B33531">
          <w:rPr>
            <w:rStyle w:val="Accentuationlgre"/>
          </w:rPr>
          <w:t>V2.0.0</w:t>
        </w:r>
      </w:sdtContent>
    </w:sdt>
  </w:p>
  <w:p w14:paraId="2C121A91" w14:textId="77777777" w:rsidR="000C5234" w:rsidRPr="00D72C9E" w:rsidRDefault="000C5234" w:rsidP="00C01A24">
    <w:pPr>
      <w:pStyle w:val="En-tte"/>
      <w:pBdr>
        <w:between w:val="single" w:sz="4" w:space="1" w:color="0F6FC6" w:themeColor="accent1"/>
      </w:pBdr>
      <w:spacing w:line="276" w:lineRule="auto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4C1CD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B43066"/>
    <w:multiLevelType w:val="multilevel"/>
    <w:tmpl w:val="D63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5EF"/>
    <w:multiLevelType w:val="hybridMultilevel"/>
    <w:tmpl w:val="7D28E596"/>
    <w:lvl w:ilvl="0" w:tplc="608C5168">
      <w:start w:val="1"/>
      <w:numFmt w:val="decimal"/>
      <w:lvlText w:val="Q%1 :"/>
      <w:lvlJc w:val="center"/>
      <w:pPr>
        <w:ind w:left="720" w:hanging="360"/>
      </w:pPr>
      <w:rPr>
        <w:rFonts w:hint="default"/>
        <w:spacing w:val="20"/>
        <w:kern w:val="0"/>
        <w:position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087"/>
    <w:multiLevelType w:val="hybridMultilevel"/>
    <w:tmpl w:val="815C085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86D"/>
    <w:multiLevelType w:val="multilevel"/>
    <w:tmpl w:val="25B28CA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4F559B"/>
    <w:multiLevelType w:val="hybridMultilevel"/>
    <w:tmpl w:val="A7029C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65E23"/>
    <w:multiLevelType w:val="multilevel"/>
    <w:tmpl w:val="548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636C0"/>
    <w:multiLevelType w:val="hybridMultilevel"/>
    <w:tmpl w:val="5134B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3ED4"/>
    <w:multiLevelType w:val="hybridMultilevel"/>
    <w:tmpl w:val="1A2461A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B4F7F"/>
    <w:multiLevelType w:val="hybridMultilevel"/>
    <w:tmpl w:val="0FF47F2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618E3"/>
    <w:multiLevelType w:val="hybridMultilevel"/>
    <w:tmpl w:val="EFC885E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D6429BE"/>
    <w:multiLevelType w:val="singleLevel"/>
    <w:tmpl w:val="3730AD40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2" w15:restartNumberingAfterBreak="0">
    <w:nsid w:val="341A166D"/>
    <w:multiLevelType w:val="hybridMultilevel"/>
    <w:tmpl w:val="1844445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848720A"/>
    <w:multiLevelType w:val="hybridMultilevel"/>
    <w:tmpl w:val="823E1EE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05FEA"/>
    <w:multiLevelType w:val="hybridMultilevel"/>
    <w:tmpl w:val="9F7A82E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C1E096E"/>
    <w:multiLevelType w:val="hybridMultilevel"/>
    <w:tmpl w:val="E6C26432"/>
    <w:lvl w:ilvl="0" w:tplc="83165B04">
      <w:numFmt w:val="bullet"/>
      <w:lvlText w:val="-"/>
      <w:lvlJc w:val="left"/>
      <w:pPr>
        <w:ind w:left="720" w:hanging="360"/>
      </w:pPr>
      <w:rPr>
        <w:rFonts w:ascii="Palatino" w:eastAsia="Times New Roman" w:hAnsi="Palatino" w:cs="New Yor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30D9F"/>
    <w:multiLevelType w:val="hybridMultilevel"/>
    <w:tmpl w:val="78BA1070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05A76D4"/>
    <w:multiLevelType w:val="multilevel"/>
    <w:tmpl w:val="2CC02D1C"/>
    <w:lvl w:ilvl="0">
      <w:start w:val="1"/>
      <w:numFmt w:val="decimal"/>
      <w:lvlText w:val="Q%1 :"/>
      <w:lvlJc w:val="left"/>
      <w:pPr>
        <w:ind w:left="1021" w:hanging="102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102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35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92" w:hanging="102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49" w:hanging="102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06" w:hanging="10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63" w:hanging="10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20" w:hanging="102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77" w:hanging="1021"/>
      </w:pPr>
      <w:rPr>
        <w:rFonts w:hint="default"/>
      </w:rPr>
    </w:lvl>
  </w:abstractNum>
  <w:abstractNum w:abstractNumId="18" w15:restartNumberingAfterBreak="0">
    <w:nsid w:val="42C240F7"/>
    <w:multiLevelType w:val="hybridMultilevel"/>
    <w:tmpl w:val="E9366B80"/>
    <w:lvl w:ilvl="0" w:tplc="5298281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16275F"/>
    <w:multiLevelType w:val="hybridMultilevel"/>
    <w:tmpl w:val="55423F9C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C6A28"/>
    <w:multiLevelType w:val="hybridMultilevel"/>
    <w:tmpl w:val="8C727258"/>
    <w:lvl w:ilvl="0" w:tplc="0C00D6A2">
      <w:start w:val="1"/>
      <w:numFmt w:val="decimal"/>
      <w:pStyle w:val="Question"/>
      <w:lvlText w:val="Q%1 :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375C3"/>
    <w:multiLevelType w:val="multilevel"/>
    <w:tmpl w:val="F94ECA4A"/>
    <w:lvl w:ilvl="0">
      <w:start w:val="1"/>
      <w:numFmt w:val="decimal"/>
      <w:lvlText w:val="Q%1 :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E622F77"/>
    <w:multiLevelType w:val="hybridMultilevel"/>
    <w:tmpl w:val="519087A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09331C5"/>
    <w:multiLevelType w:val="hybridMultilevel"/>
    <w:tmpl w:val="FD706D0C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E55C8B"/>
    <w:multiLevelType w:val="hybridMultilevel"/>
    <w:tmpl w:val="0710351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66B5DFE"/>
    <w:multiLevelType w:val="hybridMultilevel"/>
    <w:tmpl w:val="44141976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3C94"/>
    <w:multiLevelType w:val="hybridMultilevel"/>
    <w:tmpl w:val="85E2A6CE"/>
    <w:lvl w:ilvl="0" w:tplc="4648CBFE">
      <w:numFmt w:val="bullet"/>
      <w:lvlText w:val="-"/>
      <w:lvlJc w:val="left"/>
      <w:pPr>
        <w:ind w:left="420" w:hanging="360"/>
      </w:pPr>
      <w:rPr>
        <w:rFonts w:ascii="Times New Roman" w:eastAsia="DejaVu San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6DD7210B"/>
    <w:multiLevelType w:val="hybridMultilevel"/>
    <w:tmpl w:val="A32C63B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31E0444"/>
    <w:multiLevelType w:val="hybridMultilevel"/>
    <w:tmpl w:val="93AA6DE4"/>
    <w:lvl w:ilvl="0" w:tplc="069AA21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54231"/>
    <w:multiLevelType w:val="hybridMultilevel"/>
    <w:tmpl w:val="B08423C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B6B0BEA"/>
    <w:multiLevelType w:val="hybridMultilevel"/>
    <w:tmpl w:val="8D58F362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CE53253"/>
    <w:multiLevelType w:val="hybridMultilevel"/>
    <w:tmpl w:val="BCE8A120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2508">
    <w:abstractNumId w:val="28"/>
  </w:num>
  <w:num w:numId="2" w16cid:durableId="1114444839">
    <w:abstractNumId w:val="4"/>
  </w:num>
  <w:num w:numId="3" w16cid:durableId="1628392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9689637">
    <w:abstractNumId w:val="6"/>
  </w:num>
  <w:num w:numId="5" w16cid:durableId="490365734">
    <w:abstractNumId w:val="1"/>
  </w:num>
  <w:num w:numId="6" w16cid:durableId="1736512320">
    <w:abstractNumId w:val="18"/>
  </w:num>
  <w:num w:numId="7" w16cid:durableId="1430858468">
    <w:abstractNumId w:val="22"/>
  </w:num>
  <w:num w:numId="8" w16cid:durableId="1310089187">
    <w:abstractNumId w:val="14"/>
  </w:num>
  <w:num w:numId="9" w16cid:durableId="2036147353">
    <w:abstractNumId w:val="26"/>
  </w:num>
  <w:num w:numId="10" w16cid:durableId="1317808083">
    <w:abstractNumId w:val="23"/>
  </w:num>
  <w:num w:numId="11" w16cid:durableId="1349063740">
    <w:abstractNumId w:val="27"/>
  </w:num>
  <w:num w:numId="12" w16cid:durableId="695622275">
    <w:abstractNumId w:val="29"/>
  </w:num>
  <w:num w:numId="13" w16cid:durableId="140540253">
    <w:abstractNumId w:val="9"/>
  </w:num>
  <w:num w:numId="14" w16cid:durableId="1314676276">
    <w:abstractNumId w:val="16"/>
  </w:num>
  <w:num w:numId="15" w16cid:durableId="790977337">
    <w:abstractNumId w:val="13"/>
  </w:num>
  <w:num w:numId="16" w16cid:durableId="2084712650">
    <w:abstractNumId w:val="30"/>
  </w:num>
  <w:num w:numId="17" w16cid:durableId="34619558">
    <w:abstractNumId w:val="12"/>
  </w:num>
  <w:num w:numId="18" w16cid:durableId="231158438">
    <w:abstractNumId w:val="8"/>
  </w:num>
  <w:num w:numId="19" w16cid:durableId="805706736">
    <w:abstractNumId w:val="10"/>
  </w:num>
  <w:num w:numId="20" w16cid:durableId="435559991">
    <w:abstractNumId w:val="29"/>
  </w:num>
  <w:num w:numId="21" w16cid:durableId="826553531">
    <w:abstractNumId w:val="27"/>
  </w:num>
  <w:num w:numId="22" w16cid:durableId="1396003939">
    <w:abstractNumId w:val="9"/>
  </w:num>
  <w:num w:numId="23" w16cid:durableId="1493060220">
    <w:abstractNumId w:val="23"/>
  </w:num>
  <w:num w:numId="24" w16cid:durableId="922028871">
    <w:abstractNumId w:val="16"/>
  </w:num>
  <w:num w:numId="25" w16cid:durableId="2781753">
    <w:abstractNumId w:val="13"/>
  </w:num>
  <w:num w:numId="26" w16cid:durableId="1656645736">
    <w:abstractNumId w:val="30"/>
  </w:num>
  <w:num w:numId="27" w16cid:durableId="278874832">
    <w:abstractNumId w:val="12"/>
  </w:num>
  <w:num w:numId="28" w16cid:durableId="1910532588">
    <w:abstractNumId w:val="8"/>
  </w:num>
  <w:num w:numId="29" w16cid:durableId="665785107">
    <w:abstractNumId w:val="10"/>
  </w:num>
  <w:num w:numId="30" w16cid:durableId="1216548273">
    <w:abstractNumId w:val="11"/>
  </w:num>
  <w:num w:numId="31" w16cid:durableId="858814165">
    <w:abstractNumId w:val="31"/>
  </w:num>
  <w:num w:numId="32" w16cid:durableId="949974395">
    <w:abstractNumId w:val="15"/>
  </w:num>
  <w:num w:numId="33" w16cid:durableId="1239829005">
    <w:abstractNumId w:val="24"/>
  </w:num>
  <w:num w:numId="34" w16cid:durableId="721448139">
    <w:abstractNumId w:val="3"/>
  </w:num>
  <w:num w:numId="35" w16cid:durableId="360519102">
    <w:abstractNumId w:val="19"/>
  </w:num>
  <w:num w:numId="36" w16cid:durableId="1199659227">
    <w:abstractNumId w:val="5"/>
  </w:num>
  <w:num w:numId="37" w16cid:durableId="1617104863">
    <w:abstractNumId w:val="7"/>
  </w:num>
  <w:num w:numId="38" w16cid:durableId="1174564941">
    <w:abstractNumId w:val="2"/>
  </w:num>
  <w:num w:numId="39" w16cid:durableId="8070149">
    <w:abstractNumId w:val="2"/>
    <w:lvlOverride w:ilvl="0">
      <w:startOverride w:val="1"/>
    </w:lvlOverride>
  </w:num>
  <w:num w:numId="40" w16cid:durableId="986861439">
    <w:abstractNumId w:val="0"/>
  </w:num>
  <w:num w:numId="41" w16cid:durableId="1518038545">
    <w:abstractNumId w:val="20"/>
  </w:num>
  <w:num w:numId="42" w16cid:durableId="1160274922">
    <w:abstractNumId w:val="25"/>
  </w:num>
  <w:num w:numId="43" w16cid:durableId="1035349826">
    <w:abstractNumId w:val="17"/>
  </w:num>
  <w:num w:numId="44" w16cid:durableId="4705595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8AB"/>
    <w:rsid w:val="00001348"/>
    <w:rsid w:val="0000238C"/>
    <w:rsid w:val="00007737"/>
    <w:rsid w:val="000115CE"/>
    <w:rsid w:val="00013675"/>
    <w:rsid w:val="00022386"/>
    <w:rsid w:val="00023272"/>
    <w:rsid w:val="00026E44"/>
    <w:rsid w:val="00030D7C"/>
    <w:rsid w:val="00040AFB"/>
    <w:rsid w:val="00040EDC"/>
    <w:rsid w:val="00040F54"/>
    <w:rsid w:val="00041A46"/>
    <w:rsid w:val="0004462C"/>
    <w:rsid w:val="0004471B"/>
    <w:rsid w:val="000559E3"/>
    <w:rsid w:val="0005749F"/>
    <w:rsid w:val="0005778C"/>
    <w:rsid w:val="00057A1A"/>
    <w:rsid w:val="00061073"/>
    <w:rsid w:val="000652CA"/>
    <w:rsid w:val="00066404"/>
    <w:rsid w:val="00070B19"/>
    <w:rsid w:val="00070D81"/>
    <w:rsid w:val="00070E91"/>
    <w:rsid w:val="000763AB"/>
    <w:rsid w:val="000809C1"/>
    <w:rsid w:val="00080E93"/>
    <w:rsid w:val="00082486"/>
    <w:rsid w:val="00086949"/>
    <w:rsid w:val="00087A75"/>
    <w:rsid w:val="000905D6"/>
    <w:rsid w:val="00094A5E"/>
    <w:rsid w:val="00096582"/>
    <w:rsid w:val="00097BBC"/>
    <w:rsid w:val="000A538D"/>
    <w:rsid w:val="000A56A6"/>
    <w:rsid w:val="000B048E"/>
    <w:rsid w:val="000B2522"/>
    <w:rsid w:val="000B48A6"/>
    <w:rsid w:val="000B58D1"/>
    <w:rsid w:val="000B78BD"/>
    <w:rsid w:val="000C2A34"/>
    <w:rsid w:val="000C4EA1"/>
    <w:rsid w:val="000C5234"/>
    <w:rsid w:val="000C6A86"/>
    <w:rsid w:val="000D104A"/>
    <w:rsid w:val="000E18CB"/>
    <w:rsid w:val="000E2061"/>
    <w:rsid w:val="000E756C"/>
    <w:rsid w:val="000F0C15"/>
    <w:rsid w:val="000F1D23"/>
    <w:rsid w:val="000F40F3"/>
    <w:rsid w:val="000F4E25"/>
    <w:rsid w:val="0010003F"/>
    <w:rsid w:val="001012CD"/>
    <w:rsid w:val="00107963"/>
    <w:rsid w:val="00110204"/>
    <w:rsid w:val="00110267"/>
    <w:rsid w:val="00111781"/>
    <w:rsid w:val="00112105"/>
    <w:rsid w:val="00112E91"/>
    <w:rsid w:val="001170C4"/>
    <w:rsid w:val="00121BF3"/>
    <w:rsid w:val="001228D5"/>
    <w:rsid w:val="00122DCC"/>
    <w:rsid w:val="001269CD"/>
    <w:rsid w:val="00134E05"/>
    <w:rsid w:val="0013520D"/>
    <w:rsid w:val="00135A20"/>
    <w:rsid w:val="001360CE"/>
    <w:rsid w:val="00136DCE"/>
    <w:rsid w:val="00140BCD"/>
    <w:rsid w:val="001457B2"/>
    <w:rsid w:val="00146330"/>
    <w:rsid w:val="00146923"/>
    <w:rsid w:val="00152415"/>
    <w:rsid w:val="00152453"/>
    <w:rsid w:val="00154D4D"/>
    <w:rsid w:val="0015507D"/>
    <w:rsid w:val="00156023"/>
    <w:rsid w:val="001565F9"/>
    <w:rsid w:val="001574A8"/>
    <w:rsid w:val="001605F5"/>
    <w:rsid w:val="00160AF6"/>
    <w:rsid w:val="00162A7E"/>
    <w:rsid w:val="00166F26"/>
    <w:rsid w:val="00171115"/>
    <w:rsid w:val="00171338"/>
    <w:rsid w:val="00172C26"/>
    <w:rsid w:val="001757D9"/>
    <w:rsid w:val="00175C3A"/>
    <w:rsid w:val="001762C8"/>
    <w:rsid w:val="001771F6"/>
    <w:rsid w:val="00180128"/>
    <w:rsid w:val="0018102F"/>
    <w:rsid w:val="00181274"/>
    <w:rsid w:val="00182479"/>
    <w:rsid w:val="00187344"/>
    <w:rsid w:val="0018789D"/>
    <w:rsid w:val="00197835"/>
    <w:rsid w:val="001A00A0"/>
    <w:rsid w:val="001A0FDB"/>
    <w:rsid w:val="001A25D4"/>
    <w:rsid w:val="001A3822"/>
    <w:rsid w:val="001A66E0"/>
    <w:rsid w:val="001A7FE8"/>
    <w:rsid w:val="001B0346"/>
    <w:rsid w:val="001B10F0"/>
    <w:rsid w:val="001B3F05"/>
    <w:rsid w:val="001B6071"/>
    <w:rsid w:val="001C1065"/>
    <w:rsid w:val="001C5125"/>
    <w:rsid w:val="001C5EA7"/>
    <w:rsid w:val="001D26C5"/>
    <w:rsid w:val="001D504A"/>
    <w:rsid w:val="001D7A22"/>
    <w:rsid w:val="001E3FAD"/>
    <w:rsid w:val="001E61D2"/>
    <w:rsid w:val="001F23B5"/>
    <w:rsid w:val="001F4DE2"/>
    <w:rsid w:val="001F6BA9"/>
    <w:rsid w:val="001F729A"/>
    <w:rsid w:val="00200A82"/>
    <w:rsid w:val="00200C70"/>
    <w:rsid w:val="00205296"/>
    <w:rsid w:val="002054DE"/>
    <w:rsid w:val="00206B26"/>
    <w:rsid w:val="00206CB9"/>
    <w:rsid w:val="00210237"/>
    <w:rsid w:val="00212A13"/>
    <w:rsid w:val="0021376F"/>
    <w:rsid w:val="002150EC"/>
    <w:rsid w:val="002179ED"/>
    <w:rsid w:val="00221CBD"/>
    <w:rsid w:val="002244F2"/>
    <w:rsid w:val="0023171D"/>
    <w:rsid w:val="002321D1"/>
    <w:rsid w:val="002338FD"/>
    <w:rsid w:val="00237D6F"/>
    <w:rsid w:val="0024054B"/>
    <w:rsid w:val="0024161A"/>
    <w:rsid w:val="00242C11"/>
    <w:rsid w:val="00242E27"/>
    <w:rsid w:val="00243434"/>
    <w:rsid w:val="00250951"/>
    <w:rsid w:val="00253B88"/>
    <w:rsid w:val="00254579"/>
    <w:rsid w:val="00254830"/>
    <w:rsid w:val="002559C6"/>
    <w:rsid w:val="002559F5"/>
    <w:rsid w:val="00261A0A"/>
    <w:rsid w:val="00263775"/>
    <w:rsid w:val="00263CD5"/>
    <w:rsid w:val="00266585"/>
    <w:rsid w:val="00272DD5"/>
    <w:rsid w:val="002761F1"/>
    <w:rsid w:val="002766E6"/>
    <w:rsid w:val="0027719B"/>
    <w:rsid w:val="00284064"/>
    <w:rsid w:val="002847D7"/>
    <w:rsid w:val="00285FC3"/>
    <w:rsid w:val="00286891"/>
    <w:rsid w:val="002912B2"/>
    <w:rsid w:val="00295332"/>
    <w:rsid w:val="002A198F"/>
    <w:rsid w:val="002A5EBE"/>
    <w:rsid w:val="002B070C"/>
    <w:rsid w:val="002B5262"/>
    <w:rsid w:val="002B5EC5"/>
    <w:rsid w:val="002C2392"/>
    <w:rsid w:val="002C25CF"/>
    <w:rsid w:val="002D4C25"/>
    <w:rsid w:val="002D6476"/>
    <w:rsid w:val="002D6852"/>
    <w:rsid w:val="002E33E1"/>
    <w:rsid w:val="002E683B"/>
    <w:rsid w:val="002E7D6B"/>
    <w:rsid w:val="002F4C35"/>
    <w:rsid w:val="002F583A"/>
    <w:rsid w:val="002F5F50"/>
    <w:rsid w:val="002F65E9"/>
    <w:rsid w:val="00300327"/>
    <w:rsid w:val="00300F84"/>
    <w:rsid w:val="00305626"/>
    <w:rsid w:val="00305A19"/>
    <w:rsid w:val="00306785"/>
    <w:rsid w:val="00312727"/>
    <w:rsid w:val="00315A4B"/>
    <w:rsid w:val="00317CA6"/>
    <w:rsid w:val="00326334"/>
    <w:rsid w:val="003347AD"/>
    <w:rsid w:val="00336986"/>
    <w:rsid w:val="003402D7"/>
    <w:rsid w:val="0034060A"/>
    <w:rsid w:val="00340E7F"/>
    <w:rsid w:val="0034143C"/>
    <w:rsid w:val="00345DE0"/>
    <w:rsid w:val="00347E7C"/>
    <w:rsid w:val="00352AB7"/>
    <w:rsid w:val="0035676F"/>
    <w:rsid w:val="00360967"/>
    <w:rsid w:val="00361104"/>
    <w:rsid w:val="00364B63"/>
    <w:rsid w:val="00367F01"/>
    <w:rsid w:val="00377054"/>
    <w:rsid w:val="0037714B"/>
    <w:rsid w:val="00377421"/>
    <w:rsid w:val="00382B11"/>
    <w:rsid w:val="00385613"/>
    <w:rsid w:val="003867F6"/>
    <w:rsid w:val="00387188"/>
    <w:rsid w:val="003935BA"/>
    <w:rsid w:val="00397944"/>
    <w:rsid w:val="003A254E"/>
    <w:rsid w:val="003A2D46"/>
    <w:rsid w:val="003A429B"/>
    <w:rsid w:val="003A5368"/>
    <w:rsid w:val="003A61AD"/>
    <w:rsid w:val="003A796D"/>
    <w:rsid w:val="003B2765"/>
    <w:rsid w:val="003B4474"/>
    <w:rsid w:val="003B5056"/>
    <w:rsid w:val="003B507F"/>
    <w:rsid w:val="003B7C27"/>
    <w:rsid w:val="003C3972"/>
    <w:rsid w:val="003C604B"/>
    <w:rsid w:val="003D175A"/>
    <w:rsid w:val="003D1B5D"/>
    <w:rsid w:val="003D3074"/>
    <w:rsid w:val="003D37C8"/>
    <w:rsid w:val="003D6087"/>
    <w:rsid w:val="003D7E7F"/>
    <w:rsid w:val="003E023A"/>
    <w:rsid w:val="003E297F"/>
    <w:rsid w:val="003E61B2"/>
    <w:rsid w:val="003F021A"/>
    <w:rsid w:val="003F14AD"/>
    <w:rsid w:val="003F2E83"/>
    <w:rsid w:val="003F4294"/>
    <w:rsid w:val="003F6759"/>
    <w:rsid w:val="00406F1E"/>
    <w:rsid w:val="00413101"/>
    <w:rsid w:val="0041358A"/>
    <w:rsid w:val="00413AAB"/>
    <w:rsid w:val="00415A1F"/>
    <w:rsid w:val="00415AB7"/>
    <w:rsid w:val="00416533"/>
    <w:rsid w:val="00417E86"/>
    <w:rsid w:val="004230D8"/>
    <w:rsid w:val="00423EFD"/>
    <w:rsid w:val="00424471"/>
    <w:rsid w:val="00427D95"/>
    <w:rsid w:val="0043281B"/>
    <w:rsid w:val="00432F14"/>
    <w:rsid w:val="00433044"/>
    <w:rsid w:val="00434687"/>
    <w:rsid w:val="004400FF"/>
    <w:rsid w:val="0044056D"/>
    <w:rsid w:val="00442980"/>
    <w:rsid w:val="00444743"/>
    <w:rsid w:val="0044599A"/>
    <w:rsid w:val="00446C37"/>
    <w:rsid w:val="00446F6D"/>
    <w:rsid w:val="00450E55"/>
    <w:rsid w:val="00460509"/>
    <w:rsid w:val="004607B6"/>
    <w:rsid w:val="004650DC"/>
    <w:rsid w:val="00475A4C"/>
    <w:rsid w:val="00476A4D"/>
    <w:rsid w:val="004771EA"/>
    <w:rsid w:val="004774E2"/>
    <w:rsid w:val="00481DA3"/>
    <w:rsid w:val="00482BC4"/>
    <w:rsid w:val="00482DF5"/>
    <w:rsid w:val="0048334C"/>
    <w:rsid w:val="0048400E"/>
    <w:rsid w:val="0048464C"/>
    <w:rsid w:val="00484A20"/>
    <w:rsid w:val="00487B60"/>
    <w:rsid w:val="004937C8"/>
    <w:rsid w:val="004A0BF6"/>
    <w:rsid w:val="004A116D"/>
    <w:rsid w:val="004A7375"/>
    <w:rsid w:val="004A7D13"/>
    <w:rsid w:val="004B0E4D"/>
    <w:rsid w:val="004B0FD1"/>
    <w:rsid w:val="004B121F"/>
    <w:rsid w:val="004B15B0"/>
    <w:rsid w:val="004B2C66"/>
    <w:rsid w:val="004C1A93"/>
    <w:rsid w:val="004C296A"/>
    <w:rsid w:val="004C5545"/>
    <w:rsid w:val="004C6F46"/>
    <w:rsid w:val="004C7A73"/>
    <w:rsid w:val="004E1C97"/>
    <w:rsid w:val="004E4701"/>
    <w:rsid w:val="004E59B1"/>
    <w:rsid w:val="004F0610"/>
    <w:rsid w:val="004F319B"/>
    <w:rsid w:val="004F3E99"/>
    <w:rsid w:val="004F5611"/>
    <w:rsid w:val="004F5FAD"/>
    <w:rsid w:val="004F6DAA"/>
    <w:rsid w:val="00512583"/>
    <w:rsid w:val="00514A93"/>
    <w:rsid w:val="0051515C"/>
    <w:rsid w:val="0051578B"/>
    <w:rsid w:val="00515CF5"/>
    <w:rsid w:val="005207E3"/>
    <w:rsid w:val="005304E8"/>
    <w:rsid w:val="0053286B"/>
    <w:rsid w:val="005357C4"/>
    <w:rsid w:val="005371A9"/>
    <w:rsid w:val="005449BD"/>
    <w:rsid w:val="00547CD8"/>
    <w:rsid w:val="0055014D"/>
    <w:rsid w:val="00552152"/>
    <w:rsid w:val="00556099"/>
    <w:rsid w:val="00557CEF"/>
    <w:rsid w:val="00563A50"/>
    <w:rsid w:val="00564A45"/>
    <w:rsid w:val="005678A2"/>
    <w:rsid w:val="0057518D"/>
    <w:rsid w:val="00577969"/>
    <w:rsid w:val="00585481"/>
    <w:rsid w:val="00592BC9"/>
    <w:rsid w:val="00593BF5"/>
    <w:rsid w:val="005A07A0"/>
    <w:rsid w:val="005A1F48"/>
    <w:rsid w:val="005A28C1"/>
    <w:rsid w:val="005A4C6F"/>
    <w:rsid w:val="005B25AB"/>
    <w:rsid w:val="005B294F"/>
    <w:rsid w:val="005B63D5"/>
    <w:rsid w:val="005C2EFD"/>
    <w:rsid w:val="005C49F3"/>
    <w:rsid w:val="005C5CD7"/>
    <w:rsid w:val="005C6970"/>
    <w:rsid w:val="005D0A35"/>
    <w:rsid w:val="005D35ED"/>
    <w:rsid w:val="005E001D"/>
    <w:rsid w:val="005E1263"/>
    <w:rsid w:val="005E1E5A"/>
    <w:rsid w:val="005E2DEB"/>
    <w:rsid w:val="005E6449"/>
    <w:rsid w:val="005E788B"/>
    <w:rsid w:val="005F2C62"/>
    <w:rsid w:val="005F351C"/>
    <w:rsid w:val="005F7455"/>
    <w:rsid w:val="005F794F"/>
    <w:rsid w:val="005F7F4A"/>
    <w:rsid w:val="00600F1C"/>
    <w:rsid w:val="0060636D"/>
    <w:rsid w:val="00611CC1"/>
    <w:rsid w:val="00613540"/>
    <w:rsid w:val="006138C9"/>
    <w:rsid w:val="00614668"/>
    <w:rsid w:val="00614DE1"/>
    <w:rsid w:val="00614FF7"/>
    <w:rsid w:val="00621F04"/>
    <w:rsid w:val="006223D8"/>
    <w:rsid w:val="00630741"/>
    <w:rsid w:val="0063382B"/>
    <w:rsid w:val="0063577F"/>
    <w:rsid w:val="00637641"/>
    <w:rsid w:val="00641253"/>
    <w:rsid w:val="00641D89"/>
    <w:rsid w:val="00642DAE"/>
    <w:rsid w:val="0064441E"/>
    <w:rsid w:val="006471BA"/>
    <w:rsid w:val="00651072"/>
    <w:rsid w:val="006517A6"/>
    <w:rsid w:val="00653472"/>
    <w:rsid w:val="00653BD6"/>
    <w:rsid w:val="00657D44"/>
    <w:rsid w:val="0066117E"/>
    <w:rsid w:val="00666F91"/>
    <w:rsid w:val="00671FD5"/>
    <w:rsid w:val="0067480F"/>
    <w:rsid w:val="00675348"/>
    <w:rsid w:val="006760F1"/>
    <w:rsid w:val="006848D0"/>
    <w:rsid w:val="00684A09"/>
    <w:rsid w:val="00685F28"/>
    <w:rsid w:val="006905A3"/>
    <w:rsid w:val="0069148B"/>
    <w:rsid w:val="0069416D"/>
    <w:rsid w:val="006971E0"/>
    <w:rsid w:val="006978ED"/>
    <w:rsid w:val="00697B2E"/>
    <w:rsid w:val="006A108C"/>
    <w:rsid w:val="006A4C3F"/>
    <w:rsid w:val="006C1A48"/>
    <w:rsid w:val="006C368A"/>
    <w:rsid w:val="006C41F0"/>
    <w:rsid w:val="006C704C"/>
    <w:rsid w:val="006C7624"/>
    <w:rsid w:val="006D56E4"/>
    <w:rsid w:val="006D5E38"/>
    <w:rsid w:val="006D79DC"/>
    <w:rsid w:val="006D7FBA"/>
    <w:rsid w:val="006E0716"/>
    <w:rsid w:val="006E0F35"/>
    <w:rsid w:val="006E1648"/>
    <w:rsid w:val="006E61BF"/>
    <w:rsid w:val="006F2F0C"/>
    <w:rsid w:val="006F4158"/>
    <w:rsid w:val="00703FD1"/>
    <w:rsid w:val="0070485C"/>
    <w:rsid w:val="0071094D"/>
    <w:rsid w:val="00714239"/>
    <w:rsid w:val="00716593"/>
    <w:rsid w:val="007165A0"/>
    <w:rsid w:val="0072002B"/>
    <w:rsid w:val="007236C1"/>
    <w:rsid w:val="00724B22"/>
    <w:rsid w:val="00731259"/>
    <w:rsid w:val="00735707"/>
    <w:rsid w:val="00735830"/>
    <w:rsid w:val="00744894"/>
    <w:rsid w:val="00744B8F"/>
    <w:rsid w:val="00750FF4"/>
    <w:rsid w:val="007647C3"/>
    <w:rsid w:val="00765519"/>
    <w:rsid w:val="007662EB"/>
    <w:rsid w:val="007730D3"/>
    <w:rsid w:val="00774AD4"/>
    <w:rsid w:val="00776E58"/>
    <w:rsid w:val="007818C8"/>
    <w:rsid w:val="0078477A"/>
    <w:rsid w:val="00787319"/>
    <w:rsid w:val="00794090"/>
    <w:rsid w:val="007A49A3"/>
    <w:rsid w:val="007A5EEF"/>
    <w:rsid w:val="007B2298"/>
    <w:rsid w:val="007B52EC"/>
    <w:rsid w:val="007C3A0C"/>
    <w:rsid w:val="007C4BD7"/>
    <w:rsid w:val="007C7182"/>
    <w:rsid w:val="007D0CA3"/>
    <w:rsid w:val="007D38AB"/>
    <w:rsid w:val="007D4850"/>
    <w:rsid w:val="007D4C30"/>
    <w:rsid w:val="007D4C60"/>
    <w:rsid w:val="007D4F5B"/>
    <w:rsid w:val="007E14F3"/>
    <w:rsid w:val="007E1D72"/>
    <w:rsid w:val="007E2184"/>
    <w:rsid w:val="007E548B"/>
    <w:rsid w:val="007E54D3"/>
    <w:rsid w:val="007F078F"/>
    <w:rsid w:val="007F37D1"/>
    <w:rsid w:val="007F7B56"/>
    <w:rsid w:val="007F7CDD"/>
    <w:rsid w:val="008011A1"/>
    <w:rsid w:val="0080299D"/>
    <w:rsid w:val="0080425C"/>
    <w:rsid w:val="008114B3"/>
    <w:rsid w:val="008117B7"/>
    <w:rsid w:val="008160D2"/>
    <w:rsid w:val="008279A8"/>
    <w:rsid w:val="0083147A"/>
    <w:rsid w:val="0083332A"/>
    <w:rsid w:val="008347B6"/>
    <w:rsid w:val="00834D7C"/>
    <w:rsid w:val="0084018A"/>
    <w:rsid w:val="008420F5"/>
    <w:rsid w:val="0084574B"/>
    <w:rsid w:val="008529A3"/>
    <w:rsid w:val="0086548C"/>
    <w:rsid w:val="00872625"/>
    <w:rsid w:val="00872D6C"/>
    <w:rsid w:val="00875A31"/>
    <w:rsid w:val="00876547"/>
    <w:rsid w:val="00882091"/>
    <w:rsid w:val="00882A01"/>
    <w:rsid w:val="0088305E"/>
    <w:rsid w:val="00885454"/>
    <w:rsid w:val="00885A8C"/>
    <w:rsid w:val="0089054A"/>
    <w:rsid w:val="00892993"/>
    <w:rsid w:val="00894203"/>
    <w:rsid w:val="008943C9"/>
    <w:rsid w:val="008A2393"/>
    <w:rsid w:val="008A2A9B"/>
    <w:rsid w:val="008A5CF0"/>
    <w:rsid w:val="008A70BE"/>
    <w:rsid w:val="008A79DF"/>
    <w:rsid w:val="008B259A"/>
    <w:rsid w:val="008B4894"/>
    <w:rsid w:val="008E3BD2"/>
    <w:rsid w:val="008E6FB2"/>
    <w:rsid w:val="008F0DF3"/>
    <w:rsid w:val="008F1B4B"/>
    <w:rsid w:val="008F352E"/>
    <w:rsid w:val="008F625E"/>
    <w:rsid w:val="00901A4B"/>
    <w:rsid w:val="009020ED"/>
    <w:rsid w:val="00902388"/>
    <w:rsid w:val="009035D2"/>
    <w:rsid w:val="00904D6A"/>
    <w:rsid w:val="00907E11"/>
    <w:rsid w:val="00911C84"/>
    <w:rsid w:val="00911FD4"/>
    <w:rsid w:val="009121A8"/>
    <w:rsid w:val="009269E7"/>
    <w:rsid w:val="0092791F"/>
    <w:rsid w:val="00934533"/>
    <w:rsid w:val="00941F64"/>
    <w:rsid w:val="00947D05"/>
    <w:rsid w:val="00947DBF"/>
    <w:rsid w:val="00950E97"/>
    <w:rsid w:val="00952361"/>
    <w:rsid w:val="00952F1A"/>
    <w:rsid w:val="00960957"/>
    <w:rsid w:val="00961DD7"/>
    <w:rsid w:val="0097089C"/>
    <w:rsid w:val="00970F14"/>
    <w:rsid w:val="0097375E"/>
    <w:rsid w:val="0097404A"/>
    <w:rsid w:val="00982BF5"/>
    <w:rsid w:val="009843B3"/>
    <w:rsid w:val="00985E39"/>
    <w:rsid w:val="009872F8"/>
    <w:rsid w:val="00991586"/>
    <w:rsid w:val="00993DE5"/>
    <w:rsid w:val="00993FE1"/>
    <w:rsid w:val="009A0408"/>
    <w:rsid w:val="009A3D8D"/>
    <w:rsid w:val="009A573B"/>
    <w:rsid w:val="009A78FC"/>
    <w:rsid w:val="009B0439"/>
    <w:rsid w:val="009B1650"/>
    <w:rsid w:val="009B267F"/>
    <w:rsid w:val="009B2CB8"/>
    <w:rsid w:val="009C066B"/>
    <w:rsid w:val="009C2FDF"/>
    <w:rsid w:val="009C3313"/>
    <w:rsid w:val="009C3A7B"/>
    <w:rsid w:val="009D218E"/>
    <w:rsid w:val="009D7EEE"/>
    <w:rsid w:val="009E2A74"/>
    <w:rsid w:val="009E7B28"/>
    <w:rsid w:val="009E7D68"/>
    <w:rsid w:val="009F0477"/>
    <w:rsid w:val="009F1E7E"/>
    <w:rsid w:val="009F1E8C"/>
    <w:rsid w:val="009F3B17"/>
    <w:rsid w:val="00A00A05"/>
    <w:rsid w:val="00A01C38"/>
    <w:rsid w:val="00A03B72"/>
    <w:rsid w:val="00A13456"/>
    <w:rsid w:val="00A15029"/>
    <w:rsid w:val="00A16CBE"/>
    <w:rsid w:val="00A22D18"/>
    <w:rsid w:val="00A231A4"/>
    <w:rsid w:val="00A235EA"/>
    <w:rsid w:val="00A306CE"/>
    <w:rsid w:val="00A37F82"/>
    <w:rsid w:val="00A4124C"/>
    <w:rsid w:val="00A5070F"/>
    <w:rsid w:val="00A51D44"/>
    <w:rsid w:val="00A53512"/>
    <w:rsid w:val="00A57A9D"/>
    <w:rsid w:val="00A607CC"/>
    <w:rsid w:val="00A60C96"/>
    <w:rsid w:val="00A644BB"/>
    <w:rsid w:val="00A764FF"/>
    <w:rsid w:val="00A81AA9"/>
    <w:rsid w:val="00A90258"/>
    <w:rsid w:val="00A93151"/>
    <w:rsid w:val="00A96906"/>
    <w:rsid w:val="00AA00DF"/>
    <w:rsid w:val="00AA0F7C"/>
    <w:rsid w:val="00AA3B18"/>
    <w:rsid w:val="00AA5F31"/>
    <w:rsid w:val="00AA65EA"/>
    <w:rsid w:val="00AB72DE"/>
    <w:rsid w:val="00AB7EB6"/>
    <w:rsid w:val="00AC40D9"/>
    <w:rsid w:val="00AD05A2"/>
    <w:rsid w:val="00AD071B"/>
    <w:rsid w:val="00AD1E8B"/>
    <w:rsid w:val="00AD5081"/>
    <w:rsid w:val="00AE1A91"/>
    <w:rsid w:val="00AE2C79"/>
    <w:rsid w:val="00AE482D"/>
    <w:rsid w:val="00AF14AC"/>
    <w:rsid w:val="00AF1C9F"/>
    <w:rsid w:val="00AF2E49"/>
    <w:rsid w:val="00AF6679"/>
    <w:rsid w:val="00B00BE1"/>
    <w:rsid w:val="00B0443E"/>
    <w:rsid w:val="00B048A5"/>
    <w:rsid w:val="00B17E2B"/>
    <w:rsid w:val="00B2109E"/>
    <w:rsid w:val="00B22E96"/>
    <w:rsid w:val="00B231BB"/>
    <w:rsid w:val="00B23321"/>
    <w:rsid w:val="00B255ED"/>
    <w:rsid w:val="00B2599E"/>
    <w:rsid w:val="00B261F1"/>
    <w:rsid w:val="00B319E6"/>
    <w:rsid w:val="00B33188"/>
    <w:rsid w:val="00B33531"/>
    <w:rsid w:val="00B36200"/>
    <w:rsid w:val="00B36854"/>
    <w:rsid w:val="00B36DCF"/>
    <w:rsid w:val="00B504B7"/>
    <w:rsid w:val="00B51594"/>
    <w:rsid w:val="00B51B8E"/>
    <w:rsid w:val="00B56804"/>
    <w:rsid w:val="00B60464"/>
    <w:rsid w:val="00B613C4"/>
    <w:rsid w:val="00B61A16"/>
    <w:rsid w:val="00B620A6"/>
    <w:rsid w:val="00B6588B"/>
    <w:rsid w:val="00B65BDB"/>
    <w:rsid w:val="00B70E9F"/>
    <w:rsid w:val="00B71D6F"/>
    <w:rsid w:val="00B71D8E"/>
    <w:rsid w:val="00B72EB9"/>
    <w:rsid w:val="00B735EC"/>
    <w:rsid w:val="00B754D2"/>
    <w:rsid w:val="00B87B0D"/>
    <w:rsid w:val="00B9691C"/>
    <w:rsid w:val="00BA1249"/>
    <w:rsid w:val="00BA1D38"/>
    <w:rsid w:val="00BA20FE"/>
    <w:rsid w:val="00BA43FD"/>
    <w:rsid w:val="00BB3FB3"/>
    <w:rsid w:val="00BB40DD"/>
    <w:rsid w:val="00BB44DC"/>
    <w:rsid w:val="00BB57E9"/>
    <w:rsid w:val="00BB59E1"/>
    <w:rsid w:val="00BB7EDD"/>
    <w:rsid w:val="00BC0527"/>
    <w:rsid w:val="00BC30AA"/>
    <w:rsid w:val="00BC3A1E"/>
    <w:rsid w:val="00BC4C17"/>
    <w:rsid w:val="00BD3869"/>
    <w:rsid w:val="00BD4A56"/>
    <w:rsid w:val="00BD5FEB"/>
    <w:rsid w:val="00BE37D4"/>
    <w:rsid w:val="00BE4838"/>
    <w:rsid w:val="00BE5956"/>
    <w:rsid w:val="00BE65D0"/>
    <w:rsid w:val="00BF09F1"/>
    <w:rsid w:val="00BF28BC"/>
    <w:rsid w:val="00C01A24"/>
    <w:rsid w:val="00C03388"/>
    <w:rsid w:val="00C10796"/>
    <w:rsid w:val="00C136EC"/>
    <w:rsid w:val="00C13B59"/>
    <w:rsid w:val="00C141E7"/>
    <w:rsid w:val="00C222A6"/>
    <w:rsid w:val="00C23521"/>
    <w:rsid w:val="00C23839"/>
    <w:rsid w:val="00C25112"/>
    <w:rsid w:val="00C3022D"/>
    <w:rsid w:val="00C323BF"/>
    <w:rsid w:val="00C411A5"/>
    <w:rsid w:val="00C450FB"/>
    <w:rsid w:val="00C4523F"/>
    <w:rsid w:val="00C51595"/>
    <w:rsid w:val="00C53CC3"/>
    <w:rsid w:val="00C54E54"/>
    <w:rsid w:val="00C561EC"/>
    <w:rsid w:val="00C57D74"/>
    <w:rsid w:val="00C6038E"/>
    <w:rsid w:val="00C64B4F"/>
    <w:rsid w:val="00C64CB5"/>
    <w:rsid w:val="00C653ED"/>
    <w:rsid w:val="00C670A2"/>
    <w:rsid w:val="00C67B6E"/>
    <w:rsid w:val="00C71349"/>
    <w:rsid w:val="00C71C27"/>
    <w:rsid w:val="00C71C56"/>
    <w:rsid w:val="00C720CF"/>
    <w:rsid w:val="00C723FE"/>
    <w:rsid w:val="00C72A19"/>
    <w:rsid w:val="00C73624"/>
    <w:rsid w:val="00C7505F"/>
    <w:rsid w:val="00C76FC9"/>
    <w:rsid w:val="00C77FDA"/>
    <w:rsid w:val="00C80E35"/>
    <w:rsid w:val="00CA00ED"/>
    <w:rsid w:val="00CA16DB"/>
    <w:rsid w:val="00CA2DFD"/>
    <w:rsid w:val="00CA354D"/>
    <w:rsid w:val="00CA7585"/>
    <w:rsid w:val="00CB0DBB"/>
    <w:rsid w:val="00CB1E8F"/>
    <w:rsid w:val="00CB5CAC"/>
    <w:rsid w:val="00CB685D"/>
    <w:rsid w:val="00CB6A2C"/>
    <w:rsid w:val="00CC3E84"/>
    <w:rsid w:val="00CC56D2"/>
    <w:rsid w:val="00CC7B61"/>
    <w:rsid w:val="00CD2BD7"/>
    <w:rsid w:val="00CD3541"/>
    <w:rsid w:val="00CD3A8F"/>
    <w:rsid w:val="00CD4FBE"/>
    <w:rsid w:val="00CE6003"/>
    <w:rsid w:val="00CE6435"/>
    <w:rsid w:val="00CF231F"/>
    <w:rsid w:val="00D00B52"/>
    <w:rsid w:val="00D049B3"/>
    <w:rsid w:val="00D06D5A"/>
    <w:rsid w:val="00D073E0"/>
    <w:rsid w:val="00D106BC"/>
    <w:rsid w:val="00D14DFF"/>
    <w:rsid w:val="00D17891"/>
    <w:rsid w:val="00D17CD5"/>
    <w:rsid w:val="00D318F7"/>
    <w:rsid w:val="00D35892"/>
    <w:rsid w:val="00D3755F"/>
    <w:rsid w:val="00D416D0"/>
    <w:rsid w:val="00D42468"/>
    <w:rsid w:val="00D427E7"/>
    <w:rsid w:val="00D501CA"/>
    <w:rsid w:val="00D51E66"/>
    <w:rsid w:val="00D53FA9"/>
    <w:rsid w:val="00D5438E"/>
    <w:rsid w:val="00D61CEC"/>
    <w:rsid w:val="00D62D4D"/>
    <w:rsid w:val="00D67051"/>
    <w:rsid w:val="00D67297"/>
    <w:rsid w:val="00D76D24"/>
    <w:rsid w:val="00D770AA"/>
    <w:rsid w:val="00D80B4E"/>
    <w:rsid w:val="00D83188"/>
    <w:rsid w:val="00D83C26"/>
    <w:rsid w:val="00D852FB"/>
    <w:rsid w:val="00D866A5"/>
    <w:rsid w:val="00DA319F"/>
    <w:rsid w:val="00DA4014"/>
    <w:rsid w:val="00DA580F"/>
    <w:rsid w:val="00DA6F49"/>
    <w:rsid w:val="00DA7886"/>
    <w:rsid w:val="00DB142E"/>
    <w:rsid w:val="00DB2C22"/>
    <w:rsid w:val="00DB3BED"/>
    <w:rsid w:val="00DC2E4F"/>
    <w:rsid w:val="00DC39CA"/>
    <w:rsid w:val="00DC5B73"/>
    <w:rsid w:val="00DC795A"/>
    <w:rsid w:val="00DD14D8"/>
    <w:rsid w:val="00DE0757"/>
    <w:rsid w:val="00DE22B3"/>
    <w:rsid w:val="00DE2CF5"/>
    <w:rsid w:val="00DE4160"/>
    <w:rsid w:val="00DE4747"/>
    <w:rsid w:val="00DE4DC9"/>
    <w:rsid w:val="00DF02DF"/>
    <w:rsid w:val="00DF674A"/>
    <w:rsid w:val="00E00D33"/>
    <w:rsid w:val="00E00F6C"/>
    <w:rsid w:val="00E01011"/>
    <w:rsid w:val="00E02B3A"/>
    <w:rsid w:val="00E02B63"/>
    <w:rsid w:val="00E02D49"/>
    <w:rsid w:val="00E0314D"/>
    <w:rsid w:val="00E05848"/>
    <w:rsid w:val="00E14E93"/>
    <w:rsid w:val="00E17A15"/>
    <w:rsid w:val="00E21C07"/>
    <w:rsid w:val="00E239BA"/>
    <w:rsid w:val="00E268C3"/>
    <w:rsid w:val="00E3357F"/>
    <w:rsid w:val="00E35226"/>
    <w:rsid w:val="00E35BC9"/>
    <w:rsid w:val="00E36958"/>
    <w:rsid w:val="00E419F5"/>
    <w:rsid w:val="00E428C2"/>
    <w:rsid w:val="00E43318"/>
    <w:rsid w:val="00E46D1F"/>
    <w:rsid w:val="00E50047"/>
    <w:rsid w:val="00E505B8"/>
    <w:rsid w:val="00E528B6"/>
    <w:rsid w:val="00E56774"/>
    <w:rsid w:val="00E56E9B"/>
    <w:rsid w:val="00E6784B"/>
    <w:rsid w:val="00E70822"/>
    <w:rsid w:val="00E70E68"/>
    <w:rsid w:val="00E72F53"/>
    <w:rsid w:val="00E761F9"/>
    <w:rsid w:val="00E771C4"/>
    <w:rsid w:val="00E802A4"/>
    <w:rsid w:val="00E819A3"/>
    <w:rsid w:val="00E86451"/>
    <w:rsid w:val="00E865C8"/>
    <w:rsid w:val="00E951EB"/>
    <w:rsid w:val="00E95D90"/>
    <w:rsid w:val="00E974BE"/>
    <w:rsid w:val="00EA5101"/>
    <w:rsid w:val="00EB3856"/>
    <w:rsid w:val="00EB4A2F"/>
    <w:rsid w:val="00EB6950"/>
    <w:rsid w:val="00EB7EB6"/>
    <w:rsid w:val="00EC295E"/>
    <w:rsid w:val="00EC4BAD"/>
    <w:rsid w:val="00ED0817"/>
    <w:rsid w:val="00ED15A3"/>
    <w:rsid w:val="00ED244A"/>
    <w:rsid w:val="00ED2979"/>
    <w:rsid w:val="00ED49CD"/>
    <w:rsid w:val="00EE0033"/>
    <w:rsid w:val="00EE20CD"/>
    <w:rsid w:val="00EE5266"/>
    <w:rsid w:val="00EF07D8"/>
    <w:rsid w:val="00EF532F"/>
    <w:rsid w:val="00EF6624"/>
    <w:rsid w:val="00EF68D6"/>
    <w:rsid w:val="00F0413C"/>
    <w:rsid w:val="00F07694"/>
    <w:rsid w:val="00F11EB1"/>
    <w:rsid w:val="00F14443"/>
    <w:rsid w:val="00F16C11"/>
    <w:rsid w:val="00F21911"/>
    <w:rsid w:val="00F21A60"/>
    <w:rsid w:val="00F237B8"/>
    <w:rsid w:val="00F237F0"/>
    <w:rsid w:val="00F3448F"/>
    <w:rsid w:val="00F360BF"/>
    <w:rsid w:val="00F40338"/>
    <w:rsid w:val="00F40D99"/>
    <w:rsid w:val="00F427E0"/>
    <w:rsid w:val="00F43FC0"/>
    <w:rsid w:val="00F449DD"/>
    <w:rsid w:val="00F5518A"/>
    <w:rsid w:val="00F60CD8"/>
    <w:rsid w:val="00F64905"/>
    <w:rsid w:val="00F65D6B"/>
    <w:rsid w:val="00F77474"/>
    <w:rsid w:val="00F80D12"/>
    <w:rsid w:val="00F80F84"/>
    <w:rsid w:val="00F84599"/>
    <w:rsid w:val="00F845C8"/>
    <w:rsid w:val="00F87882"/>
    <w:rsid w:val="00F90CDF"/>
    <w:rsid w:val="00F9119A"/>
    <w:rsid w:val="00F92677"/>
    <w:rsid w:val="00F92AD2"/>
    <w:rsid w:val="00F93536"/>
    <w:rsid w:val="00F95454"/>
    <w:rsid w:val="00F95568"/>
    <w:rsid w:val="00F97F0B"/>
    <w:rsid w:val="00FA373A"/>
    <w:rsid w:val="00FB0C79"/>
    <w:rsid w:val="00FB3BCF"/>
    <w:rsid w:val="00FB45C1"/>
    <w:rsid w:val="00FB493F"/>
    <w:rsid w:val="00FB4D19"/>
    <w:rsid w:val="00FB4E7B"/>
    <w:rsid w:val="00FB5A0C"/>
    <w:rsid w:val="00FB7407"/>
    <w:rsid w:val="00FD04B9"/>
    <w:rsid w:val="00FD0C46"/>
    <w:rsid w:val="00FD713D"/>
    <w:rsid w:val="00FE3ACC"/>
    <w:rsid w:val="00FE4182"/>
    <w:rsid w:val="00FF2A4E"/>
    <w:rsid w:val="00FF2DD6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F4752"/>
  <w15:docId w15:val="{EE1E8226-EF51-43EE-A3D0-83ACD9C4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735EC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735EC"/>
    <w:pPr>
      <w:keepNext/>
      <w:keepLines/>
      <w:numPr>
        <w:numId w:val="3"/>
      </w:numPr>
      <w:spacing w:before="480" w:after="240"/>
      <w:ind w:left="431" w:hanging="431"/>
      <w:outlineLvl w:val="0"/>
    </w:pPr>
    <w:rPr>
      <w:rFonts w:ascii="Times New Roman" w:eastAsiaTheme="majorEastAsia" w:hAnsi="Times New Roman" w:cstheme="majorBidi"/>
      <w:b/>
      <w:bCs/>
      <w:color w:val="0B5294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735EC"/>
    <w:pPr>
      <w:keepNext/>
      <w:keepLines/>
      <w:numPr>
        <w:ilvl w:val="1"/>
        <w:numId w:val="3"/>
      </w:numPr>
      <w:spacing w:before="240" w:after="120"/>
      <w:ind w:left="578" w:hanging="578"/>
      <w:outlineLvl w:val="1"/>
    </w:pPr>
    <w:rPr>
      <w:rFonts w:ascii="Times New Roman" w:eastAsiaTheme="majorEastAsia" w:hAnsi="Times New Roman" w:cstheme="majorBidi"/>
      <w:b/>
      <w:bCs/>
      <w:color w:val="0F6FC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B735EC"/>
    <w:pPr>
      <w:keepNext/>
      <w:keepLines/>
      <w:numPr>
        <w:ilvl w:val="2"/>
        <w:numId w:val="3"/>
      </w:numPr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35EC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35EC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35EC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35EC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35EC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35EC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  <w:rsid w:val="00B735EC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B735EC"/>
  </w:style>
  <w:style w:type="paragraph" w:customStyle="1" w:styleId="Standard">
    <w:name w:val="Standard"/>
    <w:rsid w:val="00B735EC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B735E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735EC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rsid w:val="00B735EC"/>
    <w:pPr>
      <w:spacing w:after="300"/>
    </w:pPr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sid w:val="00B735EC"/>
    <w:rPr>
      <w:rFonts w:ascii="Cambria" w:eastAsia="Times New Roman" w:hAnsi="Cambria" w:cs="Times New Roman"/>
      <w:color w:val="17365D"/>
      <w:spacing w:val="5"/>
      <w:kern w:val="3"/>
      <w:sz w:val="52"/>
      <w:szCs w:val="5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735E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5EC"/>
    <w:rPr>
      <w:rFonts w:ascii="Tahoma" w:eastAsia="DejaVu Sans" w:hAnsi="Tahoma" w:cs="Tahoma"/>
      <w:kern w:val="3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735EC"/>
    <w:rPr>
      <w:rFonts w:ascii="Times New Roman" w:eastAsiaTheme="majorEastAsia" w:hAnsi="Times New Roman" w:cstheme="majorBidi"/>
      <w:b/>
      <w:bCs/>
      <w:color w:val="0F6FC6" w:themeColor="accent1"/>
      <w:kern w:val="3"/>
      <w:sz w:val="26"/>
      <w:szCs w:val="26"/>
      <w:lang w:eastAsia="fr-FR"/>
    </w:rPr>
  </w:style>
  <w:style w:type="paragraph" w:customStyle="1" w:styleId="TitreDoc">
    <w:name w:val="Titre Doc"/>
    <w:basedOn w:val="Titre"/>
    <w:link w:val="TitreDocCar"/>
    <w:autoRedefine/>
    <w:qFormat/>
    <w:rsid w:val="00B735EC"/>
    <w:pPr>
      <w:widowControl/>
      <w:pBdr>
        <w:bottom w:val="single" w:sz="8" w:space="4" w:color="4F81BD"/>
      </w:pBdr>
      <w:suppressAutoHyphens w:val="0"/>
      <w:jc w:val="center"/>
    </w:pPr>
    <w:rPr>
      <w:rFonts w:ascii="Times New Roman" w:hAnsi="Times New Roman"/>
    </w:rPr>
  </w:style>
  <w:style w:type="character" w:customStyle="1" w:styleId="Titre1Car">
    <w:name w:val="Titre 1 Car"/>
    <w:basedOn w:val="Policepardfaut"/>
    <w:link w:val="Titre1"/>
    <w:uiPriority w:val="9"/>
    <w:rsid w:val="00B735EC"/>
    <w:rPr>
      <w:rFonts w:ascii="Times New Roman" w:eastAsiaTheme="majorEastAsia" w:hAnsi="Times New Roman" w:cstheme="majorBidi"/>
      <w:b/>
      <w:bCs/>
      <w:color w:val="0B5294" w:themeColor="accent1" w:themeShade="BF"/>
      <w:kern w:val="3"/>
      <w:sz w:val="28"/>
      <w:szCs w:val="28"/>
      <w:lang w:eastAsia="fr-FR"/>
    </w:rPr>
  </w:style>
  <w:style w:type="character" w:customStyle="1" w:styleId="TitreDocCar">
    <w:name w:val="Titre Doc Car"/>
    <w:basedOn w:val="TitreCar"/>
    <w:link w:val="TitreDoc"/>
    <w:rsid w:val="00B735EC"/>
    <w:rPr>
      <w:rFonts w:ascii="Times New Roman" w:eastAsia="Times New Roman" w:hAnsi="Times New Roman" w:cs="Times New Roman"/>
      <w:color w:val="17365D"/>
      <w:spacing w:val="5"/>
      <w:kern w:val="3"/>
      <w:sz w:val="52"/>
      <w:szCs w:val="5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735E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735EC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B735EC"/>
    <w:rPr>
      <w:color w:val="808080"/>
    </w:rPr>
  </w:style>
  <w:style w:type="paragraph" w:styleId="Sansinterligne">
    <w:name w:val="No Spacing"/>
    <w:aliases w:val="Corps"/>
    <w:basedOn w:val="Normal"/>
    <w:autoRedefine/>
    <w:uiPriority w:val="1"/>
    <w:qFormat/>
    <w:rsid w:val="00B735EC"/>
    <w:pPr>
      <w:contextualSpacing/>
      <w:jc w:val="both"/>
    </w:pPr>
    <w:rPr>
      <w:rFonts w:ascii="Times New Roman" w:hAnsi="Times New Roman" w:cs="Times New Roman"/>
      <w:szCs w:val="22"/>
    </w:rPr>
  </w:style>
  <w:style w:type="character" w:styleId="Accentuation">
    <w:name w:val="Emphasis"/>
    <w:aliases w:val="Code"/>
    <w:basedOn w:val="Policepardfaut"/>
    <w:uiPriority w:val="20"/>
    <w:qFormat/>
    <w:rsid w:val="00B735EC"/>
    <w:rPr>
      <w:rFonts w:ascii="FreeMono" w:hAnsi="FreeMono"/>
      <w:iCs/>
    </w:rPr>
  </w:style>
  <w:style w:type="character" w:styleId="Accentuationlgre">
    <w:name w:val="Subtle Emphasis"/>
    <w:aliases w:val="Emphase"/>
    <w:basedOn w:val="Policepardfaut"/>
    <w:uiPriority w:val="19"/>
    <w:qFormat/>
    <w:rsid w:val="00B735EC"/>
    <w:rPr>
      <w:i/>
    </w:rPr>
  </w:style>
  <w:style w:type="character" w:styleId="lev">
    <w:name w:val="Strong"/>
    <w:aliases w:val="Gras"/>
    <w:basedOn w:val="Policepardfaut"/>
    <w:uiPriority w:val="22"/>
    <w:qFormat/>
    <w:rsid w:val="00B735EC"/>
    <w:rPr>
      <w:b/>
      <w:bCs/>
    </w:rPr>
  </w:style>
  <w:style w:type="character" w:styleId="Accentuationintense">
    <w:name w:val="Intense Emphasis"/>
    <w:basedOn w:val="Policepardfaut"/>
    <w:uiPriority w:val="21"/>
    <w:qFormat/>
    <w:rsid w:val="00B735EC"/>
    <w:rPr>
      <w:rFonts w:ascii="Times New Roman" w:hAnsi="Times New Roman"/>
      <w:b/>
      <w:bCs/>
      <w:i/>
      <w:iCs/>
      <w:color w:val="auto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B735EC"/>
    <w:pPr>
      <w:numPr>
        <w:ilvl w:val="1"/>
      </w:numPr>
      <w:spacing w:before="240"/>
    </w:pPr>
    <w:rPr>
      <w:rFonts w:ascii="Times New Roman" w:eastAsiaTheme="majorEastAsia" w:hAnsi="Times New Roman" w:cstheme="majorBidi"/>
      <w:i/>
      <w:iCs/>
      <w:color w:val="0F6FC6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B735EC"/>
    <w:rPr>
      <w:rFonts w:ascii="Times New Roman" w:eastAsiaTheme="majorEastAsia" w:hAnsi="Times New Roman" w:cstheme="majorBidi"/>
      <w:i/>
      <w:iCs/>
      <w:color w:val="0F6FC6" w:themeColor="accent1"/>
      <w:spacing w:val="15"/>
      <w:kern w:val="3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735EC"/>
    <w:rPr>
      <w:rFonts w:asciiTheme="majorHAnsi" w:eastAsiaTheme="majorEastAsia" w:hAnsiTheme="majorHAnsi" w:cstheme="majorBidi"/>
      <w:b/>
      <w:bCs/>
      <w:color w:val="0F6FC6" w:themeColor="accent1"/>
      <w:kern w:val="3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735EC"/>
    <w:rPr>
      <w:rFonts w:asciiTheme="majorHAnsi" w:eastAsiaTheme="majorEastAsia" w:hAnsiTheme="majorHAnsi" w:cstheme="majorBidi"/>
      <w:b/>
      <w:bCs/>
      <w:i/>
      <w:iCs/>
      <w:color w:val="0F6FC6" w:themeColor="accent1"/>
      <w:kern w:val="3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735EC"/>
    <w:rPr>
      <w:rFonts w:asciiTheme="majorHAnsi" w:eastAsiaTheme="majorEastAsia" w:hAnsiTheme="majorHAnsi" w:cstheme="majorBidi"/>
      <w:color w:val="073662" w:themeColor="accent1" w:themeShade="7F"/>
      <w:kern w:val="3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735EC"/>
    <w:rPr>
      <w:rFonts w:asciiTheme="majorHAnsi" w:eastAsiaTheme="majorEastAsia" w:hAnsiTheme="majorHAnsi" w:cstheme="majorBidi"/>
      <w:i/>
      <w:iCs/>
      <w:color w:val="073662" w:themeColor="accent1" w:themeShade="7F"/>
      <w:kern w:val="3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735EC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735EC"/>
    <w:rPr>
      <w:rFonts w:asciiTheme="majorHAnsi" w:eastAsiaTheme="majorEastAsia" w:hAnsiTheme="majorHAnsi" w:cstheme="majorBidi"/>
      <w:color w:val="404040" w:themeColor="text1" w:themeTint="BF"/>
      <w:kern w:val="3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735EC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B735EC"/>
    <w:rPr>
      <w:rFonts w:ascii="Times New Roman" w:hAnsi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B735EC"/>
    <w:rPr>
      <w:rFonts w:ascii="Times New Roman" w:eastAsia="DejaVu Sans" w:hAnsi="Times New Roman" w:cs="DejaVu Sans"/>
      <w:kern w:val="3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B735EC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B735EC"/>
    <w:rPr>
      <w:rFonts w:ascii="Times New Roman" w:hAnsi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B735EC"/>
    <w:rPr>
      <w:rFonts w:ascii="Times New Roman" w:eastAsia="DejaVu Sans" w:hAnsi="Times New Roman" w:cs="DejaVu Sans"/>
      <w:i/>
      <w:iCs/>
      <w:color w:val="000000" w:themeColor="text1"/>
      <w:kern w:val="3"/>
      <w:sz w:val="24"/>
      <w:szCs w:val="24"/>
      <w:lang w:eastAsia="fr-FR"/>
    </w:rPr>
  </w:style>
  <w:style w:type="paragraph" w:styleId="Lgende">
    <w:name w:val="caption"/>
    <w:basedOn w:val="Normal"/>
    <w:next w:val="Normal"/>
    <w:autoRedefine/>
    <w:uiPriority w:val="35"/>
    <w:unhideWhenUsed/>
    <w:qFormat/>
    <w:rsid w:val="00B735EC"/>
    <w:pPr>
      <w:spacing w:before="120" w:after="120"/>
      <w:jc w:val="center"/>
    </w:pPr>
    <w:rPr>
      <w:b/>
      <w:bCs/>
      <w:color w:val="0F6FC6" w:themeColor="accent1"/>
      <w:sz w:val="18"/>
      <w:szCs w:val="18"/>
    </w:rPr>
  </w:style>
  <w:style w:type="paragraph" w:customStyle="1" w:styleId="3372873BB58A4DED866D2BE34882C06C">
    <w:name w:val="3372873BB58A4DED866D2BE34882C06C"/>
    <w:rsid w:val="00B735EC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B735EC"/>
    <w:rPr>
      <w:color w:val="009DD9" w:themeColor="hyperlink"/>
      <w:u w:val="single"/>
    </w:rPr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B735EC"/>
    <w:pPr>
      <w:pBdr>
        <w:bottom w:val="single" w:sz="4" w:space="4" w:color="0F6FC6" w:themeColor="accent1"/>
      </w:pBdr>
      <w:spacing w:before="200" w:after="280"/>
      <w:ind w:left="936" w:right="936"/>
      <w:contextualSpacing/>
    </w:pPr>
    <w:rPr>
      <w:b/>
      <w:bCs/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35EC"/>
    <w:rPr>
      <w:rFonts w:ascii="Nimbus Roman No9 L" w:eastAsia="DejaVu Sans" w:hAnsi="Nimbus Roman No9 L" w:cs="DejaVu Sans"/>
      <w:b/>
      <w:bCs/>
      <w:i/>
      <w:iCs/>
      <w:color w:val="0F6FC6" w:themeColor="accent1"/>
      <w:kern w:val="3"/>
      <w:sz w:val="24"/>
      <w:szCs w:val="24"/>
      <w:lang w:eastAsia="fr-FR"/>
    </w:rPr>
  </w:style>
  <w:style w:type="paragraph" w:customStyle="1" w:styleId="URL">
    <w:name w:val="URL"/>
    <w:basedOn w:val="Sansinterligne"/>
    <w:link w:val="URLCar"/>
    <w:rsid w:val="00B735EC"/>
    <w:rPr>
      <w:rFonts w:ascii="FreeMono" w:hAnsi="FreeMono" w:cs="Courier New"/>
      <w:szCs w:val="20"/>
    </w:rPr>
  </w:style>
  <w:style w:type="character" w:customStyle="1" w:styleId="URLCar">
    <w:name w:val="URL Car"/>
    <w:basedOn w:val="Policepardfaut"/>
    <w:link w:val="URL"/>
    <w:rsid w:val="00B735EC"/>
    <w:rPr>
      <w:rFonts w:ascii="FreeMono" w:eastAsia="DejaVu Sans" w:hAnsi="FreeMono" w:cs="Courier New"/>
      <w:kern w:val="3"/>
      <w:sz w:val="24"/>
      <w:szCs w:val="20"/>
      <w:lang w:eastAsia="fr-FR"/>
    </w:rPr>
  </w:style>
  <w:style w:type="paragraph" w:customStyle="1" w:styleId="Relecteurs">
    <w:name w:val="Relecteurs"/>
    <w:basedOn w:val="Pieddepage"/>
    <w:link w:val="RelecteursCar"/>
    <w:autoRedefine/>
    <w:qFormat/>
    <w:rsid w:val="00B735EC"/>
    <w:pPr>
      <w:tabs>
        <w:tab w:val="clear" w:pos="4536"/>
        <w:tab w:val="clear" w:pos="9072"/>
        <w:tab w:val="center" w:pos="4820"/>
        <w:tab w:val="right" w:pos="9639"/>
      </w:tabs>
    </w:pPr>
    <w:rPr>
      <w:rFonts w:asciiTheme="majorHAnsi" w:hAnsiTheme="majorHAnsi" w:cstheme="majorHAnsi"/>
      <w:bCs/>
      <w:sz w:val="16"/>
      <w:szCs w:val="16"/>
    </w:rPr>
  </w:style>
  <w:style w:type="character" w:customStyle="1" w:styleId="RelecteursCar">
    <w:name w:val="Relecteurs Car"/>
    <w:basedOn w:val="PieddepageCar"/>
    <w:link w:val="Relecteurs"/>
    <w:rsid w:val="00B735EC"/>
    <w:rPr>
      <w:rFonts w:asciiTheme="majorHAnsi" w:eastAsia="DejaVu Sans" w:hAnsiTheme="majorHAnsi" w:cstheme="majorHAnsi"/>
      <w:bCs/>
      <w:kern w:val="3"/>
      <w:sz w:val="16"/>
      <w:szCs w:val="16"/>
      <w:lang w:eastAsia="fr-FR"/>
    </w:rPr>
  </w:style>
  <w:style w:type="paragraph" w:styleId="Paragraphedeliste">
    <w:name w:val="List Paragraph"/>
    <w:basedOn w:val="Normal"/>
    <w:autoRedefine/>
    <w:uiPriority w:val="34"/>
    <w:qFormat/>
    <w:rsid w:val="00B735EC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Cs w:val="22"/>
      <w:lang w:eastAsia="en-US"/>
    </w:rPr>
  </w:style>
  <w:style w:type="table" w:styleId="Grilleclaire-Accent1">
    <w:name w:val="Light Grid Accent 1"/>
    <w:basedOn w:val="TableauNormal"/>
    <w:uiPriority w:val="62"/>
    <w:rsid w:val="00221CBD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7448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44894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7"/>
      <w:szCs w:val="27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44894"/>
    <w:rPr>
      <w:rFonts w:ascii="Times New Roman" w:eastAsia="Times New Roman" w:hAnsi="Times New Roman" w:cs="Times New Roman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744894"/>
    <w:pPr>
      <w:suppressAutoHyphens w:val="0"/>
      <w:autoSpaceDE w:val="0"/>
      <w:spacing w:line="243" w:lineRule="exact"/>
      <w:ind w:left="85"/>
      <w:jc w:val="center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FF7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paragraph" w:customStyle="1" w:styleId="Question">
    <w:name w:val="Question"/>
    <w:basedOn w:val="Listenumros"/>
    <w:qFormat/>
    <w:rsid w:val="001C5EA7"/>
    <w:pPr>
      <w:numPr>
        <w:numId w:val="41"/>
      </w:numPr>
      <w:spacing w:after="480"/>
      <w:ind w:left="680" w:hanging="680"/>
      <w:contextualSpacing w:val="0"/>
      <w:jc w:val="both"/>
    </w:pPr>
    <w:rPr>
      <w:rFonts w:asciiTheme="minorHAnsi" w:hAnsiTheme="minorHAnsi"/>
    </w:rPr>
  </w:style>
  <w:style w:type="paragraph" w:styleId="Listenumros">
    <w:name w:val="List Number"/>
    <w:basedOn w:val="Normal"/>
    <w:uiPriority w:val="99"/>
    <w:semiHidden/>
    <w:unhideWhenUsed/>
    <w:rsid w:val="007A5EEF"/>
    <w:pPr>
      <w:numPr>
        <w:numId w:val="4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D:\Personnel\Dropbox\Travail\Enseignements\Aix-Marseille%20Universit&#233;\DUT%20G&#233;nie%20Informatique\Conception%20De%20Documents%20Et%20D'Interfaces%20Num&#233;riques\TD\www.mickael-martin-nevot.com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rsonnel\Dropbox\Travail\Enseignements\_identit&#233;-graphique\mod&#232;les\mod&#232;le-wor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D15CBE8B15432FACD0433944067C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7F6F42-522F-4C6C-9188-712934A2F3BA}"/>
      </w:docPartPr>
      <w:docPartBody>
        <w:p w:rsidR="00EB2E88" w:rsidRDefault="00424794">
          <w:pPr>
            <w:pStyle w:val="60D15CBE8B15432FACD0433944067C86"/>
          </w:pPr>
          <w:r w:rsidRPr="00BF6E27">
            <w:rPr>
              <w:rStyle w:val="Textedelespacerserv"/>
            </w:rPr>
            <w:t>[Titre ]</w:t>
          </w:r>
        </w:p>
      </w:docPartBody>
    </w:docPart>
    <w:docPart>
      <w:docPartPr>
        <w:name w:val="1618D17128A44FA39F8D42D27D9868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1BC32C4-29D9-4871-A8B7-EE1A378A2D44}"/>
      </w:docPartPr>
      <w:docPartBody>
        <w:p w:rsidR="00EB2E88" w:rsidRDefault="00424794">
          <w:pPr>
            <w:pStyle w:val="1618D17128A44FA39F8D42D27D986844"/>
          </w:pPr>
          <w:r w:rsidRPr="00BF6E27">
            <w:rPr>
              <w:rStyle w:val="Textedelespacerserv"/>
            </w:rPr>
            <w:t>[État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596"/>
    <w:rsid w:val="00004B39"/>
    <w:rsid w:val="00056D48"/>
    <w:rsid w:val="000762F6"/>
    <w:rsid w:val="0009413E"/>
    <w:rsid w:val="00180128"/>
    <w:rsid w:val="001A7596"/>
    <w:rsid w:val="001C24B8"/>
    <w:rsid w:val="00295788"/>
    <w:rsid w:val="00300F84"/>
    <w:rsid w:val="00375BAA"/>
    <w:rsid w:val="003D6087"/>
    <w:rsid w:val="003E0AFA"/>
    <w:rsid w:val="00424794"/>
    <w:rsid w:val="00463384"/>
    <w:rsid w:val="004937C8"/>
    <w:rsid w:val="005366C5"/>
    <w:rsid w:val="005556D1"/>
    <w:rsid w:val="005742EA"/>
    <w:rsid w:val="005958E4"/>
    <w:rsid w:val="005968E9"/>
    <w:rsid w:val="00633C4E"/>
    <w:rsid w:val="00641D89"/>
    <w:rsid w:val="00687F2E"/>
    <w:rsid w:val="006C66FE"/>
    <w:rsid w:val="007C2124"/>
    <w:rsid w:val="007C4FDB"/>
    <w:rsid w:val="007E1B01"/>
    <w:rsid w:val="00804BBA"/>
    <w:rsid w:val="00842773"/>
    <w:rsid w:val="00844FFE"/>
    <w:rsid w:val="00857604"/>
    <w:rsid w:val="008779E0"/>
    <w:rsid w:val="0088545A"/>
    <w:rsid w:val="009269EE"/>
    <w:rsid w:val="00952F1A"/>
    <w:rsid w:val="00983DC1"/>
    <w:rsid w:val="00A069FF"/>
    <w:rsid w:val="00A15645"/>
    <w:rsid w:val="00A71CDB"/>
    <w:rsid w:val="00AC26D2"/>
    <w:rsid w:val="00AD6298"/>
    <w:rsid w:val="00B14913"/>
    <w:rsid w:val="00B72222"/>
    <w:rsid w:val="00BA044C"/>
    <w:rsid w:val="00BA1249"/>
    <w:rsid w:val="00C153DA"/>
    <w:rsid w:val="00C264DF"/>
    <w:rsid w:val="00C6074A"/>
    <w:rsid w:val="00C72B55"/>
    <w:rsid w:val="00C95FA3"/>
    <w:rsid w:val="00C976BD"/>
    <w:rsid w:val="00CB32D1"/>
    <w:rsid w:val="00CE6435"/>
    <w:rsid w:val="00DB7CF1"/>
    <w:rsid w:val="00DF7EE4"/>
    <w:rsid w:val="00E078C2"/>
    <w:rsid w:val="00E43D89"/>
    <w:rsid w:val="00E459AD"/>
    <w:rsid w:val="00EB26F9"/>
    <w:rsid w:val="00EB2E88"/>
    <w:rsid w:val="00ED0817"/>
    <w:rsid w:val="00EE05E8"/>
    <w:rsid w:val="00FB1B8B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9413E"/>
    <w:rPr>
      <w:color w:val="808080"/>
    </w:rPr>
  </w:style>
  <w:style w:type="paragraph" w:customStyle="1" w:styleId="60D15CBE8B15432FACD0433944067C86">
    <w:name w:val="60D15CBE8B15432FACD0433944067C86"/>
  </w:style>
  <w:style w:type="paragraph" w:customStyle="1" w:styleId="1618D17128A44FA39F8D42D27D986844">
    <w:name w:val="1618D17128A44FA39F8D42D27D9868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Sypher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9DD9"/>
      </a:hlink>
      <a:folHlink>
        <a:srgbClr val="85DFD0"/>
      </a:folHlink>
    </a:clrScheme>
    <a:fontScheme name="Sypher Wo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</b:Tag>
    <b:SourceType>InternetSite</b:SourceType>
    <b:Guid>{1F8C2FA3-F03B-4052-BDA6-57C83049B17B}</b:Guid>
    <b:Author>
      <b:Author>
        <b:NameList>
          <b:Person>
            <b:Last>Nevot</b:Last>
            <b:First>Mickaël</b:First>
            <b:Middle>Martin</b:Middle>
          </b:Person>
        </b:NameList>
      </b:Author>
    </b:Author>
    <b:InternetSiteTitle>www.mickael-martin-nevot.com</b:InternetSiteTitle>
    <b:RefOrder>1</b:RefOrder>
  </b:Source>
</b:Sources>
</file>

<file path=customXml/itemProps1.xml><?xml version="1.0" encoding="utf-8"?>
<ds:datastoreItem xmlns:ds="http://schemas.openxmlformats.org/officeDocument/2006/customXml" ds:itemID="{029BA00E-7E37-4375-9D5A-987F679C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modèle-word.dotm</Template>
  <TotalTime>6384</TotalTime>
  <Pages>7</Pages>
  <Words>1825</Words>
  <Characters>10039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TD1 : L’algèbre relationnelle (correction)</vt:lpstr>
    </vt:vector>
  </TitlesOfParts>
  <Company>Gargul Studio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TD1 : L’algèbre relationnelle (correction)</dc:title>
  <dc:creator>Rosine Cicchetti - Lotfi Lakhal - Mickaël Martin Nevot</dc:creator>
  <cp:lastModifiedBy>MARTIN NEVOT Mickael</cp:lastModifiedBy>
  <cp:revision>720</cp:revision>
  <cp:lastPrinted>2026-01-12T22:27:00Z</cp:lastPrinted>
  <dcterms:created xsi:type="dcterms:W3CDTF">2012-09-22T13:55:00Z</dcterms:created>
  <dcterms:modified xsi:type="dcterms:W3CDTF">2026-01-12T22:27:00Z</dcterms:modified>
  <cp:category>Introduction aux bases de données et SQL</cp:category>
  <cp:contentStatus>V2.0.0</cp:contentStatus>
</cp:coreProperties>
</file>