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FB91" w14:textId="71F3B90E" w:rsidR="00B2109E" w:rsidRDefault="00000000" w:rsidP="009872F8">
      <w:pPr>
        <w:pStyle w:val="TitreDoc"/>
      </w:pPr>
      <w:sdt>
        <w:sdtPr>
          <w:alias w:val="Titre "/>
          <w:tag w:val=""/>
          <w:id w:val="1899089894"/>
          <w:placeholder>
            <w:docPart w:val="60D15CBE8B15432FACD0433944067C8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F588E">
            <w:t>TD7 : Interrogation en SQL interpr</w:t>
          </w:r>
          <w:r w:rsidR="008F588E">
            <w:rPr>
              <w:rFonts w:hint="eastAsia"/>
            </w:rPr>
            <w:t>é</w:t>
          </w:r>
          <w:r w:rsidR="008F588E">
            <w:t>t</w:t>
          </w:r>
          <w:r w:rsidR="008F588E">
            <w:rPr>
              <w:rFonts w:hint="eastAsia"/>
            </w:rPr>
            <w:t>é</w:t>
          </w:r>
        </w:sdtContent>
      </w:sdt>
      <w:r w:rsidR="00D17891">
        <w:br/>
      </w:r>
      <w:sdt>
        <w:sdtPr>
          <w:alias w:val="État "/>
          <w:tag w:val=""/>
          <w:id w:val="-916779178"/>
          <w:placeholder>
            <w:docPart w:val="1618D17128A44FA39F8D42D27D986844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F87882">
            <w:t>V</w:t>
          </w:r>
          <w:r w:rsidR="00B33531">
            <w:t>2</w:t>
          </w:r>
          <w:r w:rsidR="00DC39CA">
            <w:t>.</w:t>
          </w:r>
          <w:r w:rsidR="00E218D0">
            <w:t>1</w:t>
          </w:r>
          <w:r w:rsidR="00F87882">
            <w:t>.</w:t>
          </w:r>
          <w:r w:rsidR="00622050">
            <w:t>4</w:t>
          </w:r>
        </w:sdtContent>
      </w:sdt>
    </w:p>
    <w:p w14:paraId="742FE049" w14:textId="77777777" w:rsidR="00C01A24" w:rsidRDefault="00C01A24" w:rsidP="0088305E">
      <w:pPr>
        <w:pStyle w:val="Sansinterligne"/>
        <w:jc w:val="center"/>
      </w:pPr>
      <w:r>
        <w:rPr>
          <w:noProof/>
        </w:rPr>
        <w:drawing>
          <wp:inline distT="0" distB="0" distL="0" distR="0" wp14:anchorId="409707C6" wp14:editId="7D1200E1">
            <wp:extent cx="1114425" cy="390525"/>
            <wp:effectExtent l="0" t="0" r="9525" b="9525"/>
            <wp:docPr id="9" name="Image 9" descr="D:\Personnel\Enseignements\_identité-graphique\licence\licence-creative-common-by-nc-sa-8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ersonnel\Enseignements\_identité-graphique\licence\licence-creative-common-by-nc-sa-88x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3E12" w14:textId="77777777" w:rsidR="004C1A93" w:rsidRDefault="004C1A93" w:rsidP="0088305E">
      <w:pPr>
        <w:pStyle w:val="Sansinterligne"/>
        <w:jc w:val="center"/>
      </w:pPr>
      <w:r w:rsidRPr="004A4604">
        <w:t xml:space="preserve">Cette </w:t>
      </w:r>
      <w:r w:rsidRPr="004A4604">
        <w:rPr>
          <w:rFonts w:hint="eastAsia"/>
        </w:rPr>
        <w:t>œ</w:t>
      </w:r>
      <w:r w:rsidRPr="004A4604">
        <w:t>uvre de Micka</w:t>
      </w:r>
      <w:r w:rsidRPr="004A4604">
        <w:rPr>
          <w:rFonts w:hint="eastAsia"/>
        </w:rPr>
        <w:t>ë</w:t>
      </w:r>
      <w:r w:rsidRPr="004A4604">
        <w:t xml:space="preserve">l Martin Nevot est mise </w:t>
      </w:r>
      <w:r w:rsidRPr="004A4604">
        <w:rPr>
          <w:rFonts w:hint="eastAsia"/>
        </w:rPr>
        <w:t>à</w:t>
      </w:r>
      <w:r w:rsidRPr="004A4604">
        <w:t xml:space="preserve"> disposition sous licence Creative Commons Attribution - Utilisation non commerciale - Partage dans les m</w:t>
      </w:r>
      <w:r w:rsidRPr="004A4604">
        <w:rPr>
          <w:rFonts w:hint="eastAsia"/>
        </w:rPr>
        <w:t>ê</w:t>
      </w:r>
      <w:r w:rsidRPr="004A4604">
        <w:t>mes conditions.</w:t>
      </w:r>
    </w:p>
    <w:p w14:paraId="48BEF0E3" w14:textId="77777777" w:rsidR="004C1A93" w:rsidRPr="00EC34DA" w:rsidRDefault="004C1A93" w:rsidP="0088305E">
      <w:pPr>
        <w:pStyle w:val="Sansinterligne"/>
        <w:jc w:val="center"/>
        <w:rPr>
          <w:noProof/>
        </w:rPr>
      </w:pPr>
    </w:p>
    <w:p w14:paraId="602BFEB8" w14:textId="09D49E60" w:rsidR="004C1A93" w:rsidRPr="00EC34DA" w:rsidRDefault="004C1A93" w:rsidP="0088305E">
      <w:pPr>
        <w:pStyle w:val="Sansinterligne"/>
        <w:jc w:val="center"/>
        <w:rPr>
          <w:bCs/>
          <w:noProof/>
        </w:rPr>
      </w:pPr>
      <w:r w:rsidRPr="00EC34DA">
        <w:rPr>
          <w:bCs/>
          <w:noProof/>
        </w:rPr>
        <w:t xml:space="preserve">Document en ligne : </w:t>
      </w:r>
      <w:hyperlink r:id="rId9" w:history="1">
        <w:r w:rsidRPr="00EC34DA">
          <w:rPr>
            <w:rStyle w:val="Lienhypertexte"/>
            <w:rFonts w:ascii="FreeMono" w:hAnsi="FreeMono" w:cs="FreeMono"/>
            <w:noProof/>
          </w:rPr>
          <w:t>www.mickael-martin-nevot.com</w:t>
        </w:r>
      </w:hyperlink>
    </w:p>
    <w:p w14:paraId="134FCAD0" w14:textId="77777777" w:rsidR="00C01A24" w:rsidRPr="004E7A7E" w:rsidRDefault="00C01A24" w:rsidP="00C01A24">
      <w:pPr>
        <w:pStyle w:val="Pieddepage"/>
        <w:rPr>
          <w:rFonts w:asciiTheme="majorHAnsi" w:hAnsiTheme="majorHAnsi" w:cstheme="majorHAnsi"/>
          <w:b/>
          <w:color w:val="4F81BD"/>
        </w:rPr>
      </w:pPr>
      <w:r w:rsidRPr="004E7A7E">
        <w:rPr>
          <w:rFonts w:asciiTheme="majorHAnsi" w:hAnsiTheme="majorHAnsi" w:cstheme="majorHAnsi"/>
          <w:b/>
          <w:color w:val="4F81BD"/>
        </w:rPr>
        <w:t>________________________________________________________________________________</w:t>
      </w:r>
    </w:p>
    <w:p w14:paraId="77244C93" w14:textId="77777777" w:rsidR="00B2109E" w:rsidRDefault="00B2109E" w:rsidP="0088305E">
      <w:pPr>
        <w:pStyle w:val="Sansinterligne"/>
      </w:pPr>
    </w:p>
    <w:p w14:paraId="4C806FC5" w14:textId="77777777" w:rsidR="008F588E" w:rsidRDefault="008F588E" w:rsidP="008F588E">
      <w:pPr>
        <w:pStyle w:val="Titre1"/>
        <w:widowControl/>
      </w:pPr>
      <w:bookmarkStart w:id="0" w:name="_Hlk219067279"/>
      <w:r>
        <w:t>Prise en main d’un éditeur Oracle</w:t>
      </w:r>
    </w:p>
    <w:p w14:paraId="764CC2D0" w14:textId="77777777" w:rsidR="008F588E" w:rsidRPr="004F7A1C" w:rsidRDefault="008F588E" w:rsidP="008F588E">
      <w:pPr>
        <w:jc w:val="both"/>
      </w:pPr>
      <w:r>
        <w:t>Utilisez une des deux solutions ci-dessous.</w:t>
      </w:r>
    </w:p>
    <w:p w14:paraId="79DA9521" w14:textId="77777777" w:rsidR="008F588E" w:rsidRDefault="008F588E" w:rsidP="008F588E">
      <w:pPr>
        <w:pStyle w:val="Titre2"/>
      </w:pPr>
      <w:r w:rsidRPr="001E3522">
        <w:t>Oracle Live SQL</w:t>
      </w:r>
    </w:p>
    <w:p w14:paraId="5197FEA9" w14:textId="77777777" w:rsidR="008F588E" w:rsidRPr="004F7A1C" w:rsidRDefault="008F588E" w:rsidP="008F588E">
      <w:r>
        <w:t xml:space="preserve">Vous pouvez utiliser directement, sans installation ou configuration, l’interpréteur en ligne : </w:t>
      </w:r>
      <w:hyperlink r:id="rId10" w:history="1">
        <w:r w:rsidRPr="001E3522">
          <w:rPr>
            <w:rStyle w:val="Lienhypertexte"/>
            <w:rFonts w:ascii="FreeMono" w:hAnsi="FreeMono" w:cs="FreeMono"/>
          </w:rPr>
          <w:t>https://livesql.oracle.com</w:t>
        </w:r>
      </w:hyperlink>
      <w:r>
        <w:t>.</w:t>
      </w:r>
      <w:r w:rsidRPr="007C7C7E">
        <w:rPr>
          <w:rStyle w:val="Accentuation"/>
        </w:rPr>
        <w:t xml:space="preserve"> </w:t>
      </w:r>
    </w:p>
    <w:p w14:paraId="4F1173FB" w14:textId="77777777" w:rsidR="008F588E" w:rsidRPr="004F7A1C" w:rsidRDefault="008F588E" w:rsidP="008F588E">
      <w:pPr>
        <w:pStyle w:val="Titre2"/>
      </w:pPr>
      <w:r w:rsidRPr="00E64ED0">
        <w:t>Oracle Cloud Free Tier</w:t>
      </w:r>
    </w:p>
    <w:p w14:paraId="6B9B552C" w14:textId="77777777" w:rsidR="008F588E" w:rsidRDefault="008F588E" w:rsidP="008F588E">
      <w:pPr>
        <w:jc w:val="both"/>
      </w:pPr>
      <w:r>
        <w:t xml:space="preserve">Mettez en place une solution d’hébergement en ligne d’un SGBD Oracle. Vous pouvez pour cela consulter le document </w:t>
      </w:r>
      <w:r w:rsidRPr="00E64ED0">
        <w:rPr>
          <w:rStyle w:val="Accentuation"/>
        </w:rPr>
        <w:t>Vade-Mecum</w:t>
      </w:r>
      <w:r>
        <w:rPr>
          <w:rStyle w:val="Accentuation"/>
        </w:rPr>
        <w:t> </w:t>
      </w:r>
      <w:r w:rsidRPr="00E64ED0">
        <w:rPr>
          <w:rStyle w:val="Accentuation"/>
        </w:rPr>
        <w:t>mise</w:t>
      </w:r>
      <w:r>
        <w:rPr>
          <w:rStyle w:val="Accentuation"/>
        </w:rPr>
        <w:t> </w:t>
      </w:r>
      <w:r w:rsidRPr="00E64ED0">
        <w:rPr>
          <w:rStyle w:val="Accentuation"/>
        </w:rPr>
        <w:t>en</w:t>
      </w:r>
      <w:r>
        <w:rPr>
          <w:rStyle w:val="Accentuation"/>
        </w:rPr>
        <w:t> </w:t>
      </w:r>
      <w:r w:rsidRPr="00E64ED0">
        <w:rPr>
          <w:rStyle w:val="Accentuation"/>
        </w:rPr>
        <w:t>place</w:t>
      </w:r>
      <w:r>
        <w:rPr>
          <w:rStyle w:val="Accentuation"/>
        </w:rPr>
        <w:t> </w:t>
      </w:r>
      <w:r w:rsidRPr="00E64ED0">
        <w:rPr>
          <w:rStyle w:val="Accentuation"/>
        </w:rPr>
        <w:t>d</w:t>
      </w:r>
      <w:r>
        <w:rPr>
          <w:rStyle w:val="Accentuation"/>
        </w:rPr>
        <w:t>’</w:t>
      </w:r>
      <w:r w:rsidRPr="00E64ED0">
        <w:rPr>
          <w:rStyle w:val="Accentuation"/>
        </w:rPr>
        <w:t>un</w:t>
      </w:r>
      <w:r>
        <w:rPr>
          <w:rStyle w:val="Accentuation"/>
        </w:rPr>
        <w:t> </w:t>
      </w:r>
      <w:r w:rsidRPr="00E64ED0">
        <w:rPr>
          <w:rStyle w:val="Accentuation"/>
        </w:rPr>
        <w:t>h</w:t>
      </w:r>
      <w:r w:rsidRPr="00E64ED0">
        <w:rPr>
          <w:rStyle w:val="Accentuation"/>
          <w:rFonts w:hint="eastAsia"/>
        </w:rPr>
        <w:t>é</w:t>
      </w:r>
      <w:r w:rsidRPr="00E64ED0">
        <w:rPr>
          <w:rStyle w:val="Accentuation"/>
        </w:rPr>
        <w:t>bergement</w:t>
      </w:r>
      <w:r>
        <w:rPr>
          <w:rStyle w:val="Accentuation"/>
        </w:rPr>
        <w:t> </w:t>
      </w:r>
      <w:r w:rsidRPr="00E64ED0">
        <w:rPr>
          <w:rStyle w:val="Accentuation"/>
        </w:rPr>
        <w:t>Oracle</w:t>
      </w:r>
      <w:r>
        <w:rPr>
          <w:rStyle w:val="Accentuation"/>
        </w:rPr>
        <w:t> </w:t>
      </w:r>
      <w:r w:rsidRPr="00E64ED0">
        <w:rPr>
          <w:rStyle w:val="Accentuation"/>
        </w:rPr>
        <w:t>Cloud</w:t>
      </w:r>
      <w:r>
        <w:rPr>
          <w:rStyle w:val="Accentuation"/>
        </w:rPr>
        <w:t> </w:t>
      </w:r>
      <w:r w:rsidRPr="00E64ED0">
        <w:rPr>
          <w:rStyle w:val="Accentuation"/>
        </w:rPr>
        <w:t>Free Tier</w:t>
      </w:r>
      <w:r>
        <w:t>.</w:t>
      </w:r>
    </w:p>
    <w:p w14:paraId="411F75E4" w14:textId="77777777" w:rsidR="008F588E" w:rsidRDefault="008F588E" w:rsidP="008F588E">
      <w:pPr>
        <w:jc w:val="both"/>
      </w:pPr>
    </w:p>
    <w:p w14:paraId="6EFA7DDF" w14:textId="77777777" w:rsidR="008F588E" w:rsidRDefault="008F588E" w:rsidP="008F588E">
      <w:pPr>
        <w:jc w:val="both"/>
      </w:pPr>
      <w:r>
        <w:t xml:space="preserve">Ajouter ensuite une base de données nommée </w:t>
      </w:r>
      <w:proofErr w:type="spellStart"/>
      <w:r>
        <w:rPr>
          <w:rStyle w:val="Accentuation"/>
        </w:rPr>
        <w:t>zenetude</w:t>
      </w:r>
      <w:proofErr w:type="spellEnd"/>
      <w:r w:rsidRPr="004B25C7">
        <w:rPr>
          <w:rStyle w:val="Accentuation"/>
        </w:rPr>
        <w:t>-bd</w:t>
      </w:r>
      <w:r>
        <w:t>.</w:t>
      </w:r>
    </w:p>
    <w:bookmarkEnd w:id="0"/>
    <w:p w14:paraId="1ABBD03F" w14:textId="77777777" w:rsidR="008F588E" w:rsidRDefault="008F588E" w:rsidP="008F588E">
      <w:pPr>
        <w:pStyle w:val="Titre1"/>
      </w:pPr>
      <w:r>
        <w:t>Tutoriel SQL</w:t>
      </w:r>
    </w:p>
    <w:p w14:paraId="3230BAA8" w14:textId="77777777" w:rsidR="008F588E" w:rsidRDefault="008F588E" w:rsidP="008F588E">
      <w:r>
        <w:t>Répondez au tutoriel SQL, jusqu’à la question 16 incluse :</w:t>
      </w:r>
    </w:p>
    <w:p w14:paraId="12759A99" w14:textId="77777777" w:rsidR="008F588E" w:rsidRPr="00E24D8B" w:rsidRDefault="008F588E" w:rsidP="008F588E">
      <w:pPr>
        <w:rPr>
          <w:rStyle w:val="Accentuation"/>
        </w:rPr>
      </w:pPr>
      <w:hyperlink r:id="rId11" w:history="1">
        <w:r w:rsidRPr="00E24D8B">
          <w:rPr>
            <w:rStyle w:val="Lienhypertexte"/>
            <w:rFonts w:ascii="FreeMono" w:hAnsi="FreeMono"/>
          </w:rPr>
          <w:t>https://eric.univ-lyon2.fr/jdarmont/tutoriel-sql/</w:t>
        </w:r>
      </w:hyperlink>
      <w:r w:rsidRPr="004A2151">
        <w:t>.</w:t>
      </w:r>
      <w:r>
        <w:rPr>
          <w:rStyle w:val="Accentuation"/>
        </w:rPr>
        <w:t xml:space="preserve"> </w:t>
      </w:r>
    </w:p>
    <w:p w14:paraId="1A278382" w14:textId="179A46EF" w:rsidR="00B86D3D" w:rsidRDefault="00B86D3D" w:rsidP="00B86D3D">
      <w:pPr>
        <w:pStyle w:val="Titre1"/>
      </w:pPr>
      <w:bookmarkStart w:id="1" w:name="_Hlk219067301"/>
      <w:r>
        <w:t xml:space="preserve">Rappel : </w:t>
      </w:r>
      <w:r w:rsidR="006C3C1B">
        <w:t>G</w:t>
      </w:r>
      <w:r>
        <w:t>énéralités</w:t>
      </w:r>
    </w:p>
    <w:p w14:paraId="78ECE279" w14:textId="77777777" w:rsidR="00B86D3D" w:rsidRDefault="00B86D3D" w:rsidP="00B86D3D">
      <w:pPr>
        <w:pStyle w:val="Sansinterligne"/>
      </w:pPr>
      <w:r>
        <w:t>Voici la convention de nommage proposé dans cet enseignement :</w:t>
      </w:r>
    </w:p>
    <w:p w14:paraId="32B92A67" w14:textId="77777777" w:rsidR="00B86D3D" w:rsidRDefault="00B86D3D" w:rsidP="00B86D3D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mots</w:t>
      </w:r>
      <w:proofErr w:type="gramEnd"/>
      <w:r w:rsidRPr="00651072">
        <w:rPr>
          <w:rStyle w:val="lev"/>
        </w:rPr>
        <w:t xml:space="preserve"> clefs</w:t>
      </w:r>
      <w:r>
        <w:t xml:space="preserve"> : en lettre capitales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> ;</w:t>
      </w:r>
    </w:p>
    <w:p w14:paraId="049C815F" w14:textId="77777777" w:rsidR="00B86D3D" w:rsidRDefault="00B86D3D" w:rsidP="00B86D3D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relation</w:t>
      </w:r>
      <w:proofErr w:type="gramEnd"/>
      <w:r>
        <w:t xml:space="preserve"> : </w:t>
      </w:r>
      <w:r w:rsidRPr="002A198F">
        <w:t>première lettre de chaque mot</w:t>
      </w:r>
      <w:r>
        <w:t xml:space="preserve"> en capitale</w:t>
      </w:r>
      <w:r w:rsidRPr="002A198F">
        <w:t xml:space="preserve"> </w:t>
      </w:r>
      <w:r w:rsidRPr="00AF1C9F">
        <w:rPr>
          <w:rStyle w:val="Accentuationlgre"/>
        </w:rPr>
        <w:t>(pascal case)</w:t>
      </w:r>
      <w:r>
        <w:t> ;</w:t>
      </w:r>
    </w:p>
    <w:p w14:paraId="031BC5B9" w14:textId="77777777" w:rsidR="00B86D3D" w:rsidRDefault="00B86D3D" w:rsidP="00B86D3D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attributs</w:t>
      </w:r>
      <w:proofErr w:type="gramEnd"/>
      <w:r>
        <w:t> : premier mot en minuscule et première lettre de chaque</w:t>
      </w:r>
      <w:r w:rsidRPr="002A198F">
        <w:t xml:space="preserve"> mot</w:t>
      </w:r>
      <w:r>
        <w:t xml:space="preserve"> suivant en capitale </w:t>
      </w:r>
      <w:r w:rsidRPr="00AF1C9F">
        <w:rPr>
          <w:rStyle w:val="Accentuationlgre"/>
        </w:rPr>
        <w:t>(</w:t>
      </w:r>
      <w:proofErr w:type="spellStart"/>
      <w:r>
        <w:rPr>
          <w:rStyle w:val="Accentuationlgre"/>
        </w:rPr>
        <w:t>camel</w:t>
      </w:r>
      <w:proofErr w:type="spellEnd"/>
      <w:r w:rsidRPr="00AF1C9F">
        <w:rPr>
          <w:rStyle w:val="Accentuationlgre"/>
        </w:rPr>
        <w:t xml:space="preserve"> case)</w:t>
      </w:r>
      <w:r>
        <w:t> ;</w:t>
      </w:r>
    </w:p>
    <w:p w14:paraId="5B7D0420" w14:textId="77777777" w:rsidR="00B86D3D" w:rsidRDefault="00B86D3D" w:rsidP="00B86D3D">
      <w:pPr>
        <w:pStyle w:val="Sansinterligne"/>
        <w:numPr>
          <w:ilvl w:val="0"/>
          <w:numId w:val="42"/>
        </w:numPr>
      </w:pPr>
      <w:proofErr w:type="gramStart"/>
      <w:r>
        <w:rPr>
          <w:rStyle w:val="lev"/>
        </w:rPr>
        <w:t>domaine</w:t>
      </w:r>
      <w:proofErr w:type="gramEnd"/>
      <w:r>
        <w:rPr>
          <w:rStyle w:val="lev"/>
        </w:rPr>
        <w:t> </w:t>
      </w:r>
      <w:r w:rsidRPr="00423EFD">
        <w:t>:</w:t>
      </w:r>
      <w:r>
        <w:t xml:space="preserve"> en lettre capitales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 xml:space="preserve"> au format </w:t>
      </w:r>
      <w:r w:rsidRPr="0099161A">
        <w:rPr>
          <w:rStyle w:val="Accentuation"/>
          <w:color w:val="0070C0"/>
        </w:rPr>
        <w:t>D_XXX</w:t>
      </w:r>
      <w:r>
        <w:rPr>
          <w:rStyle w:val="Appelnotedebasdep"/>
        </w:rPr>
        <w:footnoteReference w:id="1"/>
      </w:r>
      <w:r>
        <w:t>.</w:t>
      </w:r>
    </w:p>
    <w:p w14:paraId="66142920" w14:textId="77777777" w:rsidR="00B86D3D" w:rsidRDefault="00B86D3D" w:rsidP="00B86D3D">
      <w:pPr>
        <w:pStyle w:val="Sansinterligne"/>
      </w:pPr>
    </w:p>
    <w:p w14:paraId="2E7A97E1" w14:textId="765A816C" w:rsidR="00B86D3D" w:rsidRDefault="00B86D3D" w:rsidP="00B86D3D">
      <w:pPr>
        <w:pStyle w:val="Sansinterligne"/>
      </w:pPr>
      <w:r w:rsidRPr="00F40338">
        <w:t>Pour rappel, les valeurs saisies dans une base de donn</w:t>
      </w:r>
      <w:r w:rsidRPr="00F40338">
        <w:rPr>
          <w:rFonts w:hint="eastAsia"/>
        </w:rPr>
        <w:t>é</w:t>
      </w:r>
      <w:r w:rsidRPr="00F40338">
        <w:t>es</w:t>
      </w:r>
      <w:r>
        <w:t>, comme les chaînes de caractères,</w:t>
      </w:r>
      <w:r w:rsidRPr="00F40338">
        <w:t xml:space="preserve"> sont</w:t>
      </w:r>
      <w:r w:rsidR="00CC0ED4">
        <w:t xml:space="preserve"> </w:t>
      </w:r>
      <w:proofErr w:type="gramStart"/>
      <w:r w:rsidRPr="00F40338">
        <w:lastRenderedPageBreak/>
        <w:t>sensibles</w:t>
      </w:r>
      <w:proofErr w:type="gramEnd"/>
      <w:r w:rsidRPr="00F40338">
        <w:t xml:space="preserve"> </w:t>
      </w:r>
      <w:r w:rsidRPr="00F40338">
        <w:rPr>
          <w:rFonts w:hint="eastAsia"/>
        </w:rPr>
        <w:t>à</w:t>
      </w:r>
      <w:r w:rsidRPr="00F40338">
        <w:t xml:space="preserve"> la casse et, par convention, sont saisies </w:t>
      </w:r>
      <w:r w:rsidRPr="00F40338">
        <w:rPr>
          <w:rStyle w:val="lev"/>
        </w:rPr>
        <w:t xml:space="preserve">en </w:t>
      </w:r>
      <w:r>
        <w:rPr>
          <w:rStyle w:val="lev"/>
        </w:rPr>
        <w:t>lettres capitales</w:t>
      </w:r>
      <w:r w:rsidRPr="00F40338">
        <w:t xml:space="preserve">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 w:rsidR="00CC0ED4">
        <w:t xml:space="preserve">, sans diacritique, </w:t>
      </w:r>
      <w:r w:rsidRPr="00F40338">
        <w:t>dans le cadre de cet enseignement.</w:t>
      </w:r>
    </w:p>
    <w:p w14:paraId="44B891B6" w14:textId="023451E4" w:rsidR="008F588E" w:rsidRDefault="007F3D5A" w:rsidP="008F588E">
      <w:pPr>
        <w:pStyle w:val="Titre1"/>
      </w:pPr>
      <w:r>
        <w:t>Base de données exemple</w:t>
      </w:r>
    </w:p>
    <w:p w14:paraId="3B87DB43" w14:textId="77777777" w:rsidR="007F3D5A" w:rsidRDefault="008F588E" w:rsidP="008F588E">
      <w:pPr>
        <w:pStyle w:val="Sansinterligne"/>
      </w:pPr>
      <w:r w:rsidRPr="00C67B6E">
        <w:rPr>
          <w:bCs/>
        </w:rPr>
        <w:t>La base de donn</w:t>
      </w:r>
      <w:r w:rsidRPr="00C67B6E">
        <w:rPr>
          <w:rFonts w:hint="eastAsia"/>
          <w:bCs/>
        </w:rPr>
        <w:t>é</w:t>
      </w:r>
      <w:r w:rsidRPr="00C67B6E">
        <w:rPr>
          <w:bCs/>
        </w:rPr>
        <w:t>es exemple</w:t>
      </w:r>
      <w:r>
        <w:rPr>
          <w:bCs/>
        </w:rPr>
        <w:t>, Voyage</w:t>
      </w:r>
      <w:r w:rsidRPr="00C67B6E">
        <w:rPr>
          <w:bCs/>
        </w:rPr>
        <w:t>, utilis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e dans </w:t>
      </w:r>
      <w:r>
        <w:rPr>
          <w:bCs/>
        </w:rPr>
        <w:t xml:space="preserve">les documents de travaux dirigés de </w:t>
      </w:r>
      <w:r w:rsidRPr="00C67B6E">
        <w:rPr>
          <w:bCs/>
        </w:rPr>
        <w:t>c</w:t>
      </w:r>
      <w:r>
        <w:rPr>
          <w:bCs/>
        </w:rPr>
        <w:t>et enseignement, permet à</w:t>
      </w:r>
      <w:r>
        <w:t xml:space="preserve"> un réseau d'agences de voyage de gérer les clients, les voyages ainsi que leurs options, la planification des voyages et les réservations des clients.</w:t>
      </w:r>
    </w:p>
    <w:p w14:paraId="4648D5A8" w14:textId="513AB082" w:rsidR="007F3D5A" w:rsidRDefault="007F3D5A" w:rsidP="007F3D5A">
      <w:pPr>
        <w:pStyle w:val="Titre2"/>
      </w:pPr>
      <w:r>
        <w:t>Dictionnaire de données</w:t>
      </w:r>
    </w:p>
    <w:p w14:paraId="77BABA72" w14:textId="69DE245D" w:rsidR="008F588E" w:rsidRDefault="007F3D5A" w:rsidP="008F588E">
      <w:pPr>
        <w:pStyle w:val="Sansinterligne"/>
      </w:pPr>
      <w:r>
        <w:t xml:space="preserve">La base de données Voyage </w:t>
      </w:r>
      <w:r w:rsidR="008F588E">
        <w:t>a été élaborée à partir du dictionnaire des données suivant :</w:t>
      </w:r>
    </w:p>
    <w:p w14:paraId="518FA49E" w14:textId="77777777" w:rsidR="008F588E" w:rsidRDefault="008F588E" w:rsidP="008F588E">
      <w:pPr>
        <w:pStyle w:val="Sansinterligne"/>
      </w:pPr>
    </w:p>
    <w:p w14:paraId="0EAB2F52" w14:textId="3899CB48" w:rsidR="008F588E" w:rsidRDefault="008F588E" w:rsidP="008F588E">
      <w:pPr>
        <w:pStyle w:val="Lgende"/>
        <w:rPr>
          <w:rFonts w:ascii="Times" w:hAnsi="Times" w:cs="Times"/>
          <w:color w:val="000000"/>
        </w:rPr>
      </w:pPr>
      <w:r>
        <w:t xml:space="preserve">Tableau </w:t>
      </w:r>
      <w:fldSimple w:instr=" SEQ Tableau \* ARABIC ">
        <w:r w:rsidR="00640CC7">
          <w:rPr>
            <w:noProof/>
          </w:rPr>
          <w:t>1</w:t>
        </w:r>
      </w:fldSimple>
      <w:r>
        <w:t xml:space="preserve"> – </w:t>
      </w:r>
      <w:r w:rsidR="005C4773">
        <w:t>D</w:t>
      </w:r>
      <w:r>
        <w:t>ictionnaire des données de la base de données exemple</w:t>
      </w:r>
    </w:p>
    <w:tbl>
      <w:tblPr>
        <w:tblStyle w:val="TableauGrille6Couleur-Accentuation1"/>
        <w:tblW w:w="5000" w:type="pct"/>
        <w:tblLook w:val="0000" w:firstRow="0" w:lastRow="0" w:firstColumn="0" w:lastColumn="0" w:noHBand="0" w:noVBand="0"/>
      </w:tblPr>
      <w:tblGrid>
        <w:gridCol w:w="1378"/>
        <w:gridCol w:w="3072"/>
        <w:gridCol w:w="3214"/>
        <w:gridCol w:w="2189"/>
      </w:tblGrid>
      <w:tr w:rsidR="00390BBB" w14:paraId="65490367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843222C" w14:textId="77777777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Attribut</w:t>
            </w:r>
          </w:p>
        </w:tc>
        <w:tc>
          <w:tcPr>
            <w:tcW w:w="1559" w:type="pct"/>
          </w:tcPr>
          <w:p w14:paraId="2282D378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0FF76223" w14:textId="77777777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Domaine</w:t>
            </w:r>
            <w:r w:rsidRPr="00390BBB">
              <w:rPr>
                <w:rStyle w:val="Caractresdenotedebasdepage"/>
                <w:rFonts w:asciiTheme="majorHAnsi" w:hAnsiTheme="majorHAnsi" w:cstheme="majorHAnsi"/>
                <w:b/>
                <w:color w:val="000000"/>
              </w:rPr>
              <w:footnoteReference w:id="2"/>
            </w:r>
          </w:p>
        </w:tc>
        <w:tc>
          <w:tcPr>
            <w:tcW w:w="1111" w:type="pct"/>
          </w:tcPr>
          <w:p w14:paraId="207C8D64" w14:textId="3F27340B" w:rsidR="008F588E" w:rsidRPr="00390BBB" w:rsidRDefault="00390BBB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Remarques</w:t>
            </w:r>
          </w:p>
        </w:tc>
      </w:tr>
      <w:tr w:rsidR="00390BBB" w14:paraId="1CA58B81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3D146A99" w14:textId="5BD53B26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idV</w:t>
            </w:r>
            <w:proofErr w:type="spellEnd"/>
            <w:proofErr w:type="gramEnd"/>
          </w:p>
        </w:tc>
        <w:tc>
          <w:tcPr>
            <w:tcW w:w="1559" w:type="pct"/>
          </w:tcPr>
          <w:p w14:paraId="534A43CD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Identifiant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6317EF9B" w14:textId="772A2FB5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D_IDV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proofErr w:type="gramStart"/>
            <w:r w:rsidR="000117D6" w:rsidRPr="00390BBB">
              <w:rPr>
                <w:rFonts w:ascii="FreeMono" w:hAnsi="FreeMono" w:cs="FreeMono"/>
                <w:color w:val="0070C0"/>
              </w:rPr>
              <w:t>NUMBER</w:t>
            </w:r>
            <w:r w:rsidR="000117D6"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390BBB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84FE8DF" w14:textId="5DBA7381" w:rsidR="008F588E" w:rsidRPr="00390BBB" w:rsidRDefault="00390BBB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</w:t>
            </w:r>
            <w:r w:rsidR="008F588E" w:rsidRPr="00390BBB">
              <w:rPr>
                <w:rFonts w:asciiTheme="majorHAnsi" w:hAnsiTheme="majorHAnsi" w:cstheme="majorHAnsi"/>
                <w:color w:val="000000"/>
              </w:rPr>
              <w:t>aleurs uniques</w:t>
            </w:r>
          </w:p>
        </w:tc>
      </w:tr>
      <w:tr w:rsidR="00390BBB" w14:paraId="750ABE82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15E59B33" w14:textId="586781D0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villeArr</w:t>
            </w:r>
            <w:proofErr w:type="spellEnd"/>
            <w:proofErr w:type="gramEnd"/>
          </w:p>
        </w:tc>
        <w:tc>
          <w:tcPr>
            <w:tcW w:w="1559" w:type="pct"/>
          </w:tcPr>
          <w:p w14:paraId="247FA402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d'arrivée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4FC3A835" w14:textId="31116B45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="000117D6"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018DE09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7A5D0C57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383B66C1" w14:textId="1505FED8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paysArr</w:t>
            </w:r>
            <w:proofErr w:type="spellEnd"/>
            <w:proofErr w:type="gramEnd"/>
          </w:p>
        </w:tc>
        <w:tc>
          <w:tcPr>
            <w:tcW w:w="1559" w:type="pct"/>
          </w:tcPr>
          <w:p w14:paraId="59E1D8BF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Pays d'arrivée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48450109" w14:textId="453D5B34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D_PAYS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="000117D6"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="009A2970"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A459475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5640B424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EAF5C84" w14:textId="1BE909BC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villeDep</w:t>
            </w:r>
            <w:proofErr w:type="spellEnd"/>
            <w:proofErr w:type="gramEnd"/>
          </w:p>
        </w:tc>
        <w:tc>
          <w:tcPr>
            <w:tcW w:w="1559" w:type="pct"/>
          </w:tcPr>
          <w:p w14:paraId="087D17FC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de départ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420DE4D4" w14:textId="33B1280B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="000117D6"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="009A2970"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A108164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1A43AD8C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B4BA89E" w14:textId="386C9E13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r w:rsidRPr="00390BBB">
              <w:rPr>
                <w:rFonts w:ascii="FreeMono" w:hAnsi="FreeMono" w:cs="FreeMono"/>
                <w:color w:val="08674D" w:themeColor="accent4" w:themeShade="80"/>
              </w:rPr>
              <w:t>Hotel</w:t>
            </w:r>
            <w:proofErr w:type="spellEnd"/>
          </w:p>
        </w:tc>
        <w:tc>
          <w:tcPr>
            <w:tcW w:w="1559" w:type="pct"/>
          </w:tcPr>
          <w:p w14:paraId="70905936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 d'un hôtel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6CBB6613" w14:textId="2B98EAA5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D_HOTEL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="000117D6"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="009A2970"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C47D1AC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0D7DF823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3165834A" w14:textId="22E0F216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nbEtoiles</w:t>
            </w:r>
            <w:proofErr w:type="spellEnd"/>
            <w:proofErr w:type="gramEnd"/>
          </w:p>
        </w:tc>
        <w:tc>
          <w:tcPr>
            <w:tcW w:w="1559" w:type="pct"/>
          </w:tcPr>
          <w:p w14:paraId="1E6A86E6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d'étoiles d'un hôtel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7C5F74C" w14:textId="2363C8DF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D_NBETOILE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1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00AD2556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46EE84FF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34A50A6B" w14:textId="67B31D0F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duree</w:t>
            </w:r>
            <w:proofErr w:type="spellEnd"/>
            <w:proofErr w:type="gramEnd"/>
          </w:p>
        </w:tc>
        <w:tc>
          <w:tcPr>
            <w:tcW w:w="1559" w:type="pct"/>
          </w:tcPr>
          <w:p w14:paraId="3A8D7696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de jours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600B342A" w14:textId="3254840D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D_DUREE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proofErr w:type="gramStart"/>
            <w:r w:rsidR="000117D6"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8DD2559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285935EB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47711748" w14:textId="577FDF2E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dateDep</w:t>
            </w:r>
            <w:proofErr w:type="spellEnd"/>
            <w:proofErr w:type="gramEnd"/>
          </w:p>
        </w:tc>
        <w:tc>
          <w:tcPr>
            <w:tcW w:w="1559" w:type="pct"/>
          </w:tcPr>
          <w:p w14:paraId="58970D88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Date de départ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5EEF538" w14:textId="00D1C4F1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D_DATE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Pr="00390BBB">
              <w:rPr>
                <w:rFonts w:ascii="FreeMono" w:hAnsi="FreeMono" w:cs="FreeMono"/>
                <w:color w:val="0070C0"/>
              </w:rPr>
              <w:t>DATE</w:t>
            </w:r>
          </w:p>
        </w:tc>
        <w:tc>
          <w:tcPr>
            <w:tcW w:w="1111" w:type="pct"/>
          </w:tcPr>
          <w:p w14:paraId="2B4244E1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0BEEABC3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1764B79" w14:textId="4160F0DE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tarif</w:t>
            </w:r>
            <w:proofErr w:type="gramEnd"/>
          </w:p>
        </w:tc>
        <w:tc>
          <w:tcPr>
            <w:tcW w:w="1559" w:type="pct"/>
          </w:tcPr>
          <w:p w14:paraId="3239FEEE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Prix unitaire du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5F5BD1C" w14:textId="2B62B3B4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D_TARIF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proofErr w:type="gramStart"/>
            <w:r w:rsidR="000117D6"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2C4CB9" w:rsidRPr="0062198F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="002C4CB9"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F64DFE8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3905D6CA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E4021A5" w14:textId="62B87524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numCl</w:t>
            </w:r>
            <w:proofErr w:type="spellEnd"/>
            <w:proofErr w:type="gramEnd"/>
          </w:p>
        </w:tc>
        <w:tc>
          <w:tcPr>
            <w:tcW w:w="1559" w:type="pct"/>
          </w:tcPr>
          <w:p w14:paraId="5D578D8F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Numéro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02DE7FE5" w14:textId="004BA623" w:rsidR="008F588E" w:rsidRPr="000D14C1" w:rsidRDefault="000D14C1">
            <w:pPr>
              <w:spacing w:line="240" w:lineRule="atLeast"/>
              <w:ind w:right="-15"/>
              <w:rPr>
                <w:rFonts w:asciiTheme="majorHAnsi" w:hAnsiTheme="majorHAnsi" w:cstheme="majorHAnsi"/>
                <w:iCs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NUMCL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CDD189C" w14:textId="4A2B32B7" w:rsidR="008F588E" w:rsidRPr="00390BBB" w:rsidRDefault="00390BBB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</w:t>
            </w:r>
            <w:r w:rsidR="008F588E" w:rsidRPr="00390BBB">
              <w:rPr>
                <w:rFonts w:asciiTheme="majorHAnsi" w:hAnsiTheme="majorHAnsi" w:cstheme="majorHAnsi"/>
                <w:color w:val="000000"/>
              </w:rPr>
              <w:t>aleurs uniques</w:t>
            </w:r>
          </w:p>
        </w:tc>
      </w:tr>
      <w:tr w:rsidR="00390BBB" w14:paraId="6D153F2E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300DE41E" w14:textId="48986EFB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nom</w:t>
            </w:r>
            <w:proofErr w:type="gramEnd"/>
          </w:p>
        </w:tc>
        <w:tc>
          <w:tcPr>
            <w:tcW w:w="1559" w:type="pct"/>
          </w:tcPr>
          <w:p w14:paraId="1FF5197C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18DF6192" w14:textId="39B85841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D_NOM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="000117D6"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="00A85FD9" w:rsidRPr="0062198F">
              <w:rPr>
                <w:rFonts w:ascii="FreeMono" w:hAnsi="FreeMono" w:cs="FreeMono"/>
                <w:color w:val="002060"/>
              </w:rPr>
              <w:t>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4CAEE85E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67064DA6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325AA2A" w14:textId="2DBFC231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prenom</w:t>
            </w:r>
            <w:proofErr w:type="spellEnd"/>
            <w:proofErr w:type="gramEnd"/>
          </w:p>
        </w:tc>
        <w:tc>
          <w:tcPr>
            <w:tcW w:w="1559" w:type="pct"/>
          </w:tcPr>
          <w:p w14:paraId="36FE012C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Prénom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497FCEC0" w14:textId="589B17C8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D_PRENOM</w:t>
            </w:r>
            <w:r w:rsidR="00AB7941"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="00AB7941" w:rsidRPr="00390BBB">
              <w:rPr>
                <w:rFonts w:ascii="FreeMono" w:hAnsi="FreeMono" w:cs="FreeMono"/>
                <w:color w:val="0070C0"/>
              </w:rPr>
              <w:t>VARCHAR2</w:t>
            </w:r>
            <w:r w:rsidR="00AB7941" w:rsidRPr="00390BBB">
              <w:rPr>
                <w:rFonts w:ascii="FreeMono" w:hAnsi="FreeMono" w:cs="FreeMono"/>
                <w:color w:val="000000"/>
              </w:rPr>
              <w:t>(</w:t>
            </w:r>
            <w:r w:rsidR="00AB7941" w:rsidRPr="0062198F">
              <w:rPr>
                <w:rFonts w:ascii="FreeMono" w:hAnsi="FreeMono" w:cs="FreeMono"/>
                <w:color w:val="002060"/>
              </w:rPr>
              <w:t>20</w:t>
            </w:r>
            <w:r w:rsidR="00AB7941"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472B6674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183C6893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77DDCD84" w14:textId="28A23142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adresse</w:t>
            </w:r>
            <w:proofErr w:type="gramEnd"/>
          </w:p>
        </w:tc>
        <w:tc>
          <w:tcPr>
            <w:tcW w:w="1559" w:type="pct"/>
          </w:tcPr>
          <w:p w14:paraId="13223698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Adresse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22951F97" w14:textId="1CBFC2D3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D_ADRESSE</w:t>
            </w:r>
            <w:r w:rsidR="00AB7941"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="00AB7941" w:rsidRPr="00390BBB">
              <w:rPr>
                <w:rFonts w:ascii="FreeMono" w:hAnsi="FreeMono" w:cs="FreeMono"/>
                <w:color w:val="0070C0"/>
              </w:rPr>
              <w:t>VARCHAR2</w:t>
            </w:r>
            <w:r w:rsidR="00AB7941" w:rsidRPr="00390BBB">
              <w:rPr>
                <w:rFonts w:ascii="FreeMono" w:hAnsi="FreeMono" w:cs="FreeMono"/>
                <w:color w:val="000000"/>
              </w:rPr>
              <w:t>(</w:t>
            </w:r>
            <w:r w:rsidR="00AB7941" w:rsidRPr="0062198F">
              <w:rPr>
                <w:rFonts w:ascii="FreeMono" w:hAnsi="FreeMono" w:cs="FreeMono"/>
                <w:color w:val="002060"/>
              </w:rPr>
              <w:t>40</w:t>
            </w:r>
            <w:r w:rsidR="00AB7941"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4DE9AA70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076C46F0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08499BB" w14:textId="14339964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cp</w:t>
            </w:r>
            <w:proofErr w:type="spellEnd"/>
            <w:proofErr w:type="gramEnd"/>
          </w:p>
        </w:tc>
        <w:tc>
          <w:tcPr>
            <w:tcW w:w="1559" w:type="pct"/>
          </w:tcPr>
          <w:p w14:paraId="5A0A7BF7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Code postal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F42952F" w14:textId="7012A3F7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D_CP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8621FD7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16D1718B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FEA11C5" w14:textId="49515864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ville</w:t>
            </w:r>
            <w:proofErr w:type="gramEnd"/>
          </w:p>
        </w:tc>
        <w:tc>
          <w:tcPr>
            <w:tcW w:w="1559" w:type="pct"/>
          </w:tcPr>
          <w:p w14:paraId="31B88F54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de résidence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105F5E6A" w14:textId="15C634AD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="000117D6"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="0011276F"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35B5B444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76283DD5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7BFD96FE" w14:textId="5DE3CC9E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categorie</w:t>
            </w:r>
            <w:proofErr w:type="spellEnd"/>
            <w:proofErr w:type="gramEnd"/>
          </w:p>
        </w:tc>
        <w:tc>
          <w:tcPr>
            <w:tcW w:w="1559" w:type="pct"/>
          </w:tcPr>
          <w:p w14:paraId="4A9682A3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Catégorie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0B1E8481" w14:textId="799B39C7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D_CATEGORIE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="0062198F" w:rsidRPr="0062198F">
              <w:rPr>
                <w:rFonts w:ascii="FreeMono" w:hAnsi="FreeMono" w:cs="FreeMono"/>
                <w:color w:val="002060"/>
              </w:rPr>
              <w:t>15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CCE01CF" w14:textId="7E2603FC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7767049B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0D91A34" w14:textId="2C1F5F56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nbPers</w:t>
            </w:r>
            <w:proofErr w:type="spellEnd"/>
            <w:proofErr w:type="gramEnd"/>
          </w:p>
        </w:tc>
        <w:tc>
          <w:tcPr>
            <w:tcW w:w="1559" w:type="pct"/>
          </w:tcPr>
          <w:p w14:paraId="23CF0041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de personnes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7497C67" w14:textId="305351BE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D_NBPERS</w:t>
            </w:r>
            <w:r w:rsidR="000117D6" w:rsidRPr="00390BBB">
              <w:rPr>
                <w:rFonts w:asciiTheme="majorHAnsi" w:hAnsiTheme="majorHAnsi" w:cstheme="majorHAnsi"/>
                <w:color w:val="000000"/>
              </w:rPr>
              <w:t> 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: </w:t>
            </w:r>
            <w:proofErr w:type="gramStart"/>
            <w:r w:rsidR="000117D6"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62198F">
              <w:rPr>
                <w:rFonts w:ascii="FreeMono" w:hAnsi="FreeMono" w:cs="FreeMono"/>
                <w:color w:val="00000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39366900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65224E" w14:paraId="21B0D0B0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4F65BFB2" w14:textId="417992A6" w:rsidR="0065224E" w:rsidRPr="00390BBB" w:rsidRDefault="0065224E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65224E">
              <w:rPr>
                <w:rFonts w:ascii="FreeMono" w:hAnsi="FreeMono" w:cs="FreeMono"/>
                <w:color w:val="08674D" w:themeColor="accent4" w:themeShade="80"/>
              </w:rPr>
              <w:t>dateRes</w:t>
            </w:r>
            <w:proofErr w:type="spellEnd"/>
            <w:proofErr w:type="gramEnd"/>
          </w:p>
        </w:tc>
        <w:tc>
          <w:tcPr>
            <w:tcW w:w="1559" w:type="pct"/>
          </w:tcPr>
          <w:p w14:paraId="0D77E89B" w14:textId="63821646" w:rsidR="0065224E" w:rsidRPr="00390BBB" w:rsidRDefault="0065224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Date de réservation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4C234D16" w14:textId="00D6F2FB" w:rsidR="0065224E" w:rsidRPr="00390BBB" w:rsidRDefault="0065224E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D_DATE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DATE</w:t>
            </w:r>
          </w:p>
        </w:tc>
        <w:tc>
          <w:tcPr>
            <w:tcW w:w="1111" w:type="pct"/>
          </w:tcPr>
          <w:p w14:paraId="0151297A" w14:textId="77777777" w:rsidR="0065224E" w:rsidRPr="00390BBB" w:rsidRDefault="0065224E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90BBB" w14:paraId="220C360C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4628A5D2" w14:textId="72760BBB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code</w:t>
            </w:r>
            <w:proofErr w:type="gramEnd"/>
          </w:p>
        </w:tc>
        <w:tc>
          <w:tcPr>
            <w:tcW w:w="1559" w:type="pct"/>
          </w:tcPr>
          <w:p w14:paraId="206E3857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Code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F742D49" w14:textId="7E58197B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D_CODE</w:t>
            </w:r>
            <w:r w:rsidR="0062198F"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="0062198F" w:rsidRPr="00390BBB">
              <w:rPr>
                <w:rFonts w:ascii="FreeMono" w:hAnsi="FreeMono" w:cs="FreeMono"/>
                <w:color w:val="0070C0"/>
              </w:rPr>
              <w:t>NUMBER</w:t>
            </w:r>
            <w:r w:rsidR="0062198F"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62198F">
              <w:rPr>
                <w:rFonts w:ascii="FreeMono" w:hAnsi="FreeMono" w:cs="FreeMono"/>
                <w:color w:val="000000"/>
              </w:rPr>
              <w:t>3</w:t>
            </w:r>
            <w:r w:rsidR="0062198F" w:rsidRPr="00390BBB">
              <w:rPr>
                <w:rFonts w:ascii="FreeMono" w:hAnsi="FreeMono" w:cs="FreeMono"/>
                <w:color w:val="000000"/>
              </w:rPr>
              <w:t>,</w:t>
            </w:r>
            <w:r w:rsidR="0062198F" w:rsidRPr="0062198F">
              <w:rPr>
                <w:rFonts w:ascii="FreeMono" w:hAnsi="FreeMono" w:cs="FreeMono"/>
                <w:color w:val="002060"/>
              </w:rPr>
              <w:t>0</w:t>
            </w:r>
            <w:r w:rsidR="0062198F"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6FA0E87" w14:textId="0FBF64B5" w:rsidR="008F588E" w:rsidRPr="00390BBB" w:rsidRDefault="00CC0ED4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390BBB" w14:paraId="7D3E914A" w14:textId="77777777" w:rsidTr="00652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49823E81" w14:textId="237EF84A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libelle</w:t>
            </w:r>
            <w:proofErr w:type="gramEnd"/>
          </w:p>
        </w:tc>
        <w:tc>
          <w:tcPr>
            <w:tcW w:w="1559" w:type="pct"/>
          </w:tcPr>
          <w:p w14:paraId="24A4B408" w14:textId="77777777" w:rsidR="008F588E" w:rsidRPr="00390BBB" w:rsidRDefault="008F588E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Libellé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D9B503A" w14:textId="0BD8868D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D_LIBELLE</w:t>
            </w:r>
            <w:r w:rsidR="0062198F"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="0062198F" w:rsidRPr="00390BBB">
              <w:rPr>
                <w:rFonts w:ascii="FreeMono" w:hAnsi="FreeMono" w:cs="FreeMono"/>
                <w:color w:val="0070C0"/>
              </w:rPr>
              <w:t>VARCHAR2</w:t>
            </w:r>
            <w:r w:rsidR="0062198F" w:rsidRPr="00390BBB">
              <w:rPr>
                <w:rFonts w:ascii="FreeMono" w:hAnsi="FreeMono" w:cs="FreeMono"/>
                <w:color w:val="000000"/>
              </w:rPr>
              <w:t>(</w:t>
            </w:r>
            <w:r w:rsidR="0062198F" w:rsidRPr="0062198F">
              <w:rPr>
                <w:rFonts w:ascii="FreeMono" w:hAnsi="FreeMono" w:cs="FreeMono"/>
                <w:color w:val="002060"/>
              </w:rPr>
              <w:t>20</w:t>
            </w:r>
            <w:r w:rsidR="0062198F"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A619930" w14:textId="75A64AB3" w:rsidR="008F588E" w:rsidRPr="00390BBB" w:rsidRDefault="00F21C3D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51B35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390BBB" w14:paraId="3C00D5DA" w14:textId="77777777" w:rsidTr="0065224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458AF54" w14:textId="22A2A5A2" w:rsidR="008F588E" w:rsidRPr="00390BBB" w:rsidRDefault="000117D6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prix</w:t>
            </w:r>
            <w:proofErr w:type="gramEnd"/>
          </w:p>
        </w:tc>
        <w:tc>
          <w:tcPr>
            <w:tcW w:w="1559" w:type="pct"/>
          </w:tcPr>
          <w:p w14:paraId="394B15A3" w14:textId="77777777" w:rsidR="008F588E" w:rsidRPr="00390BBB" w:rsidRDefault="008F588E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Prix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1089EC2E" w14:textId="09CF261E" w:rsidR="008F588E" w:rsidRPr="00390BBB" w:rsidRDefault="008F588E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D_TARIF</w:t>
            </w:r>
            <w:r w:rsidR="0062198F"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="0062198F" w:rsidRPr="00390BBB">
              <w:rPr>
                <w:rFonts w:ascii="FreeMono" w:hAnsi="FreeMono" w:cs="FreeMono"/>
                <w:color w:val="0070C0"/>
              </w:rPr>
              <w:t>NUMBER</w:t>
            </w:r>
            <w:r w:rsidR="0062198F"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761F51">
              <w:rPr>
                <w:rFonts w:ascii="FreeMono" w:hAnsi="FreeMono" w:cs="FreeMono"/>
                <w:color w:val="000000"/>
              </w:rPr>
              <w:t>6</w:t>
            </w:r>
            <w:r w:rsidR="0062198F" w:rsidRPr="00390BBB">
              <w:rPr>
                <w:rFonts w:ascii="FreeMono" w:hAnsi="FreeMono" w:cs="FreeMono"/>
                <w:color w:val="000000"/>
              </w:rPr>
              <w:t>,</w:t>
            </w:r>
            <w:r w:rsidR="00761F51">
              <w:rPr>
                <w:rFonts w:ascii="FreeMono" w:hAnsi="FreeMono" w:cs="FreeMono"/>
                <w:color w:val="000000"/>
              </w:rPr>
              <w:t>2</w:t>
            </w:r>
            <w:r w:rsidR="0062198F"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6364BA6" w14:textId="77777777" w:rsidR="008F588E" w:rsidRPr="00390BBB" w:rsidRDefault="008F588E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7E112E97" w14:textId="5BF7D2BF" w:rsidR="007F3D5A" w:rsidRDefault="000F13A9" w:rsidP="000F13A9">
      <w:pPr>
        <w:pStyle w:val="Sous-titre"/>
      </w:pPr>
      <w:r>
        <w:t>Remarques</w:t>
      </w:r>
    </w:p>
    <w:p w14:paraId="6997238B" w14:textId="68C8372C" w:rsidR="00905236" w:rsidRDefault="00905236" w:rsidP="00905236">
      <w:pPr>
        <w:jc w:val="both"/>
      </w:pPr>
      <w:r>
        <w:t xml:space="preserve">Chaque voyage a une destination </w:t>
      </w:r>
      <w:r w:rsidR="00B86D3D">
        <w:t>composée d’</w:t>
      </w:r>
      <w:r>
        <w:t>une ville et d'un pays d'arriv</w:t>
      </w:r>
      <w:r>
        <w:rPr>
          <w:rFonts w:hint="eastAsia"/>
        </w:rPr>
        <w:t>é</w:t>
      </w:r>
      <w:r>
        <w:t>e, une ville de d</w:t>
      </w:r>
      <w:r>
        <w:rPr>
          <w:rFonts w:hint="eastAsia"/>
        </w:rPr>
        <w:t>é</w:t>
      </w:r>
      <w:r>
        <w:t>part, le nom de l'h</w:t>
      </w:r>
      <w:r>
        <w:rPr>
          <w:rFonts w:hint="eastAsia"/>
        </w:rPr>
        <w:t>ô</w:t>
      </w:r>
      <w:r>
        <w:t>tel o</w:t>
      </w:r>
      <w:r>
        <w:rPr>
          <w:rFonts w:hint="eastAsia"/>
        </w:rPr>
        <w:t>ù</w:t>
      </w:r>
      <w:r>
        <w:t xml:space="preserve"> sont accueillis les clients, son nombre d'</w:t>
      </w:r>
      <w:r>
        <w:rPr>
          <w:rFonts w:hint="eastAsia"/>
        </w:rPr>
        <w:t>é</w:t>
      </w:r>
      <w:r>
        <w:t>toiles et la dur</w:t>
      </w:r>
      <w:r>
        <w:rPr>
          <w:rFonts w:hint="eastAsia"/>
        </w:rPr>
        <w:t>é</w:t>
      </w:r>
      <w:r>
        <w:t>e du voyage</w:t>
      </w:r>
      <w:r w:rsidR="00B86D3D">
        <w:t xml:space="preserve"> en jour.</w:t>
      </w:r>
    </w:p>
    <w:p w14:paraId="768261C6" w14:textId="77777777" w:rsidR="00B86D3D" w:rsidRDefault="00B86D3D" w:rsidP="00905236">
      <w:pPr>
        <w:jc w:val="both"/>
      </w:pPr>
    </w:p>
    <w:p w14:paraId="663B725F" w14:textId="0D7FA82D" w:rsidR="00905236" w:rsidRDefault="00905236" w:rsidP="00905236">
      <w:pPr>
        <w:jc w:val="both"/>
      </w:pPr>
      <w:r>
        <w:t>Pour chaque voyage, plusieurs d</w:t>
      </w:r>
      <w:r>
        <w:rPr>
          <w:rFonts w:hint="eastAsia"/>
        </w:rPr>
        <w:t>é</w:t>
      </w:r>
      <w:r>
        <w:t xml:space="preserve">parts sont </w:t>
      </w:r>
      <w:r w:rsidR="00B86D3D">
        <w:t>planifiés</w:t>
      </w:r>
      <w:r>
        <w:t>, g</w:t>
      </w:r>
      <w:r>
        <w:rPr>
          <w:rFonts w:hint="eastAsia"/>
        </w:rPr>
        <w:t>é</w:t>
      </w:r>
      <w:r>
        <w:t>n</w:t>
      </w:r>
      <w:r>
        <w:rPr>
          <w:rFonts w:hint="eastAsia"/>
        </w:rPr>
        <w:t>é</w:t>
      </w:r>
      <w:r>
        <w:t xml:space="preserve">ralement longtemps </w:t>
      </w:r>
      <w:r>
        <w:rPr>
          <w:rFonts w:hint="eastAsia"/>
        </w:rPr>
        <w:t>à</w:t>
      </w:r>
      <w:r>
        <w:t xml:space="preserve"> l'avance</w:t>
      </w:r>
      <w:r w:rsidR="00104AC2">
        <w:t>.</w:t>
      </w:r>
      <w:r w:rsidR="00B86D3D">
        <w:t xml:space="preserve"> </w:t>
      </w:r>
      <w:r w:rsidR="00104AC2">
        <w:t>L</w:t>
      </w:r>
      <w:r>
        <w:t>e tarif unitaire</w:t>
      </w:r>
      <w:r w:rsidR="00B86D3D">
        <w:t xml:space="preserve">, </w:t>
      </w:r>
      <w:r>
        <w:t>pour une personne</w:t>
      </w:r>
      <w:r w:rsidR="00B86D3D">
        <w:t>,</w:t>
      </w:r>
      <w:r>
        <w:t xml:space="preserve"> varie selon la p</w:t>
      </w:r>
      <w:r>
        <w:rPr>
          <w:rFonts w:hint="eastAsia"/>
        </w:rPr>
        <w:t>é</w:t>
      </w:r>
      <w:r>
        <w:t>riode.</w:t>
      </w:r>
    </w:p>
    <w:p w14:paraId="7A0D4694" w14:textId="77777777" w:rsidR="00B86D3D" w:rsidRDefault="00B86D3D" w:rsidP="00905236">
      <w:pPr>
        <w:jc w:val="both"/>
      </w:pPr>
    </w:p>
    <w:p w14:paraId="08D8D3BD" w14:textId="77777777" w:rsidR="002C5364" w:rsidRDefault="00905236" w:rsidP="00905236">
      <w:pPr>
        <w:jc w:val="both"/>
      </w:pPr>
      <w:r>
        <w:t>Les clients sont identifi</w:t>
      </w:r>
      <w:r>
        <w:rPr>
          <w:rFonts w:hint="eastAsia"/>
        </w:rPr>
        <w:t>é</w:t>
      </w:r>
      <w:r>
        <w:t>s par un num</w:t>
      </w:r>
      <w:r>
        <w:rPr>
          <w:rFonts w:hint="eastAsia"/>
        </w:rPr>
        <w:t>é</w:t>
      </w:r>
      <w:r>
        <w:t>ro et ont diff</w:t>
      </w:r>
      <w:r>
        <w:rPr>
          <w:rFonts w:hint="eastAsia"/>
        </w:rPr>
        <w:t>é</w:t>
      </w:r>
      <w:r>
        <w:t>rentes caract</w:t>
      </w:r>
      <w:r>
        <w:rPr>
          <w:rFonts w:hint="eastAsia"/>
        </w:rPr>
        <w:t>é</w:t>
      </w:r>
      <w:r>
        <w:t>ristiques dont leur cat</w:t>
      </w:r>
      <w:r>
        <w:rPr>
          <w:rFonts w:hint="eastAsia"/>
        </w:rPr>
        <w:t>é</w:t>
      </w:r>
      <w:r>
        <w:t>gorie.</w:t>
      </w:r>
    </w:p>
    <w:p w14:paraId="05DE86FD" w14:textId="77777777" w:rsidR="002C5364" w:rsidRDefault="002C5364" w:rsidP="00905236">
      <w:pPr>
        <w:jc w:val="both"/>
      </w:pPr>
    </w:p>
    <w:p w14:paraId="314D9460" w14:textId="2FA0C134" w:rsidR="00905236" w:rsidRDefault="00905236" w:rsidP="00905236">
      <w:pPr>
        <w:jc w:val="both"/>
      </w:pPr>
      <w:r>
        <w:lastRenderedPageBreak/>
        <w:t>Les clients effectuent des r</w:t>
      </w:r>
      <w:r>
        <w:rPr>
          <w:rFonts w:hint="eastAsia"/>
        </w:rPr>
        <w:t>é</w:t>
      </w:r>
      <w:r>
        <w:t xml:space="preserve">servations pour des voyages </w:t>
      </w:r>
      <w:r w:rsidR="002C5364">
        <w:t xml:space="preserve">planifiés. </w:t>
      </w:r>
      <w:r>
        <w:t>Le nombre de personnes et la date de r</w:t>
      </w:r>
      <w:r>
        <w:rPr>
          <w:rFonts w:hint="eastAsia"/>
        </w:rPr>
        <w:t>é</w:t>
      </w:r>
      <w:r>
        <w:t>servation sont conserv</w:t>
      </w:r>
      <w:r>
        <w:rPr>
          <w:rFonts w:hint="eastAsia"/>
        </w:rPr>
        <w:t>é</w:t>
      </w:r>
      <w:r>
        <w:t>s pour chaque r</w:t>
      </w:r>
      <w:r>
        <w:rPr>
          <w:rFonts w:hint="eastAsia"/>
        </w:rPr>
        <w:t>é</w:t>
      </w:r>
      <w:r>
        <w:t>servation.</w:t>
      </w:r>
    </w:p>
    <w:p w14:paraId="09938F6D" w14:textId="77777777" w:rsidR="00B86D3D" w:rsidRDefault="00B86D3D" w:rsidP="00905236">
      <w:pPr>
        <w:jc w:val="both"/>
      </w:pPr>
    </w:p>
    <w:p w14:paraId="7B725176" w14:textId="1DD46C44" w:rsidR="000F13A9" w:rsidRDefault="00905236" w:rsidP="00905236">
      <w:pPr>
        <w:jc w:val="both"/>
      </w:pPr>
      <w:r>
        <w:t xml:space="preserve">Enfin, des options peuvent </w:t>
      </w:r>
      <w:r>
        <w:rPr>
          <w:rFonts w:hint="eastAsia"/>
        </w:rPr>
        <w:t>ê</w:t>
      </w:r>
      <w:r>
        <w:t>tre propos</w:t>
      </w:r>
      <w:r>
        <w:rPr>
          <w:rFonts w:hint="eastAsia"/>
        </w:rPr>
        <w:t>é</w:t>
      </w:r>
      <w:r>
        <w:t>es pour les voyages</w:t>
      </w:r>
      <w:r w:rsidR="002C5364">
        <w:t>, comme une v</w:t>
      </w:r>
      <w:r>
        <w:t>isite guid</w:t>
      </w:r>
      <w:r>
        <w:rPr>
          <w:rFonts w:hint="eastAsia"/>
        </w:rPr>
        <w:t>é</w:t>
      </w:r>
      <w:r>
        <w:t xml:space="preserve">e, </w:t>
      </w:r>
      <w:r w:rsidR="002C5364">
        <w:t>un s</w:t>
      </w:r>
      <w:r>
        <w:t>afari d</w:t>
      </w:r>
      <w:r>
        <w:rPr>
          <w:rFonts w:hint="eastAsia"/>
        </w:rPr>
        <w:t>é</w:t>
      </w:r>
      <w:r>
        <w:t xml:space="preserve">couverte, </w:t>
      </w:r>
      <w:r w:rsidR="002C5364">
        <w:t>un s</w:t>
      </w:r>
      <w:r>
        <w:t>afari photo</w:t>
      </w:r>
      <w:r w:rsidR="002C5364">
        <w:t>, etc.</w:t>
      </w:r>
      <w:r>
        <w:t xml:space="preserve">). Ces options peuvent </w:t>
      </w:r>
      <w:r>
        <w:rPr>
          <w:rFonts w:hint="eastAsia"/>
        </w:rPr>
        <w:t>ê</w:t>
      </w:r>
      <w:r>
        <w:t>tre gratuites pour un voyage</w:t>
      </w:r>
      <w:r w:rsidR="002C5364">
        <w:t xml:space="preserve">, </w:t>
      </w:r>
      <w:r>
        <w:t>elles sont incluses dans le tarif.</w:t>
      </w:r>
    </w:p>
    <w:p w14:paraId="5AB5FF6D" w14:textId="77777777" w:rsidR="00E218D0" w:rsidRDefault="00E218D0" w:rsidP="00905236">
      <w:pPr>
        <w:jc w:val="both"/>
      </w:pPr>
    </w:p>
    <w:p w14:paraId="23DF2193" w14:textId="4629391E" w:rsidR="00E218D0" w:rsidRPr="000F13A9" w:rsidRDefault="00E218D0" w:rsidP="00905236">
      <w:pPr>
        <w:jc w:val="both"/>
      </w:pPr>
      <w:r w:rsidRPr="001C375A">
        <w:t>Nous consid</w:t>
      </w:r>
      <w:r w:rsidRPr="001C375A">
        <w:rPr>
          <w:rFonts w:hint="eastAsia"/>
        </w:rPr>
        <w:t>é</w:t>
      </w:r>
      <w:r w:rsidRPr="001C375A">
        <w:t>rons qu'il n'y a pas deux personnes homonymes ayant le m</w:t>
      </w:r>
      <w:r w:rsidRPr="001C375A">
        <w:rPr>
          <w:rFonts w:hint="eastAsia"/>
        </w:rPr>
        <w:t>ê</w:t>
      </w:r>
      <w:r w:rsidRPr="001C375A">
        <w:t>me pr</w:t>
      </w:r>
      <w:r w:rsidRPr="001C375A">
        <w:rPr>
          <w:rFonts w:hint="eastAsia"/>
        </w:rPr>
        <w:t>é</w:t>
      </w:r>
      <w:r w:rsidRPr="001C375A">
        <w:t>nom et le m</w:t>
      </w:r>
      <w:r w:rsidRPr="001C375A">
        <w:rPr>
          <w:rFonts w:hint="eastAsia"/>
        </w:rPr>
        <w:t>ê</w:t>
      </w:r>
      <w:r w:rsidRPr="001C375A">
        <w:t>me nom.</w:t>
      </w:r>
    </w:p>
    <w:p w14:paraId="176F766A" w14:textId="456468C9" w:rsidR="000F13A9" w:rsidRDefault="000F13A9" w:rsidP="000F13A9">
      <w:pPr>
        <w:pStyle w:val="Titre2"/>
      </w:pPr>
      <w:r>
        <w:t>MCD</w:t>
      </w:r>
    </w:p>
    <w:p w14:paraId="54D704C2" w14:textId="1942102A" w:rsidR="000F13A9" w:rsidRDefault="000F13A9" w:rsidP="006F550B">
      <w:r>
        <w:t>Voici le MCD correspondant :</w:t>
      </w:r>
    </w:p>
    <w:p w14:paraId="7872EE2C" w14:textId="14D8CFD0" w:rsidR="006F550B" w:rsidRDefault="00DC58B7" w:rsidP="00905236">
      <w:pPr>
        <w:jc w:val="center"/>
      </w:pPr>
      <w:r>
        <w:rPr>
          <w:noProof/>
        </w:rPr>
        <w:drawing>
          <wp:inline distT="0" distB="0" distL="0" distR="0" wp14:anchorId="448F1141" wp14:editId="5CA90E4A">
            <wp:extent cx="3848400" cy="3848400"/>
            <wp:effectExtent l="0" t="0" r="0" b="0"/>
            <wp:docPr id="791895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400" cy="38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34BF" w14:textId="64417349" w:rsidR="000F13A9" w:rsidRPr="008C4CF8" w:rsidRDefault="000F13A9" w:rsidP="000F13A9">
      <w:pPr>
        <w:pStyle w:val="Lgende"/>
      </w:pPr>
      <w:r>
        <w:t xml:space="preserve">Figure </w:t>
      </w:r>
      <w:fldSimple w:instr=" SEQ Figure \* ARABIC ">
        <w:r w:rsidR="00640CC7">
          <w:rPr>
            <w:noProof/>
          </w:rPr>
          <w:t>1</w:t>
        </w:r>
      </w:fldSimple>
      <w:r>
        <w:t xml:space="preserve"> – Modèle conceptuel des données (MCD)</w:t>
      </w:r>
    </w:p>
    <w:p w14:paraId="0C4990C3" w14:textId="77777777" w:rsidR="000F13A9" w:rsidRPr="000F13A9" w:rsidRDefault="000F13A9" w:rsidP="000F13A9"/>
    <w:p w14:paraId="65178D01" w14:textId="3828FC9A" w:rsidR="000F13A9" w:rsidRDefault="000F13A9" w:rsidP="000F13A9">
      <w:pPr>
        <w:pStyle w:val="Titre2"/>
      </w:pPr>
      <w:r w:rsidRPr="00750FF4">
        <w:t>Schéma</w:t>
      </w:r>
      <w:r>
        <w:t xml:space="preserve"> relationnel</w:t>
      </w:r>
    </w:p>
    <w:p w14:paraId="10375B2C" w14:textId="77777777" w:rsidR="00905236" w:rsidRDefault="00905236" w:rsidP="00905236">
      <w:pPr>
        <w:jc w:val="both"/>
      </w:pPr>
      <w:r>
        <w:rPr>
          <w:bCs/>
        </w:rPr>
        <w:t>L</w:t>
      </w:r>
      <w:r w:rsidRPr="004062BF">
        <w:rPr>
          <w:bCs/>
        </w:rPr>
        <w:t xml:space="preserve">es clefs primaires </w:t>
      </w:r>
      <w:r>
        <w:rPr>
          <w:bCs/>
        </w:rPr>
        <w:t>sont</w:t>
      </w:r>
      <w:r w:rsidRPr="004062BF">
        <w:rPr>
          <w:bCs/>
        </w:rPr>
        <w:t xml:space="preserve"> </w:t>
      </w:r>
      <w:r w:rsidRPr="004062BF">
        <w:rPr>
          <w:rStyle w:val="Accentuation"/>
          <w:rFonts w:eastAsia="Times New Roman"/>
          <w:color w:val="08674D" w:themeColor="accent4" w:themeShade="80"/>
          <w:kern w:val="0"/>
          <w:u w:val="single"/>
        </w:rPr>
        <w:t>soulignées</w:t>
      </w:r>
      <w:r w:rsidRPr="004062BF">
        <w:rPr>
          <w:bCs/>
        </w:rPr>
        <w:t xml:space="preserve"> et les clefs étrangères en </w:t>
      </w:r>
      <w:r w:rsidRPr="004062BF">
        <w:rPr>
          <w:rStyle w:val="Accentuation"/>
          <w:rFonts w:eastAsia="Times New Roman"/>
          <w:i/>
          <w:color w:val="08674D" w:themeColor="accent4" w:themeShade="80"/>
          <w:kern w:val="0"/>
        </w:rPr>
        <w:t>italique</w:t>
      </w:r>
      <w:r>
        <w:rPr>
          <w:rStyle w:val="Accentuation"/>
          <w:rFonts w:eastAsia="Times New Roman"/>
          <w:i/>
          <w:color w:val="08674D" w:themeColor="accent4" w:themeShade="80"/>
          <w:kern w:val="0"/>
        </w:rPr>
        <w:t xml:space="preserve"> suivies d’un #</w:t>
      </w:r>
      <w:r>
        <w:t xml:space="preserve">. Les clefs étrangères </w:t>
      </w:r>
      <w:r w:rsidRPr="00B17E2B">
        <w:t xml:space="preserve">font référence aux clefs primaires de même </w:t>
      </w:r>
      <w:r>
        <w:t>nom.</w:t>
      </w:r>
    </w:p>
    <w:p w14:paraId="51DAF59F" w14:textId="77777777" w:rsidR="000D3D26" w:rsidRDefault="000D3D26" w:rsidP="00905236"/>
    <w:p w14:paraId="5AF3C2CC" w14:textId="3FF26A0B" w:rsidR="00905236" w:rsidRDefault="00905236" w:rsidP="00905236">
      <w:r>
        <w:t>Le schéma relationnel de la base de données exemple est présenté ci-après :</w:t>
      </w:r>
    </w:p>
    <w:p w14:paraId="6886A365" w14:textId="77777777" w:rsidR="00905236" w:rsidRPr="00905236" w:rsidRDefault="00905236" w:rsidP="00905236"/>
    <w:p w14:paraId="0CB96759" w14:textId="1092B7EB" w:rsidR="00905236" w:rsidRPr="00624333" w:rsidRDefault="00905236" w:rsidP="004865A1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 w:rsidR="00A939C6">
        <w:rPr>
          <w:rStyle w:val="Accentuation"/>
          <w:color w:val="0070C0"/>
        </w:rPr>
        <w:t>Voyage</w:t>
      </w:r>
      <w:r w:rsidRPr="00624333">
        <w:rPr>
          <w:rStyle w:val="Accentuation"/>
        </w:rPr>
        <w:tab/>
        <w:t>(</w:t>
      </w:r>
      <w:proofErr w:type="spellStart"/>
      <w:r>
        <w:rPr>
          <w:rStyle w:val="Accentuation"/>
          <w:color w:val="08674D" w:themeColor="accent4" w:themeShade="80"/>
          <w:u w:val="single"/>
        </w:rPr>
        <w:t>id</w:t>
      </w:r>
      <w:r w:rsidR="00A939C6">
        <w:rPr>
          <w:rStyle w:val="Accentuation"/>
          <w:color w:val="08674D" w:themeColor="accent4" w:themeShade="80"/>
          <w:u w:val="single"/>
        </w:rPr>
        <w:t>V</w:t>
      </w:r>
      <w:proofErr w:type="spellEnd"/>
      <w:r w:rsidRPr="00B33817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 w:rsidR="00A939C6">
        <w:rPr>
          <w:rStyle w:val="Accentuation"/>
          <w:color w:val="08674D" w:themeColor="accent4" w:themeShade="80"/>
        </w:rPr>
        <w:t>villeArr</w:t>
      </w:r>
      <w:proofErr w:type="spellEnd"/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 w:rsidR="00A939C6">
        <w:rPr>
          <w:rStyle w:val="Accentuation"/>
          <w:color w:val="08674D" w:themeColor="accent4" w:themeShade="80"/>
        </w:rPr>
        <w:t>paysArr</w:t>
      </w:r>
      <w:proofErr w:type="spellEnd"/>
      <w:r w:rsidR="00A939C6"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 w:rsidR="00A939C6">
        <w:rPr>
          <w:rStyle w:val="Accentuation"/>
          <w:color w:val="08674D" w:themeColor="accent4" w:themeShade="80"/>
        </w:rPr>
        <w:t>villeDep</w:t>
      </w:r>
      <w:proofErr w:type="spellEnd"/>
      <w:r w:rsidR="00A939C6"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 w:rsidR="00A939C6">
        <w:rPr>
          <w:rStyle w:val="Accentuation"/>
          <w:color w:val="08674D" w:themeColor="accent4" w:themeShade="80"/>
        </w:rPr>
        <w:t>hotel</w:t>
      </w:r>
      <w:proofErr w:type="spellEnd"/>
      <w:r w:rsidR="00A939C6"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 w:rsidR="00A939C6" w:rsidRPr="00A939C6">
        <w:rPr>
          <w:rStyle w:val="Accentuation"/>
          <w:color w:val="08674D" w:themeColor="accent4" w:themeShade="80"/>
        </w:rPr>
        <w:t>nbEtoiles</w:t>
      </w:r>
      <w:proofErr w:type="spellEnd"/>
      <w:r w:rsidR="00A939C6"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 w:rsidR="00A939C6" w:rsidRPr="00A939C6">
        <w:rPr>
          <w:rStyle w:val="Accentuation"/>
          <w:color w:val="08674D" w:themeColor="accent4" w:themeShade="80"/>
        </w:rPr>
        <w:t>duree</w:t>
      </w:r>
      <w:proofErr w:type="spellEnd"/>
      <w:r w:rsidRPr="00624333">
        <w:rPr>
          <w:rStyle w:val="Accentuation"/>
        </w:rPr>
        <w:t>)</w:t>
      </w:r>
    </w:p>
    <w:p w14:paraId="6E3F8BCB" w14:textId="46552D7C" w:rsidR="00A939C6" w:rsidRPr="00624333" w:rsidRDefault="00A939C6" w:rsidP="004865A1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Planning</w:t>
      </w:r>
      <w:r w:rsidRPr="00624333">
        <w:rPr>
          <w:rStyle w:val="Accentuation"/>
        </w:rPr>
        <w:tab/>
        <w:t>(</w:t>
      </w:r>
      <w:proofErr w:type="spellStart"/>
      <w:r w:rsidRPr="004865A1">
        <w:rPr>
          <w:rStyle w:val="Accentuation"/>
          <w:i/>
          <w:iCs w:val="0"/>
          <w:color w:val="08674D" w:themeColor="accent4" w:themeShade="80"/>
          <w:u w:val="single"/>
        </w:rPr>
        <w:t>idV</w:t>
      </w:r>
      <w:proofErr w:type="spellEnd"/>
      <w:r w:rsidR="00B13974" w:rsidRPr="004865A1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4865A1">
        <w:rPr>
          <w:rStyle w:val="Accentuation"/>
          <w:u w:val="single"/>
        </w:rPr>
        <w:t>,</w:t>
      </w:r>
      <w:r w:rsidR="006927C4">
        <w:rPr>
          <w:rStyle w:val="Accentuation"/>
          <w:u w:val="single"/>
        </w:rPr>
        <w:t> </w:t>
      </w:r>
      <w:proofErr w:type="spellStart"/>
      <w:r w:rsidRPr="004865A1">
        <w:rPr>
          <w:rStyle w:val="Accentuation"/>
          <w:color w:val="08674D" w:themeColor="accent4" w:themeShade="80"/>
          <w:u w:val="single"/>
        </w:rPr>
        <w:t>dateDep</w:t>
      </w:r>
      <w:proofErr w:type="spellEnd"/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tarif</w:t>
      </w:r>
      <w:r w:rsidRPr="00624333">
        <w:rPr>
          <w:rStyle w:val="Accentuation"/>
        </w:rPr>
        <w:t>)</w:t>
      </w:r>
    </w:p>
    <w:p w14:paraId="6F60865F" w14:textId="789FB489" w:rsidR="00A939C6" w:rsidRDefault="00A939C6" w:rsidP="004865A1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Client</w:t>
      </w:r>
      <w:r w:rsidRPr="00624333">
        <w:rPr>
          <w:rStyle w:val="Accentuation"/>
        </w:rPr>
        <w:tab/>
        <w:t>(</w:t>
      </w:r>
      <w:proofErr w:type="spellStart"/>
      <w:r>
        <w:rPr>
          <w:rStyle w:val="Accentuation"/>
          <w:color w:val="08674D" w:themeColor="accent4" w:themeShade="80"/>
          <w:u w:val="single"/>
        </w:rPr>
        <w:t>numCl</w:t>
      </w:r>
      <w:proofErr w:type="spellEnd"/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nom</w:t>
      </w:r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prenom</w:t>
      </w:r>
      <w:proofErr w:type="spellEnd"/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adresse</w:t>
      </w:r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cp</w:t>
      </w:r>
      <w:proofErr w:type="spellEnd"/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ville</w:t>
      </w:r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categorie</w:t>
      </w:r>
      <w:proofErr w:type="spellEnd"/>
      <w:r w:rsidRPr="00624333">
        <w:rPr>
          <w:rStyle w:val="Accentuation"/>
        </w:rPr>
        <w:t>)</w:t>
      </w:r>
    </w:p>
    <w:p w14:paraId="31B2BC82" w14:textId="7FFBF18C" w:rsidR="00B33817" w:rsidRPr="00624333" w:rsidRDefault="00B33817" w:rsidP="004865A1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proofErr w:type="spellStart"/>
      <w:r>
        <w:rPr>
          <w:rStyle w:val="Accentuation"/>
          <w:color w:val="0070C0"/>
        </w:rPr>
        <w:t>Reservation</w:t>
      </w:r>
      <w:proofErr w:type="spellEnd"/>
      <w:r w:rsidRPr="00624333">
        <w:rPr>
          <w:rStyle w:val="Accentuation"/>
        </w:rPr>
        <w:tab/>
        <w:t>(</w:t>
      </w:r>
      <w:proofErr w:type="spellStart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numCl</w:t>
      </w:r>
      <w:proofErr w:type="spellEnd"/>
      <w:r w:rsidR="00B13974"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B33817">
        <w:rPr>
          <w:rStyle w:val="Accentuation"/>
          <w:u w:val="single"/>
        </w:rPr>
        <w:t>,</w:t>
      </w:r>
      <w:r w:rsidR="006927C4">
        <w:rPr>
          <w:rStyle w:val="Accentuation"/>
          <w:u w:val="single"/>
        </w:rPr>
        <w:t> </w:t>
      </w:r>
      <w:r w:rsidRPr="00B13974">
        <w:rPr>
          <w:rStyle w:val="Accentuation"/>
          <w:i/>
          <w:iCs w:val="0"/>
          <w:u w:val="single"/>
        </w:rPr>
        <w:t>(</w:t>
      </w:r>
      <w:proofErr w:type="spellStart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idV</w:t>
      </w:r>
      <w:proofErr w:type="spellEnd"/>
      <w:r w:rsid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B13974">
        <w:rPr>
          <w:rStyle w:val="Accentuation"/>
          <w:i/>
          <w:iCs w:val="0"/>
          <w:u w:val="single"/>
        </w:rPr>
        <w:t>,</w:t>
      </w:r>
      <w:r w:rsidR="006927C4">
        <w:rPr>
          <w:rStyle w:val="Accentuation"/>
          <w:i/>
          <w:iCs w:val="0"/>
          <w:u w:val="single"/>
        </w:rPr>
        <w:t> </w:t>
      </w:r>
      <w:proofErr w:type="spellStart"/>
      <w:proofErr w:type="gramStart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dateDep</w:t>
      </w:r>
      <w:proofErr w:type="spellEnd"/>
      <w:r w:rsidRPr="00B13974">
        <w:rPr>
          <w:rStyle w:val="Accentuation"/>
          <w:i/>
          <w:iCs w:val="0"/>
          <w:u w:val="single"/>
        </w:rPr>
        <w:t>)</w:t>
      </w:r>
      <w:r w:rsidR="00B13974"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proofErr w:type="gramEnd"/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nbPers</w:t>
      </w:r>
      <w:proofErr w:type="spellEnd"/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proofErr w:type="spellStart"/>
      <w:r>
        <w:rPr>
          <w:rStyle w:val="Accentuation"/>
          <w:color w:val="08674D" w:themeColor="accent4" w:themeShade="80"/>
        </w:rPr>
        <w:t>dateRes</w:t>
      </w:r>
      <w:proofErr w:type="spellEnd"/>
      <w:r w:rsidRPr="00624333">
        <w:rPr>
          <w:rStyle w:val="Accentuation"/>
        </w:rPr>
        <w:t>)</w:t>
      </w:r>
    </w:p>
    <w:p w14:paraId="2FB44473" w14:textId="4C897507" w:rsidR="00B33817" w:rsidRDefault="00B33817" w:rsidP="004865A1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proofErr w:type="spellStart"/>
      <w:r>
        <w:rPr>
          <w:rStyle w:val="Accentuation"/>
          <w:color w:val="0070C0"/>
        </w:rPr>
        <w:t>OptionV</w:t>
      </w:r>
      <w:proofErr w:type="spellEnd"/>
      <w:r w:rsidRPr="00624333">
        <w:rPr>
          <w:rStyle w:val="Accentuation"/>
        </w:rPr>
        <w:tab/>
        <w:t>(</w:t>
      </w:r>
      <w:r>
        <w:rPr>
          <w:rStyle w:val="Accentuation"/>
          <w:color w:val="08674D" w:themeColor="accent4" w:themeShade="80"/>
          <w:u w:val="single"/>
        </w:rPr>
        <w:t>code</w:t>
      </w:r>
      <w:r w:rsidRPr="00624333">
        <w:rPr>
          <w:rStyle w:val="Accentuation"/>
        </w:rPr>
        <w:t>,</w:t>
      </w:r>
      <w:r w:rsidR="006927C4"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libelle</w:t>
      </w:r>
      <w:r w:rsidRPr="00624333">
        <w:rPr>
          <w:rStyle w:val="Accentuation"/>
        </w:rPr>
        <w:t>)</w:t>
      </w:r>
    </w:p>
    <w:p w14:paraId="6DE15C92" w14:textId="29DB7858" w:rsidR="00B13974" w:rsidRPr="00624333" w:rsidRDefault="00B13974" w:rsidP="004865A1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Carac</w:t>
      </w:r>
      <w:r w:rsidRPr="00624333">
        <w:rPr>
          <w:rStyle w:val="Accentuation"/>
        </w:rPr>
        <w:tab/>
        <w:t>(</w:t>
      </w:r>
      <w:proofErr w:type="spellStart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idV</w:t>
      </w:r>
      <w:proofErr w:type="spellEnd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B13974">
        <w:rPr>
          <w:rStyle w:val="Accentuation"/>
          <w:u w:val="single"/>
        </w:rPr>
        <w:t>,</w:t>
      </w:r>
      <w:r w:rsidR="006927C4">
        <w:rPr>
          <w:rStyle w:val="Accentuation"/>
          <w:u w:val="single"/>
        </w:rPr>
        <w:t> 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code#</w:t>
      </w:r>
      <w:r w:rsidRPr="00B13974">
        <w:rPr>
          <w:rStyle w:val="Accentuation"/>
        </w:rPr>
        <w:t>,</w:t>
      </w:r>
      <w:r w:rsidR="006927C4">
        <w:rPr>
          <w:rStyle w:val="Accentuation"/>
        </w:rPr>
        <w:t> </w:t>
      </w:r>
      <w:r w:rsidR="00262EFC">
        <w:rPr>
          <w:rStyle w:val="Accentuation"/>
          <w:color w:val="08674D" w:themeColor="accent4" w:themeShade="80"/>
        </w:rPr>
        <w:t>prix</w:t>
      </w:r>
      <w:r w:rsidRPr="00624333">
        <w:rPr>
          <w:rStyle w:val="Accentuation"/>
        </w:rPr>
        <w:t>)</w:t>
      </w:r>
    </w:p>
    <w:p w14:paraId="6296A96C" w14:textId="1547C9B0" w:rsidR="008F588E" w:rsidRPr="00040AFB" w:rsidRDefault="008F588E" w:rsidP="008F588E">
      <w:pPr>
        <w:pStyle w:val="Titre1"/>
      </w:pPr>
      <w:r w:rsidRPr="00040AFB">
        <w:lastRenderedPageBreak/>
        <w:t xml:space="preserve">Requêtes avec </w:t>
      </w:r>
      <w:r>
        <w:t>SQL</w:t>
      </w:r>
    </w:p>
    <w:p w14:paraId="48EE71D2" w14:textId="77777777" w:rsidR="008F588E" w:rsidRPr="002D4C25" w:rsidRDefault="008F588E" w:rsidP="008F588E">
      <w:pPr>
        <w:jc w:val="both"/>
      </w:pPr>
      <w:bookmarkStart w:id="2" w:name="_Hlk219067315"/>
      <w:bookmarkEnd w:id="1"/>
      <w:r>
        <w:t>Formulez, en SQL, sur la base de données exemple, les requêtes d’interrogation suivantes.</w:t>
      </w:r>
      <w:bookmarkEnd w:id="2"/>
    </w:p>
    <w:p w14:paraId="7E915A1B" w14:textId="77777777" w:rsidR="008F588E" w:rsidRDefault="008F588E" w:rsidP="008F588E">
      <w:pPr>
        <w:pStyle w:val="Titre2"/>
      </w:pPr>
      <w:bookmarkStart w:id="3" w:name="_Hlk219067322"/>
      <w:r w:rsidRPr="00802390">
        <w:t>Expression des projections et s</w:t>
      </w:r>
      <w:r w:rsidRPr="00802390">
        <w:rPr>
          <w:rFonts w:hint="eastAsia"/>
        </w:rPr>
        <w:t>é</w:t>
      </w:r>
      <w:r w:rsidRPr="00802390">
        <w:t>lections</w:t>
      </w:r>
    </w:p>
    <w:p w14:paraId="472C5DCC" w14:textId="6951BFC0" w:rsidR="007319AA" w:rsidRDefault="00800EBF" w:rsidP="007319AA">
      <w:pPr>
        <w:pStyle w:val="Question"/>
      </w:pPr>
      <w:r w:rsidRPr="00800EBF">
        <w:t>Quelles sont les villes d'arriv</w:t>
      </w:r>
      <w:r w:rsidRPr="00800EBF">
        <w:rPr>
          <w:rFonts w:hint="eastAsia"/>
        </w:rPr>
        <w:t>é</w:t>
      </w:r>
      <w:r w:rsidRPr="00800EBF">
        <w:t xml:space="preserve">e des voyages </w:t>
      </w:r>
      <w:r w:rsidRPr="00800EBF">
        <w:rPr>
          <w:rFonts w:hint="eastAsia"/>
        </w:rPr>
        <w:t>à</w:t>
      </w:r>
      <w:r w:rsidRPr="00800EBF">
        <w:t xml:space="preserve"> destination du Maroc</w:t>
      </w:r>
      <w:r>
        <w:t> </w:t>
      </w:r>
      <w:r w:rsidRPr="00800EBF">
        <w:t>?</w:t>
      </w:r>
      <w:r w:rsidR="001352D6" w:rsidRPr="00517D18">
        <w:rPr>
          <w:rFonts w:asciiTheme="majorHAnsi" w:hAnsiTheme="majorHAnsi" w:cstheme="majorHAnsi"/>
        </w:rPr>
        <w:t xml:space="preserve"> </w:t>
      </w:r>
      <w:r w:rsidR="001352D6" w:rsidRPr="00EC2F3C">
        <w:rPr>
          <w:rStyle w:val="CitationintenseCar"/>
        </w:rPr>
        <w:t xml:space="preserve">1 attribut, </w:t>
      </w:r>
      <w:r w:rsidR="001352D6">
        <w:rPr>
          <w:rStyle w:val="CitationintenseCar"/>
        </w:rPr>
        <w:t>5</w:t>
      </w:r>
      <w:r w:rsidR="001352D6" w:rsidRPr="00EC2F3C">
        <w:rPr>
          <w:rStyle w:val="CitationintenseCar"/>
        </w:rPr>
        <w:t xml:space="preserve"> tuples</w:t>
      </w:r>
    </w:p>
    <w:bookmarkEnd w:id="3"/>
    <w:p w14:paraId="24E1B8D7" w14:textId="4D7EE352" w:rsidR="00D944D9" w:rsidRDefault="00D944D9" w:rsidP="00D944D9">
      <w:pPr>
        <w:pStyle w:val="Question"/>
      </w:pPr>
      <w:r>
        <w:t xml:space="preserve">Donnez les codes et libellés des options </w:t>
      </w:r>
      <w:r w:rsidR="00CA0468">
        <w:t>avec</w:t>
      </w:r>
      <w:r w:rsidR="00533EA8">
        <w:t xml:space="preserve"> un</w:t>
      </w:r>
      <w:r>
        <w:t xml:space="preserve"> libellé comport</w:t>
      </w:r>
      <w:r w:rsidR="00533EA8">
        <w:t>ant</w:t>
      </w:r>
      <w:r>
        <w:t xml:space="preserve"> le mot </w:t>
      </w:r>
      <w:r w:rsidR="00CA0468">
        <w:t>« </w:t>
      </w:r>
      <w:r>
        <w:t>Visite</w:t>
      </w:r>
      <w:r w:rsidR="00CA0468">
        <w:t> »</w:t>
      </w:r>
      <w:r>
        <w:t>.</w:t>
      </w:r>
      <w:r w:rsidR="001352D6" w:rsidRPr="00517D18">
        <w:rPr>
          <w:rFonts w:asciiTheme="majorHAnsi" w:hAnsiTheme="majorHAnsi" w:cstheme="majorHAnsi"/>
        </w:rPr>
        <w:t xml:space="preserve"> </w:t>
      </w:r>
      <w:r w:rsidR="001352D6">
        <w:rPr>
          <w:rStyle w:val="CitationintenseCar"/>
        </w:rPr>
        <w:t>2</w:t>
      </w:r>
      <w:r w:rsidR="001352D6" w:rsidRPr="00EC2F3C">
        <w:rPr>
          <w:rStyle w:val="CitationintenseCar"/>
        </w:rPr>
        <w:t xml:space="preserve"> attribut</w:t>
      </w:r>
      <w:r w:rsidR="001352D6">
        <w:rPr>
          <w:rStyle w:val="CitationintenseCar"/>
        </w:rPr>
        <w:t>s</w:t>
      </w:r>
      <w:r w:rsidR="001352D6" w:rsidRPr="00EC2F3C">
        <w:rPr>
          <w:rStyle w:val="CitationintenseCar"/>
        </w:rPr>
        <w:t xml:space="preserve">, </w:t>
      </w:r>
      <w:r w:rsidR="001352D6">
        <w:rPr>
          <w:rStyle w:val="CitationintenseCar"/>
        </w:rPr>
        <w:t>2</w:t>
      </w:r>
      <w:r w:rsidR="001352D6" w:rsidRPr="00EC2F3C">
        <w:rPr>
          <w:rStyle w:val="CitationintenseCar"/>
        </w:rPr>
        <w:t xml:space="preserve"> tuples</w:t>
      </w:r>
    </w:p>
    <w:p w14:paraId="7243CB8B" w14:textId="7FA764BC" w:rsidR="007319AA" w:rsidRPr="00E56E9B" w:rsidRDefault="00DD5503" w:rsidP="007319AA">
      <w:pPr>
        <w:pStyle w:val="Question"/>
      </w:pPr>
      <w:r>
        <w:rPr>
          <w:rFonts w:ascii="Times" w:hAnsi="Times"/>
          <w:color w:val="000000"/>
        </w:rPr>
        <w:t>Donnez, triée</w:t>
      </w:r>
      <w:r w:rsidR="00E01D71">
        <w:rPr>
          <w:rFonts w:ascii="Times" w:hAnsi="Times"/>
          <w:color w:val="000000"/>
        </w:rPr>
        <w:t>s</w:t>
      </w:r>
      <w:r>
        <w:rPr>
          <w:rFonts w:ascii="Times" w:hAnsi="Times"/>
          <w:color w:val="000000"/>
        </w:rPr>
        <w:t xml:space="preserve"> </w:t>
      </w:r>
      <w:r w:rsidR="00E01D71">
        <w:rPr>
          <w:rFonts w:ascii="Times" w:hAnsi="Times"/>
          <w:color w:val="000000"/>
        </w:rPr>
        <w:t>par</w:t>
      </w:r>
      <w:r>
        <w:rPr>
          <w:rFonts w:ascii="Times" w:hAnsi="Times"/>
          <w:color w:val="000000"/>
        </w:rPr>
        <w:t xml:space="preserve"> ordre </w:t>
      </w:r>
      <w:r w:rsidR="00FC7164">
        <w:rPr>
          <w:rFonts w:ascii="Times" w:hAnsi="Times"/>
          <w:color w:val="000000"/>
        </w:rPr>
        <w:t>chronologique</w:t>
      </w:r>
      <w:r>
        <w:rPr>
          <w:rFonts w:ascii="Times" w:hAnsi="Times"/>
          <w:color w:val="000000"/>
        </w:rPr>
        <w:t xml:space="preserve">, les dates de départ </w:t>
      </w:r>
      <w:r w:rsidR="00FC7164">
        <w:rPr>
          <w:rFonts w:ascii="Times" w:hAnsi="Times"/>
          <w:color w:val="000000"/>
        </w:rPr>
        <w:t>proposées</w:t>
      </w:r>
      <w:r>
        <w:rPr>
          <w:rFonts w:ascii="Times" w:hAnsi="Times"/>
          <w:color w:val="000000"/>
        </w:rPr>
        <w:t xml:space="preserve"> pour le voyage d'identifiant 927 entre le 1</w:t>
      </w:r>
      <w:r>
        <w:rPr>
          <w:rFonts w:ascii="Times" w:hAnsi="Times"/>
          <w:color w:val="000000"/>
          <w:vertAlign w:val="superscript"/>
        </w:rPr>
        <w:t>er</w:t>
      </w:r>
      <w:r>
        <w:rPr>
          <w:rFonts w:ascii="Times" w:hAnsi="Times"/>
          <w:color w:val="000000"/>
        </w:rPr>
        <w:t xml:space="preserve"> juin 2004 et le 30 juillet 2004.</w:t>
      </w:r>
      <w:r w:rsidR="00DA7CAD" w:rsidRPr="00517D18">
        <w:rPr>
          <w:rFonts w:asciiTheme="majorHAnsi" w:hAnsiTheme="majorHAnsi" w:cstheme="majorHAnsi"/>
        </w:rPr>
        <w:t xml:space="preserve"> </w:t>
      </w:r>
      <w:r w:rsidR="00DA7CAD" w:rsidRPr="00EC2F3C">
        <w:rPr>
          <w:rStyle w:val="CitationintenseCar"/>
        </w:rPr>
        <w:t xml:space="preserve">1 attribut, </w:t>
      </w:r>
      <w:r w:rsidR="00DA7CAD">
        <w:rPr>
          <w:rStyle w:val="CitationintenseCar"/>
        </w:rPr>
        <w:t>4</w:t>
      </w:r>
      <w:r w:rsidR="00DA7CAD" w:rsidRPr="00EC2F3C">
        <w:rPr>
          <w:rStyle w:val="CitationintenseCar"/>
        </w:rPr>
        <w:t xml:space="preserve"> tuples</w:t>
      </w:r>
    </w:p>
    <w:p w14:paraId="209BF078" w14:textId="0633EB90" w:rsidR="004F272D" w:rsidRPr="004F272D" w:rsidRDefault="004F272D" w:rsidP="007319AA">
      <w:pPr>
        <w:pStyle w:val="Question"/>
      </w:pPr>
      <w:r>
        <w:t>Donnez</w:t>
      </w:r>
      <w:r w:rsidR="008C3DC7">
        <w:t xml:space="preserve">, </w:t>
      </w:r>
      <w:r w:rsidR="008C3DC7">
        <w:rPr>
          <w:rFonts w:ascii="Times" w:hAnsi="Times"/>
          <w:color w:val="000000"/>
        </w:rPr>
        <w:t xml:space="preserve">triés par ordre </w:t>
      </w:r>
      <w:r w:rsidR="006A2583">
        <w:rPr>
          <w:rFonts w:ascii="Times" w:hAnsi="Times"/>
          <w:color w:val="000000"/>
        </w:rPr>
        <w:t>dé</w:t>
      </w:r>
      <w:r w:rsidR="008C3DC7">
        <w:rPr>
          <w:rFonts w:ascii="Times" w:hAnsi="Times"/>
          <w:color w:val="000000"/>
        </w:rPr>
        <w:t>croissant</w:t>
      </w:r>
      <w:r w:rsidR="00FC7164">
        <w:rPr>
          <w:rFonts w:ascii="Times" w:hAnsi="Times"/>
          <w:color w:val="000000"/>
        </w:rPr>
        <w:t xml:space="preserve"> du numéro de client</w:t>
      </w:r>
      <w:r w:rsidR="008C3DC7">
        <w:rPr>
          <w:rFonts w:ascii="Times" w:hAnsi="Times"/>
          <w:color w:val="000000"/>
        </w:rPr>
        <w:t>,</w:t>
      </w:r>
      <w:r w:rsidR="008C3DC7">
        <w:t xml:space="preserve"> les </w:t>
      </w:r>
      <w:r w:rsidR="00FC7164">
        <w:t>numéros</w:t>
      </w:r>
      <w:r w:rsidR="008C3DC7">
        <w:t>, noms</w:t>
      </w:r>
      <w:r w:rsidR="006A2583">
        <w:t xml:space="preserve">, </w:t>
      </w:r>
      <w:r w:rsidR="008C3DC7">
        <w:t>prénoms</w:t>
      </w:r>
      <w:r w:rsidR="006A2583">
        <w:t>, code postaux et villes</w:t>
      </w:r>
      <w:r w:rsidR="008C3DC7">
        <w:t xml:space="preserve"> </w:t>
      </w:r>
      <w:r>
        <w:t>des clients n'habitant ni Paris ni Marseille.</w:t>
      </w:r>
      <w:r w:rsidR="00DA7CAD" w:rsidRPr="00517D18">
        <w:rPr>
          <w:rFonts w:asciiTheme="majorHAnsi" w:hAnsiTheme="majorHAnsi" w:cstheme="majorHAnsi"/>
        </w:rPr>
        <w:t xml:space="preserve"> </w:t>
      </w:r>
      <w:r w:rsidR="00DA7CAD">
        <w:rPr>
          <w:rStyle w:val="CitationintenseCar"/>
        </w:rPr>
        <w:t>5</w:t>
      </w:r>
      <w:r w:rsidR="00DA7CAD" w:rsidRPr="00EC2F3C">
        <w:rPr>
          <w:rStyle w:val="CitationintenseCar"/>
        </w:rPr>
        <w:t xml:space="preserve"> attribut</w:t>
      </w:r>
      <w:r w:rsidR="00DA7CAD">
        <w:rPr>
          <w:rStyle w:val="CitationintenseCar"/>
        </w:rPr>
        <w:t>s</w:t>
      </w:r>
      <w:r w:rsidR="00DA7CAD" w:rsidRPr="00EC2F3C">
        <w:rPr>
          <w:rStyle w:val="CitationintenseCar"/>
        </w:rPr>
        <w:t xml:space="preserve">, </w:t>
      </w:r>
      <w:r w:rsidR="00DA7CAD">
        <w:rPr>
          <w:rStyle w:val="CitationintenseCar"/>
        </w:rPr>
        <w:t>8</w:t>
      </w:r>
      <w:r w:rsidR="00DA7CAD" w:rsidRPr="00EC2F3C">
        <w:rPr>
          <w:rStyle w:val="CitationintenseCar"/>
        </w:rPr>
        <w:t xml:space="preserve"> tuples</w:t>
      </w:r>
    </w:p>
    <w:p w14:paraId="2DE4974C" w14:textId="0E58986F" w:rsidR="007319AA" w:rsidRPr="00E56E9B" w:rsidRDefault="00E01D71" w:rsidP="007319AA">
      <w:pPr>
        <w:pStyle w:val="Question"/>
      </w:pPr>
      <w:r>
        <w:rPr>
          <w:rFonts w:ascii="Times" w:hAnsi="Times"/>
          <w:color w:val="000000"/>
        </w:rPr>
        <w:t>Quels sont les</w:t>
      </w:r>
      <w:r w:rsidR="005D5BBD">
        <w:rPr>
          <w:rFonts w:ascii="Times" w:hAnsi="Times"/>
          <w:color w:val="000000"/>
        </w:rPr>
        <w:t xml:space="preserve"> identifiants</w:t>
      </w:r>
      <w:r>
        <w:rPr>
          <w:rFonts w:ascii="Times" w:hAnsi="Times"/>
          <w:color w:val="000000"/>
        </w:rPr>
        <w:t xml:space="preserve"> </w:t>
      </w:r>
      <w:r w:rsidR="005D5BBD">
        <w:rPr>
          <w:rFonts w:ascii="Times" w:hAnsi="Times"/>
          <w:color w:val="000000"/>
        </w:rPr>
        <w:t xml:space="preserve">et noms des </w:t>
      </w:r>
      <w:r>
        <w:rPr>
          <w:rFonts w:ascii="Times" w:hAnsi="Times"/>
          <w:color w:val="000000"/>
        </w:rPr>
        <w:t xml:space="preserve">clients </w:t>
      </w:r>
      <w:r w:rsidR="000E334B">
        <w:rPr>
          <w:rFonts w:ascii="Times" w:hAnsi="Times"/>
          <w:color w:val="000000"/>
        </w:rPr>
        <w:t>qui n’ont pas d’adresse enregistrée ?</w:t>
      </w:r>
      <w:r w:rsidR="006A4616" w:rsidRPr="00517D18">
        <w:rPr>
          <w:rFonts w:asciiTheme="majorHAnsi" w:hAnsiTheme="majorHAnsi" w:cstheme="majorHAnsi"/>
        </w:rPr>
        <w:t xml:space="preserve"> </w:t>
      </w:r>
      <w:r w:rsidR="006A4616">
        <w:rPr>
          <w:rStyle w:val="CitationintenseCar"/>
        </w:rPr>
        <w:t>2</w:t>
      </w:r>
      <w:r w:rsidR="006A4616" w:rsidRPr="00EC2F3C">
        <w:rPr>
          <w:rStyle w:val="CitationintenseCar"/>
        </w:rPr>
        <w:t xml:space="preserve"> attribut</w:t>
      </w:r>
      <w:r w:rsidR="006A4616">
        <w:rPr>
          <w:rStyle w:val="CitationintenseCar"/>
        </w:rPr>
        <w:t>s</w:t>
      </w:r>
      <w:r w:rsidR="006A4616" w:rsidRPr="00EC2F3C">
        <w:rPr>
          <w:rStyle w:val="CitationintenseCar"/>
        </w:rPr>
        <w:t xml:space="preserve">, </w:t>
      </w:r>
      <w:r w:rsidR="006A4616">
        <w:rPr>
          <w:rStyle w:val="CitationintenseCar"/>
        </w:rPr>
        <w:t>7</w:t>
      </w:r>
      <w:r w:rsidR="006A4616" w:rsidRPr="00EC2F3C">
        <w:rPr>
          <w:rStyle w:val="CitationintenseCar"/>
        </w:rPr>
        <w:t xml:space="preserve"> tuples</w:t>
      </w:r>
    </w:p>
    <w:p w14:paraId="4B64E42F" w14:textId="77777777" w:rsidR="008F588E" w:rsidRDefault="008F588E" w:rsidP="008F588E">
      <w:pPr>
        <w:pStyle w:val="Titre2"/>
      </w:pPr>
      <w:r w:rsidRPr="00802390">
        <w:t>Expression des jointures</w:t>
      </w:r>
    </w:p>
    <w:p w14:paraId="65AE41ED" w14:textId="0F4B227C" w:rsidR="00AC2E6A" w:rsidRPr="006A4616" w:rsidRDefault="00AC2E6A" w:rsidP="00AC2E6A">
      <w:pPr>
        <w:jc w:val="both"/>
        <w:rPr>
          <w:rStyle w:val="lev"/>
        </w:rPr>
      </w:pPr>
      <w:bookmarkStart w:id="4" w:name="_Hlk219068455"/>
      <w:r w:rsidRPr="006A4616">
        <w:rPr>
          <w:rStyle w:val="lev"/>
        </w:rPr>
        <w:t xml:space="preserve">Quand cela possible, </w:t>
      </w:r>
      <w:bookmarkStart w:id="5" w:name="_Hlk219283191"/>
      <w:r w:rsidRPr="006A4616">
        <w:rPr>
          <w:rStyle w:val="lev"/>
        </w:rPr>
        <w:t>formulez les requêtes suivantes de trois manières différentes.</w:t>
      </w:r>
    </w:p>
    <w:bookmarkEnd w:id="5"/>
    <w:p w14:paraId="663ACD92" w14:textId="77777777" w:rsidR="00AC2E6A" w:rsidRDefault="00AC2E6A" w:rsidP="00AC2E6A"/>
    <w:bookmarkEnd w:id="4"/>
    <w:p w14:paraId="64857C4C" w14:textId="689948F9" w:rsidR="00BA1562" w:rsidRPr="00E56E9B" w:rsidRDefault="004F272D" w:rsidP="00BA1562">
      <w:pPr>
        <w:pStyle w:val="Question"/>
      </w:pPr>
      <w:r>
        <w:t xml:space="preserve">Donnez les identifiants des voyages pour lesquels </w:t>
      </w:r>
      <w:r w:rsidR="0061405D">
        <w:t>le client Hubert Marin a</w:t>
      </w:r>
      <w:r>
        <w:t xml:space="preserve"> fait une réservation.</w:t>
      </w:r>
      <w:r w:rsidR="00BA1562" w:rsidRPr="00517D18">
        <w:rPr>
          <w:rFonts w:asciiTheme="majorHAnsi" w:hAnsiTheme="majorHAnsi" w:cstheme="majorHAnsi"/>
        </w:rPr>
        <w:t xml:space="preserve"> </w:t>
      </w:r>
      <w:r w:rsidR="00BA1562">
        <w:rPr>
          <w:rStyle w:val="CitationintenseCar"/>
        </w:rPr>
        <w:t>1</w:t>
      </w:r>
      <w:r w:rsidR="00BA1562" w:rsidRPr="00EC2F3C">
        <w:rPr>
          <w:rStyle w:val="CitationintenseCar"/>
        </w:rPr>
        <w:t xml:space="preserve"> attribut, </w:t>
      </w:r>
      <w:r w:rsidR="00BA1562">
        <w:rPr>
          <w:rStyle w:val="CitationintenseCar"/>
        </w:rPr>
        <w:t>2</w:t>
      </w:r>
      <w:r w:rsidR="00BA1562" w:rsidRPr="00EC2F3C">
        <w:rPr>
          <w:rStyle w:val="CitationintenseCar"/>
        </w:rPr>
        <w:t xml:space="preserve"> tuples</w:t>
      </w:r>
    </w:p>
    <w:p w14:paraId="5230277E" w14:textId="37F4E741" w:rsidR="00AC2E6A" w:rsidRPr="00E56E9B" w:rsidRDefault="00B71C29" w:rsidP="00AC2E6A">
      <w:pPr>
        <w:pStyle w:val="Question"/>
      </w:pPr>
      <w:r>
        <w:rPr>
          <w:rFonts w:ascii="Times" w:hAnsi="Times"/>
          <w:color w:val="000000"/>
        </w:rPr>
        <w:t xml:space="preserve">Donnez </w:t>
      </w:r>
      <w:r w:rsidR="00230402">
        <w:rPr>
          <w:rFonts w:ascii="Times" w:hAnsi="Times"/>
          <w:color w:val="000000"/>
        </w:rPr>
        <w:t xml:space="preserve">les </w:t>
      </w:r>
      <w:r>
        <w:rPr>
          <w:rFonts w:ascii="Times" w:hAnsi="Times"/>
          <w:color w:val="000000"/>
        </w:rPr>
        <w:t>numéro</w:t>
      </w:r>
      <w:r w:rsidR="00230402">
        <w:rPr>
          <w:rFonts w:ascii="Times" w:hAnsi="Times"/>
          <w:color w:val="000000"/>
        </w:rPr>
        <w:t>s des</w:t>
      </w:r>
      <w:r>
        <w:rPr>
          <w:rFonts w:ascii="Times" w:hAnsi="Times"/>
          <w:color w:val="000000"/>
        </w:rPr>
        <w:t xml:space="preserve"> client</w:t>
      </w:r>
      <w:r w:rsidR="00230402">
        <w:rPr>
          <w:rFonts w:ascii="Times" w:hAnsi="Times"/>
          <w:color w:val="000000"/>
        </w:rPr>
        <w:t>s</w:t>
      </w:r>
      <w:r w:rsidR="00D41D4F">
        <w:rPr>
          <w:rFonts w:ascii="Times" w:hAnsi="Times"/>
          <w:color w:val="000000"/>
        </w:rPr>
        <w:t xml:space="preserve"> ainsi que</w:t>
      </w:r>
      <w:r>
        <w:rPr>
          <w:rFonts w:ascii="Times" w:hAnsi="Times"/>
          <w:color w:val="000000"/>
        </w:rPr>
        <w:t xml:space="preserve"> </w:t>
      </w:r>
      <w:r w:rsidR="00230402">
        <w:rPr>
          <w:rFonts w:ascii="Times" w:hAnsi="Times"/>
          <w:color w:val="000000"/>
        </w:rPr>
        <w:t xml:space="preserve">les </w:t>
      </w:r>
      <w:r>
        <w:rPr>
          <w:rFonts w:ascii="Times" w:hAnsi="Times"/>
          <w:color w:val="000000"/>
        </w:rPr>
        <w:t>date</w:t>
      </w:r>
      <w:r w:rsidR="00230402">
        <w:rPr>
          <w:rFonts w:ascii="Times" w:hAnsi="Times"/>
          <w:color w:val="000000"/>
        </w:rPr>
        <w:t>s</w:t>
      </w:r>
      <w:r>
        <w:rPr>
          <w:rFonts w:ascii="Times" w:hAnsi="Times"/>
          <w:color w:val="000000"/>
        </w:rPr>
        <w:t xml:space="preserve"> de </w:t>
      </w:r>
      <w:r w:rsidR="00231484">
        <w:rPr>
          <w:rFonts w:ascii="Times" w:hAnsi="Times"/>
          <w:color w:val="000000"/>
        </w:rPr>
        <w:t>réservation</w:t>
      </w:r>
      <w:r>
        <w:rPr>
          <w:rFonts w:ascii="Times" w:hAnsi="Times"/>
          <w:color w:val="000000"/>
        </w:rPr>
        <w:t xml:space="preserve"> et ville</w:t>
      </w:r>
      <w:r w:rsidR="00230402">
        <w:rPr>
          <w:rFonts w:ascii="Times" w:hAnsi="Times"/>
          <w:color w:val="000000"/>
        </w:rPr>
        <w:t>s</w:t>
      </w:r>
      <w:r>
        <w:rPr>
          <w:rFonts w:ascii="Times" w:hAnsi="Times"/>
          <w:color w:val="000000"/>
        </w:rPr>
        <w:t xml:space="preserve"> d'arrivée d</w:t>
      </w:r>
      <w:r w:rsidR="002069B2">
        <w:rPr>
          <w:rFonts w:ascii="Times" w:hAnsi="Times"/>
          <w:color w:val="000000"/>
        </w:rPr>
        <w:t xml:space="preserve">es </w:t>
      </w:r>
      <w:r w:rsidR="006B628A">
        <w:rPr>
          <w:rFonts w:ascii="Times" w:hAnsi="Times"/>
          <w:color w:val="000000"/>
        </w:rPr>
        <w:t>voyages réservés</w:t>
      </w:r>
      <w:r w:rsidR="00850C75">
        <w:rPr>
          <w:rFonts w:ascii="Times" w:hAnsi="Times"/>
          <w:color w:val="000000"/>
        </w:rPr>
        <w:t xml:space="preserve"> par</w:t>
      </w:r>
      <w:r w:rsidR="002069B2">
        <w:rPr>
          <w:rFonts w:ascii="Times" w:hAnsi="Times"/>
          <w:color w:val="000000"/>
        </w:rPr>
        <w:t xml:space="preserve"> </w:t>
      </w:r>
      <w:r>
        <w:rPr>
          <w:rFonts w:ascii="Times" w:hAnsi="Times"/>
          <w:color w:val="000000"/>
        </w:rPr>
        <w:t>des clients habitant Marseille.</w:t>
      </w:r>
      <w:r w:rsidR="00DB176A" w:rsidRPr="00517D18">
        <w:rPr>
          <w:rFonts w:asciiTheme="majorHAnsi" w:hAnsiTheme="majorHAnsi" w:cstheme="majorHAnsi"/>
        </w:rPr>
        <w:t xml:space="preserve"> </w:t>
      </w:r>
      <w:r w:rsidR="00DB176A">
        <w:rPr>
          <w:rStyle w:val="CitationintenseCar"/>
        </w:rPr>
        <w:t>3</w:t>
      </w:r>
      <w:r w:rsidR="00DB176A" w:rsidRPr="004E5D50">
        <w:rPr>
          <w:rStyle w:val="CitationintenseCar"/>
        </w:rPr>
        <w:t xml:space="preserve"> attributs, </w:t>
      </w:r>
      <w:r w:rsidR="00DB176A">
        <w:rPr>
          <w:rStyle w:val="CitationintenseCar"/>
        </w:rPr>
        <w:t>15</w:t>
      </w:r>
      <w:r w:rsidR="00DB176A" w:rsidRPr="004E5D50">
        <w:rPr>
          <w:rStyle w:val="CitationintenseCar"/>
        </w:rPr>
        <w:t xml:space="preserve"> tuples</w:t>
      </w:r>
    </w:p>
    <w:p w14:paraId="58267782" w14:textId="5D5D605F" w:rsidR="000779B7" w:rsidRDefault="000779B7" w:rsidP="00AC2E6A">
      <w:pPr>
        <w:pStyle w:val="Question"/>
      </w:pPr>
      <w:r w:rsidRPr="000779B7">
        <w:t>Quelles sont les</w:t>
      </w:r>
      <w:r>
        <w:t xml:space="preserve"> libellés des</w:t>
      </w:r>
      <w:r w:rsidRPr="000779B7">
        <w:t xml:space="preserve"> options propos</w:t>
      </w:r>
      <w:r w:rsidRPr="000779B7">
        <w:rPr>
          <w:rFonts w:hint="eastAsia"/>
        </w:rPr>
        <w:t>é</w:t>
      </w:r>
      <w:r w:rsidRPr="000779B7">
        <w:t>es pour le voyage d'identifiant 862</w:t>
      </w:r>
      <w:r>
        <w:t> ?</w:t>
      </w:r>
      <w:r w:rsidR="00DB176A" w:rsidRPr="00517D18">
        <w:rPr>
          <w:rFonts w:asciiTheme="majorHAnsi" w:hAnsiTheme="majorHAnsi" w:cstheme="majorHAnsi"/>
        </w:rPr>
        <w:t xml:space="preserve"> </w:t>
      </w:r>
      <w:r w:rsidR="00DB176A">
        <w:rPr>
          <w:rStyle w:val="CitationintenseCar"/>
        </w:rPr>
        <w:t>1</w:t>
      </w:r>
      <w:r w:rsidR="00DB176A" w:rsidRPr="004E5D50">
        <w:rPr>
          <w:rStyle w:val="CitationintenseCar"/>
        </w:rPr>
        <w:t xml:space="preserve"> attribut, </w:t>
      </w:r>
      <w:r w:rsidR="00DB176A">
        <w:rPr>
          <w:rStyle w:val="CitationintenseCar"/>
        </w:rPr>
        <w:t>2</w:t>
      </w:r>
      <w:r w:rsidR="00DB176A" w:rsidRPr="004E5D50">
        <w:rPr>
          <w:rStyle w:val="CitationintenseCar"/>
        </w:rPr>
        <w:t xml:space="preserve"> tuples</w:t>
      </w:r>
    </w:p>
    <w:p w14:paraId="3619B916" w14:textId="1A61A510" w:rsidR="00AC2E6A" w:rsidRPr="004F163A" w:rsidRDefault="00AC2E6A" w:rsidP="00AC2E6A">
      <w:pPr>
        <w:pStyle w:val="Question"/>
      </w:pPr>
      <w:r>
        <w:t>Que</w:t>
      </w:r>
      <w:r w:rsidR="006B628A">
        <w:t xml:space="preserve">ls sont les libellés d’option proposées pour les voyages réservés par le client </w:t>
      </w:r>
      <w:r w:rsidR="006B628A">
        <w:rPr>
          <w:rFonts w:ascii="Times" w:hAnsi="Times"/>
          <w:color w:val="000000"/>
        </w:rPr>
        <w:t>Thomas Jarolim ?</w:t>
      </w:r>
      <w:r w:rsidR="008977E1" w:rsidRPr="00517D18">
        <w:rPr>
          <w:rFonts w:asciiTheme="majorHAnsi" w:hAnsiTheme="majorHAnsi" w:cstheme="majorHAnsi"/>
        </w:rPr>
        <w:t xml:space="preserve"> </w:t>
      </w:r>
      <w:r w:rsidR="008977E1">
        <w:rPr>
          <w:rStyle w:val="CitationintenseCar"/>
        </w:rPr>
        <w:t>1</w:t>
      </w:r>
      <w:r w:rsidR="008977E1" w:rsidRPr="004E5D50">
        <w:rPr>
          <w:rStyle w:val="CitationintenseCar"/>
        </w:rPr>
        <w:t xml:space="preserve"> attribut, </w:t>
      </w:r>
      <w:r w:rsidR="008977E1">
        <w:rPr>
          <w:rStyle w:val="CitationintenseCar"/>
        </w:rPr>
        <w:t>6</w:t>
      </w:r>
      <w:r w:rsidR="008977E1" w:rsidRPr="004E5D50">
        <w:rPr>
          <w:rStyle w:val="CitationintenseCar"/>
        </w:rPr>
        <w:t xml:space="preserve"> tuples</w:t>
      </w:r>
    </w:p>
    <w:p w14:paraId="4E454C5C" w14:textId="2D38320C" w:rsidR="004F163A" w:rsidRPr="00E56E9B" w:rsidRDefault="004F163A" w:rsidP="004F163A">
      <w:pPr>
        <w:pStyle w:val="Question"/>
      </w:pPr>
      <w:r>
        <w:rPr>
          <w:rFonts w:ascii="Times" w:hAnsi="Times"/>
          <w:color w:val="000000"/>
        </w:rPr>
        <w:t xml:space="preserve">Quels sont les noms, prénoms et villes des clients ayant réservé </w:t>
      </w:r>
      <w:r w:rsidR="001203B9">
        <w:rPr>
          <w:rFonts w:ascii="Times" w:hAnsi="Times"/>
          <w:color w:val="000000"/>
        </w:rPr>
        <w:t xml:space="preserve">au moins </w:t>
      </w:r>
      <w:r>
        <w:rPr>
          <w:rFonts w:ascii="Times" w:hAnsi="Times"/>
          <w:color w:val="000000"/>
        </w:rPr>
        <w:t>un voyage partant de leur ville de résidence ?</w:t>
      </w:r>
      <w:r w:rsidR="008977E1" w:rsidRPr="00517D18">
        <w:rPr>
          <w:rFonts w:asciiTheme="majorHAnsi" w:hAnsiTheme="majorHAnsi" w:cstheme="majorHAnsi"/>
        </w:rPr>
        <w:t xml:space="preserve"> </w:t>
      </w:r>
      <w:r w:rsidR="008977E1">
        <w:rPr>
          <w:rStyle w:val="CitationintenseCar"/>
        </w:rPr>
        <w:t>3</w:t>
      </w:r>
      <w:r w:rsidR="008977E1" w:rsidRPr="004E5D50">
        <w:rPr>
          <w:rStyle w:val="CitationintenseCar"/>
        </w:rPr>
        <w:t xml:space="preserve"> attributs, </w:t>
      </w:r>
      <w:r w:rsidR="008977E1">
        <w:rPr>
          <w:rStyle w:val="CitationintenseCar"/>
        </w:rPr>
        <w:t>16</w:t>
      </w:r>
      <w:r w:rsidR="008977E1" w:rsidRPr="004E5D50">
        <w:rPr>
          <w:rStyle w:val="CitationintenseCar"/>
        </w:rPr>
        <w:t xml:space="preserve"> tuples</w:t>
      </w:r>
    </w:p>
    <w:p w14:paraId="7892C187" w14:textId="77777777" w:rsidR="008F588E" w:rsidRDefault="008F588E" w:rsidP="008F588E">
      <w:pPr>
        <w:pStyle w:val="Titre2"/>
      </w:pPr>
      <w:r>
        <w:t>Fo</w:t>
      </w:r>
      <w:r w:rsidRPr="00802390">
        <w:t>rmulation de calculs verticaux et horizontaux</w:t>
      </w:r>
    </w:p>
    <w:p w14:paraId="777E682C" w14:textId="0E32433D" w:rsidR="00AC2E6A" w:rsidRPr="006A4616" w:rsidRDefault="00AC2E6A" w:rsidP="00AC2E6A">
      <w:pPr>
        <w:jc w:val="both"/>
        <w:rPr>
          <w:rStyle w:val="lev"/>
        </w:rPr>
      </w:pPr>
      <w:bookmarkStart w:id="6" w:name="_Hlk219068017"/>
      <w:r w:rsidRPr="006A4616">
        <w:rPr>
          <w:rStyle w:val="lev"/>
        </w:rPr>
        <w:t>Formulez les requ</w:t>
      </w:r>
      <w:r w:rsidRPr="006A4616">
        <w:rPr>
          <w:rStyle w:val="lev"/>
          <w:rFonts w:hint="eastAsia"/>
        </w:rPr>
        <w:t>ê</w:t>
      </w:r>
      <w:r w:rsidRPr="006A4616">
        <w:rPr>
          <w:rStyle w:val="lev"/>
        </w:rPr>
        <w:t xml:space="preserve">tes suivantes en </w:t>
      </w:r>
      <w:r w:rsidR="006A4616">
        <w:rPr>
          <w:rStyle w:val="lev"/>
        </w:rPr>
        <w:t>gérant</w:t>
      </w:r>
      <w:r w:rsidRPr="006A4616">
        <w:rPr>
          <w:rStyle w:val="lev"/>
        </w:rPr>
        <w:t xml:space="preserve"> </w:t>
      </w:r>
      <w:r w:rsidR="006A4616">
        <w:rPr>
          <w:rStyle w:val="lev"/>
        </w:rPr>
        <w:t>l</w:t>
      </w:r>
      <w:r w:rsidRPr="006A4616">
        <w:rPr>
          <w:rStyle w:val="lev"/>
        </w:rPr>
        <w:t>es valeurs nulles pour les calculs horizontaux.</w:t>
      </w:r>
      <w:bookmarkEnd w:id="6"/>
    </w:p>
    <w:p w14:paraId="13BEE629" w14:textId="77777777" w:rsidR="00AC2E6A" w:rsidRDefault="00AC2E6A" w:rsidP="00AC2E6A"/>
    <w:p w14:paraId="1CCF9755" w14:textId="7E0E1258" w:rsidR="004F163A" w:rsidRDefault="004F163A" w:rsidP="00AC2E6A">
      <w:pPr>
        <w:pStyle w:val="Question"/>
      </w:pPr>
      <w:r w:rsidRPr="004F163A">
        <w:lastRenderedPageBreak/>
        <w:t>Combien y a-t-il de r</w:t>
      </w:r>
      <w:r w:rsidRPr="004F163A">
        <w:rPr>
          <w:rFonts w:hint="eastAsia"/>
        </w:rPr>
        <w:t>é</w:t>
      </w:r>
      <w:r w:rsidRPr="004F163A">
        <w:t>servations</w:t>
      </w:r>
      <w:r>
        <w:t> ?</w:t>
      </w:r>
      <w:r w:rsidR="00A03FD9" w:rsidRPr="00517D18">
        <w:rPr>
          <w:rFonts w:asciiTheme="majorHAnsi" w:hAnsiTheme="majorHAnsi" w:cstheme="majorHAnsi"/>
        </w:rPr>
        <w:t xml:space="preserve"> </w:t>
      </w:r>
      <w:r w:rsidR="00A03FD9">
        <w:rPr>
          <w:rStyle w:val="CitationintenseCar"/>
        </w:rPr>
        <w:t>1</w:t>
      </w:r>
      <w:r w:rsidR="00A03FD9" w:rsidRPr="004E5D50">
        <w:rPr>
          <w:rStyle w:val="CitationintenseCar"/>
        </w:rPr>
        <w:t xml:space="preserve"> attribut, </w:t>
      </w:r>
      <w:r w:rsidR="00A03FD9">
        <w:rPr>
          <w:rStyle w:val="CitationintenseCar"/>
        </w:rPr>
        <w:t>1</w:t>
      </w:r>
      <w:r w:rsidR="00A03FD9" w:rsidRPr="004E5D50">
        <w:rPr>
          <w:rStyle w:val="CitationintenseCar"/>
        </w:rPr>
        <w:t xml:space="preserve"> tuple</w:t>
      </w:r>
      <w:r w:rsidR="00A03FD9">
        <w:rPr>
          <w:rStyle w:val="CitationintenseCar"/>
        </w:rPr>
        <w:t xml:space="preserve"> (32)</w:t>
      </w:r>
    </w:p>
    <w:p w14:paraId="1F1579A2" w14:textId="2755079E" w:rsidR="006B780A" w:rsidRDefault="006B780A" w:rsidP="006B780A">
      <w:pPr>
        <w:pStyle w:val="Question"/>
      </w:pPr>
      <w:r>
        <w:t>Quelle est la durée moyenne des séjours au Kenya ?</w:t>
      </w:r>
      <w:r w:rsidR="00A03FD9" w:rsidRPr="00517D18">
        <w:rPr>
          <w:rFonts w:asciiTheme="majorHAnsi" w:hAnsiTheme="majorHAnsi" w:cstheme="majorHAnsi"/>
        </w:rPr>
        <w:t xml:space="preserve"> </w:t>
      </w:r>
      <w:r w:rsidR="00A03FD9">
        <w:rPr>
          <w:rStyle w:val="CitationintenseCar"/>
        </w:rPr>
        <w:t>1</w:t>
      </w:r>
      <w:r w:rsidR="00A03FD9" w:rsidRPr="004E5D50">
        <w:rPr>
          <w:rStyle w:val="CitationintenseCar"/>
        </w:rPr>
        <w:t xml:space="preserve"> attribut, </w:t>
      </w:r>
      <w:r w:rsidR="00A03FD9">
        <w:rPr>
          <w:rStyle w:val="CitationintenseCar"/>
        </w:rPr>
        <w:t>1</w:t>
      </w:r>
      <w:r w:rsidR="00A03FD9" w:rsidRPr="004E5D50">
        <w:rPr>
          <w:rStyle w:val="CitationintenseCar"/>
        </w:rPr>
        <w:t xml:space="preserve"> tuple</w:t>
      </w:r>
      <w:r w:rsidR="00A03FD9">
        <w:rPr>
          <w:rStyle w:val="CitationintenseCar"/>
        </w:rPr>
        <w:t xml:space="preserve"> (</w:t>
      </w:r>
      <w:r w:rsidR="00A03FD9" w:rsidRPr="00EF1496">
        <w:rPr>
          <w:rStyle w:val="CitationintenseCar"/>
          <w:color w:val="0070C0"/>
        </w:rPr>
        <w:t>6.</w:t>
      </w:r>
      <w:r w:rsidR="000A18EA" w:rsidRPr="00EF1496">
        <w:rPr>
          <w:rStyle w:val="CitationintenseCar"/>
          <w:color w:val="0070C0"/>
        </w:rPr>
        <w:t>25</w:t>
      </w:r>
      <w:r w:rsidR="00A03FD9">
        <w:rPr>
          <w:rStyle w:val="CitationintenseCar"/>
        </w:rPr>
        <w:t>)</w:t>
      </w:r>
    </w:p>
    <w:p w14:paraId="5FC4FC71" w14:textId="34378E8B" w:rsidR="00726B56" w:rsidRDefault="00726B56" w:rsidP="00726B56">
      <w:pPr>
        <w:pStyle w:val="Question"/>
      </w:pPr>
      <w:r>
        <w:t>Combien y a-t-il de places réservées pour le</w:t>
      </w:r>
      <w:r w:rsidR="006634F8">
        <w:t>s</w:t>
      </w:r>
      <w:r>
        <w:t xml:space="preserve"> voyage</w:t>
      </w:r>
      <w:r w:rsidR="006634F8">
        <w:t>s réservés</w:t>
      </w:r>
      <w:r>
        <w:t xml:space="preserve"> </w:t>
      </w:r>
      <w:r w:rsidR="0094280E">
        <w:t>d’identifiant</w:t>
      </w:r>
      <w:r>
        <w:t xml:space="preserve"> 122 ?</w:t>
      </w:r>
      <w:r w:rsidR="00A03FD9" w:rsidRPr="00517D18">
        <w:rPr>
          <w:rFonts w:asciiTheme="majorHAnsi" w:hAnsiTheme="majorHAnsi" w:cstheme="majorHAnsi"/>
        </w:rPr>
        <w:t xml:space="preserve"> </w:t>
      </w:r>
      <w:r w:rsidR="00A03FD9">
        <w:rPr>
          <w:rStyle w:val="CitationintenseCar"/>
        </w:rPr>
        <w:t>1</w:t>
      </w:r>
      <w:r w:rsidR="00A03FD9" w:rsidRPr="004E5D50">
        <w:rPr>
          <w:rStyle w:val="CitationintenseCar"/>
        </w:rPr>
        <w:t xml:space="preserve"> attribut, </w:t>
      </w:r>
      <w:r w:rsidR="00A03FD9">
        <w:rPr>
          <w:rStyle w:val="CitationintenseCar"/>
        </w:rPr>
        <w:t>1</w:t>
      </w:r>
      <w:r w:rsidR="00A03FD9" w:rsidRPr="004E5D50">
        <w:rPr>
          <w:rStyle w:val="CitationintenseCar"/>
        </w:rPr>
        <w:t xml:space="preserve"> tuple</w:t>
      </w:r>
      <w:r w:rsidR="00A03FD9">
        <w:rPr>
          <w:rStyle w:val="CitationintenseCar"/>
        </w:rPr>
        <w:t xml:space="preserve"> (9)</w:t>
      </w:r>
    </w:p>
    <w:p w14:paraId="5B2206AA" w14:textId="0C412D38" w:rsidR="000A5822" w:rsidRPr="00C81413" w:rsidRDefault="000A5822" w:rsidP="000A5822">
      <w:pPr>
        <w:pStyle w:val="Question"/>
      </w:pPr>
      <w:r>
        <w:rPr>
          <w:rFonts w:ascii="Times" w:hAnsi="Times"/>
          <w:color w:val="000000"/>
        </w:rPr>
        <w:tab/>
        <w:t>Quel est le tarif</w:t>
      </w:r>
      <w:r w:rsidR="00FF0CD7">
        <w:rPr>
          <w:rFonts w:ascii="Times" w:hAnsi="Times"/>
          <w:color w:val="000000"/>
        </w:rPr>
        <w:t xml:space="preserve"> de voyage</w:t>
      </w:r>
      <w:r>
        <w:rPr>
          <w:rFonts w:ascii="Times" w:hAnsi="Times"/>
          <w:color w:val="000000"/>
        </w:rPr>
        <w:t xml:space="preserve"> le </w:t>
      </w:r>
      <w:r w:rsidR="00F20B2A">
        <w:rPr>
          <w:rFonts w:ascii="Times" w:hAnsi="Times"/>
          <w:color w:val="000000"/>
        </w:rPr>
        <w:t>moins cher</w:t>
      </w:r>
      <w:r>
        <w:rPr>
          <w:rFonts w:ascii="Times" w:hAnsi="Times"/>
          <w:color w:val="000000"/>
        </w:rPr>
        <w:t> ?</w:t>
      </w:r>
      <w:r w:rsidR="00A03FD9" w:rsidRPr="00517D18">
        <w:rPr>
          <w:rFonts w:asciiTheme="majorHAnsi" w:hAnsiTheme="majorHAnsi" w:cstheme="majorHAnsi"/>
        </w:rPr>
        <w:t xml:space="preserve"> </w:t>
      </w:r>
      <w:r w:rsidR="00A03FD9">
        <w:rPr>
          <w:rStyle w:val="CitationintenseCar"/>
        </w:rPr>
        <w:t>1</w:t>
      </w:r>
      <w:r w:rsidR="00A03FD9" w:rsidRPr="004E5D50">
        <w:rPr>
          <w:rStyle w:val="CitationintenseCar"/>
        </w:rPr>
        <w:t xml:space="preserve"> attribut, </w:t>
      </w:r>
      <w:r w:rsidR="00A03FD9">
        <w:rPr>
          <w:rStyle w:val="CitationintenseCar"/>
        </w:rPr>
        <w:t>1</w:t>
      </w:r>
      <w:r w:rsidR="00A03FD9" w:rsidRPr="004E5D50">
        <w:rPr>
          <w:rStyle w:val="CitationintenseCar"/>
        </w:rPr>
        <w:t xml:space="preserve"> tuple</w:t>
      </w:r>
      <w:r w:rsidR="00A03FD9">
        <w:rPr>
          <w:rStyle w:val="CitationintenseCar"/>
        </w:rPr>
        <w:t xml:space="preserve"> (179)</w:t>
      </w:r>
    </w:p>
    <w:p w14:paraId="5B61DF0C" w14:textId="16072185" w:rsidR="003674D4" w:rsidRPr="003674D4" w:rsidRDefault="003674D4" w:rsidP="00AC2E6A">
      <w:pPr>
        <w:pStyle w:val="Question"/>
      </w:pPr>
      <w:r>
        <w:rPr>
          <w:rFonts w:ascii="Times" w:hAnsi="Times"/>
          <w:color w:val="000000"/>
        </w:rPr>
        <w:t>Donnez</w:t>
      </w:r>
      <w:r w:rsidR="00C34622">
        <w:rPr>
          <w:rFonts w:ascii="Times" w:hAnsi="Times"/>
          <w:color w:val="000000"/>
        </w:rPr>
        <w:t xml:space="preserve"> </w:t>
      </w:r>
      <w:r>
        <w:rPr>
          <w:rFonts w:ascii="Times" w:hAnsi="Times"/>
          <w:color w:val="000000"/>
        </w:rPr>
        <w:t xml:space="preserve">les dates de départ et </w:t>
      </w:r>
      <w:r w:rsidR="00DB1035">
        <w:rPr>
          <w:rFonts w:ascii="Times" w:hAnsi="Times"/>
          <w:color w:val="000000"/>
        </w:rPr>
        <w:t xml:space="preserve">les dates </w:t>
      </w:r>
      <w:r>
        <w:rPr>
          <w:rFonts w:ascii="Times" w:hAnsi="Times"/>
          <w:color w:val="000000"/>
        </w:rPr>
        <w:t>de retour</w:t>
      </w:r>
      <w:r w:rsidR="00C34622">
        <w:rPr>
          <w:rFonts w:ascii="Times" w:hAnsi="Times"/>
          <w:color w:val="000000"/>
        </w:rPr>
        <w:t xml:space="preserve"> pour </w:t>
      </w:r>
      <w:r w:rsidR="00FD2BA9">
        <w:t xml:space="preserve">les voyages réservés </w:t>
      </w:r>
      <w:r w:rsidR="0058790B">
        <w:t>d’identifiant</w:t>
      </w:r>
      <w:r w:rsidR="00C34622">
        <w:rPr>
          <w:rFonts w:ascii="Times" w:hAnsi="Times"/>
          <w:color w:val="000000"/>
        </w:rPr>
        <w:t xml:space="preserve"> 122.</w:t>
      </w:r>
      <w:r w:rsidR="00AD640A" w:rsidRPr="00517D18">
        <w:rPr>
          <w:rFonts w:asciiTheme="majorHAnsi" w:hAnsiTheme="majorHAnsi" w:cstheme="majorHAnsi"/>
        </w:rPr>
        <w:t xml:space="preserve"> </w:t>
      </w:r>
      <w:r w:rsidR="00AD640A">
        <w:rPr>
          <w:rStyle w:val="CitationintenseCar"/>
        </w:rPr>
        <w:t>2</w:t>
      </w:r>
      <w:r w:rsidR="00AD640A" w:rsidRPr="004E5D50">
        <w:rPr>
          <w:rStyle w:val="CitationintenseCar"/>
        </w:rPr>
        <w:t xml:space="preserve"> attributs, </w:t>
      </w:r>
      <w:r w:rsidR="00AD640A">
        <w:rPr>
          <w:rStyle w:val="CitationintenseCar"/>
        </w:rPr>
        <w:t>10</w:t>
      </w:r>
      <w:r w:rsidR="00AD640A" w:rsidRPr="004E5D50">
        <w:rPr>
          <w:rStyle w:val="CitationintenseCar"/>
        </w:rPr>
        <w:t xml:space="preserve"> tuples</w:t>
      </w:r>
    </w:p>
    <w:p w14:paraId="486A8768" w14:textId="51DF3765" w:rsidR="00735076" w:rsidRDefault="00735076" w:rsidP="00AC2E6A">
      <w:pPr>
        <w:pStyle w:val="Question"/>
      </w:pPr>
      <w:r w:rsidRPr="00735076">
        <w:t>Quels sont les</w:t>
      </w:r>
      <w:r>
        <w:t xml:space="preserve"> identifiants</w:t>
      </w:r>
      <w:r w:rsidR="00592537">
        <w:t>, pays d’arrivée</w:t>
      </w:r>
      <w:r w:rsidR="00B61F8A">
        <w:t>,</w:t>
      </w:r>
      <w:r w:rsidR="00592537">
        <w:t xml:space="preserve"> villes d’arrivée</w:t>
      </w:r>
      <w:r w:rsidR="00721159">
        <w:t xml:space="preserve"> et</w:t>
      </w:r>
      <w:r w:rsidR="00B61F8A">
        <w:t xml:space="preserve"> hôtels </w:t>
      </w:r>
      <w:r w:rsidR="00721159">
        <w:t>ainsi que</w:t>
      </w:r>
      <w:r w:rsidR="00B61F8A">
        <w:t xml:space="preserve"> leurs nombres d’étoiles</w:t>
      </w:r>
      <w:r w:rsidR="00592537">
        <w:t xml:space="preserve"> </w:t>
      </w:r>
      <w:r>
        <w:t>des</w:t>
      </w:r>
      <w:r w:rsidRPr="00735076">
        <w:t xml:space="preserve"> voyages </w:t>
      </w:r>
      <w:r>
        <w:t>pour lesquels</w:t>
      </w:r>
      <w:r w:rsidRPr="00735076">
        <w:t xml:space="preserve"> le tarif est le plus faible</w:t>
      </w:r>
      <w:r>
        <w:t> ?</w:t>
      </w:r>
      <w:r w:rsidR="00EE0A3F">
        <w:t xml:space="preserve"> </w:t>
      </w:r>
      <w:r w:rsidR="00EE0A3F" w:rsidRPr="00EE0A3F">
        <w:t>Donnez deux formulations</w:t>
      </w:r>
      <w:r w:rsidR="00EE0A3F">
        <w:t>.</w:t>
      </w:r>
      <w:r w:rsidR="00E81DFF" w:rsidRPr="00517D18">
        <w:rPr>
          <w:rFonts w:asciiTheme="majorHAnsi" w:hAnsiTheme="majorHAnsi" w:cstheme="majorHAnsi"/>
        </w:rPr>
        <w:t xml:space="preserve"> </w:t>
      </w:r>
      <w:r w:rsidR="00E81DFF">
        <w:rPr>
          <w:rStyle w:val="CitationintenseCar"/>
        </w:rPr>
        <w:t>5</w:t>
      </w:r>
      <w:r w:rsidR="00E81DFF" w:rsidRPr="004E5D50">
        <w:rPr>
          <w:rStyle w:val="CitationintenseCar"/>
        </w:rPr>
        <w:t xml:space="preserve"> attributs, </w:t>
      </w:r>
      <w:r w:rsidR="00E81DFF">
        <w:rPr>
          <w:rStyle w:val="CitationintenseCar"/>
        </w:rPr>
        <w:t>1</w:t>
      </w:r>
      <w:r w:rsidR="00E81DFF" w:rsidRPr="004E5D50">
        <w:rPr>
          <w:rStyle w:val="CitationintenseCar"/>
        </w:rPr>
        <w:t xml:space="preserve"> tuple</w:t>
      </w:r>
    </w:p>
    <w:p w14:paraId="26918066" w14:textId="3E3B1CAF" w:rsidR="00ED3C23" w:rsidRDefault="00ED3C23" w:rsidP="00AC2E6A">
      <w:pPr>
        <w:pStyle w:val="Question"/>
      </w:pPr>
      <w:r w:rsidRPr="00735076">
        <w:t>Quel</w:t>
      </w:r>
      <w:r>
        <w:t xml:space="preserve">s sont les pays d’arrivée et villes d’arrivée </w:t>
      </w:r>
      <w:r w:rsidR="00721159">
        <w:t xml:space="preserve">et hôtels ainsi que leurs nombres d’étoiles </w:t>
      </w:r>
      <w:r>
        <w:t>des voyages réservés le</w:t>
      </w:r>
      <w:r w:rsidR="00940DEE">
        <w:t>s</w:t>
      </w:r>
      <w:r>
        <w:t xml:space="preserve"> plus cher ?</w:t>
      </w:r>
      <w:r w:rsidR="00311583">
        <w:t xml:space="preserve"> </w:t>
      </w:r>
      <w:r w:rsidR="00311583" w:rsidRPr="00EE0A3F">
        <w:t>Donnez deux formulations</w:t>
      </w:r>
      <w:r w:rsidR="00311583">
        <w:t>.</w:t>
      </w:r>
      <w:r w:rsidR="00E81DFF" w:rsidRPr="00517D18">
        <w:rPr>
          <w:rFonts w:asciiTheme="majorHAnsi" w:hAnsiTheme="majorHAnsi" w:cstheme="majorHAnsi"/>
        </w:rPr>
        <w:t xml:space="preserve"> </w:t>
      </w:r>
      <w:r w:rsidR="00E81DFF">
        <w:rPr>
          <w:rStyle w:val="CitationintenseCar"/>
        </w:rPr>
        <w:t>4</w:t>
      </w:r>
      <w:r w:rsidR="00E81DFF" w:rsidRPr="004E5D50">
        <w:rPr>
          <w:rStyle w:val="CitationintenseCar"/>
        </w:rPr>
        <w:t xml:space="preserve"> attributs, </w:t>
      </w:r>
      <w:r w:rsidR="00E81DFF">
        <w:rPr>
          <w:rStyle w:val="CitationintenseCar"/>
        </w:rPr>
        <w:t>1</w:t>
      </w:r>
      <w:r w:rsidR="00E81DFF" w:rsidRPr="004E5D50">
        <w:rPr>
          <w:rStyle w:val="CitationintenseCar"/>
        </w:rPr>
        <w:t xml:space="preserve"> tuple</w:t>
      </w:r>
    </w:p>
    <w:p w14:paraId="0B8AD893" w14:textId="1E3A5C49" w:rsidR="00AC2E6A" w:rsidRDefault="0009651F" w:rsidP="00AC2E6A">
      <w:pPr>
        <w:pStyle w:val="Question"/>
      </w:pPr>
      <w:r w:rsidRPr="0009651F">
        <w:t>Donnez</w:t>
      </w:r>
      <w:r w:rsidR="0096674F">
        <w:t xml:space="preserve">, </w:t>
      </w:r>
      <w:r w:rsidR="0096674F" w:rsidRPr="0009651F">
        <w:t>en tenant compte du nombre de personnes</w:t>
      </w:r>
      <w:r w:rsidR="0096674F">
        <w:t>,</w:t>
      </w:r>
      <w:r w:rsidRPr="0009651F">
        <w:t xml:space="preserve"> le prix total des r</w:t>
      </w:r>
      <w:r w:rsidRPr="0009651F">
        <w:rPr>
          <w:rFonts w:hint="eastAsia"/>
        </w:rPr>
        <w:t>é</w:t>
      </w:r>
      <w:r w:rsidRPr="0009651F">
        <w:t>servations du client Arnaud Peyroche.</w:t>
      </w:r>
      <w:r w:rsidR="004F0573" w:rsidRPr="00517D18">
        <w:rPr>
          <w:rFonts w:asciiTheme="majorHAnsi" w:hAnsiTheme="majorHAnsi" w:cstheme="majorHAnsi"/>
        </w:rPr>
        <w:t xml:space="preserve"> </w:t>
      </w:r>
      <w:r w:rsidR="004F0573">
        <w:rPr>
          <w:rStyle w:val="CitationintenseCar"/>
        </w:rPr>
        <w:t>1</w:t>
      </w:r>
      <w:r w:rsidR="004F0573" w:rsidRPr="004E5D50">
        <w:rPr>
          <w:rStyle w:val="CitationintenseCar"/>
        </w:rPr>
        <w:t xml:space="preserve"> attribut, </w:t>
      </w:r>
      <w:r w:rsidR="004F0573">
        <w:rPr>
          <w:rStyle w:val="CitationintenseCar"/>
        </w:rPr>
        <w:t>1</w:t>
      </w:r>
      <w:r w:rsidR="004F0573" w:rsidRPr="004E5D50">
        <w:rPr>
          <w:rStyle w:val="CitationintenseCar"/>
        </w:rPr>
        <w:t xml:space="preserve"> tuple</w:t>
      </w:r>
      <w:r w:rsidR="004F0573">
        <w:rPr>
          <w:rStyle w:val="CitationintenseCar"/>
        </w:rPr>
        <w:t xml:space="preserve"> (1629)</w:t>
      </w:r>
    </w:p>
    <w:p w14:paraId="7617AF25" w14:textId="074D5532" w:rsidR="00ED3C23" w:rsidRPr="00E56E9B" w:rsidRDefault="00BA1FC3">
      <w:pPr>
        <w:pStyle w:val="Question"/>
      </w:pPr>
      <w:r>
        <w:t xml:space="preserve">Donnez, </w:t>
      </w:r>
      <w:r w:rsidRPr="00BA1FC3">
        <w:t>le prix total des options propos</w:t>
      </w:r>
      <w:r w:rsidRPr="00BA1FC3">
        <w:rPr>
          <w:rFonts w:hint="eastAsia"/>
        </w:rPr>
        <w:t>é</w:t>
      </w:r>
      <w:r w:rsidRPr="00BA1FC3">
        <w:t>es</w:t>
      </w:r>
      <w:r w:rsidR="0084253B">
        <w:t xml:space="preserve"> p</w:t>
      </w:r>
      <w:r w:rsidR="0084253B" w:rsidRPr="00BA1FC3">
        <w:t>our le</w:t>
      </w:r>
      <w:r w:rsidR="0084253B">
        <w:t>s</w:t>
      </w:r>
      <w:r w:rsidR="0084253B" w:rsidRPr="00BA1FC3">
        <w:t xml:space="preserve"> voyage</w:t>
      </w:r>
      <w:r w:rsidR="0084253B">
        <w:t>s</w:t>
      </w:r>
      <w:r w:rsidR="0084253B" w:rsidRPr="00BA1FC3">
        <w:t xml:space="preserve"> r</w:t>
      </w:r>
      <w:r w:rsidR="0084253B" w:rsidRPr="00BA1FC3">
        <w:rPr>
          <w:rFonts w:hint="eastAsia"/>
        </w:rPr>
        <w:t>é</w:t>
      </w:r>
      <w:r w:rsidR="0084253B" w:rsidRPr="00BA1FC3">
        <w:t>serv</w:t>
      </w:r>
      <w:r w:rsidR="0084253B" w:rsidRPr="00BA1FC3">
        <w:rPr>
          <w:rFonts w:hint="eastAsia"/>
        </w:rPr>
        <w:t>é</w:t>
      </w:r>
      <w:r w:rsidR="0084253B">
        <w:t>s</w:t>
      </w:r>
      <w:r w:rsidR="0084253B" w:rsidRPr="00BA1FC3">
        <w:t xml:space="preserve"> par le client Nicolas Potier</w:t>
      </w:r>
      <w:r w:rsidR="00C110A4">
        <w:t>.</w:t>
      </w:r>
      <w:r w:rsidR="00782F02" w:rsidRPr="00517D18">
        <w:rPr>
          <w:rFonts w:asciiTheme="majorHAnsi" w:hAnsiTheme="majorHAnsi" w:cstheme="majorHAnsi"/>
        </w:rPr>
        <w:t xml:space="preserve"> </w:t>
      </w:r>
      <w:r w:rsidR="00782F02">
        <w:rPr>
          <w:rStyle w:val="CitationintenseCar"/>
        </w:rPr>
        <w:t>1</w:t>
      </w:r>
      <w:r w:rsidR="00782F02" w:rsidRPr="004E5D50">
        <w:rPr>
          <w:rStyle w:val="CitationintenseCar"/>
        </w:rPr>
        <w:t xml:space="preserve"> attribut, </w:t>
      </w:r>
      <w:r w:rsidR="00782F02">
        <w:rPr>
          <w:rStyle w:val="CitationintenseCar"/>
        </w:rPr>
        <w:t>1</w:t>
      </w:r>
      <w:r w:rsidR="00782F02" w:rsidRPr="004E5D50">
        <w:rPr>
          <w:rStyle w:val="CitationintenseCar"/>
        </w:rPr>
        <w:t xml:space="preserve"> tuple</w:t>
      </w:r>
      <w:r w:rsidR="00782F02">
        <w:rPr>
          <w:rStyle w:val="CitationintenseCar"/>
        </w:rPr>
        <w:t xml:space="preserve"> (35)</w:t>
      </w:r>
    </w:p>
    <w:p w14:paraId="31174BCF" w14:textId="77777777" w:rsidR="008F588E" w:rsidRDefault="008F588E" w:rsidP="008F588E">
      <w:pPr>
        <w:pStyle w:val="Titre2"/>
      </w:pPr>
      <w:r w:rsidRPr="00802390">
        <w:t>Test d</w:t>
      </w:r>
      <w:r>
        <w:t>’</w:t>
      </w:r>
      <w:r w:rsidRPr="00802390">
        <w:t>absence de donn</w:t>
      </w:r>
      <w:r w:rsidRPr="00802390">
        <w:rPr>
          <w:rFonts w:hint="eastAsia"/>
        </w:rPr>
        <w:t>é</w:t>
      </w:r>
      <w:r w:rsidRPr="00802390">
        <w:t>es</w:t>
      </w:r>
    </w:p>
    <w:p w14:paraId="42E71227" w14:textId="3A18377E" w:rsidR="0090193C" w:rsidRPr="006A4616" w:rsidRDefault="0090193C" w:rsidP="0090193C">
      <w:pPr>
        <w:jc w:val="both"/>
        <w:rPr>
          <w:rStyle w:val="lev"/>
        </w:rPr>
      </w:pPr>
      <w:r w:rsidRPr="006A4616">
        <w:rPr>
          <w:rStyle w:val="lev"/>
        </w:rPr>
        <w:t>Formulez les requêtes suivantes de deux manières différentes, en ne faisant pas appel aux opérateurs ensemblistes.</w:t>
      </w:r>
    </w:p>
    <w:p w14:paraId="54710078" w14:textId="77777777" w:rsidR="0090193C" w:rsidRDefault="0090193C" w:rsidP="0090193C"/>
    <w:p w14:paraId="68A334E6" w14:textId="3EBEE9F7" w:rsidR="00AC2E6A" w:rsidRPr="00E56E9B" w:rsidRDefault="0090193C" w:rsidP="00AC2E6A">
      <w:pPr>
        <w:pStyle w:val="Question"/>
      </w:pPr>
      <w:r>
        <w:t>Quels sont les noms et prénoms des clients qui n’ont aucune réservation ?</w:t>
      </w:r>
      <w:r w:rsidR="004C5CCA" w:rsidRPr="00517D18">
        <w:rPr>
          <w:rFonts w:asciiTheme="majorHAnsi" w:hAnsiTheme="majorHAnsi" w:cstheme="majorHAnsi"/>
        </w:rPr>
        <w:t xml:space="preserve"> </w:t>
      </w:r>
      <w:r w:rsidR="004C5CCA">
        <w:rPr>
          <w:rStyle w:val="CitationintenseCar"/>
        </w:rPr>
        <w:t>2</w:t>
      </w:r>
      <w:r w:rsidR="004C5CCA" w:rsidRPr="004E5D50">
        <w:rPr>
          <w:rStyle w:val="CitationintenseCar"/>
        </w:rPr>
        <w:t xml:space="preserve"> attributs, </w:t>
      </w:r>
      <w:r w:rsidR="004C5CCA">
        <w:rPr>
          <w:rStyle w:val="CitationintenseCar"/>
        </w:rPr>
        <w:t>11</w:t>
      </w:r>
      <w:r w:rsidR="004C5CCA" w:rsidRPr="004E5D50">
        <w:rPr>
          <w:rStyle w:val="CitationintenseCar"/>
        </w:rPr>
        <w:t xml:space="preserve"> tuples</w:t>
      </w:r>
    </w:p>
    <w:p w14:paraId="65AAA4FA" w14:textId="108AD42A" w:rsidR="00601387" w:rsidRDefault="00601387" w:rsidP="00AC2E6A">
      <w:pPr>
        <w:pStyle w:val="Question"/>
      </w:pPr>
      <w:r>
        <w:t xml:space="preserve">Quels sont les identifiants, pays </w:t>
      </w:r>
      <w:r w:rsidR="00407D31">
        <w:t xml:space="preserve">d’arrivée et ville d’arrivée des voyages </w:t>
      </w:r>
      <w:r w:rsidR="00772B7B">
        <w:rPr>
          <w:rFonts w:ascii="Times" w:hAnsi="Times" w:cs="Times"/>
          <w:color w:val="000000"/>
        </w:rPr>
        <w:t>qui ne sont planifiés à aucune date ?</w:t>
      </w:r>
      <w:r w:rsidR="004C5CCA" w:rsidRPr="00517D18">
        <w:rPr>
          <w:rFonts w:asciiTheme="majorHAnsi" w:hAnsiTheme="majorHAnsi" w:cstheme="majorHAnsi"/>
        </w:rPr>
        <w:t xml:space="preserve"> </w:t>
      </w:r>
      <w:r w:rsidR="004C5CCA">
        <w:rPr>
          <w:rStyle w:val="CitationintenseCar"/>
        </w:rPr>
        <w:t>3</w:t>
      </w:r>
      <w:r w:rsidR="004C5CCA" w:rsidRPr="004E5D50">
        <w:rPr>
          <w:rStyle w:val="CitationintenseCar"/>
        </w:rPr>
        <w:t xml:space="preserve"> attributs, </w:t>
      </w:r>
      <w:r w:rsidR="004C5CCA">
        <w:rPr>
          <w:rStyle w:val="CitationintenseCar"/>
        </w:rPr>
        <w:t>1</w:t>
      </w:r>
      <w:r w:rsidR="00067E09">
        <w:rPr>
          <w:rStyle w:val="CitationintenseCar"/>
        </w:rPr>
        <w:t>4</w:t>
      </w:r>
      <w:r w:rsidR="004C5CCA" w:rsidRPr="004E5D50">
        <w:rPr>
          <w:rStyle w:val="CitationintenseCar"/>
        </w:rPr>
        <w:t xml:space="preserve"> tuples</w:t>
      </w:r>
    </w:p>
    <w:p w14:paraId="58314FEB" w14:textId="74AA2064" w:rsidR="00AC2E6A" w:rsidRPr="00E56E9B" w:rsidRDefault="00AC2E6A" w:rsidP="00AC2E6A">
      <w:pPr>
        <w:pStyle w:val="Question"/>
      </w:pPr>
      <w:r>
        <w:t>Quel</w:t>
      </w:r>
      <w:r w:rsidR="00601387">
        <w:t>s sont les pays d’arrivée et villes d’arrivée qui ne sont pas proposés au départ de Marseille ?</w:t>
      </w:r>
      <w:r w:rsidR="00C0717F" w:rsidRPr="00517D18">
        <w:rPr>
          <w:rFonts w:asciiTheme="majorHAnsi" w:hAnsiTheme="majorHAnsi" w:cstheme="majorHAnsi"/>
        </w:rPr>
        <w:t xml:space="preserve"> </w:t>
      </w:r>
      <w:r w:rsidR="00C0717F">
        <w:rPr>
          <w:rStyle w:val="CitationintenseCar"/>
        </w:rPr>
        <w:t>2</w:t>
      </w:r>
      <w:r w:rsidR="00C0717F" w:rsidRPr="004E5D50">
        <w:rPr>
          <w:rStyle w:val="CitationintenseCar"/>
        </w:rPr>
        <w:t xml:space="preserve"> attributs, </w:t>
      </w:r>
      <w:r w:rsidR="00F0687C">
        <w:rPr>
          <w:rStyle w:val="CitationintenseCar"/>
        </w:rPr>
        <w:t>6</w:t>
      </w:r>
      <w:r w:rsidR="00C0717F" w:rsidRPr="004E5D50">
        <w:rPr>
          <w:rStyle w:val="CitationintenseCar"/>
        </w:rPr>
        <w:t xml:space="preserve"> tuples</w:t>
      </w:r>
    </w:p>
    <w:p w14:paraId="5C33A90F" w14:textId="70C9F207" w:rsidR="00DA4B2C" w:rsidRPr="00140BCD" w:rsidRDefault="00AC2E6A" w:rsidP="00B71D30">
      <w:pPr>
        <w:pStyle w:val="Question"/>
      </w:pPr>
      <w:r>
        <w:t>Quel</w:t>
      </w:r>
      <w:r w:rsidR="005E2A76">
        <w:t>s sont les codes et libellés d</w:t>
      </w:r>
      <w:r w:rsidR="00DF129C">
        <w:t xml:space="preserve">es </w:t>
      </w:r>
      <w:r w:rsidR="005E2A76">
        <w:t>options qui ne sont pas proposés dans les voyages pour Chypre ?</w:t>
      </w:r>
      <w:r w:rsidR="00C0717F" w:rsidRPr="00517D18">
        <w:rPr>
          <w:rFonts w:asciiTheme="majorHAnsi" w:hAnsiTheme="majorHAnsi" w:cstheme="majorHAnsi"/>
        </w:rPr>
        <w:t xml:space="preserve"> </w:t>
      </w:r>
      <w:r w:rsidR="00C0717F">
        <w:rPr>
          <w:rStyle w:val="CitationintenseCar"/>
        </w:rPr>
        <w:t>2</w:t>
      </w:r>
      <w:r w:rsidR="00C0717F" w:rsidRPr="004E5D50">
        <w:rPr>
          <w:rStyle w:val="CitationintenseCar"/>
        </w:rPr>
        <w:t xml:space="preserve"> attributs, </w:t>
      </w:r>
      <w:r w:rsidR="00C0717F">
        <w:rPr>
          <w:rStyle w:val="CitationintenseCar"/>
        </w:rPr>
        <w:t>10</w:t>
      </w:r>
      <w:r w:rsidR="00C0717F" w:rsidRPr="004E5D50">
        <w:rPr>
          <w:rStyle w:val="CitationintenseCar"/>
        </w:rPr>
        <w:t xml:space="preserve"> tuples</w:t>
      </w:r>
    </w:p>
    <w:sectPr w:rsidR="00DA4B2C" w:rsidRPr="00140BCD" w:rsidSect="00C01A24">
      <w:headerReference w:type="default" r:id="rId13"/>
      <w:footerReference w:type="default" r:id="rId14"/>
      <w:footerReference w:type="first" r:id="rId15"/>
      <w:pgSz w:w="11905" w:h="16837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B132" w14:textId="77777777" w:rsidR="00B43AFA" w:rsidRDefault="00B43AFA" w:rsidP="002761F1">
      <w:r>
        <w:separator/>
      </w:r>
    </w:p>
  </w:endnote>
  <w:endnote w:type="continuationSeparator" w:id="0">
    <w:p w14:paraId="68D80D3F" w14:textId="77777777" w:rsidR="00B43AFA" w:rsidRDefault="00B43AFA" w:rsidP="0027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4A2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7956ADB4" w14:textId="3B692A1D" w:rsidR="00432F14" w:rsidRPr="001F23B5" w:rsidRDefault="00000000" w:rsidP="00432F1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1454064214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84A20">
          <w:rPr>
            <w:rFonts w:asciiTheme="majorHAnsi" w:hAnsiTheme="majorHAnsi" w:cstheme="majorHAnsi"/>
            <w:i/>
          </w:rPr>
          <w:t>Introduction aux bases de données et SQL</w:t>
        </w:r>
      </w:sdtContent>
    </w:sdt>
  </w:p>
  <w:p w14:paraId="0D52D631" w14:textId="12DE2AE3" w:rsidR="00432F14" w:rsidRPr="00484A20" w:rsidRDefault="00432F14" w:rsidP="00432F1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107278352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51594">
          <w:rPr>
            <w:rFonts w:asciiTheme="majorHAnsi" w:hAnsiTheme="majorHAnsi" w:cstheme="majorHAnsi"/>
            <w:szCs w:val="22"/>
          </w:rPr>
          <w:t>Rosine Cicchetti - Lotfi Lakhal - 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D00B52" w:rsidRPr="00484A20">
      <w:rPr>
        <w:rFonts w:ascii="Times New Roman" w:hAnsi="Times New Roman" w:cs="Times New Roman"/>
        <w:noProof/>
      </w:rPr>
      <w:t>2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D8D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0D2F8C32" w14:textId="11136C77" w:rsidR="000C5234" w:rsidRPr="001F23B5" w:rsidRDefault="00000000" w:rsidP="00C01A2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-1586676639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84A20" w:rsidRPr="00DD54ED">
          <w:rPr>
            <w:rFonts w:asciiTheme="majorHAnsi" w:hAnsiTheme="majorHAnsi" w:cstheme="majorHAnsi"/>
            <w:i/>
          </w:rPr>
          <w:t>Introduction aux bases de donn</w:t>
        </w:r>
        <w:r w:rsidR="00484A20" w:rsidRPr="00DD54ED">
          <w:rPr>
            <w:rFonts w:asciiTheme="majorHAnsi" w:hAnsiTheme="majorHAnsi" w:cstheme="majorHAnsi" w:hint="eastAsia"/>
            <w:i/>
          </w:rPr>
          <w:t>é</w:t>
        </w:r>
        <w:r w:rsidR="00484A20" w:rsidRPr="00DD54ED">
          <w:rPr>
            <w:rFonts w:asciiTheme="majorHAnsi" w:hAnsiTheme="majorHAnsi" w:cstheme="majorHAnsi"/>
            <w:i/>
          </w:rPr>
          <w:t>es et SQL</w:t>
        </w:r>
      </w:sdtContent>
    </w:sdt>
  </w:p>
  <w:p w14:paraId="742216B4" w14:textId="1C896B9C" w:rsidR="000C5234" w:rsidRPr="00484A20" w:rsidRDefault="000C5234" w:rsidP="00C01A2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-165837264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B259A">
          <w:rPr>
            <w:rFonts w:asciiTheme="majorHAnsi" w:hAnsiTheme="majorHAnsi" w:cstheme="majorHAnsi"/>
            <w:szCs w:val="22"/>
          </w:rPr>
          <w:t xml:space="preserve">Rosine Cicchetti </w:t>
        </w:r>
        <w:r w:rsidR="00B51594">
          <w:rPr>
            <w:rFonts w:asciiTheme="majorHAnsi" w:hAnsiTheme="majorHAnsi" w:cstheme="majorHAnsi"/>
            <w:szCs w:val="22"/>
          </w:rPr>
          <w:t>-</w:t>
        </w:r>
        <w:r w:rsidR="008B259A">
          <w:rPr>
            <w:rFonts w:asciiTheme="majorHAnsi" w:hAnsiTheme="majorHAnsi" w:cstheme="majorHAnsi"/>
            <w:szCs w:val="22"/>
          </w:rPr>
          <w:t xml:space="preserve"> Lotfi Lakhal - </w:t>
        </w:r>
        <w:r w:rsidR="00EF532F" w:rsidRPr="00EF532F">
          <w:rPr>
            <w:rFonts w:asciiTheme="majorHAnsi" w:hAnsiTheme="majorHAnsi" w:cstheme="majorHAnsi"/>
            <w:szCs w:val="22"/>
          </w:rPr>
          <w:t>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9EBBE" w14:textId="77777777" w:rsidR="00B43AFA" w:rsidRDefault="00B43AFA" w:rsidP="002761F1">
      <w:r>
        <w:separator/>
      </w:r>
    </w:p>
  </w:footnote>
  <w:footnote w:type="continuationSeparator" w:id="0">
    <w:p w14:paraId="2A14B007" w14:textId="77777777" w:rsidR="00B43AFA" w:rsidRDefault="00B43AFA" w:rsidP="002761F1">
      <w:r>
        <w:continuationSeparator/>
      </w:r>
    </w:p>
  </w:footnote>
  <w:footnote w:id="1">
    <w:p w14:paraId="302151C1" w14:textId="77777777" w:rsidR="00B86D3D" w:rsidRDefault="00B86D3D" w:rsidP="00B86D3D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Les domaines identiques sont surlignés avec la même couleur.</w:t>
      </w:r>
    </w:p>
  </w:footnote>
  <w:footnote w:id="2">
    <w:p w14:paraId="2DAA8F5C" w14:textId="77777777" w:rsidR="008F588E" w:rsidRDefault="008F588E" w:rsidP="008F588E">
      <w:pPr>
        <w:pStyle w:val="Notedebasdepage"/>
        <w:jc w:val="both"/>
      </w:pPr>
      <w:r>
        <w:rPr>
          <w:rStyle w:val="Caractresdenotedebasdepage"/>
          <w:rFonts w:ascii="Times" w:hAnsi="Times"/>
        </w:rPr>
        <w:footnoteRef/>
      </w:r>
      <w:r>
        <w:rPr>
          <w:rFonts w:ascii="Times" w:hAnsi="Times" w:cs="Times"/>
          <w:color w:val="000000"/>
          <w:sz w:val="18"/>
        </w:rPr>
        <w:t>Les types syntaxiques, utilisés pour la description des domaines, sont disponibles dans Oracle.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D083" w14:textId="1C0D40B4" w:rsidR="000C5234" w:rsidRPr="00D72C9E" w:rsidRDefault="000C5234" w:rsidP="00C01A24">
    <w:pPr>
      <w:pStyle w:val="En-tte"/>
      <w:pBdr>
        <w:between w:val="single" w:sz="4" w:space="1" w:color="0F6FC6" w:themeColor="accent1"/>
      </w:pBdr>
      <w:tabs>
        <w:tab w:val="clear" w:pos="9072"/>
        <w:tab w:val="right" w:pos="9639"/>
      </w:tabs>
      <w:spacing w:line="276" w:lineRule="auto"/>
      <w:rPr>
        <w:rFonts w:asciiTheme="majorHAnsi" w:hAnsiTheme="majorHAnsi" w:cstheme="majorHAnsi"/>
      </w:rPr>
    </w:pPr>
    <w:r w:rsidRPr="00D72C9E"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1" locked="0" layoutInCell="1" allowOverlap="1" wp14:anchorId="32C06836" wp14:editId="1A6AA321">
          <wp:simplePos x="0" y="0"/>
          <wp:positionH relativeFrom="column">
            <wp:posOffset>5372735</wp:posOffset>
          </wp:positionH>
          <wp:positionV relativeFrom="paragraph">
            <wp:posOffset>28575</wp:posOffset>
          </wp:positionV>
          <wp:extent cx="762635" cy="143510"/>
          <wp:effectExtent l="0" t="0" r="0" b="8890"/>
          <wp:wrapTight wrapText="bothSides">
            <wp:wrapPolygon edited="0">
              <wp:start x="0" y="0"/>
              <wp:lineTo x="0" y="20071"/>
              <wp:lineTo x="21042" y="20071"/>
              <wp:lineTo x="21042" y="0"/>
              <wp:lineTo x="0" y="0"/>
            </wp:wrapPolygon>
          </wp:wrapTight>
          <wp:docPr id="2" name="Image 2" descr="D:\Personnel\Enseignements\_identité-graphique\licence\licence-creative-common-by-nc-sa-80x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ersonnel\Enseignements\_identité-graphique\licence\licence-creative-common-by-nc-sa-80x15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62635" cy="1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Accentuationlgre"/>
        </w:rPr>
        <w:alias w:val="Titre"/>
        <w:id w:val="36903758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8F588E">
          <w:rPr>
            <w:rStyle w:val="Accentuationlgre"/>
          </w:rPr>
          <w:t>TD7 : Interrogation en SQL interprété</w:t>
        </w:r>
      </w:sdtContent>
    </w:sdt>
    <w:r w:rsidRPr="00DC63DD">
      <w:rPr>
        <w:rStyle w:val="Accentuationlgre"/>
      </w:rPr>
      <w:t xml:space="preserve"> – </w:t>
    </w:r>
    <w:sdt>
      <w:sdtPr>
        <w:rPr>
          <w:rStyle w:val="Accentuationlgre"/>
        </w:rPr>
        <w:alias w:val="État "/>
        <w:tag w:val=""/>
        <w:id w:val="134119934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622050">
          <w:rPr>
            <w:rStyle w:val="Accentuationlgre"/>
          </w:rPr>
          <w:t>V2.1.4</w:t>
        </w:r>
      </w:sdtContent>
    </w:sdt>
  </w:p>
  <w:p w14:paraId="2C121A91" w14:textId="77777777" w:rsidR="000C5234" w:rsidRPr="00D72C9E" w:rsidRDefault="000C5234" w:rsidP="00C01A24">
    <w:pPr>
      <w:pStyle w:val="En-tte"/>
      <w:pBdr>
        <w:between w:val="single" w:sz="4" w:space="1" w:color="0F6FC6" w:themeColor="accent1"/>
      </w:pBdr>
      <w:spacing w:line="276" w:lineRule="auto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4C1CD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B43066"/>
    <w:multiLevelType w:val="multilevel"/>
    <w:tmpl w:val="D63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5EF"/>
    <w:multiLevelType w:val="hybridMultilevel"/>
    <w:tmpl w:val="7D28E596"/>
    <w:lvl w:ilvl="0" w:tplc="608C5168">
      <w:start w:val="1"/>
      <w:numFmt w:val="decimal"/>
      <w:lvlText w:val="Q%1 :"/>
      <w:lvlJc w:val="center"/>
      <w:pPr>
        <w:ind w:left="720" w:hanging="360"/>
      </w:pPr>
      <w:rPr>
        <w:rFonts w:hint="default"/>
        <w:spacing w:val="20"/>
        <w:kern w:val="0"/>
        <w:position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087"/>
    <w:multiLevelType w:val="hybridMultilevel"/>
    <w:tmpl w:val="815C085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86D"/>
    <w:multiLevelType w:val="multilevel"/>
    <w:tmpl w:val="25B28CA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4F559B"/>
    <w:multiLevelType w:val="hybridMultilevel"/>
    <w:tmpl w:val="A7029C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65E23"/>
    <w:multiLevelType w:val="multilevel"/>
    <w:tmpl w:val="548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636C0"/>
    <w:multiLevelType w:val="hybridMultilevel"/>
    <w:tmpl w:val="5134B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3ED4"/>
    <w:multiLevelType w:val="hybridMultilevel"/>
    <w:tmpl w:val="1A2461A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B4F7F"/>
    <w:multiLevelType w:val="hybridMultilevel"/>
    <w:tmpl w:val="0FF47F2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618E3"/>
    <w:multiLevelType w:val="hybridMultilevel"/>
    <w:tmpl w:val="EFC885E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D6429BE"/>
    <w:multiLevelType w:val="singleLevel"/>
    <w:tmpl w:val="3730AD40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2" w15:restartNumberingAfterBreak="0">
    <w:nsid w:val="341A166D"/>
    <w:multiLevelType w:val="hybridMultilevel"/>
    <w:tmpl w:val="1844445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848720A"/>
    <w:multiLevelType w:val="hybridMultilevel"/>
    <w:tmpl w:val="823E1EE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05FEA"/>
    <w:multiLevelType w:val="hybridMultilevel"/>
    <w:tmpl w:val="9F7A82E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C1E096E"/>
    <w:multiLevelType w:val="hybridMultilevel"/>
    <w:tmpl w:val="E6C26432"/>
    <w:lvl w:ilvl="0" w:tplc="83165B04">
      <w:numFmt w:val="bullet"/>
      <w:lvlText w:val="-"/>
      <w:lvlJc w:val="left"/>
      <w:pPr>
        <w:ind w:left="720" w:hanging="360"/>
      </w:pPr>
      <w:rPr>
        <w:rFonts w:ascii="Palatino" w:eastAsia="Times New Roman" w:hAnsi="Palatino" w:cs="New Yor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30D9F"/>
    <w:multiLevelType w:val="hybridMultilevel"/>
    <w:tmpl w:val="78BA1070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05A76D4"/>
    <w:multiLevelType w:val="multilevel"/>
    <w:tmpl w:val="2CC02D1C"/>
    <w:lvl w:ilvl="0">
      <w:start w:val="1"/>
      <w:numFmt w:val="decimal"/>
      <w:lvlText w:val="Q%1 :"/>
      <w:lvlJc w:val="left"/>
      <w:pPr>
        <w:ind w:left="1021" w:hanging="102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102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35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92" w:hanging="102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49" w:hanging="102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06" w:hanging="10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63" w:hanging="10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20" w:hanging="102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77" w:hanging="1021"/>
      </w:pPr>
      <w:rPr>
        <w:rFonts w:hint="default"/>
      </w:rPr>
    </w:lvl>
  </w:abstractNum>
  <w:abstractNum w:abstractNumId="18" w15:restartNumberingAfterBreak="0">
    <w:nsid w:val="42C240F7"/>
    <w:multiLevelType w:val="hybridMultilevel"/>
    <w:tmpl w:val="E9366B80"/>
    <w:lvl w:ilvl="0" w:tplc="5298281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16275F"/>
    <w:multiLevelType w:val="hybridMultilevel"/>
    <w:tmpl w:val="55423F9C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C6A28"/>
    <w:multiLevelType w:val="hybridMultilevel"/>
    <w:tmpl w:val="8C727258"/>
    <w:lvl w:ilvl="0" w:tplc="0C00D6A2">
      <w:start w:val="1"/>
      <w:numFmt w:val="decimal"/>
      <w:pStyle w:val="Question"/>
      <w:lvlText w:val="Q%1 :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375C3"/>
    <w:multiLevelType w:val="multilevel"/>
    <w:tmpl w:val="F94ECA4A"/>
    <w:lvl w:ilvl="0">
      <w:start w:val="1"/>
      <w:numFmt w:val="decimal"/>
      <w:lvlText w:val="Q%1 :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E622F77"/>
    <w:multiLevelType w:val="hybridMultilevel"/>
    <w:tmpl w:val="519087A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09331C5"/>
    <w:multiLevelType w:val="hybridMultilevel"/>
    <w:tmpl w:val="FD706D0C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E55C8B"/>
    <w:multiLevelType w:val="hybridMultilevel"/>
    <w:tmpl w:val="0710351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66B5DFE"/>
    <w:multiLevelType w:val="hybridMultilevel"/>
    <w:tmpl w:val="44141976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3C94"/>
    <w:multiLevelType w:val="hybridMultilevel"/>
    <w:tmpl w:val="85E2A6CE"/>
    <w:lvl w:ilvl="0" w:tplc="4648CBFE">
      <w:numFmt w:val="bullet"/>
      <w:lvlText w:val="-"/>
      <w:lvlJc w:val="left"/>
      <w:pPr>
        <w:ind w:left="420" w:hanging="360"/>
      </w:pPr>
      <w:rPr>
        <w:rFonts w:ascii="Times New Roman" w:eastAsia="DejaVu San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6DD7210B"/>
    <w:multiLevelType w:val="hybridMultilevel"/>
    <w:tmpl w:val="A32C63B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31E0444"/>
    <w:multiLevelType w:val="hybridMultilevel"/>
    <w:tmpl w:val="93AA6DE4"/>
    <w:lvl w:ilvl="0" w:tplc="069AA21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54231"/>
    <w:multiLevelType w:val="hybridMultilevel"/>
    <w:tmpl w:val="B08423C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B6B0BEA"/>
    <w:multiLevelType w:val="hybridMultilevel"/>
    <w:tmpl w:val="8D58F362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CE53253"/>
    <w:multiLevelType w:val="hybridMultilevel"/>
    <w:tmpl w:val="BCE8A120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2508">
    <w:abstractNumId w:val="28"/>
  </w:num>
  <w:num w:numId="2" w16cid:durableId="1114444839">
    <w:abstractNumId w:val="4"/>
  </w:num>
  <w:num w:numId="3" w16cid:durableId="1628392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9689637">
    <w:abstractNumId w:val="6"/>
  </w:num>
  <w:num w:numId="5" w16cid:durableId="490365734">
    <w:abstractNumId w:val="1"/>
  </w:num>
  <w:num w:numId="6" w16cid:durableId="1736512320">
    <w:abstractNumId w:val="18"/>
  </w:num>
  <w:num w:numId="7" w16cid:durableId="1430858468">
    <w:abstractNumId w:val="22"/>
  </w:num>
  <w:num w:numId="8" w16cid:durableId="1310089187">
    <w:abstractNumId w:val="14"/>
  </w:num>
  <w:num w:numId="9" w16cid:durableId="2036147353">
    <w:abstractNumId w:val="26"/>
  </w:num>
  <w:num w:numId="10" w16cid:durableId="1317808083">
    <w:abstractNumId w:val="23"/>
  </w:num>
  <w:num w:numId="11" w16cid:durableId="1349063740">
    <w:abstractNumId w:val="27"/>
  </w:num>
  <w:num w:numId="12" w16cid:durableId="695622275">
    <w:abstractNumId w:val="29"/>
  </w:num>
  <w:num w:numId="13" w16cid:durableId="140540253">
    <w:abstractNumId w:val="9"/>
  </w:num>
  <w:num w:numId="14" w16cid:durableId="1314676276">
    <w:abstractNumId w:val="16"/>
  </w:num>
  <w:num w:numId="15" w16cid:durableId="790977337">
    <w:abstractNumId w:val="13"/>
  </w:num>
  <w:num w:numId="16" w16cid:durableId="2084712650">
    <w:abstractNumId w:val="30"/>
  </w:num>
  <w:num w:numId="17" w16cid:durableId="34619558">
    <w:abstractNumId w:val="12"/>
  </w:num>
  <w:num w:numId="18" w16cid:durableId="231158438">
    <w:abstractNumId w:val="8"/>
  </w:num>
  <w:num w:numId="19" w16cid:durableId="805706736">
    <w:abstractNumId w:val="10"/>
  </w:num>
  <w:num w:numId="20" w16cid:durableId="435559991">
    <w:abstractNumId w:val="29"/>
  </w:num>
  <w:num w:numId="21" w16cid:durableId="826553531">
    <w:abstractNumId w:val="27"/>
  </w:num>
  <w:num w:numId="22" w16cid:durableId="1396003939">
    <w:abstractNumId w:val="9"/>
  </w:num>
  <w:num w:numId="23" w16cid:durableId="1493060220">
    <w:abstractNumId w:val="23"/>
  </w:num>
  <w:num w:numId="24" w16cid:durableId="922028871">
    <w:abstractNumId w:val="16"/>
  </w:num>
  <w:num w:numId="25" w16cid:durableId="2781753">
    <w:abstractNumId w:val="13"/>
  </w:num>
  <w:num w:numId="26" w16cid:durableId="1656645736">
    <w:abstractNumId w:val="30"/>
  </w:num>
  <w:num w:numId="27" w16cid:durableId="278874832">
    <w:abstractNumId w:val="12"/>
  </w:num>
  <w:num w:numId="28" w16cid:durableId="1910532588">
    <w:abstractNumId w:val="8"/>
  </w:num>
  <w:num w:numId="29" w16cid:durableId="665785107">
    <w:abstractNumId w:val="10"/>
  </w:num>
  <w:num w:numId="30" w16cid:durableId="1216548273">
    <w:abstractNumId w:val="11"/>
  </w:num>
  <w:num w:numId="31" w16cid:durableId="858814165">
    <w:abstractNumId w:val="31"/>
  </w:num>
  <w:num w:numId="32" w16cid:durableId="949974395">
    <w:abstractNumId w:val="15"/>
  </w:num>
  <w:num w:numId="33" w16cid:durableId="1239829005">
    <w:abstractNumId w:val="24"/>
  </w:num>
  <w:num w:numId="34" w16cid:durableId="721448139">
    <w:abstractNumId w:val="3"/>
  </w:num>
  <w:num w:numId="35" w16cid:durableId="360519102">
    <w:abstractNumId w:val="19"/>
  </w:num>
  <w:num w:numId="36" w16cid:durableId="1199659227">
    <w:abstractNumId w:val="5"/>
  </w:num>
  <w:num w:numId="37" w16cid:durableId="1617104863">
    <w:abstractNumId w:val="7"/>
  </w:num>
  <w:num w:numId="38" w16cid:durableId="1174564941">
    <w:abstractNumId w:val="2"/>
  </w:num>
  <w:num w:numId="39" w16cid:durableId="8070149">
    <w:abstractNumId w:val="2"/>
    <w:lvlOverride w:ilvl="0">
      <w:startOverride w:val="1"/>
    </w:lvlOverride>
  </w:num>
  <w:num w:numId="40" w16cid:durableId="986861439">
    <w:abstractNumId w:val="0"/>
  </w:num>
  <w:num w:numId="41" w16cid:durableId="1518038545">
    <w:abstractNumId w:val="20"/>
  </w:num>
  <w:num w:numId="42" w16cid:durableId="1160274922">
    <w:abstractNumId w:val="25"/>
  </w:num>
  <w:num w:numId="43" w16cid:durableId="1035349826">
    <w:abstractNumId w:val="17"/>
  </w:num>
  <w:num w:numId="44" w16cid:durableId="4705595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8AB"/>
    <w:rsid w:val="0000238C"/>
    <w:rsid w:val="0000526B"/>
    <w:rsid w:val="00007737"/>
    <w:rsid w:val="00011521"/>
    <w:rsid w:val="000115CE"/>
    <w:rsid w:val="000117D6"/>
    <w:rsid w:val="00013675"/>
    <w:rsid w:val="000143A7"/>
    <w:rsid w:val="00022386"/>
    <w:rsid w:val="00026E44"/>
    <w:rsid w:val="00040AFB"/>
    <w:rsid w:val="00040EDC"/>
    <w:rsid w:val="00040F54"/>
    <w:rsid w:val="00041A46"/>
    <w:rsid w:val="00047033"/>
    <w:rsid w:val="000559E3"/>
    <w:rsid w:val="0005749F"/>
    <w:rsid w:val="0005778C"/>
    <w:rsid w:val="000652CA"/>
    <w:rsid w:val="00066404"/>
    <w:rsid w:val="000671C4"/>
    <w:rsid w:val="00067E09"/>
    <w:rsid w:val="00070B19"/>
    <w:rsid w:val="00070D81"/>
    <w:rsid w:val="00070E91"/>
    <w:rsid w:val="000763AB"/>
    <w:rsid w:val="000779B7"/>
    <w:rsid w:val="000809C1"/>
    <w:rsid w:val="00080E93"/>
    <w:rsid w:val="00086F24"/>
    <w:rsid w:val="00086F81"/>
    <w:rsid w:val="00087A75"/>
    <w:rsid w:val="0009651F"/>
    <w:rsid w:val="00096582"/>
    <w:rsid w:val="00097BBC"/>
    <w:rsid w:val="000A18EA"/>
    <w:rsid w:val="000A3FA4"/>
    <w:rsid w:val="000A538D"/>
    <w:rsid w:val="000A5822"/>
    <w:rsid w:val="000A5C33"/>
    <w:rsid w:val="000B048E"/>
    <w:rsid w:val="000B2522"/>
    <w:rsid w:val="000B48A6"/>
    <w:rsid w:val="000B58D1"/>
    <w:rsid w:val="000B78BD"/>
    <w:rsid w:val="000C2A34"/>
    <w:rsid w:val="000C4EA1"/>
    <w:rsid w:val="000C5234"/>
    <w:rsid w:val="000D14C1"/>
    <w:rsid w:val="000D3D26"/>
    <w:rsid w:val="000E18CB"/>
    <w:rsid w:val="000E2061"/>
    <w:rsid w:val="000E334B"/>
    <w:rsid w:val="000E756C"/>
    <w:rsid w:val="000F13A9"/>
    <w:rsid w:val="000F1D23"/>
    <w:rsid w:val="000F40F3"/>
    <w:rsid w:val="000F4E25"/>
    <w:rsid w:val="0010003F"/>
    <w:rsid w:val="001012CD"/>
    <w:rsid w:val="00104AC2"/>
    <w:rsid w:val="00104F82"/>
    <w:rsid w:val="00107963"/>
    <w:rsid w:val="00110204"/>
    <w:rsid w:val="00110267"/>
    <w:rsid w:val="00111781"/>
    <w:rsid w:val="00112105"/>
    <w:rsid w:val="0011276F"/>
    <w:rsid w:val="00112E91"/>
    <w:rsid w:val="001170C4"/>
    <w:rsid w:val="001203B9"/>
    <w:rsid w:val="00121BF3"/>
    <w:rsid w:val="001228D5"/>
    <w:rsid w:val="00122DCC"/>
    <w:rsid w:val="00134E05"/>
    <w:rsid w:val="001352D6"/>
    <w:rsid w:val="00135A20"/>
    <w:rsid w:val="001360CE"/>
    <w:rsid w:val="00136DCE"/>
    <w:rsid w:val="00140BCD"/>
    <w:rsid w:val="001457B2"/>
    <w:rsid w:val="00146330"/>
    <w:rsid w:val="00152415"/>
    <w:rsid w:val="00152453"/>
    <w:rsid w:val="00154D4D"/>
    <w:rsid w:val="0015507D"/>
    <w:rsid w:val="00156023"/>
    <w:rsid w:val="001565F9"/>
    <w:rsid w:val="001574A8"/>
    <w:rsid w:val="001574EA"/>
    <w:rsid w:val="00160AF6"/>
    <w:rsid w:val="00162A7E"/>
    <w:rsid w:val="00166F26"/>
    <w:rsid w:val="00171115"/>
    <w:rsid w:val="00171338"/>
    <w:rsid w:val="00172C26"/>
    <w:rsid w:val="001757D9"/>
    <w:rsid w:val="00175C3A"/>
    <w:rsid w:val="001771F6"/>
    <w:rsid w:val="00180128"/>
    <w:rsid w:val="0018102F"/>
    <w:rsid w:val="00181274"/>
    <w:rsid w:val="00182352"/>
    <w:rsid w:val="0018703C"/>
    <w:rsid w:val="00187344"/>
    <w:rsid w:val="0018789D"/>
    <w:rsid w:val="00197835"/>
    <w:rsid w:val="001A00A0"/>
    <w:rsid w:val="001A0FDB"/>
    <w:rsid w:val="001A3822"/>
    <w:rsid w:val="001A3FE0"/>
    <w:rsid w:val="001A66E0"/>
    <w:rsid w:val="001A7FE8"/>
    <w:rsid w:val="001B0346"/>
    <w:rsid w:val="001B3F05"/>
    <w:rsid w:val="001B6071"/>
    <w:rsid w:val="001C009D"/>
    <w:rsid w:val="001C1065"/>
    <w:rsid w:val="001C5EA7"/>
    <w:rsid w:val="001E3FAD"/>
    <w:rsid w:val="001E61D2"/>
    <w:rsid w:val="001F23B5"/>
    <w:rsid w:val="001F4DE2"/>
    <w:rsid w:val="001F6BA9"/>
    <w:rsid w:val="001F729A"/>
    <w:rsid w:val="00200C70"/>
    <w:rsid w:val="00205296"/>
    <w:rsid w:val="002054DE"/>
    <w:rsid w:val="002069B2"/>
    <w:rsid w:val="00206B26"/>
    <w:rsid w:val="00206CB9"/>
    <w:rsid w:val="00210237"/>
    <w:rsid w:val="00212A13"/>
    <w:rsid w:val="002179ED"/>
    <w:rsid w:val="00221CBD"/>
    <w:rsid w:val="002244F2"/>
    <w:rsid w:val="00230402"/>
    <w:rsid w:val="00231484"/>
    <w:rsid w:val="0023171D"/>
    <w:rsid w:val="002321D1"/>
    <w:rsid w:val="002331E1"/>
    <w:rsid w:val="00233C2C"/>
    <w:rsid w:val="00237D6F"/>
    <w:rsid w:val="0024054B"/>
    <w:rsid w:val="00241355"/>
    <w:rsid w:val="0024161A"/>
    <w:rsid w:val="00242C11"/>
    <w:rsid w:val="00242E27"/>
    <w:rsid w:val="00243434"/>
    <w:rsid w:val="00250951"/>
    <w:rsid w:val="0025337A"/>
    <w:rsid w:val="00253B88"/>
    <w:rsid w:val="00254579"/>
    <w:rsid w:val="002559F5"/>
    <w:rsid w:val="00261A0A"/>
    <w:rsid w:val="00262EFC"/>
    <w:rsid w:val="00263775"/>
    <w:rsid w:val="00263CD5"/>
    <w:rsid w:val="00272DD5"/>
    <w:rsid w:val="002761F1"/>
    <w:rsid w:val="002766E6"/>
    <w:rsid w:val="0027719B"/>
    <w:rsid w:val="00284064"/>
    <w:rsid w:val="002847D7"/>
    <w:rsid w:val="00285FC3"/>
    <w:rsid w:val="00286891"/>
    <w:rsid w:val="00295332"/>
    <w:rsid w:val="002A198F"/>
    <w:rsid w:val="002B2D4A"/>
    <w:rsid w:val="002B6C7A"/>
    <w:rsid w:val="002C2392"/>
    <w:rsid w:val="002C25CF"/>
    <w:rsid w:val="002C4CB9"/>
    <w:rsid w:val="002C5311"/>
    <w:rsid w:val="002C5364"/>
    <w:rsid w:val="002C5512"/>
    <w:rsid w:val="002D2AE1"/>
    <w:rsid w:val="002D4C25"/>
    <w:rsid w:val="002D6476"/>
    <w:rsid w:val="002D6852"/>
    <w:rsid w:val="002E33E1"/>
    <w:rsid w:val="002E7D6B"/>
    <w:rsid w:val="002F4BE8"/>
    <w:rsid w:val="002F4C35"/>
    <w:rsid w:val="002F583A"/>
    <w:rsid w:val="002F65E9"/>
    <w:rsid w:val="00300327"/>
    <w:rsid w:val="00300F84"/>
    <w:rsid w:val="00305626"/>
    <w:rsid w:val="003057D3"/>
    <w:rsid w:val="00305A19"/>
    <w:rsid w:val="00306785"/>
    <w:rsid w:val="00311583"/>
    <w:rsid w:val="00312727"/>
    <w:rsid w:val="00315A4B"/>
    <w:rsid w:val="003257B2"/>
    <w:rsid w:val="00326334"/>
    <w:rsid w:val="00327132"/>
    <w:rsid w:val="003322DF"/>
    <w:rsid w:val="003347AD"/>
    <w:rsid w:val="0034060A"/>
    <w:rsid w:val="00340E7F"/>
    <w:rsid w:val="0034143C"/>
    <w:rsid w:val="00345DE0"/>
    <w:rsid w:val="00347E7C"/>
    <w:rsid w:val="00352AB7"/>
    <w:rsid w:val="0035676F"/>
    <w:rsid w:val="00361104"/>
    <w:rsid w:val="00364B63"/>
    <w:rsid w:val="00365D8A"/>
    <w:rsid w:val="003674D4"/>
    <w:rsid w:val="00367F01"/>
    <w:rsid w:val="00377054"/>
    <w:rsid w:val="0037714B"/>
    <w:rsid w:val="00377421"/>
    <w:rsid w:val="00382B11"/>
    <w:rsid w:val="00385613"/>
    <w:rsid w:val="003867F6"/>
    <w:rsid w:val="00387188"/>
    <w:rsid w:val="00390BBB"/>
    <w:rsid w:val="003935BA"/>
    <w:rsid w:val="003A254E"/>
    <w:rsid w:val="003A429B"/>
    <w:rsid w:val="003A5368"/>
    <w:rsid w:val="003A61AD"/>
    <w:rsid w:val="003A796D"/>
    <w:rsid w:val="003B0A72"/>
    <w:rsid w:val="003B2765"/>
    <w:rsid w:val="003B4474"/>
    <w:rsid w:val="003B507F"/>
    <w:rsid w:val="003B5E78"/>
    <w:rsid w:val="003C5D5D"/>
    <w:rsid w:val="003C604B"/>
    <w:rsid w:val="003D175A"/>
    <w:rsid w:val="003D1B5D"/>
    <w:rsid w:val="003D3074"/>
    <w:rsid w:val="003D37C8"/>
    <w:rsid w:val="003D6087"/>
    <w:rsid w:val="003E023A"/>
    <w:rsid w:val="003E297F"/>
    <w:rsid w:val="003E3492"/>
    <w:rsid w:val="003E61B2"/>
    <w:rsid w:val="003F2E83"/>
    <w:rsid w:val="003F6759"/>
    <w:rsid w:val="00406999"/>
    <w:rsid w:val="00406F1E"/>
    <w:rsid w:val="00407D31"/>
    <w:rsid w:val="00413101"/>
    <w:rsid w:val="0041358A"/>
    <w:rsid w:val="00415A1F"/>
    <w:rsid w:val="00417476"/>
    <w:rsid w:val="004230D8"/>
    <w:rsid w:val="00423EFD"/>
    <w:rsid w:val="00424471"/>
    <w:rsid w:val="00427D95"/>
    <w:rsid w:val="00430D31"/>
    <w:rsid w:val="00432F14"/>
    <w:rsid w:val="00433044"/>
    <w:rsid w:val="004400F3"/>
    <w:rsid w:val="0044056D"/>
    <w:rsid w:val="00442980"/>
    <w:rsid w:val="00444743"/>
    <w:rsid w:val="00450E55"/>
    <w:rsid w:val="00457241"/>
    <w:rsid w:val="00460509"/>
    <w:rsid w:val="004607B6"/>
    <w:rsid w:val="00460D35"/>
    <w:rsid w:val="00464FB1"/>
    <w:rsid w:val="004650DC"/>
    <w:rsid w:val="00467965"/>
    <w:rsid w:val="00475A4C"/>
    <w:rsid w:val="00476A4D"/>
    <w:rsid w:val="004774E2"/>
    <w:rsid w:val="00482BC4"/>
    <w:rsid w:val="00482DF5"/>
    <w:rsid w:val="0048334C"/>
    <w:rsid w:val="0048400E"/>
    <w:rsid w:val="0048464C"/>
    <w:rsid w:val="00484A20"/>
    <w:rsid w:val="004852E6"/>
    <w:rsid w:val="004865A1"/>
    <w:rsid w:val="00487B60"/>
    <w:rsid w:val="004937C8"/>
    <w:rsid w:val="00496E03"/>
    <w:rsid w:val="004A0BF6"/>
    <w:rsid w:val="004A116D"/>
    <w:rsid w:val="004A7375"/>
    <w:rsid w:val="004B0E4D"/>
    <w:rsid w:val="004B0FD1"/>
    <w:rsid w:val="004B15B0"/>
    <w:rsid w:val="004B5528"/>
    <w:rsid w:val="004C1A93"/>
    <w:rsid w:val="004C5545"/>
    <w:rsid w:val="004C5CCA"/>
    <w:rsid w:val="004C6F46"/>
    <w:rsid w:val="004C75A1"/>
    <w:rsid w:val="004C7A73"/>
    <w:rsid w:val="004E4701"/>
    <w:rsid w:val="004E59B1"/>
    <w:rsid w:val="004F0573"/>
    <w:rsid w:val="004F0610"/>
    <w:rsid w:val="004F163A"/>
    <w:rsid w:val="004F272D"/>
    <w:rsid w:val="004F319B"/>
    <w:rsid w:val="004F3E99"/>
    <w:rsid w:val="004F5FAD"/>
    <w:rsid w:val="004F6DAA"/>
    <w:rsid w:val="004F73D6"/>
    <w:rsid w:val="005000D5"/>
    <w:rsid w:val="00512583"/>
    <w:rsid w:val="0051515C"/>
    <w:rsid w:val="0051578B"/>
    <w:rsid w:val="005207E3"/>
    <w:rsid w:val="005249F0"/>
    <w:rsid w:val="00525802"/>
    <w:rsid w:val="00531272"/>
    <w:rsid w:val="0053286B"/>
    <w:rsid w:val="005332A0"/>
    <w:rsid w:val="00533EA8"/>
    <w:rsid w:val="005371A9"/>
    <w:rsid w:val="005449BD"/>
    <w:rsid w:val="0055014D"/>
    <w:rsid w:val="00552152"/>
    <w:rsid w:val="00556099"/>
    <w:rsid w:val="005566F7"/>
    <w:rsid w:val="00557CEF"/>
    <w:rsid w:val="00564A45"/>
    <w:rsid w:val="005678A2"/>
    <w:rsid w:val="00573BC1"/>
    <w:rsid w:val="0057518D"/>
    <w:rsid w:val="00577969"/>
    <w:rsid w:val="0058790B"/>
    <w:rsid w:val="00592537"/>
    <w:rsid w:val="00592BC9"/>
    <w:rsid w:val="005A07A0"/>
    <w:rsid w:val="005A1F48"/>
    <w:rsid w:val="005B294F"/>
    <w:rsid w:val="005C1E70"/>
    <w:rsid w:val="005C2EFD"/>
    <w:rsid w:val="005C4773"/>
    <w:rsid w:val="005C49F3"/>
    <w:rsid w:val="005C5A3C"/>
    <w:rsid w:val="005C6970"/>
    <w:rsid w:val="005D0A35"/>
    <w:rsid w:val="005D2DCD"/>
    <w:rsid w:val="005D35ED"/>
    <w:rsid w:val="005D5BBD"/>
    <w:rsid w:val="005E1263"/>
    <w:rsid w:val="005E1E5A"/>
    <w:rsid w:val="005E2A76"/>
    <w:rsid w:val="005E6449"/>
    <w:rsid w:val="005F29AD"/>
    <w:rsid w:val="005F2C62"/>
    <w:rsid w:val="005F351C"/>
    <w:rsid w:val="005F794F"/>
    <w:rsid w:val="005F7F4A"/>
    <w:rsid w:val="00600F1C"/>
    <w:rsid w:val="00601387"/>
    <w:rsid w:val="00605602"/>
    <w:rsid w:val="0060636D"/>
    <w:rsid w:val="00611CC1"/>
    <w:rsid w:val="00613540"/>
    <w:rsid w:val="0061405D"/>
    <w:rsid w:val="00614668"/>
    <w:rsid w:val="00614DE1"/>
    <w:rsid w:val="00614FF7"/>
    <w:rsid w:val="0062198F"/>
    <w:rsid w:val="00621F04"/>
    <w:rsid w:val="00622050"/>
    <w:rsid w:val="006223D8"/>
    <w:rsid w:val="00630741"/>
    <w:rsid w:val="0063382B"/>
    <w:rsid w:val="0063577F"/>
    <w:rsid w:val="00637641"/>
    <w:rsid w:val="00640CC7"/>
    <w:rsid w:val="00641253"/>
    <w:rsid w:val="00641D89"/>
    <w:rsid w:val="0064441E"/>
    <w:rsid w:val="00651072"/>
    <w:rsid w:val="006517A6"/>
    <w:rsid w:val="0065224E"/>
    <w:rsid w:val="00653472"/>
    <w:rsid w:val="00653BD6"/>
    <w:rsid w:val="00657D44"/>
    <w:rsid w:val="006612D7"/>
    <w:rsid w:val="006634F8"/>
    <w:rsid w:val="00665039"/>
    <w:rsid w:val="00666F91"/>
    <w:rsid w:val="006710D4"/>
    <w:rsid w:val="0067480F"/>
    <w:rsid w:val="0067539F"/>
    <w:rsid w:val="00675942"/>
    <w:rsid w:val="006760F1"/>
    <w:rsid w:val="0068213D"/>
    <w:rsid w:val="006848D0"/>
    <w:rsid w:val="00684A09"/>
    <w:rsid w:val="00685F28"/>
    <w:rsid w:val="006861B6"/>
    <w:rsid w:val="00686AF9"/>
    <w:rsid w:val="0069148B"/>
    <w:rsid w:val="006927C4"/>
    <w:rsid w:val="0069416D"/>
    <w:rsid w:val="006978ED"/>
    <w:rsid w:val="00697B2E"/>
    <w:rsid w:val="006A2583"/>
    <w:rsid w:val="006A4616"/>
    <w:rsid w:val="006A4C3F"/>
    <w:rsid w:val="006B4334"/>
    <w:rsid w:val="006B628A"/>
    <w:rsid w:val="006B780A"/>
    <w:rsid w:val="006C1A48"/>
    <w:rsid w:val="006C368A"/>
    <w:rsid w:val="006C3C1B"/>
    <w:rsid w:val="006C41F0"/>
    <w:rsid w:val="006C704C"/>
    <w:rsid w:val="006C7624"/>
    <w:rsid w:val="006D5E38"/>
    <w:rsid w:val="006D7FBA"/>
    <w:rsid w:val="006E0F35"/>
    <w:rsid w:val="006E1648"/>
    <w:rsid w:val="006E61BF"/>
    <w:rsid w:val="006F4158"/>
    <w:rsid w:val="006F550B"/>
    <w:rsid w:val="0070035D"/>
    <w:rsid w:val="00703FD1"/>
    <w:rsid w:val="0071094D"/>
    <w:rsid w:val="00714239"/>
    <w:rsid w:val="00716593"/>
    <w:rsid w:val="0072002B"/>
    <w:rsid w:val="00721159"/>
    <w:rsid w:val="007236C1"/>
    <w:rsid w:val="00724B22"/>
    <w:rsid w:val="00726B56"/>
    <w:rsid w:val="00731259"/>
    <w:rsid w:val="007319AA"/>
    <w:rsid w:val="00735076"/>
    <w:rsid w:val="00735707"/>
    <w:rsid w:val="00735830"/>
    <w:rsid w:val="00737DC8"/>
    <w:rsid w:val="00743236"/>
    <w:rsid w:val="00744894"/>
    <w:rsid w:val="00750FF4"/>
    <w:rsid w:val="00761F51"/>
    <w:rsid w:val="007647C3"/>
    <w:rsid w:val="00765519"/>
    <w:rsid w:val="007662EB"/>
    <w:rsid w:val="00772B7B"/>
    <w:rsid w:val="00776E58"/>
    <w:rsid w:val="007818C8"/>
    <w:rsid w:val="00782F02"/>
    <w:rsid w:val="00787319"/>
    <w:rsid w:val="00794090"/>
    <w:rsid w:val="007A1F1D"/>
    <w:rsid w:val="007A49A3"/>
    <w:rsid w:val="007A5EEF"/>
    <w:rsid w:val="007B2298"/>
    <w:rsid w:val="007B2890"/>
    <w:rsid w:val="007B52EC"/>
    <w:rsid w:val="007C4BD7"/>
    <w:rsid w:val="007C7182"/>
    <w:rsid w:val="007D0CA3"/>
    <w:rsid w:val="007D38AB"/>
    <w:rsid w:val="007D4C30"/>
    <w:rsid w:val="007D4C60"/>
    <w:rsid w:val="007D4F5B"/>
    <w:rsid w:val="007E14F3"/>
    <w:rsid w:val="007E1D72"/>
    <w:rsid w:val="007E4B0A"/>
    <w:rsid w:val="007E548B"/>
    <w:rsid w:val="007E54D3"/>
    <w:rsid w:val="007F078F"/>
    <w:rsid w:val="007F37D1"/>
    <w:rsid w:val="007F3D5A"/>
    <w:rsid w:val="007F7B56"/>
    <w:rsid w:val="007F7CDD"/>
    <w:rsid w:val="00800EBF"/>
    <w:rsid w:val="008011A1"/>
    <w:rsid w:val="0080299D"/>
    <w:rsid w:val="008160D2"/>
    <w:rsid w:val="00825081"/>
    <w:rsid w:val="0083147A"/>
    <w:rsid w:val="0083332A"/>
    <w:rsid w:val="00834D7C"/>
    <w:rsid w:val="0084018A"/>
    <w:rsid w:val="008420F5"/>
    <w:rsid w:val="0084253B"/>
    <w:rsid w:val="0084574B"/>
    <w:rsid w:val="00850C75"/>
    <w:rsid w:val="0086548C"/>
    <w:rsid w:val="00872625"/>
    <w:rsid w:val="00872D6C"/>
    <w:rsid w:val="00876547"/>
    <w:rsid w:val="0088305E"/>
    <w:rsid w:val="0089054A"/>
    <w:rsid w:val="00892993"/>
    <w:rsid w:val="00894203"/>
    <w:rsid w:val="008943C9"/>
    <w:rsid w:val="008977E1"/>
    <w:rsid w:val="008A2393"/>
    <w:rsid w:val="008A2A9B"/>
    <w:rsid w:val="008A5CF0"/>
    <w:rsid w:val="008A70BE"/>
    <w:rsid w:val="008A79DF"/>
    <w:rsid w:val="008B259A"/>
    <w:rsid w:val="008B4894"/>
    <w:rsid w:val="008C3DC7"/>
    <w:rsid w:val="008C7A1F"/>
    <w:rsid w:val="008D5A08"/>
    <w:rsid w:val="008E3BD2"/>
    <w:rsid w:val="008E6FB2"/>
    <w:rsid w:val="008F0DF3"/>
    <w:rsid w:val="008F1B4B"/>
    <w:rsid w:val="008F352E"/>
    <w:rsid w:val="008F588E"/>
    <w:rsid w:val="008F625E"/>
    <w:rsid w:val="0090193C"/>
    <w:rsid w:val="00901A4B"/>
    <w:rsid w:val="009020ED"/>
    <w:rsid w:val="00902388"/>
    <w:rsid w:val="009035F2"/>
    <w:rsid w:val="00905236"/>
    <w:rsid w:val="00911FD4"/>
    <w:rsid w:val="009121A8"/>
    <w:rsid w:val="00917839"/>
    <w:rsid w:val="009242A9"/>
    <w:rsid w:val="009269E7"/>
    <w:rsid w:val="0092791F"/>
    <w:rsid w:val="0093093C"/>
    <w:rsid w:val="00932D27"/>
    <w:rsid w:val="00934533"/>
    <w:rsid w:val="0094051D"/>
    <w:rsid w:val="00940DEE"/>
    <w:rsid w:val="00941F64"/>
    <w:rsid w:val="0094280E"/>
    <w:rsid w:val="0094421F"/>
    <w:rsid w:val="00947D05"/>
    <w:rsid w:val="00947DBF"/>
    <w:rsid w:val="00952361"/>
    <w:rsid w:val="00952F1A"/>
    <w:rsid w:val="00963CF5"/>
    <w:rsid w:val="009657FB"/>
    <w:rsid w:val="0096674F"/>
    <w:rsid w:val="00981005"/>
    <w:rsid w:val="009838BA"/>
    <w:rsid w:val="00985E39"/>
    <w:rsid w:val="009872F8"/>
    <w:rsid w:val="00990E42"/>
    <w:rsid w:val="00991586"/>
    <w:rsid w:val="0099161A"/>
    <w:rsid w:val="00993DE5"/>
    <w:rsid w:val="00993FE1"/>
    <w:rsid w:val="009A2970"/>
    <w:rsid w:val="009A3D8D"/>
    <w:rsid w:val="009A78FC"/>
    <w:rsid w:val="009B0439"/>
    <w:rsid w:val="009B267F"/>
    <w:rsid w:val="009C1A25"/>
    <w:rsid w:val="009C3313"/>
    <w:rsid w:val="009C3A7B"/>
    <w:rsid w:val="009D218E"/>
    <w:rsid w:val="009D6EEC"/>
    <w:rsid w:val="009E7B28"/>
    <w:rsid w:val="009F1E7E"/>
    <w:rsid w:val="009F1E8C"/>
    <w:rsid w:val="009F3690"/>
    <w:rsid w:val="009F3B17"/>
    <w:rsid w:val="009F3EF0"/>
    <w:rsid w:val="00A01C38"/>
    <w:rsid w:val="00A02778"/>
    <w:rsid w:val="00A03FD9"/>
    <w:rsid w:val="00A05D87"/>
    <w:rsid w:val="00A13456"/>
    <w:rsid w:val="00A15029"/>
    <w:rsid w:val="00A22D18"/>
    <w:rsid w:val="00A231A4"/>
    <w:rsid w:val="00A235EA"/>
    <w:rsid w:val="00A306CE"/>
    <w:rsid w:val="00A37F82"/>
    <w:rsid w:val="00A4124C"/>
    <w:rsid w:val="00A5070F"/>
    <w:rsid w:val="00A5148C"/>
    <w:rsid w:val="00A51D44"/>
    <w:rsid w:val="00A53512"/>
    <w:rsid w:val="00A5547B"/>
    <w:rsid w:val="00A57A9D"/>
    <w:rsid w:val="00A60C96"/>
    <w:rsid w:val="00A644BB"/>
    <w:rsid w:val="00A81AA9"/>
    <w:rsid w:val="00A85391"/>
    <w:rsid w:val="00A85FD9"/>
    <w:rsid w:val="00A93151"/>
    <w:rsid w:val="00A939C6"/>
    <w:rsid w:val="00A96FAE"/>
    <w:rsid w:val="00AA00DF"/>
    <w:rsid w:val="00AA0F7C"/>
    <w:rsid w:val="00AA2274"/>
    <w:rsid w:val="00AA3B18"/>
    <w:rsid w:val="00AA65EA"/>
    <w:rsid w:val="00AB37E1"/>
    <w:rsid w:val="00AB72DE"/>
    <w:rsid w:val="00AB7941"/>
    <w:rsid w:val="00AB7EB6"/>
    <w:rsid w:val="00AC2E6A"/>
    <w:rsid w:val="00AD05A2"/>
    <w:rsid w:val="00AD1E8B"/>
    <w:rsid w:val="00AD47F9"/>
    <w:rsid w:val="00AD5081"/>
    <w:rsid w:val="00AD640A"/>
    <w:rsid w:val="00AE1A91"/>
    <w:rsid w:val="00AE482D"/>
    <w:rsid w:val="00AE5938"/>
    <w:rsid w:val="00AF0581"/>
    <w:rsid w:val="00AF14AC"/>
    <w:rsid w:val="00AF1C9F"/>
    <w:rsid w:val="00AF6679"/>
    <w:rsid w:val="00B00BE1"/>
    <w:rsid w:val="00B0443E"/>
    <w:rsid w:val="00B048A5"/>
    <w:rsid w:val="00B13974"/>
    <w:rsid w:val="00B17E2B"/>
    <w:rsid w:val="00B207EC"/>
    <w:rsid w:val="00B2109E"/>
    <w:rsid w:val="00B22E96"/>
    <w:rsid w:val="00B231BB"/>
    <w:rsid w:val="00B23321"/>
    <w:rsid w:val="00B255ED"/>
    <w:rsid w:val="00B319E6"/>
    <w:rsid w:val="00B33188"/>
    <w:rsid w:val="00B3340E"/>
    <w:rsid w:val="00B33531"/>
    <w:rsid w:val="00B33817"/>
    <w:rsid w:val="00B3452A"/>
    <w:rsid w:val="00B36200"/>
    <w:rsid w:val="00B36854"/>
    <w:rsid w:val="00B43AFA"/>
    <w:rsid w:val="00B51594"/>
    <w:rsid w:val="00B56804"/>
    <w:rsid w:val="00B60464"/>
    <w:rsid w:val="00B613C4"/>
    <w:rsid w:val="00B61A16"/>
    <w:rsid w:val="00B61F8A"/>
    <w:rsid w:val="00B6588B"/>
    <w:rsid w:val="00B65BDB"/>
    <w:rsid w:val="00B71C29"/>
    <w:rsid w:val="00B71D30"/>
    <w:rsid w:val="00B71D6F"/>
    <w:rsid w:val="00B7231D"/>
    <w:rsid w:val="00B72EB9"/>
    <w:rsid w:val="00B754D2"/>
    <w:rsid w:val="00B86D3D"/>
    <w:rsid w:val="00B905AF"/>
    <w:rsid w:val="00B9691C"/>
    <w:rsid w:val="00BA1249"/>
    <w:rsid w:val="00BA1562"/>
    <w:rsid w:val="00BA1FC3"/>
    <w:rsid w:val="00BA43FD"/>
    <w:rsid w:val="00BB3FB3"/>
    <w:rsid w:val="00BB458D"/>
    <w:rsid w:val="00BB59E1"/>
    <w:rsid w:val="00BB7EDD"/>
    <w:rsid w:val="00BC30AA"/>
    <w:rsid w:val="00BC4C17"/>
    <w:rsid w:val="00BD3869"/>
    <w:rsid w:val="00BD4A56"/>
    <w:rsid w:val="00BD5FEB"/>
    <w:rsid w:val="00BE37D4"/>
    <w:rsid w:val="00BE4838"/>
    <w:rsid w:val="00BE5A91"/>
    <w:rsid w:val="00BF28BC"/>
    <w:rsid w:val="00C01A24"/>
    <w:rsid w:val="00C03388"/>
    <w:rsid w:val="00C0717F"/>
    <w:rsid w:val="00C10FC3"/>
    <w:rsid w:val="00C110A4"/>
    <w:rsid w:val="00C136EC"/>
    <w:rsid w:val="00C222A6"/>
    <w:rsid w:val="00C23521"/>
    <w:rsid w:val="00C23839"/>
    <w:rsid w:val="00C25112"/>
    <w:rsid w:val="00C3022D"/>
    <w:rsid w:val="00C323BF"/>
    <w:rsid w:val="00C34622"/>
    <w:rsid w:val="00C346E6"/>
    <w:rsid w:val="00C411A5"/>
    <w:rsid w:val="00C450FB"/>
    <w:rsid w:val="00C4523F"/>
    <w:rsid w:val="00C51595"/>
    <w:rsid w:val="00C53CC3"/>
    <w:rsid w:val="00C561EC"/>
    <w:rsid w:val="00C57D74"/>
    <w:rsid w:val="00C6038E"/>
    <w:rsid w:val="00C64CB5"/>
    <w:rsid w:val="00C653ED"/>
    <w:rsid w:val="00C670A2"/>
    <w:rsid w:val="00C67B6E"/>
    <w:rsid w:val="00C71349"/>
    <w:rsid w:val="00C71C56"/>
    <w:rsid w:val="00C72029"/>
    <w:rsid w:val="00C720CF"/>
    <w:rsid w:val="00C723FE"/>
    <w:rsid w:val="00C73624"/>
    <w:rsid w:val="00C7505F"/>
    <w:rsid w:val="00C80E35"/>
    <w:rsid w:val="00C81413"/>
    <w:rsid w:val="00C840F7"/>
    <w:rsid w:val="00C86AFD"/>
    <w:rsid w:val="00CA0468"/>
    <w:rsid w:val="00CA16DB"/>
    <w:rsid w:val="00CA2DFD"/>
    <w:rsid w:val="00CA3A27"/>
    <w:rsid w:val="00CA7585"/>
    <w:rsid w:val="00CB0DBB"/>
    <w:rsid w:val="00CB1E8F"/>
    <w:rsid w:val="00CB5CAC"/>
    <w:rsid w:val="00CB6A2C"/>
    <w:rsid w:val="00CC0ED4"/>
    <w:rsid w:val="00CC7B61"/>
    <w:rsid w:val="00CD4FBE"/>
    <w:rsid w:val="00CE57C2"/>
    <w:rsid w:val="00CE6003"/>
    <w:rsid w:val="00CE6435"/>
    <w:rsid w:val="00CF231F"/>
    <w:rsid w:val="00D00B52"/>
    <w:rsid w:val="00D049B3"/>
    <w:rsid w:val="00D06D5A"/>
    <w:rsid w:val="00D073E0"/>
    <w:rsid w:val="00D106BC"/>
    <w:rsid w:val="00D14DFF"/>
    <w:rsid w:val="00D17891"/>
    <w:rsid w:val="00D17CD5"/>
    <w:rsid w:val="00D318F7"/>
    <w:rsid w:val="00D34C95"/>
    <w:rsid w:val="00D35892"/>
    <w:rsid w:val="00D37C74"/>
    <w:rsid w:val="00D41D4F"/>
    <w:rsid w:val="00D42468"/>
    <w:rsid w:val="00D427E7"/>
    <w:rsid w:val="00D501CA"/>
    <w:rsid w:val="00D5119A"/>
    <w:rsid w:val="00D5138C"/>
    <w:rsid w:val="00D53FA9"/>
    <w:rsid w:val="00D5438E"/>
    <w:rsid w:val="00D67051"/>
    <w:rsid w:val="00D67297"/>
    <w:rsid w:val="00D76D24"/>
    <w:rsid w:val="00D770AA"/>
    <w:rsid w:val="00D80B4E"/>
    <w:rsid w:val="00D83188"/>
    <w:rsid w:val="00D83C26"/>
    <w:rsid w:val="00D852FB"/>
    <w:rsid w:val="00D866A5"/>
    <w:rsid w:val="00D87FD4"/>
    <w:rsid w:val="00D944D9"/>
    <w:rsid w:val="00DA319F"/>
    <w:rsid w:val="00DA4014"/>
    <w:rsid w:val="00DA4B2C"/>
    <w:rsid w:val="00DA580F"/>
    <w:rsid w:val="00DA7CAD"/>
    <w:rsid w:val="00DB1035"/>
    <w:rsid w:val="00DB142E"/>
    <w:rsid w:val="00DB176A"/>
    <w:rsid w:val="00DB2C22"/>
    <w:rsid w:val="00DB3BED"/>
    <w:rsid w:val="00DC1AB4"/>
    <w:rsid w:val="00DC2E4F"/>
    <w:rsid w:val="00DC39CA"/>
    <w:rsid w:val="00DC58B7"/>
    <w:rsid w:val="00DC5B73"/>
    <w:rsid w:val="00DC795A"/>
    <w:rsid w:val="00DD0712"/>
    <w:rsid w:val="00DD14D8"/>
    <w:rsid w:val="00DD5503"/>
    <w:rsid w:val="00DE0757"/>
    <w:rsid w:val="00DE22B3"/>
    <w:rsid w:val="00DE2CF5"/>
    <w:rsid w:val="00DE4160"/>
    <w:rsid w:val="00DE4747"/>
    <w:rsid w:val="00DE4DC9"/>
    <w:rsid w:val="00DF02DF"/>
    <w:rsid w:val="00DF129C"/>
    <w:rsid w:val="00DF5A9C"/>
    <w:rsid w:val="00E01D71"/>
    <w:rsid w:val="00E02B3A"/>
    <w:rsid w:val="00E02B63"/>
    <w:rsid w:val="00E02D49"/>
    <w:rsid w:val="00E14D61"/>
    <w:rsid w:val="00E17A15"/>
    <w:rsid w:val="00E218D0"/>
    <w:rsid w:val="00E21C07"/>
    <w:rsid w:val="00E239BA"/>
    <w:rsid w:val="00E268C3"/>
    <w:rsid w:val="00E3357F"/>
    <w:rsid w:val="00E35226"/>
    <w:rsid w:val="00E35BC9"/>
    <w:rsid w:val="00E36958"/>
    <w:rsid w:val="00E40D77"/>
    <w:rsid w:val="00E428C2"/>
    <w:rsid w:val="00E43318"/>
    <w:rsid w:val="00E45219"/>
    <w:rsid w:val="00E46D1F"/>
    <w:rsid w:val="00E50047"/>
    <w:rsid w:val="00E505B8"/>
    <w:rsid w:val="00E56E9B"/>
    <w:rsid w:val="00E65C4C"/>
    <w:rsid w:val="00E6784B"/>
    <w:rsid w:val="00E70822"/>
    <w:rsid w:val="00E70E68"/>
    <w:rsid w:val="00E71A63"/>
    <w:rsid w:val="00E72F53"/>
    <w:rsid w:val="00E761F9"/>
    <w:rsid w:val="00E771C4"/>
    <w:rsid w:val="00E819A3"/>
    <w:rsid w:val="00E81DFF"/>
    <w:rsid w:val="00E829C5"/>
    <w:rsid w:val="00E86451"/>
    <w:rsid w:val="00E86713"/>
    <w:rsid w:val="00E90A43"/>
    <w:rsid w:val="00E91275"/>
    <w:rsid w:val="00E947F0"/>
    <w:rsid w:val="00E951EB"/>
    <w:rsid w:val="00E974BE"/>
    <w:rsid w:val="00EA5101"/>
    <w:rsid w:val="00EB3856"/>
    <w:rsid w:val="00EB41F9"/>
    <w:rsid w:val="00EB4A2F"/>
    <w:rsid w:val="00EB6950"/>
    <w:rsid w:val="00EB7EB6"/>
    <w:rsid w:val="00EC295E"/>
    <w:rsid w:val="00EC4BAD"/>
    <w:rsid w:val="00ED0817"/>
    <w:rsid w:val="00ED2979"/>
    <w:rsid w:val="00ED3C23"/>
    <w:rsid w:val="00ED49CD"/>
    <w:rsid w:val="00EE0033"/>
    <w:rsid w:val="00EE0A3F"/>
    <w:rsid w:val="00EE20CD"/>
    <w:rsid w:val="00EE5266"/>
    <w:rsid w:val="00EE66FD"/>
    <w:rsid w:val="00EF07D8"/>
    <w:rsid w:val="00EF1496"/>
    <w:rsid w:val="00EF532F"/>
    <w:rsid w:val="00EF599A"/>
    <w:rsid w:val="00EF6624"/>
    <w:rsid w:val="00EF68D6"/>
    <w:rsid w:val="00F0413C"/>
    <w:rsid w:val="00F0687C"/>
    <w:rsid w:val="00F07694"/>
    <w:rsid w:val="00F11A74"/>
    <w:rsid w:val="00F142A3"/>
    <w:rsid w:val="00F16C11"/>
    <w:rsid w:val="00F17D37"/>
    <w:rsid w:val="00F20B2A"/>
    <w:rsid w:val="00F21A60"/>
    <w:rsid w:val="00F21C3D"/>
    <w:rsid w:val="00F237B8"/>
    <w:rsid w:val="00F237F0"/>
    <w:rsid w:val="00F40338"/>
    <w:rsid w:val="00F4143B"/>
    <w:rsid w:val="00F427E0"/>
    <w:rsid w:val="00F43FC0"/>
    <w:rsid w:val="00F53C60"/>
    <w:rsid w:val="00F60CD8"/>
    <w:rsid w:val="00F64905"/>
    <w:rsid w:val="00F65D6B"/>
    <w:rsid w:val="00F77474"/>
    <w:rsid w:val="00F80D12"/>
    <w:rsid w:val="00F80F84"/>
    <w:rsid w:val="00F812A1"/>
    <w:rsid w:val="00F82DCF"/>
    <w:rsid w:val="00F84599"/>
    <w:rsid w:val="00F845C8"/>
    <w:rsid w:val="00F87882"/>
    <w:rsid w:val="00F90CDF"/>
    <w:rsid w:val="00F92677"/>
    <w:rsid w:val="00F92AD2"/>
    <w:rsid w:val="00F93536"/>
    <w:rsid w:val="00F95454"/>
    <w:rsid w:val="00F95568"/>
    <w:rsid w:val="00F97F0B"/>
    <w:rsid w:val="00FA373A"/>
    <w:rsid w:val="00FA695E"/>
    <w:rsid w:val="00FB0C79"/>
    <w:rsid w:val="00FB3BCF"/>
    <w:rsid w:val="00FB417E"/>
    <w:rsid w:val="00FB45C1"/>
    <w:rsid w:val="00FB4D19"/>
    <w:rsid w:val="00FB4E7B"/>
    <w:rsid w:val="00FB5551"/>
    <w:rsid w:val="00FB5A0C"/>
    <w:rsid w:val="00FB7407"/>
    <w:rsid w:val="00FB75FB"/>
    <w:rsid w:val="00FC5B4B"/>
    <w:rsid w:val="00FC6C19"/>
    <w:rsid w:val="00FC7164"/>
    <w:rsid w:val="00FD04B9"/>
    <w:rsid w:val="00FD0C46"/>
    <w:rsid w:val="00FD2BA9"/>
    <w:rsid w:val="00FD713D"/>
    <w:rsid w:val="00FE3ACC"/>
    <w:rsid w:val="00FE4182"/>
    <w:rsid w:val="00FF0CD7"/>
    <w:rsid w:val="00FF2A4E"/>
    <w:rsid w:val="00FF2DD6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F4752"/>
  <w15:docId w15:val="{C3145AF4-29B1-418F-9F1C-D7D7A0B4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40CC7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40CC7"/>
    <w:pPr>
      <w:keepNext/>
      <w:keepLines/>
      <w:numPr>
        <w:numId w:val="3"/>
      </w:numPr>
      <w:spacing w:before="480" w:after="240"/>
      <w:ind w:left="431" w:hanging="431"/>
      <w:outlineLvl w:val="0"/>
    </w:pPr>
    <w:rPr>
      <w:rFonts w:ascii="Times New Roman" w:eastAsiaTheme="majorEastAsia" w:hAnsi="Times New Roman" w:cstheme="majorBidi"/>
      <w:b/>
      <w:bCs/>
      <w:color w:val="0B5294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40CC7"/>
    <w:pPr>
      <w:keepNext/>
      <w:keepLines/>
      <w:numPr>
        <w:ilvl w:val="1"/>
        <w:numId w:val="3"/>
      </w:numPr>
      <w:spacing w:before="240" w:after="120"/>
      <w:ind w:left="578" w:hanging="578"/>
      <w:outlineLvl w:val="1"/>
    </w:pPr>
    <w:rPr>
      <w:rFonts w:ascii="Times New Roman" w:eastAsiaTheme="majorEastAsia" w:hAnsi="Times New Roman" w:cstheme="majorBidi"/>
      <w:b/>
      <w:bCs/>
      <w:color w:val="0F6FC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640CC7"/>
    <w:pPr>
      <w:keepNext/>
      <w:keepLines/>
      <w:numPr>
        <w:ilvl w:val="2"/>
        <w:numId w:val="3"/>
      </w:numPr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0CC7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0CC7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0CC7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0CC7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0CC7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0CC7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  <w:rsid w:val="00640CC7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640CC7"/>
  </w:style>
  <w:style w:type="paragraph" w:customStyle="1" w:styleId="Standard">
    <w:name w:val="Standard"/>
    <w:rsid w:val="00640CC7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640CC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40CC7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rsid w:val="00640CC7"/>
    <w:pPr>
      <w:spacing w:after="300"/>
    </w:pPr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sid w:val="00640CC7"/>
    <w:rPr>
      <w:rFonts w:ascii="Cambria" w:eastAsia="Times New Roman" w:hAnsi="Cambria" w:cs="Times New Roman"/>
      <w:color w:val="17365D"/>
      <w:spacing w:val="5"/>
      <w:kern w:val="3"/>
      <w:sz w:val="52"/>
      <w:szCs w:val="5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40CC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40CC7"/>
    <w:rPr>
      <w:rFonts w:ascii="Tahoma" w:eastAsia="DejaVu Sans" w:hAnsi="Tahoma" w:cs="Tahoma"/>
      <w:kern w:val="3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40CC7"/>
    <w:rPr>
      <w:rFonts w:ascii="Times New Roman" w:eastAsiaTheme="majorEastAsia" w:hAnsi="Times New Roman" w:cstheme="majorBidi"/>
      <w:b/>
      <w:bCs/>
      <w:color w:val="0F6FC6" w:themeColor="accent1"/>
      <w:kern w:val="3"/>
      <w:sz w:val="26"/>
      <w:szCs w:val="26"/>
      <w:lang w:eastAsia="fr-FR"/>
    </w:rPr>
  </w:style>
  <w:style w:type="paragraph" w:customStyle="1" w:styleId="TitreDoc">
    <w:name w:val="Titre Doc"/>
    <w:basedOn w:val="Titre"/>
    <w:link w:val="TitreDocCar"/>
    <w:autoRedefine/>
    <w:qFormat/>
    <w:rsid w:val="00640CC7"/>
    <w:pPr>
      <w:widowControl/>
      <w:pBdr>
        <w:bottom w:val="single" w:sz="8" w:space="4" w:color="4F81BD"/>
      </w:pBdr>
      <w:suppressAutoHyphens w:val="0"/>
      <w:jc w:val="center"/>
    </w:pPr>
    <w:rPr>
      <w:rFonts w:ascii="Times New Roman" w:hAnsi="Times New Roman"/>
    </w:rPr>
  </w:style>
  <w:style w:type="character" w:customStyle="1" w:styleId="Titre1Car">
    <w:name w:val="Titre 1 Car"/>
    <w:basedOn w:val="Policepardfaut"/>
    <w:link w:val="Titre1"/>
    <w:uiPriority w:val="9"/>
    <w:rsid w:val="00640CC7"/>
    <w:rPr>
      <w:rFonts w:ascii="Times New Roman" w:eastAsiaTheme="majorEastAsia" w:hAnsi="Times New Roman" w:cstheme="majorBidi"/>
      <w:b/>
      <w:bCs/>
      <w:color w:val="0B5294" w:themeColor="accent1" w:themeShade="BF"/>
      <w:kern w:val="3"/>
      <w:sz w:val="28"/>
      <w:szCs w:val="28"/>
      <w:lang w:eastAsia="fr-FR"/>
    </w:rPr>
  </w:style>
  <w:style w:type="character" w:customStyle="1" w:styleId="TitreDocCar">
    <w:name w:val="Titre Doc Car"/>
    <w:basedOn w:val="TitreCar"/>
    <w:link w:val="TitreDoc"/>
    <w:rsid w:val="00640CC7"/>
    <w:rPr>
      <w:rFonts w:ascii="Times New Roman" w:eastAsia="Times New Roman" w:hAnsi="Times New Roman" w:cs="Times New Roman"/>
      <w:color w:val="17365D"/>
      <w:spacing w:val="5"/>
      <w:kern w:val="3"/>
      <w:sz w:val="52"/>
      <w:szCs w:val="5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640CC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40CC7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640CC7"/>
    <w:rPr>
      <w:color w:val="808080"/>
    </w:rPr>
  </w:style>
  <w:style w:type="paragraph" w:styleId="Sansinterligne">
    <w:name w:val="No Spacing"/>
    <w:aliases w:val="Corps"/>
    <w:basedOn w:val="Normal"/>
    <w:autoRedefine/>
    <w:uiPriority w:val="1"/>
    <w:qFormat/>
    <w:rsid w:val="00640CC7"/>
    <w:pPr>
      <w:contextualSpacing/>
      <w:jc w:val="both"/>
    </w:pPr>
    <w:rPr>
      <w:rFonts w:ascii="Times New Roman" w:hAnsi="Times New Roman" w:cs="Times New Roman"/>
      <w:szCs w:val="22"/>
    </w:rPr>
  </w:style>
  <w:style w:type="character" w:styleId="Accentuation">
    <w:name w:val="Emphasis"/>
    <w:aliases w:val="Code"/>
    <w:basedOn w:val="Policepardfaut"/>
    <w:uiPriority w:val="20"/>
    <w:qFormat/>
    <w:rsid w:val="00640CC7"/>
    <w:rPr>
      <w:rFonts w:ascii="FreeMono" w:hAnsi="FreeMono"/>
      <w:iCs/>
    </w:rPr>
  </w:style>
  <w:style w:type="character" w:styleId="Accentuationlgre">
    <w:name w:val="Subtle Emphasis"/>
    <w:aliases w:val="Emphase"/>
    <w:basedOn w:val="Policepardfaut"/>
    <w:uiPriority w:val="19"/>
    <w:qFormat/>
    <w:rsid w:val="00640CC7"/>
    <w:rPr>
      <w:i/>
    </w:rPr>
  </w:style>
  <w:style w:type="character" w:styleId="lev">
    <w:name w:val="Strong"/>
    <w:aliases w:val="Gras"/>
    <w:basedOn w:val="Policepardfaut"/>
    <w:uiPriority w:val="22"/>
    <w:qFormat/>
    <w:rsid w:val="00640CC7"/>
    <w:rPr>
      <w:b/>
      <w:bCs/>
    </w:rPr>
  </w:style>
  <w:style w:type="character" w:styleId="Accentuationintense">
    <w:name w:val="Intense Emphasis"/>
    <w:basedOn w:val="Policepardfaut"/>
    <w:uiPriority w:val="21"/>
    <w:qFormat/>
    <w:rsid w:val="00640CC7"/>
    <w:rPr>
      <w:rFonts w:ascii="Times New Roman" w:hAnsi="Times New Roman"/>
      <w:b/>
      <w:bCs/>
      <w:i/>
      <w:iCs/>
      <w:color w:val="auto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640CC7"/>
    <w:pPr>
      <w:numPr>
        <w:ilvl w:val="1"/>
      </w:numPr>
      <w:spacing w:before="240"/>
    </w:pPr>
    <w:rPr>
      <w:rFonts w:ascii="Times New Roman" w:eastAsiaTheme="majorEastAsia" w:hAnsi="Times New Roman" w:cstheme="majorBidi"/>
      <w:i/>
      <w:iCs/>
      <w:color w:val="0F6FC6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40CC7"/>
    <w:rPr>
      <w:rFonts w:ascii="Times New Roman" w:eastAsiaTheme="majorEastAsia" w:hAnsi="Times New Roman" w:cstheme="majorBidi"/>
      <w:i/>
      <w:iCs/>
      <w:color w:val="0F6FC6" w:themeColor="accent1"/>
      <w:spacing w:val="15"/>
      <w:kern w:val="3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40CC7"/>
    <w:rPr>
      <w:rFonts w:asciiTheme="majorHAnsi" w:eastAsiaTheme="majorEastAsia" w:hAnsiTheme="majorHAnsi" w:cstheme="majorBidi"/>
      <w:b/>
      <w:bCs/>
      <w:color w:val="0F6FC6" w:themeColor="accent1"/>
      <w:kern w:val="3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640CC7"/>
    <w:rPr>
      <w:rFonts w:asciiTheme="majorHAnsi" w:eastAsiaTheme="majorEastAsia" w:hAnsiTheme="majorHAnsi" w:cstheme="majorBidi"/>
      <w:b/>
      <w:bCs/>
      <w:i/>
      <w:iCs/>
      <w:color w:val="0F6FC6" w:themeColor="accent1"/>
      <w:kern w:val="3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640CC7"/>
    <w:rPr>
      <w:rFonts w:asciiTheme="majorHAnsi" w:eastAsiaTheme="majorEastAsia" w:hAnsiTheme="majorHAnsi" w:cstheme="majorBidi"/>
      <w:color w:val="073662" w:themeColor="accent1" w:themeShade="7F"/>
      <w:kern w:val="3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640CC7"/>
    <w:rPr>
      <w:rFonts w:asciiTheme="majorHAnsi" w:eastAsiaTheme="majorEastAsia" w:hAnsiTheme="majorHAnsi" w:cstheme="majorBidi"/>
      <w:i/>
      <w:iCs/>
      <w:color w:val="073662" w:themeColor="accent1" w:themeShade="7F"/>
      <w:kern w:val="3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640CC7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640CC7"/>
    <w:rPr>
      <w:rFonts w:asciiTheme="majorHAnsi" w:eastAsiaTheme="majorEastAsia" w:hAnsiTheme="majorHAnsi" w:cstheme="majorBidi"/>
      <w:color w:val="404040" w:themeColor="text1" w:themeTint="BF"/>
      <w:kern w:val="3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640CC7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640CC7"/>
    <w:rPr>
      <w:rFonts w:ascii="Times New Roman" w:hAnsi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640CC7"/>
    <w:rPr>
      <w:rFonts w:ascii="Times New Roman" w:eastAsia="DejaVu Sans" w:hAnsi="Times New Roman" w:cs="DejaVu Sans"/>
      <w:kern w:val="3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640CC7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640CC7"/>
    <w:rPr>
      <w:rFonts w:ascii="Times New Roman" w:hAnsi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640CC7"/>
    <w:rPr>
      <w:rFonts w:ascii="Times New Roman" w:eastAsia="DejaVu Sans" w:hAnsi="Times New Roman" w:cs="DejaVu Sans"/>
      <w:i/>
      <w:iCs/>
      <w:color w:val="000000" w:themeColor="text1"/>
      <w:kern w:val="3"/>
      <w:sz w:val="24"/>
      <w:szCs w:val="24"/>
      <w:lang w:eastAsia="fr-FR"/>
    </w:rPr>
  </w:style>
  <w:style w:type="paragraph" w:styleId="Lgende">
    <w:name w:val="caption"/>
    <w:basedOn w:val="Normal"/>
    <w:next w:val="Normal"/>
    <w:autoRedefine/>
    <w:uiPriority w:val="35"/>
    <w:unhideWhenUsed/>
    <w:qFormat/>
    <w:rsid w:val="00640CC7"/>
    <w:pPr>
      <w:spacing w:before="120" w:after="120"/>
      <w:jc w:val="center"/>
    </w:pPr>
    <w:rPr>
      <w:b/>
      <w:bCs/>
      <w:color w:val="0F6FC6" w:themeColor="accent1"/>
      <w:sz w:val="18"/>
      <w:szCs w:val="18"/>
    </w:rPr>
  </w:style>
  <w:style w:type="paragraph" w:customStyle="1" w:styleId="3372873BB58A4DED866D2BE34882C06C">
    <w:name w:val="3372873BB58A4DED866D2BE34882C06C"/>
    <w:rsid w:val="00640CC7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640CC7"/>
    <w:rPr>
      <w:color w:val="009DD9" w:themeColor="hyperlink"/>
      <w:u w:val="single"/>
    </w:rPr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640CC7"/>
    <w:pPr>
      <w:pBdr>
        <w:bottom w:val="single" w:sz="4" w:space="4" w:color="0F6FC6" w:themeColor="accent1"/>
      </w:pBdr>
      <w:spacing w:before="200" w:after="280"/>
      <w:ind w:left="936" w:right="936"/>
      <w:contextualSpacing/>
    </w:pPr>
    <w:rPr>
      <w:b/>
      <w:bCs/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0CC7"/>
    <w:rPr>
      <w:rFonts w:ascii="Nimbus Roman No9 L" w:eastAsia="DejaVu Sans" w:hAnsi="Nimbus Roman No9 L" w:cs="DejaVu Sans"/>
      <w:b/>
      <w:bCs/>
      <w:i/>
      <w:iCs/>
      <w:color w:val="0F6FC6" w:themeColor="accent1"/>
      <w:kern w:val="3"/>
      <w:sz w:val="24"/>
      <w:szCs w:val="24"/>
      <w:lang w:eastAsia="fr-FR"/>
    </w:rPr>
  </w:style>
  <w:style w:type="paragraph" w:customStyle="1" w:styleId="URL">
    <w:name w:val="URL"/>
    <w:basedOn w:val="Sansinterligne"/>
    <w:link w:val="URLCar"/>
    <w:rsid w:val="00640CC7"/>
    <w:rPr>
      <w:rFonts w:ascii="FreeMono" w:hAnsi="FreeMono" w:cs="Courier New"/>
      <w:szCs w:val="20"/>
    </w:rPr>
  </w:style>
  <w:style w:type="character" w:customStyle="1" w:styleId="URLCar">
    <w:name w:val="URL Car"/>
    <w:basedOn w:val="Policepardfaut"/>
    <w:link w:val="URL"/>
    <w:rsid w:val="00640CC7"/>
    <w:rPr>
      <w:rFonts w:ascii="FreeMono" w:eastAsia="DejaVu Sans" w:hAnsi="FreeMono" w:cs="Courier New"/>
      <w:kern w:val="3"/>
      <w:sz w:val="24"/>
      <w:szCs w:val="20"/>
      <w:lang w:eastAsia="fr-FR"/>
    </w:rPr>
  </w:style>
  <w:style w:type="paragraph" w:customStyle="1" w:styleId="Relecteurs">
    <w:name w:val="Relecteurs"/>
    <w:basedOn w:val="Pieddepage"/>
    <w:link w:val="RelecteursCar"/>
    <w:autoRedefine/>
    <w:qFormat/>
    <w:rsid w:val="00640CC7"/>
    <w:pPr>
      <w:tabs>
        <w:tab w:val="clear" w:pos="4536"/>
        <w:tab w:val="clear" w:pos="9072"/>
        <w:tab w:val="center" w:pos="4820"/>
        <w:tab w:val="right" w:pos="9639"/>
      </w:tabs>
    </w:pPr>
    <w:rPr>
      <w:rFonts w:asciiTheme="majorHAnsi" w:hAnsiTheme="majorHAnsi" w:cstheme="majorHAnsi"/>
      <w:bCs/>
      <w:sz w:val="16"/>
      <w:szCs w:val="16"/>
    </w:rPr>
  </w:style>
  <w:style w:type="character" w:customStyle="1" w:styleId="RelecteursCar">
    <w:name w:val="Relecteurs Car"/>
    <w:basedOn w:val="PieddepageCar"/>
    <w:link w:val="Relecteurs"/>
    <w:rsid w:val="00640CC7"/>
    <w:rPr>
      <w:rFonts w:asciiTheme="majorHAnsi" w:eastAsia="DejaVu Sans" w:hAnsiTheme="majorHAnsi" w:cstheme="majorHAnsi"/>
      <w:bCs/>
      <w:kern w:val="3"/>
      <w:sz w:val="16"/>
      <w:szCs w:val="16"/>
      <w:lang w:eastAsia="fr-FR"/>
    </w:rPr>
  </w:style>
  <w:style w:type="paragraph" w:styleId="Paragraphedeliste">
    <w:name w:val="List Paragraph"/>
    <w:basedOn w:val="Normal"/>
    <w:autoRedefine/>
    <w:uiPriority w:val="34"/>
    <w:qFormat/>
    <w:rsid w:val="00640CC7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Cs w:val="22"/>
      <w:lang w:eastAsia="en-US"/>
    </w:rPr>
  </w:style>
  <w:style w:type="table" w:styleId="Grilleclaire-Accent1">
    <w:name w:val="Light Grid Accent 1"/>
    <w:basedOn w:val="TableauNormal"/>
    <w:uiPriority w:val="62"/>
    <w:rsid w:val="00221CBD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7448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44894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7"/>
      <w:szCs w:val="27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44894"/>
    <w:rPr>
      <w:rFonts w:ascii="Times New Roman" w:eastAsia="Times New Roman" w:hAnsi="Times New Roman" w:cs="Times New Roman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744894"/>
    <w:pPr>
      <w:suppressAutoHyphens w:val="0"/>
      <w:autoSpaceDE w:val="0"/>
      <w:spacing w:line="243" w:lineRule="exact"/>
      <w:ind w:left="85"/>
      <w:jc w:val="center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FF7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paragraph" w:customStyle="1" w:styleId="Question">
    <w:name w:val="Question"/>
    <w:basedOn w:val="Listenumros"/>
    <w:qFormat/>
    <w:rsid w:val="001C5EA7"/>
    <w:pPr>
      <w:numPr>
        <w:numId w:val="41"/>
      </w:numPr>
      <w:spacing w:after="480"/>
      <w:ind w:left="680" w:hanging="680"/>
      <w:contextualSpacing w:val="0"/>
      <w:jc w:val="both"/>
    </w:pPr>
    <w:rPr>
      <w:rFonts w:asciiTheme="minorHAnsi" w:hAnsiTheme="minorHAnsi"/>
    </w:rPr>
  </w:style>
  <w:style w:type="paragraph" w:styleId="Listenumros">
    <w:name w:val="List Number"/>
    <w:basedOn w:val="Normal"/>
    <w:uiPriority w:val="99"/>
    <w:semiHidden/>
    <w:unhideWhenUsed/>
    <w:rsid w:val="007A5EEF"/>
    <w:pPr>
      <w:numPr>
        <w:numId w:val="40"/>
      </w:numPr>
      <w:contextualSpacing/>
    </w:pPr>
  </w:style>
  <w:style w:type="character" w:customStyle="1" w:styleId="Caractresdenotedebasdepage">
    <w:name w:val="Caractères de note de bas de page"/>
    <w:rsid w:val="008F588E"/>
    <w:rPr>
      <w:vertAlign w:val="superscript"/>
    </w:rPr>
  </w:style>
  <w:style w:type="table" w:styleId="TableauGrille6Couleur-Accentuation1">
    <w:name w:val="Grid Table 6 Colorful Accent 1"/>
    <w:basedOn w:val="TableauNormal"/>
    <w:uiPriority w:val="51"/>
    <w:rsid w:val="008F588E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ric.univ-lyon2.fr/jdarmont/tutoriel-sq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livesql.oracle.com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D:\Personnel\Dropbox\Travail\Enseignements\Aix-Marseille%20Universit&#233;\DUT%20G&#233;nie%20Informatique\Conception%20De%20Documents%20Et%20D'Interfaces%20Num&#233;riques\TD\www.mickael-martin-nevot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rsonnel\Dropbox\Travail\Enseignements\_identit&#233;-graphique\mod&#232;les\mod&#232;le-wor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D15CBE8B15432FACD0433944067C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7F6F42-522F-4C6C-9188-712934A2F3BA}"/>
      </w:docPartPr>
      <w:docPartBody>
        <w:p w:rsidR="00EB2E88" w:rsidRDefault="00424794">
          <w:pPr>
            <w:pStyle w:val="60D15CBE8B15432FACD0433944067C86"/>
          </w:pPr>
          <w:r w:rsidRPr="00BF6E27">
            <w:rPr>
              <w:rStyle w:val="Textedelespacerserv"/>
            </w:rPr>
            <w:t>[Titre ]</w:t>
          </w:r>
        </w:p>
      </w:docPartBody>
    </w:docPart>
    <w:docPart>
      <w:docPartPr>
        <w:name w:val="1618D17128A44FA39F8D42D27D9868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1BC32C4-29D9-4871-A8B7-EE1A378A2D44}"/>
      </w:docPartPr>
      <w:docPartBody>
        <w:p w:rsidR="00EB2E88" w:rsidRDefault="00424794">
          <w:pPr>
            <w:pStyle w:val="1618D17128A44FA39F8D42D27D986844"/>
          </w:pPr>
          <w:r w:rsidRPr="00BF6E27">
            <w:rPr>
              <w:rStyle w:val="Textedelespacerserv"/>
            </w:rPr>
            <w:t>[État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596"/>
    <w:rsid w:val="00004B39"/>
    <w:rsid w:val="00056D48"/>
    <w:rsid w:val="000762F6"/>
    <w:rsid w:val="0009413E"/>
    <w:rsid w:val="00180128"/>
    <w:rsid w:val="001A7596"/>
    <w:rsid w:val="001C24B8"/>
    <w:rsid w:val="00241355"/>
    <w:rsid w:val="00295788"/>
    <w:rsid w:val="002C5512"/>
    <w:rsid w:val="00300F84"/>
    <w:rsid w:val="003011AC"/>
    <w:rsid w:val="00375BAA"/>
    <w:rsid w:val="003903BC"/>
    <w:rsid w:val="003D6087"/>
    <w:rsid w:val="003E0AFA"/>
    <w:rsid w:val="00424794"/>
    <w:rsid w:val="004315C7"/>
    <w:rsid w:val="00463384"/>
    <w:rsid w:val="004937C8"/>
    <w:rsid w:val="005366C5"/>
    <w:rsid w:val="005556D1"/>
    <w:rsid w:val="005857A2"/>
    <w:rsid w:val="005958E4"/>
    <w:rsid w:val="005968E9"/>
    <w:rsid w:val="005E1FE3"/>
    <w:rsid w:val="00633C4E"/>
    <w:rsid w:val="00641D89"/>
    <w:rsid w:val="00687F2E"/>
    <w:rsid w:val="006C66FE"/>
    <w:rsid w:val="00743236"/>
    <w:rsid w:val="007A1F1D"/>
    <w:rsid w:val="007C2124"/>
    <w:rsid w:val="007C4FDB"/>
    <w:rsid w:val="007E1B01"/>
    <w:rsid w:val="00804BBA"/>
    <w:rsid w:val="00842773"/>
    <w:rsid w:val="00844FFE"/>
    <w:rsid w:val="00857604"/>
    <w:rsid w:val="008779E0"/>
    <w:rsid w:val="009269EE"/>
    <w:rsid w:val="00944899"/>
    <w:rsid w:val="00952F1A"/>
    <w:rsid w:val="00983DC1"/>
    <w:rsid w:val="00A069FF"/>
    <w:rsid w:val="00A15645"/>
    <w:rsid w:val="00A71CDB"/>
    <w:rsid w:val="00AC26D2"/>
    <w:rsid w:val="00AD6298"/>
    <w:rsid w:val="00B14913"/>
    <w:rsid w:val="00B72222"/>
    <w:rsid w:val="00BA044C"/>
    <w:rsid w:val="00BA1249"/>
    <w:rsid w:val="00BD1DF7"/>
    <w:rsid w:val="00C05270"/>
    <w:rsid w:val="00C153DA"/>
    <w:rsid w:val="00C264DF"/>
    <w:rsid w:val="00C47A88"/>
    <w:rsid w:val="00C6074A"/>
    <w:rsid w:val="00C72B55"/>
    <w:rsid w:val="00C95FA3"/>
    <w:rsid w:val="00CA3A27"/>
    <w:rsid w:val="00CB32D1"/>
    <w:rsid w:val="00CE6435"/>
    <w:rsid w:val="00D51EEA"/>
    <w:rsid w:val="00D62C6F"/>
    <w:rsid w:val="00D96E42"/>
    <w:rsid w:val="00DB7CF1"/>
    <w:rsid w:val="00E078C2"/>
    <w:rsid w:val="00E43D89"/>
    <w:rsid w:val="00E459AD"/>
    <w:rsid w:val="00EB26F9"/>
    <w:rsid w:val="00EB2E88"/>
    <w:rsid w:val="00ED0817"/>
    <w:rsid w:val="00EE05E8"/>
    <w:rsid w:val="00FB1B8B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315C7"/>
    <w:rPr>
      <w:color w:val="808080"/>
    </w:rPr>
  </w:style>
  <w:style w:type="paragraph" w:customStyle="1" w:styleId="60D15CBE8B15432FACD0433944067C86">
    <w:name w:val="60D15CBE8B15432FACD0433944067C86"/>
  </w:style>
  <w:style w:type="paragraph" w:customStyle="1" w:styleId="1618D17128A44FA39F8D42D27D986844">
    <w:name w:val="1618D17128A44FA39F8D42D27D9868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Sypher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9DD9"/>
      </a:hlink>
      <a:folHlink>
        <a:srgbClr val="85DFD0"/>
      </a:folHlink>
    </a:clrScheme>
    <a:fontScheme name="Sypher Wo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</b:Tag>
    <b:SourceType>InternetSite</b:SourceType>
    <b:Guid>{1F8C2FA3-F03B-4052-BDA6-57C83049B17B}</b:Guid>
    <b:Author>
      <b:Author>
        <b:NameList>
          <b:Person>
            <b:Last>Nevot</b:Last>
            <b:First>Mickaël</b:First>
            <b:Middle>Martin</b:Middle>
          </b:Person>
        </b:NameList>
      </b:Author>
    </b:Author>
    <b:InternetSiteTitle>www.mickael-martin-nevot.com</b:InternetSiteTitle>
    <b:RefOrder>1</b:RefOrder>
  </b:Source>
</b:Sources>
</file>

<file path=customXml/itemProps1.xml><?xml version="1.0" encoding="utf-8"?>
<ds:datastoreItem xmlns:ds="http://schemas.openxmlformats.org/officeDocument/2006/customXml" ds:itemID="{029BA00E-7E37-4375-9D5A-987F679C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modèle-word.dotm</Template>
  <TotalTime>9529</TotalTime>
  <Pages>5</Pages>
  <Words>1318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TD7 : Interrogation en SQL interprété</vt:lpstr>
    </vt:vector>
  </TitlesOfParts>
  <Company>Gargul Studio</Company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TD7 : Interrogation en SQL interprété</dc:title>
  <dc:subject/>
  <dc:creator>Rosine Cicchetti - Lotfi Lakhal - Mickaël Martin Nevot</dc:creator>
  <cp:keywords/>
  <dc:description/>
  <cp:lastModifiedBy>MARTIN NEVOT Mickael</cp:lastModifiedBy>
  <cp:revision>9</cp:revision>
  <cp:lastPrinted>2026-02-02T15:31:00Z</cp:lastPrinted>
  <dcterms:created xsi:type="dcterms:W3CDTF">2012-09-22T13:55:00Z</dcterms:created>
  <dcterms:modified xsi:type="dcterms:W3CDTF">2026-02-02T15:31:00Z</dcterms:modified>
  <cp:category>Introduction aux bases de données et SQL</cp:category>
  <cp:contentStatus>V2.1.4</cp:contentStatus>
</cp:coreProperties>
</file>