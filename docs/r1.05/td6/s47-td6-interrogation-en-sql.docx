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FB91" w14:textId="7E055061" w:rsidR="00B2109E" w:rsidRDefault="00000000" w:rsidP="009872F8">
      <w:pPr>
        <w:pStyle w:val="TitreDoc"/>
      </w:pPr>
      <w:sdt>
        <w:sdtPr>
          <w:alias w:val="Titre "/>
          <w:tag w:val=""/>
          <w:id w:val="1899089894"/>
          <w:placeholder>
            <w:docPart w:val="60D15CBE8B15432FACD0433944067C8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5507D">
            <w:t>TD</w:t>
          </w:r>
          <w:r w:rsidR="0025337A">
            <w:t>6</w:t>
          </w:r>
          <w:r w:rsidR="005E1E5A">
            <w:t> :</w:t>
          </w:r>
          <w:r w:rsidR="007D38AB">
            <w:t xml:space="preserve"> </w:t>
          </w:r>
          <w:r w:rsidR="0025337A">
            <w:t>Interrogation en SQL</w:t>
          </w:r>
        </w:sdtContent>
      </w:sdt>
      <w:r w:rsidR="00D17891">
        <w:br/>
      </w:r>
      <w:sdt>
        <w:sdtPr>
          <w:alias w:val="État "/>
          <w:tag w:val=""/>
          <w:id w:val="-916779178"/>
          <w:placeholder>
            <w:docPart w:val="1618D17128A44FA39F8D42D27D986844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F87882">
            <w:t>V</w:t>
          </w:r>
          <w:r w:rsidR="00B33531">
            <w:t>2</w:t>
          </w:r>
          <w:r w:rsidR="00DC39CA">
            <w:t>.</w:t>
          </w:r>
          <w:r w:rsidR="003E61B2">
            <w:t>0</w:t>
          </w:r>
          <w:r w:rsidR="00F87882">
            <w:t>.</w:t>
          </w:r>
          <w:r w:rsidR="00AF00F3">
            <w:t>1</w:t>
          </w:r>
        </w:sdtContent>
      </w:sdt>
    </w:p>
    <w:p w14:paraId="742FE049" w14:textId="77777777" w:rsidR="00C01A24" w:rsidRDefault="00C01A24" w:rsidP="0088305E">
      <w:pPr>
        <w:pStyle w:val="Sansinterligne"/>
        <w:jc w:val="center"/>
      </w:pPr>
      <w:r>
        <w:rPr>
          <w:noProof/>
        </w:rPr>
        <w:drawing>
          <wp:inline distT="0" distB="0" distL="0" distR="0" wp14:anchorId="409707C6" wp14:editId="7D1200E1">
            <wp:extent cx="1114425" cy="390525"/>
            <wp:effectExtent l="0" t="0" r="9525" b="9525"/>
            <wp:docPr id="9" name="Image 9" descr="D:\Personnel\Enseignements\_identité-graphique\licence\licence-creative-common-by-nc-sa-88x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ersonnel\Enseignements\_identité-graphique\licence\licence-creative-common-by-nc-sa-88x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3E12" w14:textId="77777777" w:rsidR="004C1A93" w:rsidRDefault="004C1A93" w:rsidP="0088305E">
      <w:pPr>
        <w:pStyle w:val="Sansinterligne"/>
        <w:jc w:val="center"/>
      </w:pPr>
      <w:r w:rsidRPr="004A4604">
        <w:t xml:space="preserve">Cette </w:t>
      </w:r>
      <w:r w:rsidRPr="004A4604">
        <w:rPr>
          <w:rFonts w:hint="eastAsia"/>
        </w:rPr>
        <w:t>œ</w:t>
      </w:r>
      <w:r w:rsidRPr="004A4604">
        <w:t>uvre de Micka</w:t>
      </w:r>
      <w:r w:rsidRPr="004A4604">
        <w:rPr>
          <w:rFonts w:hint="eastAsia"/>
        </w:rPr>
        <w:t>ë</w:t>
      </w:r>
      <w:r w:rsidRPr="004A4604">
        <w:t xml:space="preserve">l Martin Nevot est mise </w:t>
      </w:r>
      <w:r w:rsidRPr="004A4604">
        <w:rPr>
          <w:rFonts w:hint="eastAsia"/>
        </w:rPr>
        <w:t>à</w:t>
      </w:r>
      <w:r w:rsidRPr="004A4604">
        <w:t xml:space="preserve"> disposition sous licence Creative Commons Attribution - Utilisation non commerciale - Partage dans les m</w:t>
      </w:r>
      <w:r w:rsidRPr="004A4604">
        <w:rPr>
          <w:rFonts w:hint="eastAsia"/>
        </w:rPr>
        <w:t>ê</w:t>
      </w:r>
      <w:r w:rsidRPr="004A4604">
        <w:t>mes conditions.</w:t>
      </w:r>
    </w:p>
    <w:p w14:paraId="48BEF0E3" w14:textId="77777777" w:rsidR="004C1A93" w:rsidRPr="00EC34DA" w:rsidRDefault="004C1A93" w:rsidP="0088305E">
      <w:pPr>
        <w:pStyle w:val="Sansinterligne"/>
        <w:jc w:val="center"/>
        <w:rPr>
          <w:noProof/>
        </w:rPr>
      </w:pPr>
    </w:p>
    <w:p w14:paraId="602BFEB8" w14:textId="09D49E60" w:rsidR="004C1A93" w:rsidRPr="00EC34DA" w:rsidRDefault="004C1A93" w:rsidP="0088305E">
      <w:pPr>
        <w:pStyle w:val="Sansinterligne"/>
        <w:jc w:val="center"/>
        <w:rPr>
          <w:bCs/>
          <w:noProof/>
        </w:rPr>
      </w:pPr>
      <w:r w:rsidRPr="00EC34DA">
        <w:rPr>
          <w:bCs/>
          <w:noProof/>
        </w:rPr>
        <w:t xml:space="preserve">Document en ligne : </w:t>
      </w:r>
      <w:hyperlink r:id="rId9" w:history="1">
        <w:r w:rsidRPr="00EC34DA">
          <w:rPr>
            <w:rStyle w:val="Lienhypertexte"/>
            <w:rFonts w:ascii="FreeMono" w:hAnsi="FreeMono" w:cs="FreeMono"/>
            <w:noProof/>
          </w:rPr>
          <w:t>www.mickael-martin-nevot.com</w:t>
        </w:r>
      </w:hyperlink>
    </w:p>
    <w:p w14:paraId="134FCAD0" w14:textId="77777777" w:rsidR="00C01A24" w:rsidRPr="004E7A7E" w:rsidRDefault="00C01A24" w:rsidP="00C01A24">
      <w:pPr>
        <w:pStyle w:val="Pieddepage"/>
        <w:rPr>
          <w:rFonts w:asciiTheme="majorHAnsi" w:hAnsiTheme="majorHAnsi" w:cstheme="majorHAnsi"/>
          <w:b/>
          <w:color w:val="4F81BD"/>
        </w:rPr>
      </w:pPr>
      <w:r w:rsidRPr="004E7A7E">
        <w:rPr>
          <w:rFonts w:asciiTheme="majorHAnsi" w:hAnsiTheme="majorHAnsi" w:cstheme="majorHAnsi"/>
          <w:b/>
          <w:color w:val="4F81BD"/>
        </w:rPr>
        <w:t>________________________________________________________________________________</w:t>
      </w:r>
    </w:p>
    <w:p w14:paraId="77244C93" w14:textId="77777777" w:rsidR="00B2109E" w:rsidRDefault="00B2109E" w:rsidP="0088305E">
      <w:pPr>
        <w:pStyle w:val="Sansinterligne"/>
      </w:pPr>
    </w:p>
    <w:p w14:paraId="30739683" w14:textId="74D79BB5" w:rsidR="008A70BE" w:rsidRDefault="005C1E70" w:rsidP="006A4C3F">
      <w:pPr>
        <w:pStyle w:val="Titre1"/>
      </w:pPr>
      <w:r>
        <w:t>Rappel : g</w:t>
      </w:r>
      <w:r w:rsidR="008A70BE">
        <w:t>énéralités</w:t>
      </w:r>
    </w:p>
    <w:p w14:paraId="38B4139A" w14:textId="3EB5AF74" w:rsidR="006760F1" w:rsidRDefault="006760F1" w:rsidP="0088305E">
      <w:pPr>
        <w:pStyle w:val="Sansinterligne"/>
      </w:pPr>
      <w:r>
        <w:t>Voici la convention de nommage proposé dans cet enseignement :</w:t>
      </w:r>
    </w:p>
    <w:p w14:paraId="0B483278" w14:textId="77777777" w:rsidR="0088305E" w:rsidRDefault="006760F1" w:rsidP="0088305E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mots</w:t>
      </w:r>
      <w:proofErr w:type="gramEnd"/>
      <w:r w:rsidRPr="00651072">
        <w:rPr>
          <w:rStyle w:val="lev"/>
        </w:rPr>
        <w:t xml:space="preserve"> clefs</w:t>
      </w:r>
      <w:r>
        <w:t xml:space="preserve"> : en lettre capitales </w:t>
      </w:r>
      <w:r w:rsidRPr="008A70BE">
        <w:rPr>
          <w:rStyle w:val="Accentuationlgre"/>
        </w:rPr>
        <w:t>(upper case)</w:t>
      </w:r>
      <w:r>
        <w:t> ;</w:t>
      </w:r>
    </w:p>
    <w:p w14:paraId="2CA7AD59" w14:textId="77777777" w:rsidR="0088305E" w:rsidRDefault="006760F1" w:rsidP="0088305E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relation</w:t>
      </w:r>
      <w:proofErr w:type="gramEnd"/>
      <w:r>
        <w:t xml:space="preserve"> : </w:t>
      </w:r>
      <w:r w:rsidR="002A198F" w:rsidRPr="002A198F">
        <w:t>première lettre de chaque mot</w:t>
      </w:r>
      <w:r w:rsidR="002A198F">
        <w:t xml:space="preserve"> en capitale</w:t>
      </w:r>
      <w:r w:rsidR="002A198F" w:rsidRPr="002A198F">
        <w:t xml:space="preserve"> </w:t>
      </w:r>
      <w:r w:rsidRPr="00AF1C9F">
        <w:rPr>
          <w:rStyle w:val="Accentuationlgre"/>
        </w:rPr>
        <w:t>(pascal case)</w:t>
      </w:r>
      <w:r>
        <w:t> ;</w:t>
      </w:r>
    </w:p>
    <w:p w14:paraId="795E246D" w14:textId="77777777" w:rsidR="0088305E" w:rsidRDefault="00AF1C9F" w:rsidP="0088305E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attributs</w:t>
      </w:r>
      <w:proofErr w:type="gramEnd"/>
      <w:r>
        <w:t xml:space="preserve"> : </w:t>
      </w:r>
      <w:r w:rsidR="00423EFD">
        <w:t xml:space="preserve">premier mot </w:t>
      </w:r>
      <w:r>
        <w:t>en minuscule</w:t>
      </w:r>
      <w:r w:rsidR="00423EFD">
        <w:t xml:space="preserve"> et première lettre de chaque</w:t>
      </w:r>
      <w:r w:rsidR="00423EFD" w:rsidRPr="002A198F">
        <w:t xml:space="preserve"> mot</w:t>
      </w:r>
      <w:r w:rsidR="00423EFD">
        <w:t xml:space="preserve"> suivant en capitale</w:t>
      </w:r>
      <w:r>
        <w:t xml:space="preserve"> </w:t>
      </w:r>
      <w:r w:rsidRPr="00AF1C9F">
        <w:rPr>
          <w:rStyle w:val="Accentuationlgre"/>
        </w:rPr>
        <w:t>(</w:t>
      </w:r>
      <w:r w:rsidR="00423EFD">
        <w:rPr>
          <w:rStyle w:val="Accentuationlgre"/>
        </w:rPr>
        <w:t>camel</w:t>
      </w:r>
      <w:r w:rsidRPr="00AF1C9F">
        <w:rPr>
          <w:rStyle w:val="Accentuationlgre"/>
        </w:rPr>
        <w:t xml:space="preserve"> case)</w:t>
      </w:r>
      <w:r>
        <w:t> ;</w:t>
      </w:r>
    </w:p>
    <w:p w14:paraId="7CD34432" w14:textId="686EAFE0" w:rsidR="00423EFD" w:rsidRDefault="00423EFD" w:rsidP="0088305E">
      <w:pPr>
        <w:pStyle w:val="Sansinterligne"/>
        <w:numPr>
          <w:ilvl w:val="0"/>
          <w:numId w:val="42"/>
        </w:numPr>
      </w:pPr>
      <w:proofErr w:type="gramStart"/>
      <w:r>
        <w:rPr>
          <w:rStyle w:val="lev"/>
        </w:rPr>
        <w:t>domaine</w:t>
      </w:r>
      <w:proofErr w:type="gramEnd"/>
      <w:r>
        <w:rPr>
          <w:rStyle w:val="lev"/>
        </w:rPr>
        <w:t> </w:t>
      </w:r>
      <w:r w:rsidRPr="00423EFD">
        <w:t>:</w:t>
      </w:r>
      <w:r w:rsidR="00876547">
        <w:t xml:space="preserve"> en lettre capitales </w:t>
      </w:r>
      <w:r w:rsidR="00876547" w:rsidRPr="008A70BE">
        <w:rPr>
          <w:rStyle w:val="Accentuationlgre"/>
        </w:rPr>
        <w:t>(upper case)</w:t>
      </w:r>
      <w:r>
        <w:t xml:space="preserve"> au format </w:t>
      </w:r>
      <w:r w:rsidRPr="0099161A">
        <w:rPr>
          <w:rStyle w:val="Accentuation"/>
          <w:color w:val="0070C0"/>
        </w:rPr>
        <w:t>D_</w:t>
      </w:r>
      <w:r w:rsidR="00876547" w:rsidRPr="0099161A">
        <w:rPr>
          <w:rStyle w:val="Accentuation"/>
          <w:color w:val="0070C0"/>
        </w:rPr>
        <w:t>XXX</w:t>
      </w:r>
      <w:r w:rsidR="00E70E68">
        <w:rPr>
          <w:rStyle w:val="Appelnotedebasdep"/>
        </w:rPr>
        <w:footnoteReference w:id="1"/>
      </w:r>
      <w:r w:rsidR="00876547">
        <w:t>.</w:t>
      </w:r>
    </w:p>
    <w:p w14:paraId="717A92F5" w14:textId="77777777" w:rsidR="006760F1" w:rsidRDefault="006760F1" w:rsidP="0088305E">
      <w:pPr>
        <w:pStyle w:val="Sansinterligne"/>
      </w:pPr>
    </w:p>
    <w:p w14:paraId="500C1ACF" w14:textId="08C57950" w:rsidR="008A70BE" w:rsidRDefault="006760F1" w:rsidP="0088305E">
      <w:pPr>
        <w:pStyle w:val="Sansinterligne"/>
      </w:pPr>
      <w:r w:rsidRPr="00F40338">
        <w:t>Pour rappel, les valeurs saisies dans une base de donn</w:t>
      </w:r>
      <w:r w:rsidRPr="00F40338">
        <w:rPr>
          <w:rFonts w:hint="eastAsia"/>
        </w:rPr>
        <w:t>é</w:t>
      </w:r>
      <w:r w:rsidRPr="00F40338">
        <w:t>es</w:t>
      </w:r>
      <w:r>
        <w:t>, comme les chaînes de caractères,</w:t>
      </w:r>
      <w:r w:rsidRPr="00F40338">
        <w:t xml:space="preserve"> sont sensibles </w:t>
      </w:r>
      <w:r w:rsidRPr="00F40338">
        <w:rPr>
          <w:rFonts w:hint="eastAsia"/>
        </w:rPr>
        <w:t>à</w:t>
      </w:r>
      <w:r w:rsidRPr="00F40338">
        <w:t xml:space="preserve"> la casse et, par convention, sont saisies </w:t>
      </w:r>
      <w:r w:rsidRPr="00F40338">
        <w:rPr>
          <w:rStyle w:val="lev"/>
        </w:rPr>
        <w:t xml:space="preserve">en </w:t>
      </w:r>
      <w:r>
        <w:rPr>
          <w:rStyle w:val="lev"/>
        </w:rPr>
        <w:t>lettres capitales</w:t>
      </w:r>
      <w:r w:rsidRPr="00F40338">
        <w:t xml:space="preserve"> </w:t>
      </w:r>
      <w:r w:rsidRPr="008A70BE">
        <w:rPr>
          <w:rStyle w:val="Accentuationlgre"/>
        </w:rPr>
        <w:t>(upper case)</w:t>
      </w:r>
      <w:r>
        <w:t xml:space="preserve"> </w:t>
      </w:r>
      <w:r w:rsidRPr="00F40338">
        <w:t>dans le cadre de cet enseignement.</w:t>
      </w:r>
    </w:p>
    <w:p w14:paraId="2588DD77" w14:textId="39009CDD" w:rsidR="00750FF4" w:rsidRDefault="006710D4" w:rsidP="006A4C3F">
      <w:pPr>
        <w:pStyle w:val="Titre1"/>
      </w:pPr>
      <w:r>
        <w:t>Rappel : s</w:t>
      </w:r>
      <w:r w:rsidR="00750FF4" w:rsidRPr="00750FF4">
        <w:t>chéma</w:t>
      </w:r>
      <w:r w:rsidR="00FD713D">
        <w:t xml:space="preserve"> relationnel</w:t>
      </w:r>
    </w:p>
    <w:p w14:paraId="025458A7" w14:textId="30C36E16" w:rsidR="00C67B6E" w:rsidRDefault="00C67B6E" w:rsidP="00C67B6E">
      <w:pPr>
        <w:jc w:val="both"/>
        <w:rPr>
          <w:bCs/>
        </w:rPr>
      </w:pPr>
      <w:r w:rsidRPr="00C67B6E">
        <w:rPr>
          <w:bCs/>
        </w:rPr>
        <w:t>La base de donn</w:t>
      </w:r>
      <w:r w:rsidRPr="00C67B6E">
        <w:rPr>
          <w:rFonts w:hint="eastAsia"/>
          <w:bCs/>
        </w:rPr>
        <w:t>é</w:t>
      </w:r>
      <w:r w:rsidRPr="00C67B6E">
        <w:rPr>
          <w:bCs/>
        </w:rPr>
        <w:t>es exemple</w:t>
      </w:r>
      <w:r w:rsidR="00CE6003">
        <w:rPr>
          <w:bCs/>
        </w:rPr>
        <w:t>, Airbase</w:t>
      </w:r>
      <w:r w:rsidRPr="00C67B6E">
        <w:rPr>
          <w:bCs/>
        </w:rPr>
        <w:t>, utilis</w:t>
      </w:r>
      <w:r w:rsidRPr="00C67B6E">
        <w:rPr>
          <w:rFonts w:hint="eastAsia"/>
          <w:bCs/>
        </w:rPr>
        <w:t>é</w:t>
      </w:r>
      <w:r w:rsidRPr="00C67B6E">
        <w:rPr>
          <w:bCs/>
        </w:rPr>
        <w:t xml:space="preserve">e dans </w:t>
      </w:r>
      <w:r>
        <w:rPr>
          <w:bCs/>
        </w:rPr>
        <w:t xml:space="preserve">les documents de travaux dirigés de </w:t>
      </w:r>
      <w:r w:rsidRPr="00C67B6E">
        <w:rPr>
          <w:bCs/>
        </w:rPr>
        <w:t>c</w:t>
      </w:r>
      <w:r>
        <w:rPr>
          <w:bCs/>
        </w:rPr>
        <w:t>et enseignement</w:t>
      </w:r>
      <w:r w:rsidRPr="00C67B6E">
        <w:rPr>
          <w:bCs/>
        </w:rPr>
        <w:t>, propose la gestion tr</w:t>
      </w:r>
      <w:r w:rsidRPr="00C67B6E">
        <w:rPr>
          <w:rFonts w:hint="eastAsia"/>
          <w:bCs/>
        </w:rPr>
        <w:t>è</w:t>
      </w:r>
      <w:r w:rsidRPr="00C67B6E">
        <w:rPr>
          <w:bCs/>
        </w:rPr>
        <w:t>s simplifi</w:t>
      </w:r>
      <w:r w:rsidRPr="00C67B6E">
        <w:rPr>
          <w:rFonts w:hint="eastAsia"/>
          <w:bCs/>
        </w:rPr>
        <w:t>é</w:t>
      </w:r>
      <w:r w:rsidRPr="00C67B6E">
        <w:rPr>
          <w:bCs/>
        </w:rPr>
        <w:t>e d'une compagnie a</w:t>
      </w:r>
      <w:r w:rsidRPr="00C67B6E">
        <w:rPr>
          <w:rFonts w:hint="eastAsia"/>
          <w:bCs/>
        </w:rPr>
        <w:t>é</w:t>
      </w:r>
      <w:r w:rsidRPr="00C67B6E">
        <w:rPr>
          <w:bCs/>
        </w:rPr>
        <w:t xml:space="preserve">rienne. Ses relations sont </w:t>
      </w:r>
      <w:r>
        <w:rPr>
          <w:bCs/>
        </w:rPr>
        <w:t>présentées ci-après.</w:t>
      </w:r>
    </w:p>
    <w:p w14:paraId="546B71E8" w14:textId="77777777" w:rsidR="00C67B6E" w:rsidRDefault="00C67B6E" w:rsidP="00C67B6E">
      <w:pPr>
        <w:jc w:val="both"/>
        <w:rPr>
          <w:bCs/>
        </w:rPr>
      </w:pPr>
    </w:p>
    <w:p w14:paraId="08EF36D3" w14:textId="6F3CBD6F" w:rsidR="00FD713D" w:rsidRDefault="00FD713D" w:rsidP="00C67B6E">
      <w:pPr>
        <w:jc w:val="both"/>
      </w:pPr>
      <w:r>
        <w:rPr>
          <w:bCs/>
        </w:rPr>
        <w:t>L</w:t>
      </w:r>
      <w:r w:rsidRPr="004062BF">
        <w:rPr>
          <w:bCs/>
        </w:rPr>
        <w:t xml:space="preserve">es clefs primaires </w:t>
      </w:r>
      <w:r>
        <w:rPr>
          <w:bCs/>
        </w:rPr>
        <w:t>sont</w:t>
      </w:r>
      <w:r w:rsidRPr="004062BF">
        <w:rPr>
          <w:bCs/>
        </w:rPr>
        <w:t xml:space="preserve"> </w:t>
      </w:r>
      <w:r w:rsidRPr="004062BF">
        <w:rPr>
          <w:rStyle w:val="Accentuation"/>
          <w:rFonts w:eastAsia="Times New Roman"/>
          <w:color w:val="08674D" w:themeColor="accent4" w:themeShade="80"/>
          <w:kern w:val="0"/>
          <w:u w:val="single"/>
        </w:rPr>
        <w:t>soulignées</w:t>
      </w:r>
      <w:r w:rsidRPr="004062BF">
        <w:rPr>
          <w:bCs/>
        </w:rPr>
        <w:t xml:space="preserve"> et les clefs étrangères en </w:t>
      </w:r>
      <w:r w:rsidRPr="004062BF">
        <w:rPr>
          <w:rStyle w:val="Accentuation"/>
          <w:rFonts w:eastAsia="Times New Roman"/>
          <w:i/>
          <w:color w:val="08674D" w:themeColor="accent4" w:themeShade="80"/>
          <w:kern w:val="0"/>
        </w:rPr>
        <w:t>italique</w:t>
      </w:r>
      <w:r>
        <w:rPr>
          <w:rStyle w:val="Accentuation"/>
          <w:rFonts w:eastAsia="Times New Roman"/>
          <w:i/>
          <w:color w:val="08674D" w:themeColor="accent4" w:themeShade="80"/>
          <w:kern w:val="0"/>
        </w:rPr>
        <w:t xml:space="preserve"> suivies d’un #</w:t>
      </w:r>
      <w:r w:rsidR="000652CA">
        <w:t>. Les clefs étrangères</w:t>
      </w:r>
      <w:r w:rsidR="00B17E2B">
        <w:t xml:space="preserve"> </w:t>
      </w:r>
      <w:r w:rsidR="00B17E2B" w:rsidRPr="00B17E2B">
        <w:t xml:space="preserve">font référence aux clefs primaires de </w:t>
      </w:r>
      <w:r w:rsidR="0051515C" w:rsidRPr="00B17E2B">
        <w:t xml:space="preserve">même </w:t>
      </w:r>
      <w:r w:rsidR="0051515C">
        <w:t>nom</w:t>
      </w:r>
      <w:r w:rsidR="00B17E2B">
        <w:t>.</w:t>
      </w:r>
    </w:p>
    <w:p w14:paraId="3DE21513" w14:textId="77777777" w:rsidR="00450E55" w:rsidRDefault="00450E55" w:rsidP="00C67B6E">
      <w:pPr>
        <w:jc w:val="both"/>
      </w:pPr>
    </w:p>
    <w:p w14:paraId="402F2978" w14:textId="3FC4B4A2" w:rsidR="00450E55" w:rsidRDefault="00450E55" w:rsidP="0088305E">
      <w:pPr>
        <w:pStyle w:val="Sansinterligne"/>
        <w:rPr>
          <w:szCs w:val="24"/>
        </w:rPr>
      </w:pPr>
      <w:r>
        <w:t xml:space="preserve">On </w:t>
      </w:r>
      <w:r w:rsidR="00154D4D">
        <w:t>considère</w:t>
      </w:r>
      <w:r>
        <w:t xml:space="preserve"> qu'un vol, r</w:t>
      </w:r>
      <w:r>
        <w:rPr>
          <w:rFonts w:hint="eastAsia"/>
        </w:rPr>
        <w:t>é</w:t>
      </w:r>
      <w:r>
        <w:t>f</w:t>
      </w:r>
      <w:r>
        <w:rPr>
          <w:rFonts w:hint="eastAsia"/>
        </w:rPr>
        <w:t>é</w:t>
      </w:r>
      <w:r>
        <w:t>renc</w:t>
      </w:r>
      <w:r>
        <w:rPr>
          <w:rFonts w:hint="eastAsia"/>
        </w:rPr>
        <w:t>é</w:t>
      </w:r>
      <w:r>
        <w:t xml:space="preserve"> par son num</w:t>
      </w:r>
      <w:r>
        <w:rPr>
          <w:rFonts w:hint="eastAsia"/>
        </w:rPr>
        <w:t>é</w:t>
      </w:r>
      <w:r>
        <w:t xml:space="preserve">ro </w:t>
      </w:r>
      <w:r w:rsidRPr="00450E55">
        <w:rPr>
          <w:rFonts w:ascii="FreeMono" w:hAnsi="FreeMono" w:cs="FreeMono"/>
          <w:color w:val="08674D" w:themeColor="accent4" w:themeShade="80"/>
          <w:sz w:val="22"/>
        </w:rPr>
        <w:t>numVol</w:t>
      </w:r>
      <w:r>
        <w:t>, est effectu</w:t>
      </w:r>
      <w:r>
        <w:rPr>
          <w:rFonts w:hint="eastAsia"/>
        </w:rPr>
        <w:t>é</w:t>
      </w:r>
      <w:r>
        <w:t xml:space="preserve"> par un unique pilote, de num</w:t>
      </w:r>
      <w:r>
        <w:rPr>
          <w:rFonts w:hint="eastAsia"/>
        </w:rPr>
        <w:t>é</w:t>
      </w:r>
      <w:r>
        <w:t xml:space="preserve">ro </w:t>
      </w:r>
      <w:r w:rsidRPr="00450E55">
        <w:rPr>
          <w:rFonts w:ascii="FreeMono" w:hAnsi="FreeMono" w:cs="FreeMono"/>
          <w:color w:val="08674D" w:themeColor="accent4" w:themeShade="80"/>
          <w:sz w:val="22"/>
        </w:rPr>
        <w:t>numPil</w:t>
      </w:r>
      <w:r>
        <w:t>, sur un avion identifi</w:t>
      </w:r>
      <w:r>
        <w:rPr>
          <w:rFonts w:hint="eastAsia"/>
        </w:rPr>
        <w:t>é</w:t>
      </w:r>
      <w:r>
        <w:t xml:space="preserve"> par son num</w:t>
      </w:r>
      <w:r>
        <w:rPr>
          <w:rFonts w:hint="eastAsia"/>
        </w:rPr>
        <w:t>é</w:t>
      </w:r>
      <w:r>
        <w:t xml:space="preserve">ro </w:t>
      </w:r>
      <w:r w:rsidRPr="00450E55">
        <w:rPr>
          <w:rFonts w:ascii="FreeMono" w:hAnsi="FreeMono" w:cs="FreeMono"/>
          <w:color w:val="08674D" w:themeColor="accent4" w:themeShade="80"/>
          <w:sz w:val="22"/>
        </w:rPr>
        <w:t>numAv</w:t>
      </w:r>
      <w:r>
        <w:t>.</w:t>
      </w:r>
      <w:r w:rsidR="00154D4D">
        <w:t xml:space="preserve"> </w:t>
      </w:r>
      <w:r w:rsidR="00154D4D" w:rsidRPr="00CB5CAC">
        <w:rPr>
          <w:szCs w:val="24"/>
        </w:rPr>
        <w:t xml:space="preserve">L’attribut </w:t>
      </w:r>
      <w:r w:rsidR="00154D4D" w:rsidRPr="00450E55">
        <w:rPr>
          <w:rFonts w:ascii="FreeMono" w:hAnsi="FreeMono" w:cs="FreeMono"/>
          <w:color w:val="08674D" w:themeColor="accent4" w:themeShade="80"/>
          <w:sz w:val="22"/>
        </w:rPr>
        <w:t>nomAv</w:t>
      </w:r>
      <w:r w:rsidR="00154D4D" w:rsidRPr="00CB5CAC">
        <w:rPr>
          <w:szCs w:val="24"/>
        </w:rPr>
        <w:t xml:space="preserve"> correspond au modèle de l’avion</w:t>
      </w:r>
      <w:r w:rsidR="006A4C3F">
        <w:rPr>
          <w:szCs w:val="24"/>
        </w:rPr>
        <w:t xml:space="preserve"> (voir </w:t>
      </w:r>
      <w:r w:rsidR="006A4C3F">
        <w:rPr>
          <w:szCs w:val="24"/>
        </w:rPr>
        <w:fldChar w:fldCharType="begin"/>
      </w:r>
      <w:r w:rsidR="006A4C3F">
        <w:rPr>
          <w:szCs w:val="24"/>
        </w:rPr>
        <w:instrText xml:space="preserve"> REF _Ref216269063 \r \p \h </w:instrText>
      </w:r>
      <w:r w:rsidR="006A4C3F">
        <w:rPr>
          <w:szCs w:val="24"/>
        </w:rPr>
      </w:r>
      <w:r w:rsidR="006A4C3F">
        <w:rPr>
          <w:szCs w:val="24"/>
        </w:rPr>
        <w:fldChar w:fldCharType="separate"/>
      </w:r>
      <w:r w:rsidR="00942179">
        <w:rPr>
          <w:szCs w:val="24"/>
        </w:rPr>
        <w:t>3 ci-dessous</w:t>
      </w:r>
      <w:r w:rsidR="006A4C3F">
        <w:rPr>
          <w:szCs w:val="24"/>
        </w:rPr>
        <w:fldChar w:fldCharType="end"/>
      </w:r>
      <w:r w:rsidR="006A4C3F">
        <w:rPr>
          <w:szCs w:val="24"/>
        </w:rPr>
        <w:t>)</w:t>
      </w:r>
      <w:r w:rsidR="00154D4D" w:rsidRPr="00CB5CAC">
        <w:rPr>
          <w:szCs w:val="24"/>
        </w:rPr>
        <w:t>.</w:t>
      </w:r>
    </w:p>
    <w:p w14:paraId="64D9F53E" w14:textId="77777777" w:rsidR="00750FF4" w:rsidRPr="00750FF4" w:rsidRDefault="00750FF4" w:rsidP="006A4C3F">
      <w:pPr>
        <w:pStyle w:val="Titre2"/>
      </w:pPr>
      <w:r w:rsidRPr="00750FF4">
        <w:t>Schéma relationnel sans domaine</w:t>
      </w:r>
    </w:p>
    <w:p w14:paraId="2B5B0C28" w14:textId="512C6EDB" w:rsidR="00377054" w:rsidRPr="00685F28" w:rsidRDefault="00377054" w:rsidP="00377054">
      <w:pPr>
        <w:tabs>
          <w:tab w:val="left" w:pos="1060"/>
        </w:tabs>
        <w:spacing w:line="360" w:lineRule="auto"/>
        <w:ind w:right="-28"/>
        <w:jc w:val="both"/>
        <w:rPr>
          <w:rFonts w:ascii="FreeMono" w:hAnsi="FreeMono" w:cs="FreeMono"/>
        </w:rPr>
      </w:pPr>
      <w:r w:rsidRPr="00685F28">
        <w:rPr>
          <w:rFonts w:ascii="FreeMono" w:hAnsi="FreeMono" w:cs="FreeMono"/>
          <w:color w:val="0070C0"/>
        </w:rPr>
        <w:t>Pilote</w:t>
      </w:r>
      <w:r w:rsidRPr="00685F28">
        <w:rPr>
          <w:rFonts w:ascii="FreeMono" w:hAnsi="FreeMono" w:cs="FreeMono"/>
        </w:rPr>
        <w:tab/>
        <w:t>(</w:t>
      </w:r>
      <w:r w:rsidRPr="00991586">
        <w:rPr>
          <w:rFonts w:ascii="FreeMono" w:hAnsi="FreeMono" w:cs="FreeMono"/>
          <w:color w:val="08674D" w:themeColor="accent4" w:themeShade="80"/>
          <w:u w:val="single"/>
        </w:rPr>
        <w:t>numPil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nomPil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adresse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salaire</w:t>
      </w:r>
      <w:r w:rsidRPr="00685F28">
        <w:rPr>
          <w:rFonts w:ascii="FreeMono" w:hAnsi="FreeMono" w:cs="FreeMono"/>
        </w:rPr>
        <w:t>)</w:t>
      </w:r>
    </w:p>
    <w:p w14:paraId="5EEE2A07" w14:textId="540A9959" w:rsidR="00377054" w:rsidRPr="00685F28" w:rsidRDefault="00377054" w:rsidP="00377054">
      <w:pPr>
        <w:tabs>
          <w:tab w:val="left" w:pos="1060"/>
        </w:tabs>
        <w:spacing w:line="360" w:lineRule="auto"/>
        <w:ind w:right="-28"/>
        <w:jc w:val="both"/>
        <w:rPr>
          <w:rFonts w:ascii="FreeMono" w:hAnsi="FreeMono" w:cs="FreeMono"/>
        </w:rPr>
      </w:pPr>
      <w:r w:rsidRPr="00685F28">
        <w:rPr>
          <w:rFonts w:ascii="FreeMono" w:hAnsi="FreeMono" w:cs="FreeMono"/>
          <w:color w:val="0070C0"/>
        </w:rPr>
        <w:t>Avion</w:t>
      </w:r>
      <w:r w:rsidRPr="00685F28">
        <w:rPr>
          <w:rFonts w:ascii="FreeMono" w:hAnsi="FreeMono" w:cs="FreeMono"/>
        </w:rPr>
        <w:tab/>
        <w:t>(</w:t>
      </w:r>
      <w:r w:rsidRPr="00991586">
        <w:rPr>
          <w:rFonts w:ascii="FreeMono" w:hAnsi="FreeMono" w:cs="FreeMono"/>
          <w:color w:val="08674D" w:themeColor="accent4" w:themeShade="80"/>
          <w:u w:val="single"/>
        </w:rPr>
        <w:t>numAv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nomAv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capacite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localisation</w:t>
      </w:r>
      <w:r w:rsidRPr="00685F28">
        <w:rPr>
          <w:rFonts w:ascii="FreeMono" w:hAnsi="FreeMono" w:cs="FreeMono"/>
        </w:rPr>
        <w:t>)</w:t>
      </w:r>
    </w:p>
    <w:p w14:paraId="71CF4407" w14:textId="2BD6E27C" w:rsidR="00377054" w:rsidRPr="00685F28" w:rsidRDefault="00377054" w:rsidP="00377054">
      <w:pPr>
        <w:tabs>
          <w:tab w:val="left" w:pos="1060"/>
        </w:tabs>
        <w:spacing w:line="360" w:lineRule="auto"/>
        <w:ind w:left="23" w:right="-28"/>
        <w:jc w:val="both"/>
        <w:rPr>
          <w:rFonts w:ascii="FreeMono" w:hAnsi="FreeMono" w:cs="FreeMono"/>
        </w:rPr>
      </w:pPr>
      <w:r w:rsidRPr="00685F28">
        <w:rPr>
          <w:rFonts w:ascii="FreeMono" w:hAnsi="FreeMono" w:cs="FreeMono"/>
          <w:color w:val="0070C0"/>
        </w:rPr>
        <w:t>Vol</w:t>
      </w:r>
      <w:r w:rsidRPr="00685F28">
        <w:rPr>
          <w:rFonts w:ascii="FreeMono" w:hAnsi="FreeMono" w:cs="FreeMono"/>
        </w:rPr>
        <w:tab/>
        <w:t>(</w:t>
      </w:r>
      <w:r w:rsidRPr="00991586">
        <w:rPr>
          <w:rFonts w:ascii="FreeMono" w:hAnsi="FreeMono" w:cs="FreeMono"/>
          <w:color w:val="08674D" w:themeColor="accent4" w:themeShade="80"/>
          <w:u w:val="single"/>
        </w:rPr>
        <w:t>numVol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i/>
          <w:iCs/>
          <w:color w:val="08674D" w:themeColor="accent4" w:themeShade="80"/>
        </w:rPr>
        <w:t>numPil#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i/>
          <w:iCs/>
          <w:color w:val="08674D" w:themeColor="accent4" w:themeShade="80"/>
        </w:rPr>
        <w:t>numAv#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villeDep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villeArr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heureDep</w:t>
      </w:r>
      <w:r w:rsidRPr="00685F28">
        <w:rPr>
          <w:rFonts w:ascii="FreeMono" w:hAnsi="FreeMono" w:cs="FreeMono"/>
        </w:rPr>
        <w:t>,</w:t>
      </w:r>
      <w:r w:rsidR="007B2890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heureArr</w:t>
      </w:r>
      <w:r w:rsidRPr="00685F28">
        <w:rPr>
          <w:rFonts w:ascii="FreeMono" w:hAnsi="FreeMono" w:cs="FreeMono"/>
        </w:rPr>
        <w:t>)</w:t>
      </w:r>
    </w:p>
    <w:p w14:paraId="2193FA89" w14:textId="77777777" w:rsidR="00750FF4" w:rsidRPr="00750FF4" w:rsidRDefault="00750FF4" w:rsidP="006A4C3F">
      <w:pPr>
        <w:pStyle w:val="Titre2"/>
      </w:pPr>
      <w:r w:rsidRPr="00750FF4">
        <w:lastRenderedPageBreak/>
        <w:t>Schéma relationnel avec domaine</w:t>
      </w:r>
    </w:p>
    <w:p w14:paraId="0D8FD5A5" w14:textId="7B7980F7" w:rsidR="00CB1E8F" w:rsidRPr="00450E55" w:rsidRDefault="00CB1E8F" w:rsidP="00CB1E8F">
      <w:pPr>
        <w:tabs>
          <w:tab w:val="left" w:pos="1060"/>
        </w:tabs>
        <w:spacing w:line="360" w:lineRule="auto"/>
        <w:ind w:right="-28"/>
        <w:jc w:val="both"/>
        <w:rPr>
          <w:rFonts w:ascii="FreeMono" w:hAnsi="FreeMono" w:cs="FreeMono"/>
          <w:sz w:val="22"/>
          <w:szCs w:val="22"/>
        </w:rPr>
      </w:pPr>
      <w:r w:rsidRPr="00450E55">
        <w:rPr>
          <w:rFonts w:ascii="FreeMono" w:hAnsi="FreeMono" w:cs="FreeMono"/>
          <w:color w:val="0070C0"/>
          <w:sz w:val="22"/>
          <w:szCs w:val="22"/>
        </w:rPr>
        <w:t>Pilote</w:t>
      </w:r>
      <w:r w:rsidRPr="00450E55">
        <w:rPr>
          <w:rFonts w:ascii="FreeMono" w:hAnsi="FreeMono" w:cs="FreeMono"/>
          <w:sz w:val="22"/>
          <w:szCs w:val="22"/>
        </w:rPr>
        <w:tab/>
        <w:t>(</w:t>
      </w:r>
      <w:r w:rsidRPr="00991586">
        <w:rPr>
          <w:rFonts w:ascii="FreeMono" w:hAnsi="FreeMono" w:cs="FreeMono"/>
          <w:color w:val="08674D" w:themeColor="accent4" w:themeShade="80"/>
          <w:sz w:val="22"/>
          <w:szCs w:val="22"/>
          <w:u w:val="single"/>
        </w:rPr>
        <w:t>numPil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yellow"/>
        </w:rPr>
        <w:t>D_NUMPIL</w:t>
      </w:r>
      <w:r w:rsidRPr="00450E55">
        <w:rPr>
          <w:rFonts w:ascii="FreeMono" w:hAnsi="FreeMono" w:cs="FreeMono"/>
          <w:sz w:val="22"/>
          <w:szCs w:val="22"/>
        </w:rPr>
        <w:t>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nomPil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D_NOMPIL,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adresse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cyan"/>
        </w:rPr>
        <w:t>D_VILLE</w:t>
      </w:r>
      <w:r w:rsidRPr="00450E55">
        <w:rPr>
          <w:rFonts w:ascii="FreeMono" w:hAnsi="FreeMono" w:cs="FreeMono"/>
          <w:sz w:val="22"/>
          <w:szCs w:val="22"/>
        </w:rPr>
        <w:t>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salaire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D_SAL)</w:t>
      </w:r>
    </w:p>
    <w:p w14:paraId="6203CB32" w14:textId="7D88A8D5" w:rsidR="00CB1E8F" w:rsidRPr="00450E55" w:rsidRDefault="00CB1E8F" w:rsidP="00CB1E8F">
      <w:pPr>
        <w:tabs>
          <w:tab w:val="left" w:pos="1060"/>
        </w:tabs>
        <w:spacing w:line="360" w:lineRule="auto"/>
        <w:ind w:right="-28"/>
        <w:jc w:val="both"/>
        <w:rPr>
          <w:rFonts w:ascii="FreeMono" w:hAnsi="FreeMono" w:cs="FreeMono"/>
          <w:sz w:val="22"/>
          <w:szCs w:val="22"/>
        </w:rPr>
      </w:pPr>
      <w:r w:rsidRPr="00450E55">
        <w:rPr>
          <w:rFonts w:ascii="FreeMono" w:hAnsi="FreeMono" w:cs="FreeMono"/>
          <w:color w:val="0070C0"/>
          <w:sz w:val="22"/>
          <w:szCs w:val="22"/>
        </w:rPr>
        <w:t>Avion</w:t>
      </w:r>
      <w:r w:rsidRPr="00450E55">
        <w:rPr>
          <w:rFonts w:ascii="FreeMono" w:hAnsi="FreeMono" w:cs="FreeMono"/>
          <w:sz w:val="22"/>
          <w:szCs w:val="22"/>
        </w:rPr>
        <w:tab/>
        <w:t>(</w:t>
      </w:r>
      <w:r w:rsidRPr="00991586">
        <w:rPr>
          <w:rFonts w:ascii="FreeMono" w:hAnsi="FreeMono" w:cs="FreeMono"/>
          <w:color w:val="08674D" w:themeColor="accent4" w:themeShade="80"/>
          <w:sz w:val="22"/>
          <w:szCs w:val="22"/>
          <w:u w:val="single"/>
        </w:rPr>
        <w:t>numAv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green"/>
        </w:rPr>
        <w:t>D_NUMAV</w:t>
      </w:r>
      <w:r w:rsidRPr="00450E55">
        <w:rPr>
          <w:rFonts w:ascii="FreeMono" w:hAnsi="FreeMono" w:cs="FreeMono"/>
          <w:sz w:val="22"/>
          <w:szCs w:val="22"/>
        </w:rPr>
        <w:t>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nomAv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D_NOMAV,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capacite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D_CAP,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localisation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cyan"/>
        </w:rPr>
        <w:t>D_VILLE</w:t>
      </w:r>
      <w:r w:rsidRPr="00450E55">
        <w:rPr>
          <w:rFonts w:ascii="FreeMono" w:hAnsi="FreeMono" w:cs="FreeMono"/>
          <w:sz w:val="22"/>
          <w:szCs w:val="22"/>
        </w:rPr>
        <w:t>)</w:t>
      </w:r>
    </w:p>
    <w:p w14:paraId="46972D1B" w14:textId="6FAA86ED" w:rsidR="00CB1E8F" w:rsidRPr="00450E55" w:rsidRDefault="00CB1E8F" w:rsidP="00CB1E8F">
      <w:pPr>
        <w:tabs>
          <w:tab w:val="left" w:pos="1060"/>
        </w:tabs>
        <w:spacing w:line="360" w:lineRule="auto"/>
        <w:ind w:left="23" w:right="-28"/>
        <w:jc w:val="both"/>
        <w:rPr>
          <w:rFonts w:ascii="FreeMono" w:hAnsi="FreeMono" w:cs="FreeMono"/>
          <w:sz w:val="22"/>
          <w:szCs w:val="22"/>
        </w:rPr>
      </w:pPr>
      <w:r w:rsidRPr="00450E55">
        <w:rPr>
          <w:rFonts w:ascii="FreeMono" w:hAnsi="FreeMono" w:cs="FreeMono"/>
          <w:color w:val="0070C0"/>
          <w:sz w:val="22"/>
          <w:szCs w:val="22"/>
        </w:rPr>
        <w:t>Vol</w:t>
      </w:r>
      <w:r w:rsidRPr="00450E55">
        <w:rPr>
          <w:rFonts w:ascii="FreeMono" w:hAnsi="FreeMono" w:cs="FreeMono"/>
          <w:sz w:val="22"/>
          <w:szCs w:val="22"/>
        </w:rPr>
        <w:tab/>
        <w:t>(</w:t>
      </w:r>
      <w:r w:rsidRPr="00991586">
        <w:rPr>
          <w:rFonts w:ascii="FreeMono" w:hAnsi="FreeMono" w:cs="FreeMono"/>
          <w:color w:val="08674D" w:themeColor="accent4" w:themeShade="80"/>
          <w:sz w:val="22"/>
          <w:szCs w:val="22"/>
          <w:u w:val="single"/>
        </w:rPr>
        <w:t>numVol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D_NUMVOL,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i/>
          <w:iCs/>
          <w:color w:val="08674D" w:themeColor="accent4" w:themeShade="80"/>
          <w:sz w:val="22"/>
          <w:szCs w:val="22"/>
        </w:rPr>
        <w:t>numPil#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yellow"/>
        </w:rPr>
        <w:t>D_NUMPIL</w:t>
      </w:r>
      <w:r w:rsidRPr="00450E55">
        <w:rPr>
          <w:rFonts w:ascii="FreeMono" w:hAnsi="FreeMono" w:cs="FreeMono"/>
          <w:sz w:val="22"/>
          <w:szCs w:val="22"/>
        </w:rPr>
        <w:t>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i/>
          <w:iCs/>
          <w:color w:val="08674D" w:themeColor="accent4" w:themeShade="80"/>
          <w:sz w:val="22"/>
          <w:szCs w:val="22"/>
        </w:rPr>
        <w:t>numAv#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green"/>
        </w:rPr>
        <w:t>D_NUMAV</w:t>
      </w:r>
      <w:r w:rsidRPr="00450E55">
        <w:rPr>
          <w:rFonts w:ascii="FreeMono" w:hAnsi="FreeMono" w:cs="FreeMono"/>
          <w:sz w:val="22"/>
          <w:szCs w:val="22"/>
        </w:rPr>
        <w:t>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villeDep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cyan"/>
        </w:rPr>
        <w:t>D_VILLE</w:t>
      </w:r>
      <w:r w:rsidRPr="00450E55">
        <w:rPr>
          <w:rFonts w:ascii="FreeMono" w:hAnsi="FreeMono" w:cs="FreeMono"/>
          <w:sz w:val="22"/>
          <w:szCs w:val="22"/>
        </w:rPr>
        <w:t>,</w:t>
      </w:r>
      <w:r w:rsidR="007B2890">
        <w:rPr>
          <w:rFonts w:ascii="FreeMono" w:hAnsi="FreeMono" w:cs="FreeMono"/>
          <w:sz w:val="22"/>
          <w:szCs w:val="22"/>
        </w:rPr>
        <w:t xml:space="preserve"> 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villeArr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cyan"/>
        </w:rPr>
        <w:t>D_VILLE</w:t>
      </w:r>
      <w:r w:rsidRPr="00450E55">
        <w:rPr>
          <w:rFonts w:ascii="FreeMono" w:hAnsi="FreeMono" w:cs="FreeMono"/>
          <w:sz w:val="22"/>
          <w:szCs w:val="22"/>
        </w:rPr>
        <w:t>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heureDep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lightGray"/>
        </w:rPr>
        <w:t>D_HEURE</w:t>
      </w:r>
      <w:r w:rsidRPr="00450E55">
        <w:rPr>
          <w:rFonts w:ascii="FreeMono" w:hAnsi="FreeMono" w:cs="FreeMono"/>
          <w:sz w:val="22"/>
          <w:szCs w:val="22"/>
        </w:rPr>
        <w:t>,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heureArr</w:t>
      </w:r>
      <w:r w:rsidR="007B2890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7B2890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lightGray"/>
        </w:rPr>
        <w:t>D_HEURE</w:t>
      </w:r>
      <w:r w:rsidRPr="00450E55">
        <w:rPr>
          <w:rFonts w:ascii="FreeMono" w:hAnsi="FreeMono" w:cs="FreeMono"/>
          <w:sz w:val="22"/>
          <w:szCs w:val="22"/>
        </w:rPr>
        <w:t>)</w:t>
      </w:r>
    </w:p>
    <w:p w14:paraId="130531CC" w14:textId="78BE0754" w:rsidR="00750FF4" w:rsidRPr="00CB5CAC" w:rsidRDefault="008C7A1F" w:rsidP="006A4C3F">
      <w:pPr>
        <w:pStyle w:val="Titre1"/>
      </w:pPr>
      <w:bookmarkStart w:id="0" w:name="_Ref216269063"/>
      <w:r>
        <w:t>Rappel : t</w:t>
      </w:r>
      <w:r w:rsidR="00750FF4" w:rsidRPr="00CB5CAC">
        <w:t>uples</w:t>
      </w:r>
      <w:bookmarkEnd w:id="0"/>
    </w:p>
    <w:p w14:paraId="082EE19C" w14:textId="7B624C3D" w:rsidR="008B259A" w:rsidRDefault="006C368A" w:rsidP="008B259A">
      <w:r>
        <w:t>Voici</w:t>
      </w:r>
      <w:r w:rsidR="00834D7C">
        <w:t xml:space="preserve"> des exemples </w:t>
      </w:r>
      <w:r>
        <w:t xml:space="preserve">de tuples de la base de données </w:t>
      </w:r>
      <w:r w:rsidR="00007737">
        <w:t>Airbase</w:t>
      </w:r>
      <w:r>
        <w:t>.</w:t>
      </w:r>
    </w:p>
    <w:p w14:paraId="73102E7D" w14:textId="77777777" w:rsidR="00744894" w:rsidRDefault="00744894" w:rsidP="008B259A"/>
    <w:p w14:paraId="4B9CE5B6" w14:textId="6C87ED1E" w:rsidR="00F73FC7" w:rsidRDefault="00F73FC7" w:rsidP="00F73FC7">
      <w:pPr>
        <w:pStyle w:val="Lgende"/>
        <w:keepNext/>
      </w:pPr>
      <w:bookmarkStart w:id="1" w:name="_Hlk219152579"/>
      <w:r>
        <w:t xml:space="preserve">Tableau </w:t>
      </w:r>
      <w:fldSimple w:instr=" SEQ Tableau \* ARABIC ">
        <w:r w:rsidR="00942179">
          <w:rPr>
            <w:noProof/>
          </w:rPr>
          <w:t>1</w:t>
        </w:r>
      </w:fldSimple>
      <w:bookmarkStart w:id="2" w:name="_Hlk219152622"/>
      <w:r>
        <w:t xml:space="preserve"> – </w:t>
      </w:r>
      <w:bookmarkEnd w:id="2"/>
      <w:r>
        <w:t xml:space="preserve">Extrait de l’extension de la relation </w:t>
      </w:r>
      <w:r w:rsidRPr="00C53F81">
        <w:rPr>
          <w:rFonts w:ascii="FreeMono" w:hAnsi="FreeMono" w:cs="FreeMono"/>
          <w:b w:val="0"/>
          <w:bCs w:val="0"/>
        </w:rPr>
        <w:t>Pilote</w:t>
      </w:r>
      <w:r>
        <w:t xml:space="preserve"> de la base de données Airbase</w:t>
      </w:r>
    </w:p>
    <w:tbl>
      <w:tblPr>
        <w:tblStyle w:val="TableauGrille3-Accentuation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417"/>
        <w:gridCol w:w="1230"/>
      </w:tblGrid>
      <w:tr w:rsidR="00F73FC7" w14:paraId="2B107E63" w14:textId="77777777" w:rsidTr="00BB1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0" w:type="dxa"/>
          </w:tcPr>
          <w:bookmarkEnd w:id="1"/>
          <w:p w14:paraId="5D25421E" w14:textId="77777777" w:rsidR="00F73FC7" w:rsidRPr="00991586" w:rsidRDefault="00F73FC7" w:rsidP="00BB110C">
            <w:pPr>
              <w:rPr>
                <w:b w:val="0"/>
                <w:bCs w:val="0"/>
                <w:i w:val="0"/>
                <w:iCs w:val="0"/>
              </w:rPr>
            </w:pPr>
            <w:r w:rsidRPr="00991586">
              <w:rPr>
                <w:rFonts w:ascii="FreeMono" w:hAnsi="FreeMono" w:cs="FreeMono"/>
                <w:b w:val="0"/>
                <w:bCs w:val="0"/>
                <w:i w:val="0"/>
                <w:iCs w:val="0"/>
                <w:color w:val="0070C0"/>
              </w:rPr>
              <w:t>Pilote</w:t>
            </w:r>
          </w:p>
        </w:tc>
        <w:tc>
          <w:tcPr>
            <w:tcW w:w="1230" w:type="dxa"/>
          </w:tcPr>
          <w:p w14:paraId="79667247" w14:textId="77777777" w:rsidR="00F73FC7" w:rsidRPr="0099158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proofErr w:type="gramStart"/>
            <w:r w:rsidRPr="00991586">
              <w:rPr>
                <w:rFonts w:ascii="FreeMono" w:hAnsi="FreeMono" w:cs="FreeMono"/>
                <w:b w:val="0"/>
                <w:bCs w:val="0"/>
                <w:color w:val="08674D" w:themeColor="accent4" w:themeShade="80"/>
                <w:u w:val="single"/>
              </w:rPr>
              <w:t>numPil</w:t>
            </w:r>
            <w:proofErr w:type="gramEnd"/>
          </w:p>
        </w:tc>
        <w:tc>
          <w:tcPr>
            <w:tcW w:w="1230" w:type="dxa"/>
          </w:tcPr>
          <w:p w14:paraId="6A3B17E2" w14:textId="77777777" w:rsidR="00F73FC7" w:rsidRPr="0099158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99158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nomPil</w:t>
            </w:r>
            <w:proofErr w:type="gramEnd"/>
          </w:p>
        </w:tc>
        <w:tc>
          <w:tcPr>
            <w:tcW w:w="1417" w:type="dxa"/>
          </w:tcPr>
          <w:p w14:paraId="7810304F" w14:textId="77777777" w:rsidR="00F73FC7" w:rsidRPr="0099158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99158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adresse</w:t>
            </w:r>
            <w:proofErr w:type="gramEnd"/>
          </w:p>
        </w:tc>
        <w:tc>
          <w:tcPr>
            <w:tcW w:w="1230" w:type="dxa"/>
          </w:tcPr>
          <w:p w14:paraId="201A4687" w14:textId="77777777" w:rsidR="00F73FC7" w:rsidRPr="0099158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99158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salaire</w:t>
            </w:r>
            <w:proofErr w:type="gramEnd"/>
          </w:p>
        </w:tc>
      </w:tr>
      <w:tr w:rsidR="00F73FC7" w14:paraId="0954670D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32CD7189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</w:tcPr>
          <w:p w14:paraId="0E8958E2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1230" w:type="dxa"/>
          </w:tcPr>
          <w:p w14:paraId="46238DD9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MARTIN</w:t>
            </w:r>
          </w:p>
        </w:tc>
        <w:tc>
          <w:tcPr>
            <w:tcW w:w="1417" w:type="dxa"/>
          </w:tcPr>
          <w:p w14:paraId="5D059D10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MARSEILLE</w:t>
            </w:r>
          </w:p>
        </w:tc>
        <w:tc>
          <w:tcPr>
            <w:tcW w:w="1230" w:type="dxa"/>
          </w:tcPr>
          <w:p w14:paraId="3B6769D8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50</w:t>
            </w:r>
            <w:r w:rsidRPr="00467965">
              <w:rPr>
                <w:rFonts w:ascii="FreeMono" w:hAnsi="FreeMono" w:cs="FreeMono"/>
                <w:color w:val="002060"/>
              </w:rPr>
              <w:t>00</w:t>
            </w:r>
          </w:p>
        </w:tc>
      </w:tr>
      <w:tr w:rsidR="00F73FC7" w14:paraId="0F74E90B" w14:textId="77777777" w:rsidTr="00BB11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06022090" w14:textId="77777777" w:rsidR="00F73FC7" w:rsidRPr="00573BC1" w:rsidRDefault="00F73FC7" w:rsidP="00BB110C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1230" w:type="dxa"/>
          </w:tcPr>
          <w:p w14:paraId="1AA7E8B1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101</w:t>
            </w:r>
          </w:p>
        </w:tc>
        <w:tc>
          <w:tcPr>
            <w:tcW w:w="1230" w:type="dxa"/>
          </w:tcPr>
          <w:p w14:paraId="36968081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DUPRE</w:t>
            </w:r>
          </w:p>
        </w:tc>
        <w:tc>
          <w:tcPr>
            <w:tcW w:w="1417" w:type="dxa"/>
          </w:tcPr>
          <w:p w14:paraId="46CCA32A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PARIS</w:t>
            </w:r>
          </w:p>
        </w:tc>
        <w:tc>
          <w:tcPr>
            <w:tcW w:w="1230" w:type="dxa"/>
          </w:tcPr>
          <w:p w14:paraId="339C54FB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6000</w:t>
            </w:r>
          </w:p>
        </w:tc>
      </w:tr>
      <w:tr w:rsidR="00F73FC7" w14:paraId="08DE46C4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131D05E5" w14:textId="77777777" w:rsidR="00F73FC7" w:rsidRPr="00573BC1" w:rsidRDefault="00F73FC7" w:rsidP="00BB110C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1230" w:type="dxa"/>
          </w:tcPr>
          <w:p w14:paraId="5B77CCD3" w14:textId="77777777" w:rsidR="00F73FC7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102</w:t>
            </w:r>
          </w:p>
        </w:tc>
        <w:tc>
          <w:tcPr>
            <w:tcW w:w="1230" w:type="dxa"/>
          </w:tcPr>
          <w:p w14:paraId="1DF9A20E" w14:textId="77777777" w:rsidR="00F73FC7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DUBOIS</w:t>
            </w:r>
          </w:p>
        </w:tc>
        <w:tc>
          <w:tcPr>
            <w:tcW w:w="1417" w:type="dxa"/>
          </w:tcPr>
          <w:p w14:paraId="0CCAC00A" w14:textId="77777777" w:rsidR="00F73FC7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MARSEILLE</w:t>
            </w:r>
          </w:p>
        </w:tc>
        <w:tc>
          <w:tcPr>
            <w:tcW w:w="1230" w:type="dxa"/>
          </w:tcPr>
          <w:p w14:paraId="59360803" w14:textId="77777777" w:rsidR="00F73FC7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7000</w:t>
            </w:r>
          </w:p>
        </w:tc>
      </w:tr>
      <w:tr w:rsidR="00F73FC7" w14:paraId="2CEAB08C" w14:textId="77777777" w:rsidTr="00BB11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24D815A" w14:textId="77777777" w:rsidR="00F73FC7" w:rsidRPr="00573BC1" w:rsidRDefault="00F73FC7" w:rsidP="00BB110C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1230" w:type="dxa"/>
          </w:tcPr>
          <w:p w14:paraId="026843B9" w14:textId="77777777" w:rsidR="00F73FC7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103</w:t>
            </w:r>
          </w:p>
        </w:tc>
        <w:tc>
          <w:tcPr>
            <w:tcW w:w="1230" w:type="dxa"/>
          </w:tcPr>
          <w:p w14:paraId="74FAC481" w14:textId="77777777" w:rsidR="00F73FC7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DUVAL</w:t>
            </w:r>
          </w:p>
        </w:tc>
        <w:tc>
          <w:tcPr>
            <w:tcW w:w="1417" w:type="dxa"/>
          </w:tcPr>
          <w:p w14:paraId="535180D3" w14:textId="77777777" w:rsidR="00F73FC7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MARSEILLE</w:t>
            </w:r>
          </w:p>
        </w:tc>
        <w:tc>
          <w:tcPr>
            <w:tcW w:w="1230" w:type="dxa"/>
          </w:tcPr>
          <w:p w14:paraId="78C80813" w14:textId="77777777" w:rsidR="00F73FC7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5000</w:t>
            </w:r>
          </w:p>
        </w:tc>
      </w:tr>
      <w:tr w:rsidR="00F73FC7" w14:paraId="728F778F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4283B736" w14:textId="77777777" w:rsidR="00F73FC7" w:rsidRPr="00573BC1" w:rsidRDefault="00F73FC7" w:rsidP="00BB110C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1230" w:type="dxa"/>
          </w:tcPr>
          <w:p w14:paraId="52186FFA" w14:textId="77777777" w:rsidR="00F73FC7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104</w:t>
            </w:r>
          </w:p>
        </w:tc>
        <w:tc>
          <w:tcPr>
            <w:tcW w:w="1230" w:type="dxa"/>
          </w:tcPr>
          <w:p w14:paraId="0E8CB01A" w14:textId="77777777" w:rsidR="00F73FC7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MARTIN</w:t>
            </w:r>
          </w:p>
        </w:tc>
        <w:tc>
          <w:tcPr>
            <w:tcW w:w="1417" w:type="dxa"/>
          </w:tcPr>
          <w:p w14:paraId="464C8699" w14:textId="77777777" w:rsidR="00F73FC7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PARIS</w:t>
            </w:r>
          </w:p>
        </w:tc>
        <w:tc>
          <w:tcPr>
            <w:tcW w:w="1230" w:type="dxa"/>
          </w:tcPr>
          <w:p w14:paraId="00D47B6B" w14:textId="77777777" w:rsidR="00F73FC7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6000</w:t>
            </w:r>
          </w:p>
        </w:tc>
      </w:tr>
      <w:tr w:rsidR="00F73FC7" w14:paraId="75E2934E" w14:textId="77777777" w:rsidTr="00BB11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04EA91EE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35ED028C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60877958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417" w:type="dxa"/>
          </w:tcPr>
          <w:p w14:paraId="4846FF8F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66C6DB93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</w:tr>
      <w:tr w:rsidR="00F73FC7" w14:paraId="718C3531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103A0FAD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1E780889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204</w:t>
            </w:r>
          </w:p>
        </w:tc>
        <w:tc>
          <w:tcPr>
            <w:tcW w:w="1230" w:type="dxa"/>
          </w:tcPr>
          <w:p w14:paraId="7DEC3B72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DURAND</w:t>
            </w:r>
          </w:p>
        </w:tc>
        <w:tc>
          <w:tcPr>
            <w:tcW w:w="1417" w:type="dxa"/>
          </w:tcPr>
          <w:p w14:paraId="6AB16FC9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BORDEAUX</w:t>
            </w:r>
          </w:p>
        </w:tc>
        <w:tc>
          <w:tcPr>
            <w:tcW w:w="1230" w:type="dxa"/>
          </w:tcPr>
          <w:p w14:paraId="341A5719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7000</w:t>
            </w:r>
          </w:p>
        </w:tc>
      </w:tr>
      <w:tr w:rsidR="00F73FC7" w14:paraId="69517449" w14:textId="77777777" w:rsidTr="00BB11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2AE19436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2AFF9563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2A12D287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417" w:type="dxa"/>
          </w:tcPr>
          <w:p w14:paraId="2F235D89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7AC81819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</w:tr>
    </w:tbl>
    <w:p w14:paraId="74E70270" w14:textId="77777777" w:rsidR="00F73FC7" w:rsidRDefault="00F73FC7" w:rsidP="00F73FC7"/>
    <w:p w14:paraId="5D556E6F" w14:textId="2AAA9AAA" w:rsidR="00F73FC7" w:rsidRDefault="00F73FC7" w:rsidP="00F73FC7">
      <w:pPr>
        <w:pStyle w:val="Lgende"/>
        <w:keepNext/>
      </w:pPr>
      <w:bookmarkStart w:id="3" w:name="_Hlk219152587"/>
      <w:r>
        <w:t xml:space="preserve">Tableau </w:t>
      </w:r>
      <w:fldSimple w:instr=" SEQ Tableau \* ARABIC ">
        <w:r w:rsidR="00942179">
          <w:rPr>
            <w:noProof/>
          </w:rPr>
          <w:t>2</w:t>
        </w:r>
      </w:fldSimple>
      <w:r>
        <w:t xml:space="preserve"> – Extrait de l’extension de la relation </w:t>
      </w:r>
      <w:r w:rsidRPr="00C53F81">
        <w:rPr>
          <w:rFonts w:ascii="FreeMono" w:hAnsi="FreeMono" w:cs="FreeMono"/>
          <w:b w:val="0"/>
          <w:bCs w:val="0"/>
        </w:rPr>
        <w:t>Avion</w:t>
      </w:r>
      <w:r>
        <w:t xml:space="preserve"> de la base de données Airbase</w:t>
      </w:r>
    </w:p>
    <w:tbl>
      <w:tblPr>
        <w:tblStyle w:val="TableauGrille3-Accentuation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230"/>
        <w:gridCol w:w="1701"/>
      </w:tblGrid>
      <w:tr w:rsidR="00F73FC7" w14:paraId="43A5AC28" w14:textId="77777777" w:rsidTr="00BB1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0" w:type="dxa"/>
          </w:tcPr>
          <w:bookmarkEnd w:id="3"/>
          <w:p w14:paraId="317A79F5" w14:textId="77777777" w:rsidR="00F73FC7" w:rsidRPr="00FF7535" w:rsidRDefault="00F73FC7" w:rsidP="00BB110C">
            <w:pPr>
              <w:rPr>
                <w:b w:val="0"/>
                <w:bCs w:val="0"/>
                <w:i w:val="0"/>
                <w:iCs w:val="0"/>
              </w:rPr>
            </w:pPr>
            <w:r w:rsidRPr="00FF7535">
              <w:rPr>
                <w:rFonts w:ascii="FreeMono" w:hAnsi="FreeMono" w:cs="FreeMono"/>
                <w:b w:val="0"/>
                <w:bCs w:val="0"/>
                <w:i w:val="0"/>
                <w:iCs w:val="0"/>
                <w:color w:val="0070C0"/>
              </w:rPr>
              <w:t>Avion</w:t>
            </w:r>
          </w:p>
        </w:tc>
        <w:tc>
          <w:tcPr>
            <w:tcW w:w="1230" w:type="dxa"/>
          </w:tcPr>
          <w:p w14:paraId="42A5797B" w14:textId="77777777" w:rsidR="00F73FC7" w:rsidRPr="0099158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b w:val="0"/>
                <w:bCs w:val="0"/>
                <w:u w:val="single"/>
              </w:rPr>
            </w:pPr>
            <w:proofErr w:type="gramStart"/>
            <w:r w:rsidRPr="00991586">
              <w:rPr>
                <w:rFonts w:ascii="FreeMono" w:hAnsi="FreeMono" w:cs="FreeMono"/>
                <w:b w:val="0"/>
                <w:bCs w:val="0"/>
                <w:color w:val="08674D" w:themeColor="accent4" w:themeShade="80"/>
                <w:u w:val="single"/>
              </w:rPr>
              <w:t>numAv</w:t>
            </w:r>
            <w:proofErr w:type="gramEnd"/>
          </w:p>
        </w:tc>
        <w:tc>
          <w:tcPr>
            <w:tcW w:w="1230" w:type="dxa"/>
          </w:tcPr>
          <w:p w14:paraId="6132367A" w14:textId="77777777" w:rsidR="00F73FC7" w:rsidRPr="00FF7535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b w:val="0"/>
                <w:bCs w:val="0"/>
              </w:rPr>
            </w:pPr>
            <w:proofErr w:type="gramStart"/>
            <w:r w:rsidRPr="00FF7535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nomAv</w:t>
            </w:r>
            <w:proofErr w:type="gramEnd"/>
          </w:p>
        </w:tc>
        <w:tc>
          <w:tcPr>
            <w:tcW w:w="1230" w:type="dxa"/>
          </w:tcPr>
          <w:p w14:paraId="5E60DB82" w14:textId="77777777" w:rsidR="00F73FC7" w:rsidRPr="00FF7535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b w:val="0"/>
                <w:bCs w:val="0"/>
              </w:rPr>
            </w:pPr>
            <w:proofErr w:type="gramStart"/>
            <w:r w:rsidRPr="00FF7535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capacite</w:t>
            </w:r>
            <w:proofErr w:type="gramEnd"/>
          </w:p>
        </w:tc>
        <w:tc>
          <w:tcPr>
            <w:tcW w:w="1701" w:type="dxa"/>
          </w:tcPr>
          <w:p w14:paraId="44D1E75D" w14:textId="77777777" w:rsidR="00F73FC7" w:rsidRPr="00FF7535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b w:val="0"/>
                <w:bCs w:val="0"/>
              </w:rPr>
            </w:pPr>
            <w:proofErr w:type="gramStart"/>
            <w:r w:rsidRPr="00FF7535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localisation</w:t>
            </w:r>
            <w:proofErr w:type="gramEnd"/>
          </w:p>
        </w:tc>
      </w:tr>
      <w:tr w:rsidR="00F73FC7" w14:paraId="5B014475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45CA5E69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</w:tcPr>
          <w:p w14:paraId="7F94C0DA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1230" w:type="dxa"/>
          </w:tcPr>
          <w:p w14:paraId="08B75BD1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A320</w:t>
            </w:r>
          </w:p>
        </w:tc>
        <w:tc>
          <w:tcPr>
            <w:tcW w:w="1230" w:type="dxa"/>
          </w:tcPr>
          <w:p w14:paraId="7D4A14B3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350</w:t>
            </w:r>
          </w:p>
        </w:tc>
        <w:tc>
          <w:tcPr>
            <w:tcW w:w="1701" w:type="dxa"/>
          </w:tcPr>
          <w:p w14:paraId="1E090493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MARSEILLE</w:t>
            </w:r>
          </w:p>
        </w:tc>
      </w:tr>
      <w:tr w:rsidR="00F73FC7" w14:paraId="23477893" w14:textId="77777777" w:rsidTr="00BB11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5AAC1A2A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1774990C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101</w:t>
            </w:r>
          </w:p>
        </w:tc>
        <w:tc>
          <w:tcPr>
            <w:tcW w:w="1230" w:type="dxa"/>
          </w:tcPr>
          <w:p w14:paraId="6F202864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B787</w:t>
            </w:r>
          </w:p>
        </w:tc>
        <w:tc>
          <w:tcPr>
            <w:tcW w:w="1230" w:type="dxa"/>
          </w:tcPr>
          <w:p w14:paraId="3FBA65A9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500</w:t>
            </w:r>
          </w:p>
        </w:tc>
        <w:tc>
          <w:tcPr>
            <w:tcW w:w="1701" w:type="dxa"/>
          </w:tcPr>
          <w:p w14:paraId="6CDADC6F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PARIS</w:t>
            </w:r>
          </w:p>
        </w:tc>
      </w:tr>
      <w:tr w:rsidR="00F73FC7" w14:paraId="13CD3BFD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07E968C3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2064ADA6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5166849B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64FA1D33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701" w:type="dxa"/>
          </w:tcPr>
          <w:p w14:paraId="6A3F2722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</w:tr>
    </w:tbl>
    <w:p w14:paraId="43831D52" w14:textId="77777777" w:rsidR="00F73FC7" w:rsidRDefault="00F73FC7" w:rsidP="00F73FC7"/>
    <w:p w14:paraId="1808A669" w14:textId="7EC1E524" w:rsidR="00F73FC7" w:rsidRDefault="00F73FC7" w:rsidP="00F73FC7">
      <w:pPr>
        <w:pStyle w:val="Lgende"/>
        <w:keepNext/>
      </w:pPr>
      <w:bookmarkStart w:id="4" w:name="_Hlk219152594"/>
      <w:r>
        <w:t xml:space="preserve">Tableau </w:t>
      </w:r>
      <w:fldSimple w:instr=" SEQ Tableau \* ARABIC ">
        <w:r w:rsidR="00942179">
          <w:rPr>
            <w:noProof/>
          </w:rPr>
          <w:t>3</w:t>
        </w:r>
      </w:fldSimple>
      <w:r>
        <w:t xml:space="preserve"> – Extrait de l’extension de la relation </w:t>
      </w:r>
      <w:r w:rsidRPr="00C53F81">
        <w:rPr>
          <w:rFonts w:ascii="FreeMono" w:hAnsi="FreeMono" w:cs="FreeMono"/>
          <w:b w:val="0"/>
          <w:bCs w:val="0"/>
        </w:rPr>
        <w:t>Vol</w:t>
      </w:r>
      <w:r>
        <w:t xml:space="preserve"> de la base de données Airbase</w:t>
      </w:r>
    </w:p>
    <w:tbl>
      <w:tblPr>
        <w:tblStyle w:val="TableauGrille3-Accentuation1"/>
        <w:tblW w:w="9948" w:type="dxa"/>
        <w:jc w:val="center"/>
        <w:tblLayout w:type="fixed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964"/>
        <w:gridCol w:w="1417"/>
        <w:gridCol w:w="1230"/>
        <w:gridCol w:w="1417"/>
        <w:gridCol w:w="1230"/>
      </w:tblGrid>
      <w:tr w:rsidR="00F73FC7" w14:paraId="2D41EBD5" w14:textId="77777777" w:rsidTr="00BB1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0" w:type="dxa"/>
          </w:tcPr>
          <w:bookmarkEnd w:id="4"/>
          <w:p w14:paraId="1EE4D8E6" w14:textId="77777777" w:rsidR="00F73FC7" w:rsidRPr="00B22E96" w:rsidRDefault="00F73FC7" w:rsidP="00BB110C">
            <w:pPr>
              <w:rPr>
                <w:b w:val="0"/>
                <w:bCs w:val="0"/>
              </w:rPr>
            </w:pPr>
            <w:r w:rsidRPr="00B22E96">
              <w:rPr>
                <w:rFonts w:ascii="FreeMono" w:hAnsi="FreeMono" w:cs="FreeMono"/>
                <w:b w:val="0"/>
                <w:bCs w:val="0"/>
                <w:color w:val="0070C0"/>
              </w:rPr>
              <w:t>Vol</w:t>
            </w:r>
          </w:p>
        </w:tc>
        <w:tc>
          <w:tcPr>
            <w:tcW w:w="1230" w:type="dxa"/>
          </w:tcPr>
          <w:p w14:paraId="4C619F5C" w14:textId="77777777" w:rsidR="00F73FC7" w:rsidRPr="00B22E9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B22E96">
              <w:rPr>
                <w:rFonts w:ascii="FreeMono" w:hAnsi="FreeMono" w:cs="FreeMono"/>
                <w:b w:val="0"/>
                <w:bCs w:val="0"/>
                <w:color w:val="08674D" w:themeColor="accent4" w:themeShade="80"/>
                <w:u w:val="single"/>
              </w:rPr>
              <w:t>numVol</w:t>
            </w:r>
            <w:proofErr w:type="gramEnd"/>
          </w:p>
        </w:tc>
        <w:tc>
          <w:tcPr>
            <w:tcW w:w="1230" w:type="dxa"/>
          </w:tcPr>
          <w:p w14:paraId="582B61EA" w14:textId="77777777" w:rsidR="00F73FC7" w:rsidRPr="00B22E9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B22E96">
              <w:rPr>
                <w:rFonts w:ascii="FreeMono" w:hAnsi="FreeMono" w:cs="FreeMono"/>
                <w:b w:val="0"/>
                <w:bCs w:val="0"/>
                <w:i/>
                <w:iCs/>
                <w:color w:val="08674D" w:themeColor="accent4" w:themeShade="80"/>
              </w:rPr>
              <w:t>numPil</w:t>
            </w:r>
            <w:proofErr w:type="gramEnd"/>
            <w:r w:rsidRPr="00B22E96">
              <w:rPr>
                <w:rFonts w:ascii="FreeMono" w:hAnsi="FreeMono" w:cs="FreeMono"/>
                <w:b w:val="0"/>
                <w:bCs w:val="0"/>
                <w:i/>
                <w:iCs/>
                <w:color w:val="08674D" w:themeColor="accent4" w:themeShade="80"/>
              </w:rPr>
              <w:t>#</w:t>
            </w:r>
          </w:p>
        </w:tc>
        <w:tc>
          <w:tcPr>
            <w:tcW w:w="964" w:type="dxa"/>
          </w:tcPr>
          <w:p w14:paraId="13583184" w14:textId="77777777" w:rsidR="00F73FC7" w:rsidRPr="00B22E9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B22E96">
              <w:rPr>
                <w:rFonts w:ascii="FreeMono" w:hAnsi="FreeMono" w:cs="FreeMono"/>
                <w:b w:val="0"/>
                <w:bCs w:val="0"/>
                <w:i/>
                <w:iCs/>
                <w:color w:val="08674D" w:themeColor="accent4" w:themeShade="80"/>
              </w:rPr>
              <w:t>numAv</w:t>
            </w:r>
            <w:proofErr w:type="gramEnd"/>
            <w:r w:rsidRPr="00B22E96">
              <w:rPr>
                <w:rFonts w:ascii="FreeMono" w:hAnsi="FreeMono" w:cs="FreeMono"/>
                <w:b w:val="0"/>
                <w:bCs w:val="0"/>
                <w:i/>
                <w:iCs/>
                <w:color w:val="08674D" w:themeColor="accent4" w:themeShade="80"/>
              </w:rPr>
              <w:t>#</w:t>
            </w:r>
          </w:p>
        </w:tc>
        <w:tc>
          <w:tcPr>
            <w:tcW w:w="1417" w:type="dxa"/>
          </w:tcPr>
          <w:p w14:paraId="397050D2" w14:textId="77777777" w:rsidR="00F73FC7" w:rsidRPr="00B22E9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B22E9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villeDep</w:t>
            </w:r>
            <w:proofErr w:type="gramEnd"/>
          </w:p>
        </w:tc>
        <w:tc>
          <w:tcPr>
            <w:tcW w:w="1230" w:type="dxa"/>
          </w:tcPr>
          <w:p w14:paraId="24D96726" w14:textId="77777777" w:rsidR="00F73FC7" w:rsidRPr="00B22E9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B22E9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villeArr</w:t>
            </w:r>
            <w:proofErr w:type="gramEnd"/>
          </w:p>
        </w:tc>
        <w:tc>
          <w:tcPr>
            <w:tcW w:w="1417" w:type="dxa"/>
          </w:tcPr>
          <w:p w14:paraId="4356F4FF" w14:textId="77777777" w:rsidR="00F73FC7" w:rsidRPr="00B22E9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B22E9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heureDep</w:t>
            </w:r>
            <w:proofErr w:type="gramEnd"/>
          </w:p>
        </w:tc>
        <w:tc>
          <w:tcPr>
            <w:tcW w:w="1230" w:type="dxa"/>
          </w:tcPr>
          <w:p w14:paraId="7A01AC75" w14:textId="77777777" w:rsidR="00F73FC7" w:rsidRPr="00B22E96" w:rsidRDefault="00F73FC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</w:pPr>
            <w:proofErr w:type="gramStart"/>
            <w:r w:rsidRPr="00B22E9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heureArr</w:t>
            </w:r>
            <w:proofErr w:type="gramEnd"/>
          </w:p>
        </w:tc>
      </w:tr>
      <w:tr w:rsidR="00F73FC7" w14:paraId="1D492139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5011070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</w:tcPr>
          <w:p w14:paraId="24E06C29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1</w:t>
            </w:r>
          </w:p>
        </w:tc>
        <w:tc>
          <w:tcPr>
            <w:tcW w:w="1230" w:type="dxa"/>
          </w:tcPr>
          <w:p w14:paraId="50A221B5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964" w:type="dxa"/>
          </w:tcPr>
          <w:p w14:paraId="76F3FB29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1417" w:type="dxa"/>
          </w:tcPr>
          <w:p w14:paraId="08F74F01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MARSEILLE</w:t>
            </w:r>
          </w:p>
        </w:tc>
        <w:tc>
          <w:tcPr>
            <w:tcW w:w="1230" w:type="dxa"/>
          </w:tcPr>
          <w:p w14:paraId="129E9DA0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PARIS</w:t>
            </w:r>
          </w:p>
        </w:tc>
        <w:tc>
          <w:tcPr>
            <w:tcW w:w="1417" w:type="dxa"/>
          </w:tcPr>
          <w:p w14:paraId="6A11C8CE" w14:textId="77777777" w:rsidR="00F73FC7" w:rsidRPr="005000D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5000D5">
              <w:rPr>
                <w:rFonts w:ascii="FreeMono" w:hAnsi="FreeMono" w:cs="FreeMono"/>
                <w:color w:val="002060"/>
              </w:rPr>
              <w:t>12:</w:t>
            </w:r>
            <w:proofErr w:type="gramEnd"/>
            <w:r w:rsidRPr="005000D5">
              <w:rPr>
                <w:rFonts w:ascii="FreeMono" w:hAnsi="FreeMono" w:cs="FreeMono"/>
                <w:color w:val="002060"/>
              </w:rPr>
              <w:t>00</w:t>
            </w:r>
          </w:p>
        </w:tc>
        <w:tc>
          <w:tcPr>
            <w:tcW w:w="1230" w:type="dxa"/>
          </w:tcPr>
          <w:p w14:paraId="47518431" w14:textId="77777777" w:rsidR="00F73FC7" w:rsidRPr="005000D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5000D5">
              <w:rPr>
                <w:rFonts w:ascii="FreeMono" w:hAnsi="FreeMono" w:cs="FreeMono"/>
                <w:color w:val="002060"/>
              </w:rPr>
              <w:t>13:</w:t>
            </w:r>
            <w:proofErr w:type="gramEnd"/>
            <w:r w:rsidRPr="005000D5">
              <w:rPr>
                <w:rFonts w:ascii="FreeMono" w:hAnsi="FreeMono" w:cs="FreeMono"/>
                <w:color w:val="002060"/>
              </w:rPr>
              <w:t>20</w:t>
            </w:r>
          </w:p>
        </w:tc>
      </w:tr>
      <w:tr w:rsidR="00F73FC7" w14:paraId="7B2EE4BA" w14:textId="77777777" w:rsidTr="00BB11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198C3DE2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342EC717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2</w:t>
            </w:r>
          </w:p>
        </w:tc>
        <w:tc>
          <w:tcPr>
            <w:tcW w:w="1230" w:type="dxa"/>
          </w:tcPr>
          <w:p w14:paraId="01989BD8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964" w:type="dxa"/>
          </w:tcPr>
          <w:p w14:paraId="569F62D1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101</w:t>
            </w:r>
          </w:p>
        </w:tc>
        <w:tc>
          <w:tcPr>
            <w:tcW w:w="1417" w:type="dxa"/>
          </w:tcPr>
          <w:p w14:paraId="3B9ED25B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PARIS</w:t>
            </w:r>
          </w:p>
        </w:tc>
        <w:tc>
          <w:tcPr>
            <w:tcW w:w="1230" w:type="dxa"/>
          </w:tcPr>
          <w:p w14:paraId="56F8B79C" w14:textId="77777777" w:rsidR="00F73FC7" w:rsidRPr="0046796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BORDEAUX</w:t>
            </w:r>
          </w:p>
        </w:tc>
        <w:tc>
          <w:tcPr>
            <w:tcW w:w="1417" w:type="dxa"/>
          </w:tcPr>
          <w:p w14:paraId="1EA8D19D" w14:textId="77777777" w:rsidR="00F73FC7" w:rsidRPr="005000D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5000D5">
              <w:rPr>
                <w:rFonts w:ascii="FreeMono" w:hAnsi="FreeMono" w:cs="FreeMono"/>
                <w:color w:val="002060"/>
              </w:rPr>
              <w:t>14:</w:t>
            </w:r>
            <w:proofErr w:type="gramEnd"/>
            <w:r w:rsidRPr="005000D5">
              <w:rPr>
                <w:rFonts w:ascii="FreeMono" w:hAnsi="FreeMono" w:cs="FreeMono"/>
                <w:color w:val="002060"/>
              </w:rPr>
              <w:t>00</w:t>
            </w:r>
          </w:p>
        </w:tc>
        <w:tc>
          <w:tcPr>
            <w:tcW w:w="1230" w:type="dxa"/>
          </w:tcPr>
          <w:p w14:paraId="4D7E23C4" w14:textId="77777777" w:rsidR="00F73FC7" w:rsidRPr="005000D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5000D5">
              <w:rPr>
                <w:rFonts w:ascii="FreeMono" w:hAnsi="FreeMono" w:cs="FreeMono"/>
                <w:color w:val="002060"/>
              </w:rPr>
              <w:t>15:</w:t>
            </w:r>
            <w:proofErr w:type="gramEnd"/>
            <w:r w:rsidRPr="005000D5">
              <w:rPr>
                <w:rFonts w:ascii="FreeMono" w:hAnsi="FreeMono" w:cs="FreeMono"/>
                <w:color w:val="002060"/>
              </w:rPr>
              <w:t>00</w:t>
            </w:r>
          </w:p>
        </w:tc>
      </w:tr>
      <w:tr w:rsidR="00F73FC7" w14:paraId="337FA8FF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51099B32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7893AF18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3</w:t>
            </w:r>
          </w:p>
        </w:tc>
        <w:tc>
          <w:tcPr>
            <w:tcW w:w="1230" w:type="dxa"/>
          </w:tcPr>
          <w:p w14:paraId="54B11511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101</w:t>
            </w:r>
          </w:p>
        </w:tc>
        <w:tc>
          <w:tcPr>
            <w:tcW w:w="964" w:type="dxa"/>
          </w:tcPr>
          <w:p w14:paraId="28821601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1417" w:type="dxa"/>
          </w:tcPr>
          <w:p w14:paraId="2192DC43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PARIS</w:t>
            </w:r>
          </w:p>
        </w:tc>
        <w:tc>
          <w:tcPr>
            <w:tcW w:w="1230" w:type="dxa"/>
          </w:tcPr>
          <w:p w14:paraId="1A18BD26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BORDEAUX</w:t>
            </w:r>
          </w:p>
        </w:tc>
        <w:tc>
          <w:tcPr>
            <w:tcW w:w="1417" w:type="dxa"/>
          </w:tcPr>
          <w:p w14:paraId="421D273B" w14:textId="77777777" w:rsidR="00F73FC7" w:rsidRPr="005000D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5000D5">
              <w:rPr>
                <w:rFonts w:ascii="FreeMono" w:hAnsi="FreeMono" w:cs="FreeMono"/>
                <w:color w:val="002060"/>
              </w:rPr>
              <w:t>16:</w:t>
            </w:r>
            <w:proofErr w:type="gramEnd"/>
            <w:r w:rsidRPr="005000D5">
              <w:rPr>
                <w:rFonts w:ascii="FreeMono" w:hAnsi="FreeMono" w:cs="FreeMono"/>
                <w:color w:val="002060"/>
              </w:rPr>
              <w:t>00</w:t>
            </w:r>
          </w:p>
        </w:tc>
        <w:tc>
          <w:tcPr>
            <w:tcW w:w="1230" w:type="dxa"/>
          </w:tcPr>
          <w:p w14:paraId="7376E6C2" w14:textId="77777777" w:rsidR="00F73FC7" w:rsidRPr="005000D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5000D5">
              <w:rPr>
                <w:rFonts w:ascii="FreeMono" w:hAnsi="FreeMono" w:cs="FreeMono"/>
                <w:color w:val="002060"/>
              </w:rPr>
              <w:t>17:</w:t>
            </w:r>
            <w:proofErr w:type="gramEnd"/>
            <w:r w:rsidRPr="005000D5">
              <w:rPr>
                <w:rFonts w:ascii="FreeMono" w:hAnsi="FreeMono" w:cs="FreeMono"/>
                <w:color w:val="002060"/>
              </w:rPr>
              <w:t>30</w:t>
            </w:r>
          </w:p>
        </w:tc>
      </w:tr>
      <w:tr w:rsidR="00F73FC7" w14:paraId="7FDB6DDF" w14:textId="77777777" w:rsidTr="00BB11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438316AD" w14:textId="77777777" w:rsidR="00F73FC7" w:rsidRPr="009838BA" w:rsidRDefault="00F73FC7" w:rsidP="00BB110C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1709D519" w14:textId="77777777" w:rsidR="00F73FC7" w:rsidRPr="009838BA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4</w:t>
            </w:r>
          </w:p>
        </w:tc>
        <w:tc>
          <w:tcPr>
            <w:tcW w:w="1230" w:type="dxa"/>
          </w:tcPr>
          <w:p w14:paraId="6F40E949" w14:textId="77777777" w:rsidR="00F73FC7" w:rsidRPr="009838BA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204</w:t>
            </w:r>
          </w:p>
        </w:tc>
        <w:tc>
          <w:tcPr>
            <w:tcW w:w="964" w:type="dxa"/>
          </w:tcPr>
          <w:p w14:paraId="2842811E" w14:textId="77777777" w:rsidR="00F73FC7" w:rsidRPr="009838BA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105</w:t>
            </w:r>
          </w:p>
        </w:tc>
        <w:tc>
          <w:tcPr>
            <w:tcW w:w="1417" w:type="dxa"/>
          </w:tcPr>
          <w:p w14:paraId="1A602F72" w14:textId="77777777" w:rsidR="00F73FC7" w:rsidRPr="009838BA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LYON</w:t>
            </w:r>
          </w:p>
        </w:tc>
        <w:tc>
          <w:tcPr>
            <w:tcW w:w="1230" w:type="dxa"/>
          </w:tcPr>
          <w:p w14:paraId="7708F031" w14:textId="77777777" w:rsidR="00F73FC7" w:rsidRPr="009838BA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BREST</w:t>
            </w:r>
          </w:p>
        </w:tc>
        <w:tc>
          <w:tcPr>
            <w:tcW w:w="1417" w:type="dxa"/>
          </w:tcPr>
          <w:p w14:paraId="2CF38874" w14:textId="77777777" w:rsidR="00F73FC7" w:rsidRPr="005000D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5000D5">
              <w:rPr>
                <w:rFonts w:ascii="FreeMono" w:hAnsi="FreeMono" w:cs="FreeMono"/>
                <w:color w:val="002060"/>
              </w:rPr>
              <w:t>06:</w:t>
            </w:r>
            <w:proofErr w:type="gramEnd"/>
            <w:r w:rsidRPr="005000D5">
              <w:rPr>
                <w:rFonts w:ascii="FreeMono" w:hAnsi="FreeMono" w:cs="FreeMono"/>
                <w:color w:val="002060"/>
              </w:rPr>
              <w:t>30</w:t>
            </w:r>
          </w:p>
        </w:tc>
        <w:tc>
          <w:tcPr>
            <w:tcW w:w="1230" w:type="dxa"/>
          </w:tcPr>
          <w:p w14:paraId="15C69F56" w14:textId="77777777" w:rsidR="00F73FC7" w:rsidRPr="005000D5" w:rsidRDefault="00F73FC7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5000D5">
              <w:rPr>
                <w:rFonts w:ascii="FreeMono" w:hAnsi="FreeMono" w:cs="FreeMono"/>
                <w:color w:val="002060"/>
              </w:rPr>
              <w:t>08:</w:t>
            </w:r>
            <w:proofErr w:type="gramEnd"/>
            <w:r w:rsidRPr="005000D5">
              <w:rPr>
                <w:rFonts w:ascii="FreeMono" w:hAnsi="FreeMono" w:cs="FreeMono"/>
                <w:color w:val="002060"/>
              </w:rPr>
              <w:t>00</w:t>
            </w:r>
          </w:p>
        </w:tc>
      </w:tr>
      <w:tr w:rsidR="00F73FC7" w14:paraId="6F71AC11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2012F6BB" w14:textId="77777777" w:rsidR="00F73FC7" w:rsidRPr="00467965" w:rsidRDefault="00F73FC7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12901B02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1230" w:type="dxa"/>
          </w:tcPr>
          <w:p w14:paraId="3D68E29C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964" w:type="dxa"/>
          </w:tcPr>
          <w:p w14:paraId="7BCA4E10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1417" w:type="dxa"/>
          </w:tcPr>
          <w:p w14:paraId="1B21C263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1230" w:type="dxa"/>
          </w:tcPr>
          <w:p w14:paraId="792B0C21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1417" w:type="dxa"/>
          </w:tcPr>
          <w:p w14:paraId="037D48BA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1230" w:type="dxa"/>
          </w:tcPr>
          <w:p w14:paraId="785BA90F" w14:textId="77777777" w:rsidR="00F73FC7" w:rsidRPr="00467965" w:rsidRDefault="00F73FC7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</w:tr>
    </w:tbl>
    <w:p w14:paraId="04FE676B" w14:textId="34301CFE" w:rsidR="00253B88" w:rsidRDefault="006A4C3F" w:rsidP="006A4C3F">
      <w:pPr>
        <w:pStyle w:val="Lgende"/>
      </w:pPr>
      <w:r>
        <w:t xml:space="preserve">Figure </w:t>
      </w:r>
      <w:fldSimple w:instr=" SEQ Figure \* ARABIC ">
        <w:r w:rsidR="00942179">
          <w:rPr>
            <w:noProof/>
          </w:rPr>
          <w:t>1</w:t>
        </w:r>
      </w:fldSimple>
      <w:r>
        <w:t xml:space="preserve"> – Extrait de l’extension de </w:t>
      </w:r>
      <w:r w:rsidR="00DE22B3">
        <w:t xml:space="preserve">la base de données </w:t>
      </w:r>
      <w:r>
        <w:t>Airbase</w:t>
      </w:r>
    </w:p>
    <w:p w14:paraId="6B500A36" w14:textId="77777777" w:rsidR="00D31FA1" w:rsidRDefault="00D31FA1" w:rsidP="00D31FA1">
      <w:pPr>
        <w:pStyle w:val="Titre2"/>
      </w:pPr>
      <w:r>
        <w:t>MCD</w:t>
      </w:r>
    </w:p>
    <w:p w14:paraId="78A4B82B" w14:textId="77777777" w:rsidR="00D31FA1" w:rsidRDefault="00D31FA1" w:rsidP="00D31FA1">
      <w:r>
        <w:t>Voici le MCD correspondant :</w:t>
      </w:r>
    </w:p>
    <w:p w14:paraId="68B10D17" w14:textId="1921B6D4" w:rsidR="00D31FA1" w:rsidRDefault="00D31FA1" w:rsidP="00D31FA1">
      <w:pPr>
        <w:jc w:val="center"/>
      </w:pPr>
      <w:r>
        <w:rPr>
          <w:noProof/>
        </w:rPr>
        <w:lastRenderedPageBreak/>
        <w:drawing>
          <wp:inline distT="0" distB="0" distL="0" distR="0" wp14:anchorId="76E759EA" wp14:editId="112F4D65">
            <wp:extent cx="5762625" cy="1247671"/>
            <wp:effectExtent l="0" t="0" r="0" b="0"/>
            <wp:docPr id="820799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4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4EAE" w14:textId="61BEB9E8" w:rsidR="00D31FA1" w:rsidRPr="00D31FA1" w:rsidRDefault="00D31FA1" w:rsidP="00D31FA1">
      <w:pPr>
        <w:pStyle w:val="Lgende"/>
      </w:pPr>
      <w:r>
        <w:t xml:space="preserve">Figure </w:t>
      </w:r>
      <w:fldSimple w:instr=" SEQ Figure \* ARABIC ">
        <w:r w:rsidR="00942179">
          <w:rPr>
            <w:noProof/>
          </w:rPr>
          <w:t>2</w:t>
        </w:r>
      </w:fldSimple>
      <w:r>
        <w:t xml:space="preserve"> – Modèle conceptuel des données (MCD)</w:t>
      </w:r>
    </w:p>
    <w:p w14:paraId="38F1FD69" w14:textId="7C8E682E" w:rsidR="008B259A" w:rsidRPr="00040AFB" w:rsidRDefault="00205296" w:rsidP="00040AFB">
      <w:pPr>
        <w:pStyle w:val="Titre1"/>
      </w:pPr>
      <w:r w:rsidRPr="00040AFB">
        <w:t>Requête</w:t>
      </w:r>
      <w:r w:rsidR="0086548C" w:rsidRPr="00040AFB">
        <w:t>s</w:t>
      </w:r>
      <w:r w:rsidRPr="00040AFB">
        <w:t xml:space="preserve"> </w:t>
      </w:r>
      <w:r w:rsidR="0086548C" w:rsidRPr="00040AFB">
        <w:t xml:space="preserve">avec </w:t>
      </w:r>
      <w:r w:rsidR="00496E03">
        <w:t>SQL</w:t>
      </w:r>
    </w:p>
    <w:p w14:paraId="617DF4A8" w14:textId="01D648F0" w:rsidR="002D4C25" w:rsidRPr="002D4C25" w:rsidRDefault="002D4C25" w:rsidP="002D4C25">
      <w:pPr>
        <w:jc w:val="both"/>
      </w:pPr>
      <w:r>
        <w:t xml:space="preserve">Formulez, en </w:t>
      </w:r>
      <w:r w:rsidR="00496E03">
        <w:t>SQL</w:t>
      </w:r>
      <w:r>
        <w:t xml:space="preserve">, sur la base de données exemple, </w:t>
      </w:r>
      <w:r w:rsidR="007E548B">
        <w:t xml:space="preserve">les requêtes d’interrogation </w:t>
      </w:r>
      <w:r>
        <w:t>suivantes.</w:t>
      </w:r>
    </w:p>
    <w:p w14:paraId="75F862AE" w14:textId="41B183E5" w:rsidR="00205296" w:rsidRDefault="00496E03" w:rsidP="00040AFB">
      <w:pPr>
        <w:pStyle w:val="Titre2"/>
        <w:ind w:left="576" w:hanging="576"/>
      </w:pPr>
      <w:r>
        <w:t>Requêtes simples</w:t>
      </w:r>
    </w:p>
    <w:p w14:paraId="12101E25" w14:textId="3D64E6F4" w:rsidR="006D5E38" w:rsidRDefault="005F794F" w:rsidP="0064441E">
      <w:pPr>
        <w:pStyle w:val="Question"/>
      </w:pPr>
      <w:r>
        <w:t>Donnez la liste des avions dont la capacité est strictement supérieure à 350 passagers.</w:t>
      </w:r>
      <w:r w:rsidR="00F17D37" w:rsidRPr="00F17D37">
        <w:rPr>
          <w:rStyle w:val="CitationintenseCar"/>
        </w:rPr>
        <w:t xml:space="preserve"> TD1, Q1</w:t>
      </w:r>
    </w:p>
    <w:p w14:paraId="1631F543" w14:textId="377D5D72" w:rsidR="00F17D37" w:rsidRDefault="005F794F" w:rsidP="00F17D37">
      <w:pPr>
        <w:pStyle w:val="Question"/>
      </w:pPr>
      <w:r w:rsidRPr="005F794F">
        <w:t>Quels sont les num</w:t>
      </w:r>
      <w:r w:rsidRPr="005F794F">
        <w:rPr>
          <w:rFonts w:hint="eastAsia"/>
        </w:rPr>
        <w:t>é</w:t>
      </w:r>
      <w:r w:rsidRPr="005F794F">
        <w:t>ros et noms des avions localis</w:t>
      </w:r>
      <w:r w:rsidRPr="005F794F">
        <w:rPr>
          <w:rFonts w:hint="eastAsia"/>
        </w:rPr>
        <w:t>é</w:t>
      </w:r>
      <w:r w:rsidRPr="005F794F">
        <w:t xml:space="preserve">s </w:t>
      </w:r>
      <w:r w:rsidRPr="005F794F">
        <w:rPr>
          <w:rFonts w:hint="eastAsia"/>
        </w:rPr>
        <w:t>à</w:t>
      </w:r>
      <w:r w:rsidRPr="005F794F">
        <w:t xml:space="preserve"> Nice</w:t>
      </w:r>
      <w:r w:rsidR="0064441E">
        <w:t> ?</w:t>
      </w:r>
      <w:r w:rsidR="00F17D37" w:rsidRPr="00F17D37">
        <w:rPr>
          <w:rStyle w:val="CitationintenseCar"/>
        </w:rPr>
        <w:t xml:space="preserve"> TD1, Q</w:t>
      </w:r>
      <w:r w:rsidR="00F17D37">
        <w:rPr>
          <w:rStyle w:val="CitationintenseCar"/>
        </w:rPr>
        <w:t>2</w:t>
      </w:r>
    </w:p>
    <w:p w14:paraId="48AB8506" w14:textId="01C55B96" w:rsidR="00210237" w:rsidRDefault="005F794F" w:rsidP="0064441E">
      <w:pPr>
        <w:pStyle w:val="Question"/>
      </w:pPr>
      <w:r w:rsidRPr="005F794F">
        <w:t>Quels sont les num</w:t>
      </w:r>
      <w:r w:rsidRPr="005F794F">
        <w:rPr>
          <w:rFonts w:hint="eastAsia"/>
        </w:rPr>
        <w:t>é</w:t>
      </w:r>
      <w:r w:rsidRPr="005F794F">
        <w:t>ros des pilotes en service et les villes de d</w:t>
      </w:r>
      <w:r w:rsidRPr="005F794F">
        <w:rPr>
          <w:rFonts w:hint="eastAsia"/>
        </w:rPr>
        <w:t>é</w:t>
      </w:r>
      <w:r w:rsidRPr="005F794F">
        <w:t>part de leurs vols</w:t>
      </w:r>
      <w:r w:rsidR="0064441E">
        <w:t> ?</w:t>
      </w:r>
      <w:r w:rsidR="00F17D37" w:rsidRPr="00F17D37">
        <w:rPr>
          <w:rStyle w:val="CitationintenseCar"/>
        </w:rPr>
        <w:t xml:space="preserve"> TD1, Q</w:t>
      </w:r>
      <w:r w:rsidR="00F17D37">
        <w:rPr>
          <w:rStyle w:val="CitationintenseCar"/>
        </w:rPr>
        <w:t>3</w:t>
      </w:r>
    </w:p>
    <w:p w14:paraId="0C1172BE" w14:textId="6866CA43" w:rsidR="005F794F" w:rsidRDefault="005F794F" w:rsidP="0064441E">
      <w:pPr>
        <w:pStyle w:val="Question"/>
      </w:pPr>
      <w:r w:rsidRPr="005F794F">
        <w:t xml:space="preserve">Quel </w:t>
      </w:r>
      <w:r w:rsidR="00F11A74">
        <w:t>sont</w:t>
      </w:r>
      <w:r w:rsidRPr="005F794F">
        <w:t xml:space="preserve"> le</w:t>
      </w:r>
      <w:r w:rsidR="00F11A74">
        <w:t>s</w:t>
      </w:r>
      <w:r w:rsidRPr="005F794F">
        <w:t xml:space="preserve"> nom</w:t>
      </w:r>
      <w:r w:rsidR="00F11A74">
        <w:t>s</w:t>
      </w:r>
      <w:r w:rsidRPr="005F794F">
        <w:t xml:space="preserve"> des pilotes domicili</w:t>
      </w:r>
      <w:r w:rsidRPr="005F794F">
        <w:rPr>
          <w:rFonts w:hint="eastAsia"/>
        </w:rPr>
        <w:t>é</w:t>
      </w:r>
      <w:r w:rsidRPr="005F794F">
        <w:t xml:space="preserve">s </w:t>
      </w:r>
      <w:r w:rsidRPr="005F794F">
        <w:rPr>
          <w:rFonts w:hint="eastAsia"/>
        </w:rPr>
        <w:t>à</w:t>
      </w:r>
      <w:r w:rsidRPr="005F794F">
        <w:t xml:space="preserve"> Paris </w:t>
      </w:r>
      <w:r w:rsidR="004B15B0">
        <w:t>ayant un salaire d’au moins</w:t>
      </w:r>
      <w:r w:rsidRPr="005F794F">
        <w:t xml:space="preserve"> 5000</w:t>
      </w:r>
      <w:r w:rsidR="0064441E">
        <w:rPr>
          <w:rFonts w:hint="eastAsia"/>
        </w:rPr>
        <w:t> </w:t>
      </w:r>
      <w:r w:rsidR="0064441E">
        <w:t>?</w:t>
      </w:r>
      <w:r w:rsidR="00F17D37" w:rsidRPr="00F17D37">
        <w:rPr>
          <w:rStyle w:val="CitationintenseCar"/>
        </w:rPr>
        <w:t xml:space="preserve"> TD1, Q</w:t>
      </w:r>
      <w:r w:rsidR="00F17D37">
        <w:rPr>
          <w:rStyle w:val="CitationintenseCar"/>
        </w:rPr>
        <w:t>4</w:t>
      </w:r>
    </w:p>
    <w:p w14:paraId="34E9B6BB" w14:textId="14AEA4BE" w:rsidR="00F53C60" w:rsidRDefault="00F53C60" w:rsidP="00F53C60">
      <w:pPr>
        <w:pStyle w:val="Question"/>
      </w:pPr>
      <w:r>
        <w:t>Quels sont les numéros et noms d’avions localis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Nice ou dont la capacit</w:t>
      </w:r>
      <w:r>
        <w:rPr>
          <w:rFonts w:hint="eastAsia"/>
        </w:rPr>
        <w:t>é</w:t>
      </w:r>
      <w:r>
        <w:t xml:space="preserve"> est strictement inf</w:t>
      </w:r>
      <w:r>
        <w:rPr>
          <w:rFonts w:hint="eastAsia"/>
        </w:rPr>
        <w:t>é</w:t>
      </w:r>
      <w:r>
        <w:t xml:space="preserve">rieure </w:t>
      </w:r>
      <w:r>
        <w:rPr>
          <w:rFonts w:hint="eastAsia"/>
        </w:rPr>
        <w:t>à</w:t>
      </w:r>
      <w:r>
        <w:t xml:space="preserve"> 350 passagers ?</w:t>
      </w:r>
      <w:r w:rsidR="00F17D37" w:rsidRPr="00F17D37">
        <w:rPr>
          <w:rStyle w:val="CitationintenseCar"/>
        </w:rPr>
        <w:t xml:space="preserve"> TD1, Q</w:t>
      </w:r>
      <w:r w:rsidR="00F17D37">
        <w:rPr>
          <w:rStyle w:val="CitationintenseCar"/>
        </w:rPr>
        <w:t>5</w:t>
      </w:r>
    </w:p>
    <w:p w14:paraId="0513F576" w14:textId="423E693F" w:rsidR="00F53C60" w:rsidRDefault="00F53C60" w:rsidP="00F53C60">
      <w:pPr>
        <w:pStyle w:val="Question"/>
      </w:pPr>
      <w:r>
        <w:t>Donnez la liste des vols au d</w:t>
      </w:r>
      <w:r>
        <w:rPr>
          <w:rFonts w:hint="eastAsia"/>
        </w:rPr>
        <w:t>é</w:t>
      </w:r>
      <w:r>
        <w:t xml:space="preserve">part de Nice allant </w:t>
      </w:r>
      <w:r>
        <w:rPr>
          <w:rFonts w:hint="eastAsia"/>
        </w:rPr>
        <w:t>à</w:t>
      </w:r>
      <w:r>
        <w:t xml:space="preserve"> Paris à partir de 18 heures.</w:t>
      </w:r>
      <w:r w:rsidR="00F17D37" w:rsidRPr="00F17D37">
        <w:rPr>
          <w:rStyle w:val="CitationintenseCar"/>
        </w:rPr>
        <w:t xml:space="preserve"> TD1, Q</w:t>
      </w:r>
      <w:r w:rsidR="00F17D37">
        <w:rPr>
          <w:rStyle w:val="CitationintenseCar"/>
        </w:rPr>
        <w:t>6</w:t>
      </w:r>
    </w:p>
    <w:p w14:paraId="72DE5EA0" w14:textId="38CD83AF" w:rsidR="005F29AD" w:rsidRDefault="005F29AD" w:rsidP="005F29AD">
      <w:pPr>
        <w:pStyle w:val="Question"/>
      </w:pPr>
      <w:r>
        <w:t>Quels sont les numéros et villes de départ des vols effectu</w:t>
      </w:r>
      <w:r>
        <w:rPr>
          <w:rFonts w:hint="eastAsia"/>
        </w:rPr>
        <w:t>é</w:t>
      </w:r>
      <w:r>
        <w:t>s par les pilotes de num</w:t>
      </w:r>
      <w:r>
        <w:rPr>
          <w:rFonts w:hint="eastAsia"/>
        </w:rPr>
        <w:t>é</w:t>
      </w:r>
      <w:r>
        <w:t>ro 100 ou 204 ?</w:t>
      </w:r>
      <w:r w:rsidR="00F17D37" w:rsidRPr="00F17D37">
        <w:rPr>
          <w:rStyle w:val="CitationintenseCar"/>
        </w:rPr>
        <w:t xml:space="preserve"> TD1, Q</w:t>
      </w:r>
      <w:r w:rsidR="00F17D37">
        <w:rPr>
          <w:rStyle w:val="CitationintenseCar"/>
        </w:rPr>
        <w:t>8</w:t>
      </w:r>
    </w:p>
    <w:p w14:paraId="2C80C3D6" w14:textId="6EA80FC1" w:rsidR="005F29AD" w:rsidRDefault="005F29AD" w:rsidP="005F29AD">
      <w:pPr>
        <w:pStyle w:val="Question"/>
      </w:pPr>
      <w:r>
        <w:t>Combien y a-t-il de vols desservant Paris</w:t>
      </w:r>
      <w:r w:rsidR="00F17D37">
        <w:t> ?</w:t>
      </w:r>
    </w:p>
    <w:p w14:paraId="64A56C10" w14:textId="00D7B785" w:rsidR="00F17D37" w:rsidRDefault="00F17D37" w:rsidP="005F29AD">
      <w:pPr>
        <w:pStyle w:val="Question"/>
      </w:pPr>
      <w:r>
        <w:t>Donnez le nombre de pilotes effectuant un vol au départ de Paris</w:t>
      </w:r>
      <w:r w:rsidR="0001202A">
        <w:t>.</w:t>
      </w:r>
    </w:p>
    <w:p w14:paraId="18DE9030" w14:textId="4A2EB499" w:rsidR="00F17D37" w:rsidRPr="005F794F" w:rsidRDefault="00F17D37" w:rsidP="005F29AD">
      <w:pPr>
        <w:pStyle w:val="Question"/>
      </w:pPr>
      <w:r>
        <w:t>Quel est le salaire moyen des pilotes marseillais ?</w:t>
      </w:r>
    </w:p>
    <w:p w14:paraId="5CE24844" w14:textId="32567AD6" w:rsidR="00205296" w:rsidRDefault="00496E03" w:rsidP="00040AFB">
      <w:pPr>
        <w:pStyle w:val="Titre2"/>
      </w:pPr>
      <w:r>
        <w:t>Requêtes complexes</w:t>
      </w:r>
    </w:p>
    <w:p w14:paraId="7D420591" w14:textId="3CA93D78" w:rsidR="00E90A43" w:rsidRPr="00165EF9" w:rsidRDefault="00E90A43" w:rsidP="00E90A43">
      <w:pPr>
        <w:jc w:val="both"/>
        <w:rPr>
          <w:rStyle w:val="lev"/>
        </w:rPr>
      </w:pPr>
      <w:r w:rsidRPr="00165EF9">
        <w:rPr>
          <w:rStyle w:val="lev"/>
        </w:rPr>
        <w:t xml:space="preserve">Quand cela possible, formulez les requêtes </w:t>
      </w:r>
      <w:r w:rsidR="000E7034" w:rsidRPr="00165EF9">
        <w:rPr>
          <w:rStyle w:val="lev"/>
        </w:rPr>
        <w:t xml:space="preserve">suivantes </w:t>
      </w:r>
      <w:r w:rsidRPr="00165EF9">
        <w:rPr>
          <w:rStyle w:val="lev"/>
        </w:rPr>
        <w:t>de trois manières différentes.</w:t>
      </w:r>
    </w:p>
    <w:p w14:paraId="1D4A9AB5" w14:textId="77777777" w:rsidR="00E90A43" w:rsidRPr="00E90A43" w:rsidRDefault="00E90A43" w:rsidP="00E90A43"/>
    <w:p w14:paraId="6A293A59" w14:textId="3E312AAF" w:rsidR="00981005" w:rsidRDefault="00981005" w:rsidP="00981005">
      <w:pPr>
        <w:pStyle w:val="Question"/>
      </w:pPr>
      <w:r>
        <w:t>Donnez les num</w:t>
      </w:r>
      <w:r>
        <w:rPr>
          <w:rFonts w:hint="eastAsia"/>
        </w:rPr>
        <w:t>é</w:t>
      </w:r>
      <w:r>
        <w:t>ros des vols effectu</w:t>
      </w:r>
      <w:r>
        <w:rPr>
          <w:rFonts w:hint="eastAsia"/>
        </w:rPr>
        <w:t>é</w:t>
      </w:r>
      <w:r>
        <w:t>s au d</w:t>
      </w:r>
      <w:r>
        <w:rPr>
          <w:rFonts w:hint="eastAsia"/>
        </w:rPr>
        <w:t>é</w:t>
      </w:r>
      <w:r>
        <w:t>part de Nice par des pilotes parisiens.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9</w:t>
      </w:r>
    </w:p>
    <w:p w14:paraId="4556890F" w14:textId="637CC636" w:rsidR="00981005" w:rsidRDefault="00981005" w:rsidP="00981005">
      <w:pPr>
        <w:pStyle w:val="Question"/>
      </w:pPr>
      <w:r>
        <w:t>Quels sont les numéros, villes de départ, et villes d’arrivée des vols effectu</w:t>
      </w:r>
      <w:r>
        <w:rPr>
          <w:rFonts w:hint="eastAsia"/>
        </w:rPr>
        <w:t>é</w:t>
      </w:r>
      <w:r>
        <w:t>s par un avion qui n'est pas localis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Nice ?</w:t>
      </w:r>
      <w:r w:rsidR="00047033" w:rsidRPr="00F17D37">
        <w:rPr>
          <w:rStyle w:val="CitationintenseCar"/>
        </w:rPr>
        <w:t xml:space="preserve"> TD1, Q</w:t>
      </w:r>
      <w:r w:rsidR="00047033">
        <w:rPr>
          <w:rStyle w:val="CitationintenseCar"/>
        </w:rPr>
        <w:t>10</w:t>
      </w:r>
    </w:p>
    <w:p w14:paraId="240E842B" w14:textId="222F41B7" w:rsidR="00047033" w:rsidRDefault="00047033" w:rsidP="00047033">
      <w:pPr>
        <w:pStyle w:val="Question"/>
      </w:pPr>
      <w:r>
        <w:t>Quels sont les num</w:t>
      </w:r>
      <w:r>
        <w:rPr>
          <w:rFonts w:hint="eastAsia"/>
        </w:rPr>
        <w:t>é</w:t>
      </w:r>
      <w:r>
        <w:t>ros des pilotes qui ne sont pas en service 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7</w:t>
      </w:r>
    </w:p>
    <w:p w14:paraId="2BE21C40" w14:textId="34234E1E" w:rsidR="00047033" w:rsidRDefault="00047033" w:rsidP="00047033">
      <w:pPr>
        <w:pStyle w:val="Question"/>
      </w:pPr>
      <w:bookmarkStart w:id="5" w:name="_Hlk217979407"/>
      <w:r>
        <w:t>Quels sont les noms et adresses des pilotes assurant au moins un vol au d</w:t>
      </w:r>
      <w:r>
        <w:rPr>
          <w:rFonts w:hint="eastAsia"/>
        </w:rPr>
        <w:t>é</w:t>
      </w:r>
      <w:r>
        <w:t>part de Nice avec des avions de capacit</w:t>
      </w:r>
      <w:r>
        <w:rPr>
          <w:rFonts w:hint="eastAsia"/>
        </w:rPr>
        <w:t>é</w:t>
      </w:r>
      <w:r>
        <w:t xml:space="preserve"> de plus de 300 places 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11</w:t>
      </w:r>
    </w:p>
    <w:p w14:paraId="632FA4FA" w14:textId="1E442119" w:rsidR="00531272" w:rsidRDefault="00531272" w:rsidP="00531272">
      <w:pPr>
        <w:pStyle w:val="Question"/>
      </w:pPr>
      <w:bookmarkStart w:id="6" w:name="_Hlk217979435"/>
      <w:bookmarkEnd w:id="5"/>
      <w:r>
        <w:t>Quels sont les noms des pilotes domicili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Paris assurant des vols au d</w:t>
      </w:r>
      <w:r>
        <w:rPr>
          <w:rFonts w:hint="eastAsia"/>
        </w:rPr>
        <w:t>é</w:t>
      </w:r>
      <w:r>
        <w:t>part de Nice avec des A320 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12</w:t>
      </w:r>
    </w:p>
    <w:bookmarkEnd w:id="6"/>
    <w:p w14:paraId="44112EC9" w14:textId="3E0970BC" w:rsidR="009F3690" w:rsidRPr="00E71A63" w:rsidRDefault="009F3690" w:rsidP="009F3690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>
        <w:t>Quels sont les num</w:t>
      </w:r>
      <w:r>
        <w:rPr>
          <w:rFonts w:hint="eastAsia"/>
        </w:rPr>
        <w:t>é</w:t>
      </w:r>
      <w:r>
        <w:t>ros des vols effectu</w:t>
      </w:r>
      <w:r>
        <w:rPr>
          <w:rFonts w:hint="eastAsia"/>
        </w:rPr>
        <w:t>é</w:t>
      </w:r>
      <w:r>
        <w:t>s par des pilotes ni</w:t>
      </w:r>
      <w:r>
        <w:rPr>
          <w:rFonts w:hint="eastAsia"/>
        </w:rPr>
        <w:t>ç</w:t>
      </w:r>
      <w:r>
        <w:t>ois au d</w:t>
      </w:r>
      <w:r>
        <w:rPr>
          <w:rFonts w:hint="eastAsia"/>
        </w:rPr>
        <w:t>é</w:t>
      </w:r>
      <w:r>
        <w:t xml:space="preserve">part ou </w:t>
      </w:r>
      <w:r>
        <w:rPr>
          <w:rFonts w:hint="eastAsia"/>
        </w:rPr>
        <w:t>à</w:t>
      </w:r>
      <w:r>
        <w:t xml:space="preserve"> l'arriv</w:t>
      </w:r>
      <w:r>
        <w:rPr>
          <w:rFonts w:hint="eastAsia"/>
        </w:rPr>
        <w:t>é</w:t>
      </w:r>
      <w:r>
        <w:t>e de Nice avec des avions localis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Paris 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13</w:t>
      </w:r>
    </w:p>
    <w:p w14:paraId="51596657" w14:textId="1759395E" w:rsidR="009F3690" w:rsidRDefault="009F3690" w:rsidP="009F3690">
      <w:pPr>
        <w:pStyle w:val="Question"/>
      </w:pPr>
      <w:bookmarkStart w:id="7" w:name="_Hlk217979557"/>
      <w:r>
        <w:t xml:space="preserve">Quels sont, </w:t>
      </w:r>
      <w:r>
        <w:rPr>
          <w:rFonts w:hint="eastAsia"/>
        </w:rPr>
        <w:t>à</w:t>
      </w:r>
      <w:r>
        <w:t xml:space="preserve"> l’exception des pilotes nommés Durand, les noms de pilotes en service 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14</w:t>
      </w:r>
    </w:p>
    <w:bookmarkEnd w:id="7"/>
    <w:p w14:paraId="58F9320A" w14:textId="0AEB52E4" w:rsidR="00E71A63" w:rsidRDefault="0068213D" w:rsidP="00E71A63">
      <w:pPr>
        <w:pStyle w:val="Question"/>
      </w:pPr>
      <w:r>
        <w:t>Quels sont les horaires de départ des vols desservant les villes d'arriv</w:t>
      </w:r>
      <w:r>
        <w:rPr>
          <w:rFonts w:hint="eastAsia"/>
        </w:rPr>
        <w:t>é</w:t>
      </w:r>
      <w:r>
        <w:t>e des vols au d</w:t>
      </w:r>
      <w:r>
        <w:rPr>
          <w:rFonts w:hint="eastAsia"/>
        </w:rPr>
        <w:t>é</w:t>
      </w:r>
      <w:r>
        <w:t>part de Paris ?</w:t>
      </w:r>
      <w:r w:rsidR="00E71A63" w:rsidRPr="00F17D37">
        <w:rPr>
          <w:rStyle w:val="CitationintenseCar"/>
        </w:rPr>
        <w:t xml:space="preserve"> TD1, Q</w:t>
      </w:r>
      <w:r w:rsidR="00E71A63">
        <w:rPr>
          <w:rStyle w:val="CitationintenseCar"/>
        </w:rPr>
        <w:t>15</w:t>
      </w:r>
    </w:p>
    <w:p w14:paraId="569FE3EC" w14:textId="10DC98F6" w:rsidR="009F3EF0" w:rsidRDefault="009F3EF0" w:rsidP="009F3EF0">
      <w:pPr>
        <w:pStyle w:val="Question"/>
      </w:pPr>
      <w:r>
        <w:t>Quels sont les numéros et noms des pilotes habitant dans les m</w:t>
      </w:r>
      <w:r>
        <w:rPr>
          <w:rFonts w:hint="eastAsia"/>
        </w:rPr>
        <w:t>ê</w:t>
      </w:r>
      <w:r>
        <w:t>mes villes que les pilotes</w:t>
      </w:r>
      <w:r w:rsidRPr="003A2D46">
        <w:t xml:space="preserve"> </w:t>
      </w:r>
      <w:r>
        <w:t>nommés Martin 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16</w:t>
      </w:r>
    </w:p>
    <w:p w14:paraId="207E23A1" w14:textId="19172D8A" w:rsidR="00E86713" w:rsidRPr="00E56E9B" w:rsidRDefault="00E86713" w:rsidP="00E86713">
      <w:pPr>
        <w:pStyle w:val="Question"/>
      </w:pPr>
      <w:r>
        <w:t>Quels sont les numéros des avions localis</w:t>
      </w:r>
      <w:r>
        <w:rPr>
          <w:rFonts w:hint="eastAsia"/>
        </w:rPr>
        <w:t>é</w:t>
      </w:r>
      <w:r>
        <w:t>s dans la m</w:t>
      </w:r>
      <w:r>
        <w:rPr>
          <w:rFonts w:hint="eastAsia"/>
        </w:rPr>
        <w:t>ê</w:t>
      </w:r>
      <w:r>
        <w:t>me ville que l'avion num</w:t>
      </w:r>
      <w:r>
        <w:rPr>
          <w:rFonts w:hint="eastAsia"/>
        </w:rPr>
        <w:t>é</w:t>
      </w:r>
      <w:r>
        <w:t>ro 100 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17</w:t>
      </w:r>
    </w:p>
    <w:p w14:paraId="2F5E92E0" w14:textId="09AABB64" w:rsidR="00BB458D" w:rsidRDefault="00BB458D" w:rsidP="00BB458D">
      <w:pPr>
        <w:pStyle w:val="Question"/>
      </w:pPr>
      <w:bookmarkStart w:id="8" w:name="_Hlk217979672"/>
      <w:r>
        <w:t>Quelles sont les villes de d</w:t>
      </w:r>
      <w:r>
        <w:rPr>
          <w:rFonts w:hint="eastAsia"/>
        </w:rPr>
        <w:t>é</w:t>
      </w:r>
      <w:r>
        <w:t>part de vols dans lesquelles ne r</w:t>
      </w:r>
      <w:r>
        <w:rPr>
          <w:rFonts w:hint="eastAsia"/>
        </w:rPr>
        <w:t>é</w:t>
      </w:r>
      <w:r>
        <w:t>side aucun pilote 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18</w:t>
      </w:r>
    </w:p>
    <w:bookmarkEnd w:id="8"/>
    <w:p w14:paraId="23A2EAFA" w14:textId="3BF77B8E" w:rsidR="00932D27" w:rsidRDefault="00932D27" w:rsidP="00932D27">
      <w:pPr>
        <w:pStyle w:val="Question"/>
      </w:pPr>
      <w:r>
        <w:t>Quels sont les noms des pilotes n'effectuant pas de vol au d</w:t>
      </w:r>
      <w:r>
        <w:rPr>
          <w:rFonts w:hint="eastAsia"/>
        </w:rPr>
        <w:t>é</w:t>
      </w:r>
      <w:r>
        <w:t>part de Lyon 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19</w:t>
      </w:r>
    </w:p>
    <w:p w14:paraId="0D6C81F5" w14:textId="60099512" w:rsidR="000A5C33" w:rsidRDefault="000A5C33" w:rsidP="000A5C33">
      <w:pPr>
        <w:pStyle w:val="Question"/>
      </w:pPr>
      <w:r>
        <w:t>Donnez les num</w:t>
      </w:r>
      <w:r>
        <w:rPr>
          <w:rFonts w:hint="eastAsia"/>
        </w:rPr>
        <w:t>é</w:t>
      </w:r>
      <w:r>
        <w:t>ros et noms des pilotes homonymes.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20</w:t>
      </w:r>
    </w:p>
    <w:p w14:paraId="55364CC2" w14:textId="0D3E8EE0" w:rsidR="00BB458D" w:rsidRPr="00140BCD" w:rsidRDefault="00BB458D" w:rsidP="00BB458D">
      <w:pPr>
        <w:pStyle w:val="Question"/>
      </w:pPr>
      <w:bookmarkStart w:id="9" w:name="_Hlk217979697"/>
      <w:bookmarkStart w:id="10" w:name="_Hlk217982623"/>
      <w:r>
        <w:t>Quelles sont les villes où habitent des pilotes et où sont localisés des avions ?</w:t>
      </w:r>
      <w:bookmarkEnd w:id="9"/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2</w:t>
      </w:r>
      <w:r w:rsidR="00EE66FD">
        <w:rPr>
          <w:rStyle w:val="CitationintenseCar"/>
        </w:rPr>
        <w:t>1</w:t>
      </w:r>
    </w:p>
    <w:bookmarkEnd w:id="10"/>
    <w:p w14:paraId="17101854" w14:textId="356F633B" w:rsidR="00E14D61" w:rsidRDefault="00E14D61" w:rsidP="00E14D61">
      <w:pPr>
        <w:pStyle w:val="Question"/>
      </w:pPr>
      <w:r>
        <w:t>Quels sont les noms des pilotes qui effectuent des vols au d</w:t>
      </w:r>
      <w:r>
        <w:rPr>
          <w:rFonts w:hint="eastAsia"/>
        </w:rPr>
        <w:t>é</w:t>
      </w:r>
      <w:r>
        <w:t>part de leur ville de r</w:t>
      </w:r>
      <w:r>
        <w:rPr>
          <w:rFonts w:hint="eastAsia"/>
        </w:rPr>
        <w:t>é</w:t>
      </w:r>
      <w:r>
        <w:t>sidence 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2</w:t>
      </w:r>
      <w:r w:rsidR="00EE66FD">
        <w:rPr>
          <w:rStyle w:val="CitationintenseCar"/>
        </w:rPr>
        <w:t>2</w:t>
      </w:r>
    </w:p>
    <w:p w14:paraId="36374709" w14:textId="2A238FC7" w:rsidR="00430D31" w:rsidRPr="00A85391" w:rsidRDefault="00430D31" w:rsidP="00430D31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>
        <w:lastRenderedPageBreak/>
        <w:t>Q</w:t>
      </w:r>
      <w:r w:rsidRPr="00AB37E1">
        <w:t>uels sont les num</w:t>
      </w:r>
      <w:r w:rsidRPr="00AB37E1">
        <w:rPr>
          <w:rFonts w:hint="eastAsia"/>
        </w:rPr>
        <w:t>é</w:t>
      </w:r>
      <w:r w:rsidRPr="00AB37E1">
        <w:t>ros, noms et salaires des pilotes domicili</w:t>
      </w:r>
      <w:r w:rsidRPr="00AB37E1">
        <w:rPr>
          <w:rFonts w:hint="eastAsia"/>
        </w:rPr>
        <w:t>é</w:t>
      </w:r>
      <w:r w:rsidRPr="00AB37E1">
        <w:t>s dans les m</w:t>
      </w:r>
      <w:r w:rsidRPr="00AB37E1">
        <w:rPr>
          <w:rFonts w:hint="eastAsia"/>
        </w:rPr>
        <w:t>ê</w:t>
      </w:r>
      <w:r w:rsidRPr="00AB37E1">
        <w:t>mes villes que les pilotes nomm</w:t>
      </w:r>
      <w:r w:rsidRPr="00AB37E1">
        <w:rPr>
          <w:rFonts w:hint="eastAsia"/>
        </w:rPr>
        <w:t>é</w:t>
      </w:r>
      <w:r w:rsidRPr="00AB37E1">
        <w:t xml:space="preserve">s Martin </w:t>
      </w:r>
      <w:r>
        <w:t>tout en</w:t>
      </w:r>
      <w:r w:rsidRPr="00AB37E1">
        <w:t xml:space="preserve"> ayant un salaire sup</w:t>
      </w:r>
      <w:r w:rsidRPr="00AB37E1">
        <w:rPr>
          <w:rFonts w:hint="eastAsia"/>
        </w:rPr>
        <w:t>é</w:t>
      </w:r>
      <w:r w:rsidRPr="00AB37E1">
        <w:t>rieur</w:t>
      </w:r>
      <w:r>
        <w:t xml:space="preserve"> à eux </w:t>
      </w:r>
      <w:r w:rsidRPr="00AB37E1">
        <w:t>?</w:t>
      </w:r>
      <w:r w:rsidRPr="00F17D37">
        <w:rPr>
          <w:rStyle w:val="CitationintenseCar"/>
        </w:rPr>
        <w:t xml:space="preserve"> TD1, Q</w:t>
      </w:r>
      <w:r>
        <w:rPr>
          <w:rStyle w:val="CitationintenseCar"/>
        </w:rPr>
        <w:t>23</w:t>
      </w:r>
    </w:p>
    <w:p w14:paraId="404AE658" w14:textId="148805BB" w:rsidR="00A85391" w:rsidRDefault="00A85391" w:rsidP="00A85391">
      <w:pPr>
        <w:pStyle w:val="Question"/>
      </w:pPr>
      <w:r>
        <w:t>Quels sont les numéros et villes d’arrivée des vols dont l’h</w:t>
      </w:r>
      <w:r w:rsidR="009242A9">
        <w:t>oraire</w:t>
      </w:r>
      <w:r>
        <w:t xml:space="preserve"> de départ est l</w:t>
      </w:r>
      <w:r w:rsidR="00EF599A">
        <w:t>e</w:t>
      </w:r>
      <w:r>
        <w:t xml:space="preserve"> plus tardi</w:t>
      </w:r>
      <w:r w:rsidR="00EF599A">
        <w:t>f</w:t>
      </w:r>
      <w:r>
        <w:t> ?</w:t>
      </w:r>
    </w:p>
    <w:p w14:paraId="5C33A90F" w14:textId="00EF705A" w:rsidR="00DA4B2C" w:rsidRPr="00140BCD" w:rsidRDefault="00A85391" w:rsidP="005E64B2">
      <w:pPr>
        <w:pStyle w:val="Question"/>
      </w:pPr>
      <w:r>
        <w:t>Donnez le nombre de vols effectués par le</w:t>
      </w:r>
      <w:r w:rsidR="006B3BE0">
        <w:t>s</w:t>
      </w:r>
      <w:r>
        <w:t xml:space="preserve"> pilote</w:t>
      </w:r>
      <w:r w:rsidR="006B3BE0">
        <w:t>s</w:t>
      </w:r>
      <w:r>
        <w:t xml:space="preserve"> ayant le</w:t>
      </w:r>
      <w:r w:rsidR="006B3BE0">
        <w:t>s</w:t>
      </w:r>
      <w:r>
        <w:t xml:space="preserve"> plus petit</w:t>
      </w:r>
      <w:r w:rsidR="006B3BE0">
        <w:t>s</w:t>
      </w:r>
      <w:r>
        <w:t xml:space="preserve"> salaire</w:t>
      </w:r>
      <w:r w:rsidR="006B3BE0">
        <w:t>s</w:t>
      </w:r>
      <w:r>
        <w:t>.</w:t>
      </w:r>
    </w:p>
    <w:sectPr w:rsidR="00DA4B2C" w:rsidRPr="00140BCD" w:rsidSect="00C01A24">
      <w:headerReference w:type="default" r:id="rId11"/>
      <w:footerReference w:type="default" r:id="rId12"/>
      <w:footerReference w:type="first" r:id="rId13"/>
      <w:pgSz w:w="11905" w:h="16837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DAC5E" w14:textId="77777777" w:rsidR="00F73DDB" w:rsidRDefault="00F73DDB" w:rsidP="002761F1">
      <w:r>
        <w:separator/>
      </w:r>
    </w:p>
  </w:endnote>
  <w:endnote w:type="continuationSeparator" w:id="0">
    <w:p w14:paraId="408CCD56" w14:textId="77777777" w:rsidR="00F73DDB" w:rsidRDefault="00F73DDB" w:rsidP="0027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4A2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7956ADB4" w14:textId="3B692A1D" w:rsidR="00432F14" w:rsidRPr="001F23B5" w:rsidRDefault="00000000" w:rsidP="00432F1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1454064214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484A20">
          <w:rPr>
            <w:rFonts w:asciiTheme="majorHAnsi" w:hAnsiTheme="majorHAnsi" w:cstheme="majorHAnsi"/>
            <w:i/>
          </w:rPr>
          <w:t>Introduction aux bases de données et SQL</w:t>
        </w:r>
      </w:sdtContent>
    </w:sdt>
  </w:p>
  <w:p w14:paraId="0D52D631" w14:textId="12DE2AE3" w:rsidR="00432F14" w:rsidRPr="00484A20" w:rsidRDefault="00432F14" w:rsidP="00432F1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107278352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51594">
          <w:rPr>
            <w:rFonts w:asciiTheme="majorHAnsi" w:hAnsiTheme="majorHAnsi" w:cstheme="majorHAnsi"/>
            <w:szCs w:val="22"/>
          </w:rPr>
          <w:t>Rosine Cicchetti - Lotfi Lakhal - 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D00B52" w:rsidRPr="00484A20">
      <w:rPr>
        <w:rFonts w:ascii="Times New Roman" w:hAnsi="Times New Roman" w:cs="Times New Roman"/>
        <w:noProof/>
      </w:rPr>
      <w:t>2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D8D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0D2F8C32" w14:textId="11136C77" w:rsidR="000C5234" w:rsidRPr="001F23B5" w:rsidRDefault="00000000" w:rsidP="00C01A2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-1586676639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484A20" w:rsidRPr="00DD54ED">
          <w:rPr>
            <w:rFonts w:asciiTheme="majorHAnsi" w:hAnsiTheme="majorHAnsi" w:cstheme="majorHAnsi"/>
            <w:i/>
          </w:rPr>
          <w:t>Introduction aux bases de donn</w:t>
        </w:r>
        <w:r w:rsidR="00484A20" w:rsidRPr="00DD54ED">
          <w:rPr>
            <w:rFonts w:asciiTheme="majorHAnsi" w:hAnsiTheme="majorHAnsi" w:cstheme="majorHAnsi" w:hint="eastAsia"/>
            <w:i/>
          </w:rPr>
          <w:t>é</w:t>
        </w:r>
        <w:r w:rsidR="00484A20" w:rsidRPr="00DD54ED">
          <w:rPr>
            <w:rFonts w:asciiTheme="majorHAnsi" w:hAnsiTheme="majorHAnsi" w:cstheme="majorHAnsi"/>
            <w:i/>
          </w:rPr>
          <w:t>es et SQL</w:t>
        </w:r>
      </w:sdtContent>
    </w:sdt>
  </w:p>
  <w:p w14:paraId="742216B4" w14:textId="1C896B9C" w:rsidR="000C5234" w:rsidRPr="00484A20" w:rsidRDefault="000C5234" w:rsidP="00C01A2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-165837264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8B259A">
          <w:rPr>
            <w:rFonts w:asciiTheme="majorHAnsi" w:hAnsiTheme="majorHAnsi" w:cstheme="majorHAnsi"/>
            <w:szCs w:val="22"/>
          </w:rPr>
          <w:t xml:space="preserve">Rosine Cicchetti </w:t>
        </w:r>
        <w:r w:rsidR="00B51594">
          <w:rPr>
            <w:rFonts w:asciiTheme="majorHAnsi" w:hAnsiTheme="majorHAnsi" w:cstheme="majorHAnsi"/>
            <w:szCs w:val="22"/>
          </w:rPr>
          <w:t>-</w:t>
        </w:r>
        <w:r w:rsidR="008B259A">
          <w:rPr>
            <w:rFonts w:asciiTheme="majorHAnsi" w:hAnsiTheme="majorHAnsi" w:cstheme="majorHAnsi"/>
            <w:szCs w:val="22"/>
          </w:rPr>
          <w:t xml:space="preserve"> Lotfi Lakhal - </w:t>
        </w:r>
        <w:r w:rsidR="00EF532F" w:rsidRPr="00EF532F">
          <w:rPr>
            <w:rFonts w:asciiTheme="majorHAnsi" w:hAnsiTheme="majorHAnsi" w:cstheme="majorHAnsi"/>
            <w:szCs w:val="22"/>
          </w:rPr>
          <w:t>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34B13" w14:textId="77777777" w:rsidR="00F73DDB" w:rsidRDefault="00F73DDB" w:rsidP="002761F1">
      <w:r>
        <w:separator/>
      </w:r>
    </w:p>
  </w:footnote>
  <w:footnote w:type="continuationSeparator" w:id="0">
    <w:p w14:paraId="0EB7912D" w14:textId="77777777" w:rsidR="00F73DDB" w:rsidRDefault="00F73DDB" w:rsidP="002761F1">
      <w:r>
        <w:continuationSeparator/>
      </w:r>
    </w:p>
  </w:footnote>
  <w:footnote w:id="1">
    <w:p w14:paraId="47CA851E" w14:textId="673D63FB" w:rsidR="00E70E68" w:rsidRDefault="00E70E68" w:rsidP="0083147A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Les domaines identiques sont surlignés avec la même couleu</w:t>
      </w:r>
      <w:r w:rsidR="0083147A">
        <w:t>r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D083" w14:textId="19DE2825" w:rsidR="000C5234" w:rsidRPr="00D72C9E" w:rsidRDefault="000C5234" w:rsidP="00C01A24">
    <w:pPr>
      <w:pStyle w:val="En-tte"/>
      <w:pBdr>
        <w:between w:val="single" w:sz="4" w:space="1" w:color="0F6FC6" w:themeColor="accent1"/>
      </w:pBdr>
      <w:tabs>
        <w:tab w:val="clear" w:pos="9072"/>
        <w:tab w:val="right" w:pos="9639"/>
      </w:tabs>
      <w:spacing w:line="276" w:lineRule="auto"/>
      <w:rPr>
        <w:rFonts w:asciiTheme="majorHAnsi" w:hAnsiTheme="majorHAnsi" w:cstheme="majorHAnsi"/>
      </w:rPr>
    </w:pPr>
    <w:r w:rsidRPr="00D72C9E">
      <w:rPr>
        <w:rFonts w:asciiTheme="majorHAnsi" w:hAnsiTheme="majorHAnsi" w:cstheme="majorHAnsi"/>
        <w:noProof/>
      </w:rPr>
      <w:drawing>
        <wp:anchor distT="0" distB="0" distL="114300" distR="114300" simplePos="0" relativeHeight="251657216" behindDoc="1" locked="0" layoutInCell="1" allowOverlap="1" wp14:anchorId="32C06836" wp14:editId="1A6AA321">
          <wp:simplePos x="0" y="0"/>
          <wp:positionH relativeFrom="column">
            <wp:posOffset>5372735</wp:posOffset>
          </wp:positionH>
          <wp:positionV relativeFrom="paragraph">
            <wp:posOffset>28575</wp:posOffset>
          </wp:positionV>
          <wp:extent cx="762635" cy="143510"/>
          <wp:effectExtent l="0" t="0" r="0" b="8890"/>
          <wp:wrapTight wrapText="bothSides">
            <wp:wrapPolygon edited="0">
              <wp:start x="0" y="0"/>
              <wp:lineTo x="0" y="20071"/>
              <wp:lineTo x="21042" y="20071"/>
              <wp:lineTo x="21042" y="0"/>
              <wp:lineTo x="0" y="0"/>
            </wp:wrapPolygon>
          </wp:wrapTight>
          <wp:docPr id="2" name="Image 2" descr="D:\Personnel\Enseignements\_identité-graphique\licence\licence-creative-common-by-nc-sa-80x1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Personnel\Enseignements\_identité-graphique\licence\licence-creative-common-by-nc-sa-80x15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62635" cy="143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Style w:val="Accentuationlgre"/>
        </w:rPr>
        <w:alias w:val="Titre"/>
        <w:id w:val="369037580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25337A">
          <w:rPr>
            <w:rStyle w:val="Accentuationlgre"/>
          </w:rPr>
          <w:t>TD6 : Interrogation en SQL</w:t>
        </w:r>
      </w:sdtContent>
    </w:sdt>
    <w:r w:rsidRPr="00DC63DD">
      <w:rPr>
        <w:rStyle w:val="Accentuationlgre"/>
      </w:rPr>
      <w:t xml:space="preserve"> – </w:t>
    </w:r>
    <w:sdt>
      <w:sdtPr>
        <w:rPr>
          <w:rStyle w:val="Accentuationlgre"/>
        </w:rPr>
        <w:alias w:val="État "/>
        <w:tag w:val=""/>
        <w:id w:val="1341199344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AF00F3">
          <w:rPr>
            <w:rStyle w:val="Accentuationlgre"/>
          </w:rPr>
          <w:t>V2.0.1</w:t>
        </w:r>
      </w:sdtContent>
    </w:sdt>
  </w:p>
  <w:p w14:paraId="2C121A91" w14:textId="77777777" w:rsidR="000C5234" w:rsidRPr="00D72C9E" w:rsidRDefault="000C5234" w:rsidP="00C01A24">
    <w:pPr>
      <w:pStyle w:val="En-tte"/>
      <w:pBdr>
        <w:between w:val="single" w:sz="4" w:space="1" w:color="0F6FC6" w:themeColor="accent1"/>
      </w:pBdr>
      <w:spacing w:line="276" w:lineRule="auto"/>
      <w:rPr>
        <w:rFonts w:asciiTheme="majorHAnsi" w:hAnsiTheme="majorHAnsi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F4C1CD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B43066"/>
    <w:multiLevelType w:val="multilevel"/>
    <w:tmpl w:val="D63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45EF"/>
    <w:multiLevelType w:val="hybridMultilevel"/>
    <w:tmpl w:val="7D28E596"/>
    <w:lvl w:ilvl="0" w:tplc="608C5168">
      <w:start w:val="1"/>
      <w:numFmt w:val="decimal"/>
      <w:lvlText w:val="Q%1 :"/>
      <w:lvlJc w:val="center"/>
      <w:pPr>
        <w:ind w:left="720" w:hanging="360"/>
      </w:pPr>
      <w:rPr>
        <w:rFonts w:hint="default"/>
        <w:spacing w:val="20"/>
        <w:kern w:val="0"/>
        <w:position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1087"/>
    <w:multiLevelType w:val="hybridMultilevel"/>
    <w:tmpl w:val="815C085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F586D"/>
    <w:multiLevelType w:val="multilevel"/>
    <w:tmpl w:val="25B28CA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04F559B"/>
    <w:multiLevelType w:val="hybridMultilevel"/>
    <w:tmpl w:val="A7029C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65E23"/>
    <w:multiLevelType w:val="multilevel"/>
    <w:tmpl w:val="548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636C0"/>
    <w:multiLevelType w:val="hybridMultilevel"/>
    <w:tmpl w:val="5134B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03ED4"/>
    <w:multiLevelType w:val="hybridMultilevel"/>
    <w:tmpl w:val="1A2461A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B4F7F"/>
    <w:multiLevelType w:val="hybridMultilevel"/>
    <w:tmpl w:val="0FF47F2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618E3"/>
    <w:multiLevelType w:val="hybridMultilevel"/>
    <w:tmpl w:val="EFC885E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D6429BE"/>
    <w:multiLevelType w:val="singleLevel"/>
    <w:tmpl w:val="3730AD40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2" w15:restartNumberingAfterBreak="0">
    <w:nsid w:val="341A166D"/>
    <w:multiLevelType w:val="hybridMultilevel"/>
    <w:tmpl w:val="1844445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848720A"/>
    <w:multiLevelType w:val="hybridMultilevel"/>
    <w:tmpl w:val="823E1EE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05FEA"/>
    <w:multiLevelType w:val="hybridMultilevel"/>
    <w:tmpl w:val="9F7A82E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C1E096E"/>
    <w:multiLevelType w:val="hybridMultilevel"/>
    <w:tmpl w:val="E6C26432"/>
    <w:lvl w:ilvl="0" w:tplc="83165B04">
      <w:numFmt w:val="bullet"/>
      <w:lvlText w:val="-"/>
      <w:lvlJc w:val="left"/>
      <w:pPr>
        <w:ind w:left="720" w:hanging="360"/>
      </w:pPr>
      <w:rPr>
        <w:rFonts w:ascii="Palatino" w:eastAsia="Times New Roman" w:hAnsi="Palatino" w:cs="New Yor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30D9F"/>
    <w:multiLevelType w:val="hybridMultilevel"/>
    <w:tmpl w:val="78BA1070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05A76D4"/>
    <w:multiLevelType w:val="multilevel"/>
    <w:tmpl w:val="2CC02D1C"/>
    <w:lvl w:ilvl="0">
      <w:start w:val="1"/>
      <w:numFmt w:val="decimal"/>
      <w:lvlText w:val="Q%1 :"/>
      <w:lvlJc w:val="left"/>
      <w:pPr>
        <w:ind w:left="1021" w:hanging="102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78" w:hanging="102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35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092" w:hanging="102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449" w:hanging="102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06" w:hanging="10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63" w:hanging="10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20" w:hanging="102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77" w:hanging="1021"/>
      </w:pPr>
      <w:rPr>
        <w:rFonts w:hint="default"/>
      </w:rPr>
    </w:lvl>
  </w:abstractNum>
  <w:abstractNum w:abstractNumId="18" w15:restartNumberingAfterBreak="0">
    <w:nsid w:val="42C240F7"/>
    <w:multiLevelType w:val="hybridMultilevel"/>
    <w:tmpl w:val="E9366B80"/>
    <w:lvl w:ilvl="0" w:tplc="5298281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16275F"/>
    <w:multiLevelType w:val="hybridMultilevel"/>
    <w:tmpl w:val="55423F9C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C6A28"/>
    <w:multiLevelType w:val="hybridMultilevel"/>
    <w:tmpl w:val="8C727258"/>
    <w:lvl w:ilvl="0" w:tplc="0C00D6A2">
      <w:start w:val="1"/>
      <w:numFmt w:val="decimal"/>
      <w:pStyle w:val="Question"/>
      <w:lvlText w:val="Q%1 :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375C3"/>
    <w:multiLevelType w:val="multilevel"/>
    <w:tmpl w:val="F94ECA4A"/>
    <w:lvl w:ilvl="0">
      <w:start w:val="1"/>
      <w:numFmt w:val="decimal"/>
      <w:lvlText w:val="Q%1 :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E622F77"/>
    <w:multiLevelType w:val="hybridMultilevel"/>
    <w:tmpl w:val="519087A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09331C5"/>
    <w:multiLevelType w:val="hybridMultilevel"/>
    <w:tmpl w:val="FD706D0C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5E55C8B"/>
    <w:multiLevelType w:val="hybridMultilevel"/>
    <w:tmpl w:val="0710351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66B5DFE"/>
    <w:multiLevelType w:val="hybridMultilevel"/>
    <w:tmpl w:val="44141976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A3C94"/>
    <w:multiLevelType w:val="hybridMultilevel"/>
    <w:tmpl w:val="85E2A6CE"/>
    <w:lvl w:ilvl="0" w:tplc="4648CBFE">
      <w:numFmt w:val="bullet"/>
      <w:lvlText w:val="-"/>
      <w:lvlJc w:val="left"/>
      <w:pPr>
        <w:ind w:left="420" w:hanging="360"/>
      </w:pPr>
      <w:rPr>
        <w:rFonts w:ascii="Times New Roman" w:eastAsia="DejaVu San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6DD7210B"/>
    <w:multiLevelType w:val="hybridMultilevel"/>
    <w:tmpl w:val="A32C63B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31E0444"/>
    <w:multiLevelType w:val="hybridMultilevel"/>
    <w:tmpl w:val="93AA6DE4"/>
    <w:lvl w:ilvl="0" w:tplc="069AA21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54231"/>
    <w:multiLevelType w:val="hybridMultilevel"/>
    <w:tmpl w:val="B08423C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B6B0BEA"/>
    <w:multiLevelType w:val="hybridMultilevel"/>
    <w:tmpl w:val="8D58F362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CE53253"/>
    <w:multiLevelType w:val="hybridMultilevel"/>
    <w:tmpl w:val="BCE8A120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072508">
    <w:abstractNumId w:val="28"/>
  </w:num>
  <w:num w:numId="2" w16cid:durableId="1114444839">
    <w:abstractNumId w:val="4"/>
  </w:num>
  <w:num w:numId="3" w16cid:durableId="16283928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9689637">
    <w:abstractNumId w:val="6"/>
  </w:num>
  <w:num w:numId="5" w16cid:durableId="490365734">
    <w:abstractNumId w:val="1"/>
  </w:num>
  <w:num w:numId="6" w16cid:durableId="1736512320">
    <w:abstractNumId w:val="18"/>
  </w:num>
  <w:num w:numId="7" w16cid:durableId="1430858468">
    <w:abstractNumId w:val="22"/>
  </w:num>
  <w:num w:numId="8" w16cid:durableId="1310089187">
    <w:abstractNumId w:val="14"/>
  </w:num>
  <w:num w:numId="9" w16cid:durableId="2036147353">
    <w:abstractNumId w:val="26"/>
  </w:num>
  <w:num w:numId="10" w16cid:durableId="1317808083">
    <w:abstractNumId w:val="23"/>
  </w:num>
  <w:num w:numId="11" w16cid:durableId="1349063740">
    <w:abstractNumId w:val="27"/>
  </w:num>
  <w:num w:numId="12" w16cid:durableId="695622275">
    <w:abstractNumId w:val="29"/>
  </w:num>
  <w:num w:numId="13" w16cid:durableId="140540253">
    <w:abstractNumId w:val="9"/>
  </w:num>
  <w:num w:numId="14" w16cid:durableId="1314676276">
    <w:abstractNumId w:val="16"/>
  </w:num>
  <w:num w:numId="15" w16cid:durableId="790977337">
    <w:abstractNumId w:val="13"/>
  </w:num>
  <w:num w:numId="16" w16cid:durableId="2084712650">
    <w:abstractNumId w:val="30"/>
  </w:num>
  <w:num w:numId="17" w16cid:durableId="34619558">
    <w:abstractNumId w:val="12"/>
  </w:num>
  <w:num w:numId="18" w16cid:durableId="231158438">
    <w:abstractNumId w:val="8"/>
  </w:num>
  <w:num w:numId="19" w16cid:durableId="805706736">
    <w:abstractNumId w:val="10"/>
  </w:num>
  <w:num w:numId="20" w16cid:durableId="435559991">
    <w:abstractNumId w:val="29"/>
  </w:num>
  <w:num w:numId="21" w16cid:durableId="826553531">
    <w:abstractNumId w:val="27"/>
  </w:num>
  <w:num w:numId="22" w16cid:durableId="1396003939">
    <w:abstractNumId w:val="9"/>
  </w:num>
  <w:num w:numId="23" w16cid:durableId="1493060220">
    <w:abstractNumId w:val="23"/>
  </w:num>
  <w:num w:numId="24" w16cid:durableId="922028871">
    <w:abstractNumId w:val="16"/>
  </w:num>
  <w:num w:numId="25" w16cid:durableId="2781753">
    <w:abstractNumId w:val="13"/>
  </w:num>
  <w:num w:numId="26" w16cid:durableId="1656645736">
    <w:abstractNumId w:val="30"/>
  </w:num>
  <w:num w:numId="27" w16cid:durableId="278874832">
    <w:abstractNumId w:val="12"/>
  </w:num>
  <w:num w:numId="28" w16cid:durableId="1910532588">
    <w:abstractNumId w:val="8"/>
  </w:num>
  <w:num w:numId="29" w16cid:durableId="665785107">
    <w:abstractNumId w:val="10"/>
  </w:num>
  <w:num w:numId="30" w16cid:durableId="1216548273">
    <w:abstractNumId w:val="11"/>
  </w:num>
  <w:num w:numId="31" w16cid:durableId="858814165">
    <w:abstractNumId w:val="31"/>
  </w:num>
  <w:num w:numId="32" w16cid:durableId="949974395">
    <w:abstractNumId w:val="15"/>
  </w:num>
  <w:num w:numId="33" w16cid:durableId="1239829005">
    <w:abstractNumId w:val="24"/>
  </w:num>
  <w:num w:numId="34" w16cid:durableId="721448139">
    <w:abstractNumId w:val="3"/>
  </w:num>
  <w:num w:numId="35" w16cid:durableId="360519102">
    <w:abstractNumId w:val="19"/>
  </w:num>
  <w:num w:numId="36" w16cid:durableId="1199659227">
    <w:abstractNumId w:val="5"/>
  </w:num>
  <w:num w:numId="37" w16cid:durableId="1617104863">
    <w:abstractNumId w:val="7"/>
  </w:num>
  <w:num w:numId="38" w16cid:durableId="1174564941">
    <w:abstractNumId w:val="2"/>
  </w:num>
  <w:num w:numId="39" w16cid:durableId="8070149">
    <w:abstractNumId w:val="2"/>
    <w:lvlOverride w:ilvl="0">
      <w:startOverride w:val="1"/>
    </w:lvlOverride>
  </w:num>
  <w:num w:numId="40" w16cid:durableId="986861439">
    <w:abstractNumId w:val="0"/>
  </w:num>
  <w:num w:numId="41" w16cid:durableId="1518038545">
    <w:abstractNumId w:val="20"/>
  </w:num>
  <w:num w:numId="42" w16cid:durableId="1160274922">
    <w:abstractNumId w:val="25"/>
  </w:num>
  <w:num w:numId="43" w16cid:durableId="1035349826">
    <w:abstractNumId w:val="17"/>
  </w:num>
  <w:num w:numId="44" w16cid:durableId="4705595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8AB"/>
    <w:rsid w:val="0000238C"/>
    <w:rsid w:val="00007737"/>
    <w:rsid w:val="000115CE"/>
    <w:rsid w:val="0001202A"/>
    <w:rsid w:val="00013675"/>
    <w:rsid w:val="00022386"/>
    <w:rsid w:val="00026E44"/>
    <w:rsid w:val="00040AFB"/>
    <w:rsid w:val="00040EDC"/>
    <w:rsid w:val="00040F54"/>
    <w:rsid w:val="00041A46"/>
    <w:rsid w:val="00047033"/>
    <w:rsid w:val="00053992"/>
    <w:rsid w:val="000559E3"/>
    <w:rsid w:val="0005749F"/>
    <w:rsid w:val="0005778C"/>
    <w:rsid w:val="000652CA"/>
    <w:rsid w:val="00066404"/>
    <w:rsid w:val="00070B19"/>
    <w:rsid w:val="00070D81"/>
    <w:rsid w:val="00070E91"/>
    <w:rsid w:val="000763AB"/>
    <w:rsid w:val="000809C1"/>
    <w:rsid w:val="00080E93"/>
    <w:rsid w:val="00086F24"/>
    <w:rsid w:val="00086F81"/>
    <w:rsid w:val="00087A75"/>
    <w:rsid w:val="00094C81"/>
    <w:rsid w:val="00096582"/>
    <w:rsid w:val="00097BBC"/>
    <w:rsid w:val="000A3FA4"/>
    <w:rsid w:val="000A538D"/>
    <w:rsid w:val="000A5C33"/>
    <w:rsid w:val="000B048E"/>
    <w:rsid w:val="000B2522"/>
    <w:rsid w:val="000B48A6"/>
    <w:rsid w:val="000B58D1"/>
    <w:rsid w:val="000B5B1B"/>
    <w:rsid w:val="000B78BD"/>
    <w:rsid w:val="000C2A34"/>
    <w:rsid w:val="000C4EA1"/>
    <w:rsid w:val="000C5234"/>
    <w:rsid w:val="000E18CB"/>
    <w:rsid w:val="000E2061"/>
    <w:rsid w:val="000E7034"/>
    <w:rsid w:val="000E756C"/>
    <w:rsid w:val="000F1D23"/>
    <w:rsid w:val="000F40F3"/>
    <w:rsid w:val="000F4E25"/>
    <w:rsid w:val="0010003F"/>
    <w:rsid w:val="001012CD"/>
    <w:rsid w:val="00104F82"/>
    <w:rsid w:val="00107963"/>
    <w:rsid w:val="00110204"/>
    <w:rsid w:val="00110267"/>
    <w:rsid w:val="00111781"/>
    <w:rsid w:val="00112105"/>
    <w:rsid w:val="00112E91"/>
    <w:rsid w:val="001170C4"/>
    <w:rsid w:val="00121BF3"/>
    <w:rsid w:val="001228D5"/>
    <w:rsid w:val="00122DCC"/>
    <w:rsid w:val="00134E05"/>
    <w:rsid w:val="00135A20"/>
    <w:rsid w:val="001360CE"/>
    <w:rsid w:val="00136DCE"/>
    <w:rsid w:val="00140BCD"/>
    <w:rsid w:val="00141AA3"/>
    <w:rsid w:val="001457B2"/>
    <w:rsid w:val="00146330"/>
    <w:rsid w:val="00152415"/>
    <w:rsid w:val="00152453"/>
    <w:rsid w:val="00154D4D"/>
    <w:rsid w:val="0015507D"/>
    <w:rsid w:val="00156023"/>
    <w:rsid w:val="001565F9"/>
    <w:rsid w:val="001574A8"/>
    <w:rsid w:val="00160AF6"/>
    <w:rsid w:val="00162A7E"/>
    <w:rsid w:val="00165EF9"/>
    <w:rsid w:val="00166F26"/>
    <w:rsid w:val="00171115"/>
    <w:rsid w:val="00171338"/>
    <w:rsid w:val="00172C26"/>
    <w:rsid w:val="001757D9"/>
    <w:rsid w:val="00175C3A"/>
    <w:rsid w:val="001771F6"/>
    <w:rsid w:val="00180128"/>
    <w:rsid w:val="0018102F"/>
    <w:rsid w:val="00181274"/>
    <w:rsid w:val="00182352"/>
    <w:rsid w:val="0018703C"/>
    <w:rsid w:val="00187344"/>
    <w:rsid w:val="0018789D"/>
    <w:rsid w:val="00197835"/>
    <w:rsid w:val="001A00A0"/>
    <w:rsid w:val="001A0FDB"/>
    <w:rsid w:val="001A3822"/>
    <w:rsid w:val="001A3FE0"/>
    <w:rsid w:val="001A66E0"/>
    <w:rsid w:val="001A7FE8"/>
    <w:rsid w:val="001B0346"/>
    <w:rsid w:val="001B3F05"/>
    <w:rsid w:val="001B6071"/>
    <w:rsid w:val="001C1065"/>
    <w:rsid w:val="001C5EA7"/>
    <w:rsid w:val="001E3FAD"/>
    <w:rsid w:val="001E61D2"/>
    <w:rsid w:val="001F23B5"/>
    <w:rsid w:val="001F4DE2"/>
    <w:rsid w:val="001F6BA9"/>
    <w:rsid w:val="001F729A"/>
    <w:rsid w:val="00200C70"/>
    <w:rsid w:val="00205296"/>
    <w:rsid w:val="002054DE"/>
    <w:rsid w:val="00206B26"/>
    <w:rsid w:val="00206CB9"/>
    <w:rsid w:val="00210237"/>
    <w:rsid w:val="00212A13"/>
    <w:rsid w:val="002179ED"/>
    <w:rsid w:val="00221CBD"/>
    <w:rsid w:val="002225BE"/>
    <w:rsid w:val="002244F2"/>
    <w:rsid w:val="0023171D"/>
    <w:rsid w:val="002321D1"/>
    <w:rsid w:val="002331E1"/>
    <w:rsid w:val="00237D6F"/>
    <w:rsid w:val="0024054B"/>
    <w:rsid w:val="0024161A"/>
    <w:rsid w:val="00242C11"/>
    <w:rsid w:val="00242E27"/>
    <w:rsid w:val="00243434"/>
    <w:rsid w:val="00250951"/>
    <w:rsid w:val="0025337A"/>
    <w:rsid w:val="00253B88"/>
    <w:rsid w:val="00254579"/>
    <w:rsid w:val="002559F5"/>
    <w:rsid w:val="00261A0A"/>
    <w:rsid w:val="00263775"/>
    <w:rsid w:val="00263CD5"/>
    <w:rsid w:val="00272DD5"/>
    <w:rsid w:val="002761F1"/>
    <w:rsid w:val="002766E6"/>
    <w:rsid w:val="0027719B"/>
    <w:rsid w:val="00284064"/>
    <w:rsid w:val="002847D7"/>
    <w:rsid w:val="00285FC3"/>
    <w:rsid w:val="00286891"/>
    <w:rsid w:val="00295332"/>
    <w:rsid w:val="002A198F"/>
    <w:rsid w:val="002C2392"/>
    <w:rsid w:val="002C25CF"/>
    <w:rsid w:val="002C5311"/>
    <w:rsid w:val="002C5512"/>
    <w:rsid w:val="002D4C25"/>
    <w:rsid w:val="002D6476"/>
    <w:rsid w:val="002D6852"/>
    <w:rsid w:val="002E33E1"/>
    <w:rsid w:val="002E7D6B"/>
    <w:rsid w:val="002F4C35"/>
    <w:rsid w:val="002F583A"/>
    <w:rsid w:val="002F65E9"/>
    <w:rsid w:val="00300327"/>
    <w:rsid w:val="00300F84"/>
    <w:rsid w:val="00305626"/>
    <w:rsid w:val="00305A19"/>
    <w:rsid w:val="00306785"/>
    <w:rsid w:val="00312727"/>
    <w:rsid w:val="00315A4B"/>
    <w:rsid w:val="003257B2"/>
    <w:rsid w:val="00326334"/>
    <w:rsid w:val="00327132"/>
    <w:rsid w:val="003322DF"/>
    <w:rsid w:val="003347AD"/>
    <w:rsid w:val="0034060A"/>
    <w:rsid w:val="00340E7F"/>
    <w:rsid w:val="0034143C"/>
    <w:rsid w:val="00345DE0"/>
    <w:rsid w:val="00347E7C"/>
    <w:rsid w:val="00352AB7"/>
    <w:rsid w:val="0035676F"/>
    <w:rsid w:val="00361104"/>
    <w:rsid w:val="00364B63"/>
    <w:rsid w:val="00365D8A"/>
    <w:rsid w:val="00367F01"/>
    <w:rsid w:val="00377054"/>
    <w:rsid w:val="0037714B"/>
    <w:rsid w:val="00377421"/>
    <w:rsid w:val="00382B11"/>
    <w:rsid w:val="00385613"/>
    <w:rsid w:val="003867F6"/>
    <w:rsid w:val="00387188"/>
    <w:rsid w:val="003935BA"/>
    <w:rsid w:val="003A254E"/>
    <w:rsid w:val="003A429B"/>
    <w:rsid w:val="003A5368"/>
    <w:rsid w:val="003A61AD"/>
    <w:rsid w:val="003A796D"/>
    <w:rsid w:val="003B2765"/>
    <w:rsid w:val="003B4474"/>
    <w:rsid w:val="003B507F"/>
    <w:rsid w:val="003C604B"/>
    <w:rsid w:val="003D175A"/>
    <w:rsid w:val="003D1B5D"/>
    <w:rsid w:val="003D3074"/>
    <w:rsid w:val="003D37C8"/>
    <w:rsid w:val="003D6087"/>
    <w:rsid w:val="003E023A"/>
    <w:rsid w:val="003E297F"/>
    <w:rsid w:val="003E3492"/>
    <w:rsid w:val="003E61B2"/>
    <w:rsid w:val="003F2E83"/>
    <w:rsid w:val="003F6759"/>
    <w:rsid w:val="003F6DA3"/>
    <w:rsid w:val="00406999"/>
    <w:rsid w:val="00406F1E"/>
    <w:rsid w:val="00413101"/>
    <w:rsid w:val="0041358A"/>
    <w:rsid w:val="00415A1F"/>
    <w:rsid w:val="004230D8"/>
    <w:rsid w:val="00423EFD"/>
    <w:rsid w:val="00424471"/>
    <w:rsid w:val="00427D95"/>
    <w:rsid w:val="00430D31"/>
    <w:rsid w:val="00432F14"/>
    <w:rsid w:val="00433044"/>
    <w:rsid w:val="0044056D"/>
    <w:rsid w:val="00442980"/>
    <w:rsid w:val="00444743"/>
    <w:rsid w:val="00450E55"/>
    <w:rsid w:val="00460509"/>
    <w:rsid w:val="004607B6"/>
    <w:rsid w:val="004650DC"/>
    <w:rsid w:val="00467965"/>
    <w:rsid w:val="00475A4C"/>
    <w:rsid w:val="00476A4D"/>
    <w:rsid w:val="004774E2"/>
    <w:rsid w:val="00482BC4"/>
    <w:rsid w:val="00482DF5"/>
    <w:rsid w:val="0048334C"/>
    <w:rsid w:val="0048400E"/>
    <w:rsid w:val="0048464C"/>
    <w:rsid w:val="00484A20"/>
    <w:rsid w:val="004852E6"/>
    <w:rsid w:val="00487B60"/>
    <w:rsid w:val="004937C8"/>
    <w:rsid w:val="00496E03"/>
    <w:rsid w:val="004A0BF6"/>
    <w:rsid w:val="004A116D"/>
    <w:rsid w:val="004A7375"/>
    <w:rsid w:val="004B0E4D"/>
    <w:rsid w:val="004B0FD1"/>
    <w:rsid w:val="004B15B0"/>
    <w:rsid w:val="004C1A93"/>
    <w:rsid w:val="004C5545"/>
    <w:rsid w:val="004C6F46"/>
    <w:rsid w:val="004C7A73"/>
    <w:rsid w:val="004E4701"/>
    <w:rsid w:val="004E59B1"/>
    <w:rsid w:val="004F0610"/>
    <w:rsid w:val="004F319B"/>
    <w:rsid w:val="004F3E99"/>
    <w:rsid w:val="004F5FAD"/>
    <w:rsid w:val="004F6DAA"/>
    <w:rsid w:val="004F73D6"/>
    <w:rsid w:val="005000D5"/>
    <w:rsid w:val="00512583"/>
    <w:rsid w:val="0051515C"/>
    <w:rsid w:val="0051578B"/>
    <w:rsid w:val="005207E3"/>
    <w:rsid w:val="005249F0"/>
    <w:rsid w:val="00525802"/>
    <w:rsid w:val="00531272"/>
    <w:rsid w:val="0053286B"/>
    <w:rsid w:val="005371A9"/>
    <w:rsid w:val="005449BD"/>
    <w:rsid w:val="0055014D"/>
    <w:rsid w:val="00552152"/>
    <w:rsid w:val="00556099"/>
    <w:rsid w:val="00557CEF"/>
    <w:rsid w:val="00564A45"/>
    <w:rsid w:val="005678A2"/>
    <w:rsid w:val="00573BC1"/>
    <w:rsid w:val="0057518D"/>
    <w:rsid w:val="00577969"/>
    <w:rsid w:val="00592BC9"/>
    <w:rsid w:val="005A07A0"/>
    <w:rsid w:val="005A1F48"/>
    <w:rsid w:val="005B294F"/>
    <w:rsid w:val="005C1E70"/>
    <w:rsid w:val="005C2EFD"/>
    <w:rsid w:val="005C49F3"/>
    <w:rsid w:val="005C6970"/>
    <w:rsid w:val="005D0A35"/>
    <w:rsid w:val="005D35ED"/>
    <w:rsid w:val="005E1263"/>
    <w:rsid w:val="005E1E5A"/>
    <w:rsid w:val="005E6449"/>
    <w:rsid w:val="005E64B2"/>
    <w:rsid w:val="005F29AD"/>
    <w:rsid w:val="005F2C62"/>
    <w:rsid w:val="005F351C"/>
    <w:rsid w:val="005F794F"/>
    <w:rsid w:val="005F7F4A"/>
    <w:rsid w:val="00600F1C"/>
    <w:rsid w:val="00605602"/>
    <w:rsid w:val="0060636D"/>
    <w:rsid w:val="00611CC1"/>
    <w:rsid w:val="00613540"/>
    <w:rsid w:val="00614668"/>
    <w:rsid w:val="00614DE1"/>
    <w:rsid w:val="00614FF7"/>
    <w:rsid w:val="00617974"/>
    <w:rsid w:val="00621F04"/>
    <w:rsid w:val="006223D8"/>
    <w:rsid w:val="00630741"/>
    <w:rsid w:val="0063382B"/>
    <w:rsid w:val="0063577F"/>
    <w:rsid w:val="00637641"/>
    <w:rsid w:val="00641253"/>
    <w:rsid w:val="00641D89"/>
    <w:rsid w:val="0064441E"/>
    <w:rsid w:val="00651072"/>
    <w:rsid w:val="006517A6"/>
    <w:rsid w:val="00653472"/>
    <w:rsid w:val="00653BD6"/>
    <w:rsid w:val="00657D44"/>
    <w:rsid w:val="00665039"/>
    <w:rsid w:val="00666F91"/>
    <w:rsid w:val="006710D4"/>
    <w:rsid w:val="0067480F"/>
    <w:rsid w:val="006760F1"/>
    <w:rsid w:val="0068213D"/>
    <w:rsid w:val="006848D0"/>
    <w:rsid w:val="00684A09"/>
    <w:rsid w:val="00685F28"/>
    <w:rsid w:val="00686AF9"/>
    <w:rsid w:val="0069148B"/>
    <w:rsid w:val="0069416D"/>
    <w:rsid w:val="006978ED"/>
    <w:rsid w:val="00697B2E"/>
    <w:rsid w:val="006A4C3F"/>
    <w:rsid w:val="006B3BE0"/>
    <w:rsid w:val="006B4334"/>
    <w:rsid w:val="006C1A48"/>
    <w:rsid w:val="006C368A"/>
    <w:rsid w:val="006C41F0"/>
    <w:rsid w:val="006C704C"/>
    <w:rsid w:val="006C7624"/>
    <w:rsid w:val="006D5E38"/>
    <w:rsid w:val="006D7FBA"/>
    <w:rsid w:val="006E0F35"/>
    <w:rsid w:val="006E1648"/>
    <w:rsid w:val="006E61BF"/>
    <w:rsid w:val="006F4158"/>
    <w:rsid w:val="00703FD1"/>
    <w:rsid w:val="0071094D"/>
    <w:rsid w:val="00714239"/>
    <w:rsid w:val="00716593"/>
    <w:rsid w:val="0072002B"/>
    <w:rsid w:val="007236C1"/>
    <w:rsid w:val="00724B22"/>
    <w:rsid w:val="00731259"/>
    <w:rsid w:val="00735707"/>
    <w:rsid w:val="00735830"/>
    <w:rsid w:val="00743236"/>
    <w:rsid w:val="00744894"/>
    <w:rsid w:val="00750FF4"/>
    <w:rsid w:val="007647C3"/>
    <w:rsid w:val="00765519"/>
    <w:rsid w:val="007662EB"/>
    <w:rsid w:val="00776E58"/>
    <w:rsid w:val="007818C8"/>
    <w:rsid w:val="00787319"/>
    <w:rsid w:val="00794090"/>
    <w:rsid w:val="007A1F1D"/>
    <w:rsid w:val="007A49A3"/>
    <w:rsid w:val="007A5EEF"/>
    <w:rsid w:val="007B2298"/>
    <w:rsid w:val="007B2890"/>
    <w:rsid w:val="007B52EC"/>
    <w:rsid w:val="007C4BD7"/>
    <w:rsid w:val="007C7182"/>
    <w:rsid w:val="007D0CA3"/>
    <w:rsid w:val="007D38AB"/>
    <w:rsid w:val="007D4C30"/>
    <w:rsid w:val="007D4C60"/>
    <w:rsid w:val="007D4F5B"/>
    <w:rsid w:val="007E14F3"/>
    <w:rsid w:val="007E1D72"/>
    <w:rsid w:val="007E548B"/>
    <w:rsid w:val="007E54D3"/>
    <w:rsid w:val="007F078F"/>
    <w:rsid w:val="007F37D1"/>
    <w:rsid w:val="007F7B56"/>
    <w:rsid w:val="007F7CDD"/>
    <w:rsid w:val="008011A1"/>
    <w:rsid w:val="0080299D"/>
    <w:rsid w:val="008160D2"/>
    <w:rsid w:val="0083147A"/>
    <w:rsid w:val="0083332A"/>
    <w:rsid w:val="00834D7C"/>
    <w:rsid w:val="0084018A"/>
    <w:rsid w:val="008420F5"/>
    <w:rsid w:val="0084574B"/>
    <w:rsid w:val="0086548C"/>
    <w:rsid w:val="00872625"/>
    <w:rsid w:val="00872D6C"/>
    <w:rsid w:val="00876547"/>
    <w:rsid w:val="0088305E"/>
    <w:rsid w:val="0089054A"/>
    <w:rsid w:val="00892993"/>
    <w:rsid w:val="00894203"/>
    <w:rsid w:val="008943C9"/>
    <w:rsid w:val="008A2393"/>
    <w:rsid w:val="008A2A9B"/>
    <w:rsid w:val="008A5CF0"/>
    <w:rsid w:val="008A70BE"/>
    <w:rsid w:val="008A79DF"/>
    <w:rsid w:val="008B259A"/>
    <w:rsid w:val="008B4894"/>
    <w:rsid w:val="008C7A1F"/>
    <w:rsid w:val="008E3BD2"/>
    <w:rsid w:val="008E6FB2"/>
    <w:rsid w:val="008F0DF3"/>
    <w:rsid w:val="008F1B4B"/>
    <w:rsid w:val="008F352E"/>
    <w:rsid w:val="008F625E"/>
    <w:rsid w:val="00901A4B"/>
    <w:rsid w:val="009020ED"/>
    <w:rsid w:val="00902388"/>
    <w:rsid w:val="009035F2"/>
    <w:rsid w:val="00911FD4"/>
    <w:rsid w:val="009121A8"/>
    <w:rsid w:val="00917839"/>
    <w:rsid w:val="009242A9"/>
    <w:rsid w:val="009269E7"/>
    <w:rsid w:val="0092791F"/>
    <w:rsid w:val="00932D27"/>
    <w:rsid w:val="00934533"/>
    <w:rsid w:val="00941F64"/>
    <w:rsid w:val="00942179"/>
    <w:rsid w:val="00947D05"/>
    <w:rsid w:val="00947DBF"/>
    <w:rsid w:val="00952361"/>
    <w:rsid w:val="00952F1A"/>
    <w:rsid w:val="00963CF5"/>
    <w:rsid w:val="00981005"/>
    <w:rsid w:val="009838BA"/>
    <w:rsid w:val="00985E39"/>
    <w:rsid w:val="009872F8"/>
    <w:rsid w:val="00990E42"/>
    <w:rsid w:val="00991586"/>
    <w:rsid w:val="0099161A"/>
    <w:rsid w:val="00993DE5"/>
    <w:rsid w:val="00993FE1"/>
    <w:rsid w:val="009A3D8D"/>
    <w:rsid w:val="009A78FC"/>
    <w:rsid w:val="009B0439"/>
    <w:rsid w:val="009B267F"/>
    <w:rsid w:val="009C1A25"/>
    <w:rsid w:val="009C3313"/>
    <w:rsid w:val="009C3A7B"/>
    <w:rsid w:val="009D218E"/>
    <w:rsid w:val="009D6EEC"/>
    <w:rsid w:val="009E7B28"/>
    <w:rsid w:val="009F1E7E"/>
    <w:rsid w:val="009F1E8C"/>
    <w:rsid w:val="009F3690"/>
    <w:rsid w:val="009F3B17"/>
    <w:rsid w:val="009F3EF0"/>
    <w:rsid w:val="00A01C38"/>
    <w:rsid w:val="00A02778"/>
    <w:rsid w:val="00A13456"/>
    <w:rsid w:val="00A15029"/>
    <w:rsid w:val="00A22D18"/>
    <w:rsid w:val="00A231A4"/>
    <w:rsid w:val="00A235EA"/>
    <w:rsid w:val="00A306CE"/>
    <w:rsid w:val="00A37F82"/>
    <w:rsid w:val="00A4124C"/>
    <w:rsid w:val="00A5070F"/>
    <w:rsid w:val="00A5148C"/>
    <w:rsid w:val="00A51D44"/>
    <w:rsid w:val="00A53512"/>
    <w:rsid w:val="00A57A9D"/>
    <w:rsid w:val="00A60C96"/>
    <w:rsid w:val="00A644BB"/>
    <w:rsid w:val="00A81AA9"/>
    <w:rsid w:val="00A85391"/>
    <w:rsid w:val="00A87A08"/>
    <w:rsid w:val="00A93151"/>
    <w:rsid w:val="00A96FAE"/>
    <w:rsid w:val="00AA00DF"/>
    <w:rsid w:val="00AA0F7C"/>
    <w:rsid w:val="00AA3B18"/>
    <w:rsid w:val="00AA65EA"/>
    <w:rsid w:val="00AB37E1"/>
    <w:rsid w:val="00AB72DE"/>
    <w:rsid w:val="00AB7EB6"/>
    <w:rsid w:val="00AD05A2"/>
    <w:rsid w:val="00AD1E8B"/>
    <w:rsid w:val="00AD47F9"/>
    <w:rsid w:val="00AD5081"/>
    <w:rsid w:val="00AE1A91"/>
    <w:rsid w:val="00AE482D"/>
    <w:rsid w:val="00AF00F3"/>
    <w:rsid w:val="00AF14AC"/>
    <w:rsid w:val="00AF1C9F"/>
    <w:rsid w:val="00AF6679"/>
    <w:rsid w:val="00B00BE1"/>
    <w:rsid w:val="00B0443E"/>
    <w:rsid w:val="00B048A5"/>
    <w:rsid w:val="00B17E2B"/>
    <w:rsid w:val="00B207EC"/>
    <w:rsid w:val="00B2109E"/>
    <w:rsid w:val="00B22E96"/>
    <w:rsid w:val="00B231BB"/>
    <w:rsid w:val="00B23321"/>
    <w:rsid w:val="00B255ED"/>
    <w:rsid w:val="00B319E6"/>
    <w:rsid w:val="00B33188"/>
    <w:rsid w:val="00B33531"/>
    <w:rsid w:val="00B36200"/>
    <w:rsid w:val="00B36854"/>
    <w:rsid w:val="00B51594"/>
    <w:rsid w:val="00B56804"/>
    <w:rsid w:val="00B60464"/>
    <w:rsid w:val="00B613C4"/>
    <w:rsid w:val="00B61A16"/>
    <w:rsid w:val="00B6588B"/>
    <w:rsid w:val="00B65BDB"/>
    <w:rsid w:val="00B71D6F"/>
    <w:rsid w:val="00B7231D"/>
    <w:rsid w:val="00B72EB9"/>
    <w:rsid w:val="00B754D2"/>
    <w:rsid w:val="00B905AF"/>
    <w:rsid w:val="00B9691C"/>
    <w:rsid w:val="00BA1249"/>
    <w:rsid w:val="00BA43FD"/>
    <w:rsid w:val="00BB3FB3"/>
    <w:rsid w:val="00BB458D"/>
    <w:rsid w:val="00BB59E1"/>
    <w:rsid w:val="00BB7EDD"/>
    <w:rsid w:val="00BC30AA"/>
    <w:rsid w:val="00BC4C17"/>
    <w:rsid w:val="00BD3869"/>
    <w:rsid w:val="00BD4A56"/>
    <w:rsid w:val="00BD5FEB"/>
    <w:rsid w:val="00BE37D4"/>
    <w:rsid w:val="00BE4838"/>
    <w:rsid w:val="00BF28BC"/>
    <w:rsid w:val="00C01A24"/>
    <w:rsid w:val="00C03388"/>
    <w:rsid w:val="00C10FC3"/>
    <w:rsid w:val="00C136EC"/>
    <w:rsid w:val="00C222A6"/>
    <w:rsid w:val="00C23521"/>
    <w:rsid w:val="00C23839"/>
    <w:rsid w:val="00C25112"/>
    <w:rsid w:val="00C3022D"/>
    <w:rsid w:val="00C323BF"/>
    <w:rsid w:val="00C411A5"/>
    <w:rsid w:val="00C450FB"/>
    <w:rsid w:val="00C4523F"/>
    <w:rsid w:val="00C51595"/>
    <w:rsid w:val="00C53CC3"/>
    <w:rsid w:val="00C561EC"/>
    <w:rsid w:val="00C57D74"/>
    <w:rsid w:val="00C6038E"/>
    <w:rsid w:val="00C64CB5"/>
    <w:rsid w:val="00C653ED"/>
    <w:rsid w:val="00C670A2"/>
    <w:rsid w:val="00C67B6E"/>
    <w:rsid w:val="00C71349"/>
    <w:rsid w:val="00C71C56"/>
    <w:rsid w:val="00C72029"/>
    <w:rsid w:val="00C720CF"/>
    <w:rsid w:val="00C723FE"/>
    <w:rsid w:val="00C73624"/>
    <w:rsid w:val="00C7505F"/>
    <w:rsid w:val="00C80E35"/>
    <w:rsid w:val="00C840F7"/>
    <w:rsid w:val="00CA16DB"/>
    <w:rsid w:val="00CA2DFD"/>
    <w:rsid w:val="00CA7585"/>
    <w:rsid w:val="00CB0DBB"/>
    <w:rsid w:val="00CB1E8F"/>
    <w:rsid w:val="00CB5CAC"/>
    <w:rsid w:val="00CB6A2C"/>
    <w:rsid w:val="00CC7B61"/>
    <w:rsid w:val="00CD4FBE"/>
    <w:rsid w:val="00CE57C2"/>
    <w:rsid w:val="00CE6003"/>
    <w:rsid w:val="00CE6435"/>
    <w:rsid w:val="00CF231F"/>
    <w:rsid w:val="00D00B52"/>
    <w:rsid w:val="00D049B3"/>
    <w:rsid w:val="00D06D5A"/>
    <w:rsid w:val="00D073E0"/>
    <w:rsid w:val="00D106BC"/>
    <w:rsid w:val="00D14DFF"/>
    <w:rsid w:val="00D15EB6"/>
    <w:rsid w:val="00D17891"/>
    <w:rsid w:val="00D17CD5"/>
    <w:rsid w:val="00D318F7"/>
    <w:rsid w:val="00D31FA1"/>
    <w:rsid w:val="00D34C95"/>
    <w:rsid w:val="00D35892"/>
    <w:rsid w:val="00D42468"/>
    <w:rsid w:val="00D427E7"/>
    <w:rsid w:val="00D501CA"/>
    <w:rsid w:val="00D5119A"/>
    <w:rsid w:val="00D53FA9"/>
    <w:rsid w:val="00D5438E"/>
    <w:rsid w:val="00D67051"/>
    <w:rsid w:val="00D67297"/>
    <w:rsid w:val="00D76D24"/>
    <w:rsid w:val="00D770AA"/>
    <w:rsid w:val="00D80B4E"/>
    <w:rsid w:val="00D83188"/>
    <w:rsid w:val="00D83C26"/>
    <w:rsid w:val="00D852FB"/>
    <w:rsid w:val="00D866A5"/>
    <w:rsid w:val="00DA319F"/>
    <w:rsid w:val="00DA4014"/>
    <w:rsid w:val="00DA4B2C"/>
    <w:rsid w:val="00DA580F"/>
    <w:rsid w:val="00DB142E"/>
    <w:rsid w:val="00DB2C22"/>
    <w:rsid w:val="00DB3BED"/>
    <w:rsid w:val="00DC1AB4"/>
    <w:rsid w:val="00DC2E4F"/>
    <w:rsid w:val="00DC39CA"/>
    <w:rsid w:val="00DC5B73"/>
    <w:rsid w:val="00DC795A"/>
    <w:rsid w:val="00DD14D8"/>
    <w:rsid w:val="00DE0757"/>
    <w:rsid w:val="00DE22B3"/>
    <w:rsid w:val="00DE2CF5"/>
    <w:rsid w:val="00DE4160"/>
    <w:rsid w:val="00DE4747"/>
    <w:rsid w:val="00DE4DC9"/>
    <w:rsid w:val="00DF02DF"/>
    <w:rsid w:val="00DF31FA"/>
    <w:rsid w:val="00E02B3A"/>
    <w:rsid w:val="00E02B63"/>
    <w:rsid w:val="00E02D49"/>
    <w:rsid w:val="00E14D61"/>
    <w:rsid w:val="00E17A15"/>
    <w:rsid w:val="00E21C07"/>
    <w:rsid w:val="00E239BA"/>
    <w:rsid w:val="00E268C3"/>
    <w:rsid w:val="00E3357F"/>
    <w:rsid w:val="00E35226"/>
    <w:rsid w:val="00E35BC9"/>
    <w:rsid w:val="00E36958"/>
    <w:rsid w:val="00E40D77"/>
    <w:rsid w:val="00E428C2"/>
    <w:rsid w:val="00E43318"/>
    <w:rsid w:val="00E45219"/>
    <w:rsid w:val="00E46D1F"/>
    <w:rsid w:val="00E50047"/>
    <w:rsid w:val="00E505B8"/>
    <w:rsid w:val="00E56E9B"/>
    <w:rsid w:val="00E6784B"/>
    <w:rsid w:val="00E70822"/>
    <w:rsid w:val="00E70E68"/>
    <w:rsid w:val="00E71A63"/>
    <w:rsid w:val="00E72F53"/>
    <w:rsid w:val="00E761F9"/>
    <w:rsid w:val="00E771C4"/>
    <w:rsid w:val="00E819A3"/>
    <w:rsid w:val="00E86451"/>
    <w:rsid w:val="00E86713"/>
    <w:rsid w:val="00E90A43"/>
    <w:rsid w:val="00E91275"/>
    <w:rsid w:val="00E947F0"/>
    <w:rsid w:val="00E951EB"/>
    <w:rsid w:val="00E974BE"/>
    <w:rsid w:val="00EA5101"/>
    <w:rsid w:val="00EB3856"/>
    <w:rsid w:val="00EB41F9"/>
    <w:rsid w:val="00EB4A2F"/>
    <w:rsid w:val="00EB6950"/>
    <w:rsid w:val="00EB7EB6"/>
    <w:rsid w:val="00EC295E"/>
    <w:rsid w:val="00EC4BAD"/>
    <w:rsid w:val="00ED0817"/>
    <w:rsid w:val="00ED2979"/>
    <w:rsid w:val="00ED49CD"/>
    <w:rsid w:val="00EE0033"/>
    <w:rsid w:val="00EE20CD"/>
    <w:rsid w:val="00EE5266"/>
    <w:rsid w:val="00EE66FD"/>
    <w:rsid w:val="00EF07D8"/>
    <w:rsid w:val="00EF532F"/>
    <w:rsid w:val="00EF599A"/>
    <w:rsid w:val="00EF6624"/>
    <w:rsid w:val="00EF68D6"/>
    <w:rsid w:val="00F0413C"/>
    <w:rsid w:val="00F07694"/>
    <w:rsid w:val="00F11A74"/>
    <w:rsid w:val="00F16C11"/>
    <w:rsid w:val="00F17D37"/>
    <w:rsid w:val="00F21A60"/>
    <w:rsid w:val="00F237B8"/>
    <w:rsid w:val="00F237F0"/>
    <w:rsid w:val="00F36993"/>
    <w:rsid w:val="00F40338"/>
    <w:rsid w:val="00F4143B"/>
    <w:rsid w:val="00F427E0"/>
    <w:rsid w:val="00F43FC0"/>
    <w:rsid w:val="00F53C60"/>
    <w:rsid w:val="00F60CD8"/>
    <w:rsid w:val="00F64905"/>
    <w:rsid w:val="00F65D6B"/>
    <w:rsid w:val="00F73DDB"/>
    <w:rsid w:val="00F73FC7"/>
    <w:rsid w:val="00F77474"/>
    <w:rsid w:val="00F80D12"/>
    <w:rsid w:val="00F80F84"/>
    <w:rsid w:val="00F84599"/>
    <w:rsid w:val="00F845C8"/>
    <w:rsid w:val="00F87882"/>
    <w:rsid w:val="00F90CDF"/>
    <w:rsid w:val="00F92677"/>
    <w:rsid w:val="00F92AD2"/>
    <w:rsid w:val="00F93536"/>
    <w:rsid w:val="00F941FF"/>
    <w:rsid w:val="00F95454"/>
    <w:rsid w:val="00F95568"/>
    <w:rsid w:val="00F97F0B"/>
    <w:rsid w:val="00FA373A"/>
    <w:rsid w:val="00FA695E"/>
    <w:rsid w:val="00FB0C79"/>
    <w:rsid w:val="00FB3BCF"/>
    <w:rsid w:val="00FB45C1"/>
    <w:rsid w:val="00FB4D19"/>
    <w:rsid w:val="00FB4E7B"/>
    <w:rsid w:val="00FB5A0C"/>
    <w:rsid w:val="00FB7407"/>
    <w:rsid w:val="00FB75FB"/>
    <w:rsid w:val="00FC5B4B"/>
    <w:rsid w:val="00FD04B9"/>
    <w:rsid w:val="00FD0C46"/>
    <w:rsid w:val="00FD713D"/>
    <w:rsid w:val="00FE3ACC"/>
    <w:rsid w:val="00FE4182"/>
    <w:rsid w:val="00FF2A4E"/>
    <w:rsid w:val="00FF2DD6"/>
    <w:rsid w:val="00F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DF4752"/>
  <w15:docId w15:val="{EE1E8226-EF51-43EE-A3D0-83ACD9C4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B1B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0B5B1B"/>
    <w:pPr>
      <w:keepNext/>
      <w:keepLines/>
      <w:numPr>
        <w:numId w:val="3"/>
      </w:numPr>
      <w:spacing w:before="480" w:after="240"/>
      <w:ind w:left="431" w:hanging="431"/>
      <w:outlineLvl w:val="0"/>
    </w:pPr>
    <w:rPr>
      <w:rFonts w:ascii="Times New Roman" w:eastAsiaTheme="majorEastAsia" w:hAnsi="Times New Roman" w:cstheme="majorBidi"/>
      <w:b/>
      <w:bCs/>
      <w:color w:val="0B5294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B5B1B"/>
    <w:pPr>
      <w:keepNext/>
      <w:keepLines/>
      <w:numPr>
        <w:ilvl w:val="1"/>
        <w:numId w:val="3"/>
      </w:numPr>
      <w:spacing w:before="240" w:after="120"/>
      <w:ind w:left="578" w:hanging="578"/>
      <w:outlineLvl w:val="1"/>
    </w:pPr>
    <w:rPr>
      <w:rFonts w:ascii="Times New Roman" w:eastAsiaTheme="majorEastAsia" w:hAnsi="Times New Roman" w:cstheme="majorBidi"/>
      <w:b/>
      <w:bCs/>
      <w:color w:val="0F6FC6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0B5B1B"/>
    <w:pPr>
      <w:keepNext/>
      <w:keepLines/>
      <w:numPr>
        <w:ilvl w:val="2"/>
        <w:numId w:val="3"/>
      </w:numPr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5B1B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5B1B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5B1B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5B1B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5B1B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5B1B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  <w:rsid w:val="000B5B1B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0B5B1B"/>
  </w:style>
  <w:style w:type="paragraph" w:customStyle="1" w:styleId="Standard">
    <w:name w:val="Standard"/>
    <w:rsid w:val="000B5B1B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0B5B1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B5B1B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rsid w:val="000B5B1B"/>
    <w:pPr>
      <w:spacing w:after="300"/>
    </w:pPr>
    <w:rPr>
      <w:rFonts w:ascii="Cambria" w:eastAsia="Times New Roman" w:hAnsi="Cambria" w:cs="Times New Roman"/>
      <w:color w:val="17365D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rsid w:val="000B5B1B"/>
    <w:rPr>
      <w:rFonts w:ascii="Cambria" w:eastAsia="Times New Roman" w:hAnsi="Cambria" w:cs="Times New Roman"/>
      <w:color w:val="17365D"/>
      <w:spacing w:val="5"/>
      <w:kern w:val="3"/>
      <w:sz w:val="52"/>
      <w:szCs w:val="5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B5B1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5B1B"/>
    <w:rPr>
      <w:rFonts w:ascii="Tahoma" w:eastAsia="DejaVu Sans" w:hAnsi="Tahoma" w:cs="Tahoma"/>
      <w:kern w:val="3"/>
      <w:sz w:val="16"/>
      <w:szCs w:val="16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B5B1B"/>
    <w:rPr>
      <w:rFonts w:ascii="Times New Roman" w:eastAsiaTheme="majorEastAsia" w:hAnsi="Times New Roman" w:cstheme="majorBidi"/>
      <w:b/>
      <w:bCs/>
      <w:color w:val="0F6FC6" w:themeColor="accent1"/>
      <w:kern w:val="3"/>
      <w:sz w:val="26"/>
      <w:szCs w:val="26"/>
      <w:lang w:eastAsia="fr-FR"/>
    </w:rPr>
  </w:style>
  <w:style w:type="paragraph" w:customStyle="1" w:styleId="TitreDoc">
    <w:name w:val="Titre Doc"/>
    <w:basedOn w:val="Titre"/>
    <w:link w:val="TitreDocCar"/>
    <w:autoRedefine/>
    <w:qFormat/>
    <w:rsid w:val="000B5B1B"/>
    <w:pPr>
      <w:widowControl/>
      <w:pBdr>
        <w:bottom w:val="single" w:sz="8" w:space="4" w:color="4F81BD"/>
      </w:pBdr>
      <w:suppressAutoHyphens w:val="0"/>
      <w:jc w:val="center"/>
    </w:pPr>
    <w:rPr>
      <w:rFonts w:ascii="Times New Roman" w:hAnsi="Times New Roman"/>
    </w:rPr>
  </w:style>
  <w:style w:type="character" w:customStyle="1" w:styleId="Titre1Car">
    <w:name w:val="Titre 1 Car"/>
    <w:basedOn w:val="Policepardfaut"/>
    <w:link w:val="Titre1"/>
    <w:uiPriority w:val="9"/>
    <w:rsid w:val="000B5B1B"/>
    <w:rPr>
      <w:rFonts w:ascii="Times New Roman" w:eastAsiaTheme="majorEastAsia" w:hAnsi="Times New Roman" w:cstheme="majorBidi"/>
      <w:b/>
      <w:bCs/>
      <w:color w:val="0B5294" w:themeColor="accent1" w:themeShade="BF"/>
      <w:kern w:val="3"/>
      <w:sz w:val="28"/>
      <w:szCs w:val="28"/>
      <w:lang w:eastAsia="fr-FR"/>
    </w:rPr>
  </w:style>
  <w:style w:type="character" w:customStyle="1" w:styleId="TitreDocCar">
    <w:name w:val="Titre Doc Car"/>
    <w:basedOn w:val="TitreCar"/>
    <w:link w:val="TitreDoc"/>
    <w:rsid w:val="000B5B1B"/>
    <w:rPr>
      <w:rFonts w:ascii="Times New Roman" w:eastAsia="Times New Roman" w:hAnsi="Times New Roman" w:cs="Times New Roman"/>
      <w:color w:val="17365D"/>
      <w:spacing w:val="5"/>
      <w:kern w:val="3"/>
      <w:sz w:val="52"/>
      <w:szCs w:val="52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B5B1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B5B1B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B5B1B"/>
    <w:rPr>
      <w:color w:val="808080"/>
    </w:rPr>
  </w:style>
  <w:style w:type="paragraph" w:styleId="Sansinterligne">
    <w:name w:val="No Spacing"/>
    <w:aliases w:val="Corps"/>
    <w:basedOn w:val="Normal"/>
    <w:autoRedefine/>
    <w:uiPriority w:val="1"/>
    <w:qFormat/>
    <w:rsid w:val="000B5B1B"/>
    <w:pPr>
      <w:contextualSpacing/>
      <w:jc w:val="both"/>
    </w:pPr>
    <w:rPr>
      <w:rFonts w:ascii="Times New Roman" w:hAnsi="Times New Roman" w:cs="Times New Roman"/>
      <w:szCs w:val="22"/>
    </w:rPr>
  </w:style>
  <w:style w:type="character" w:styleId="Accentuation">
    <w:name w:val="Emphasis"/>
    <w:aliases w:val="Code"/>
    <w:basedOn w:val="Policepardfaut"/>
    <w:uiPriority w:val="20"/>
    <w:qFormat/>
    <w:rsid w:val="000B5B1B"/>
    <w:rPr>
      <w:rFonts w:ascii="FreeMono" w:hAnsi="FreeMono"/>
      <w:iCs/>
    </w:rPr>
  </w:style>
  <w:style w:type="character" w:styleId="Accentuationlgre">
    <w:name w:val="Subtle Emphasis"/>
    <w:aliases w:val="Emphase"/>
    <w:basedOn w:val="Policepardfaut"/>
    <w:uiPriority w:val="19"/>
    <w:qFormat/>
    <w:rsid w:val="000B5B1B"/>
    <w:rPr>
      <w:i/>
    </w:rPr>
  </w:style>
  <w:style w:type="character" w:styleId="lev">
    <w:name w:val="Strong"/>
    <w:aliases w:val="Gras"/>
    <w:basedOn w:val="Policepardfaut"/>
    <w:uiPriority w:val="22"/>
    <w:qFormat/>
    <w:rsid w:val="000B5B1B"/>
    <w:rPr>
      <w:b/>
      <w:bCs/>
    </w:rPr>
  </w:style>
  <w:style w:type="character" w:styleId="Accentuationintense">
    <w:name w:val="Intense Emphasis"/>
    <w:basedOn w:val="Policepardfaut"/>
    <w:uiPriority w:val="21"/>
    <w:qFormat/>
    <w:rsid w:val="000B5B1B"/>
    <w:rPr>
      <w:rFonts w:ascii="Times New Roman" w:hAnsi="Times New Roman"/>
      <w:b/>
      <w:bCs/>
      <w:i/>
      <w:iCs/>
      <w:color w:val="auto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0B5B1B"/>
    <w:pPr>
      <w:numPr>
        <w:ilvl w:val="1"/>
      </w:numPr>
      <w:spacing w:before="240"/>
    </w:pPr>
    <w:rPr>
      <w:rFonts w:ascii="Times New Roman" w:eastAsiaTheme="majorEastAsia" w:hAnsi="Times New Roman" w:cstheme="majorBidi"/>
      <w:i/>
      <w:iCs/>
      <w:color w:val="0F6FC6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B5B1B"/>
    <w:rPr>
      <w:rFonts w:ascii="Times New Roman" w:eastAsiaTheme="majorEastAsia" w:hAnsi="Times New Roman" w:cstheme="majorBidi"/>
      <w:i/>
      <w:iCs/>
      <w:color w:val="0F6FC6" w:themeColor="accent1"/>
      <w:spacing w:val="15"/>
      <w:kern w:val="3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B5B1B"/>
    <w:rPr>
      <w:rFonts w:asciiTheme="majorHAnsi" w:eastAsiaTheme="majorEastAsia" w:hAnsiTheme="majorHAnsi" w:cstheme="majorBidi"/>
      <w:b/>
      <w:bCs/>
      <w:color w:val="0F6FC6" w:themeColor="accent1"/>
      <w:kern w:val="3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0B5B1B"/>
    <w:rPr>
      <w:rFonts w:asciiTheme="majorHAnsi" w:eastAsiaTheme="majorEastAsia" w:hAnsiTheme="majorHAnsi" w:cstheme="majorBidi"/>
      <w:b/>
      <w:bCs/>
      <w:i/>
      <w:iCs/>
      <w:color w:val="0F6FC6" w:themeColor="accent1"/>
      <w:kern w:val="3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0B5B1B"/>
    <w:rPr>
      <w:rFonts w:asciiTheme="majorHAnsi" w:eastAsiaTheme="majorEastAsia" w:hAnsiTheme="majorHAnsi" w:cstheme="majorBidi"/>
      <w:color w:val="073662" w:themeColor="accent1" w:themeShade="7F"/>
      <w:kern w:val="3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0B5B1B"/>
    <w:rPr>
      <w:rFonts w:asciiTheme="majorHAnsi" w:eastAsiaTheme="majorEastAsia" w:hAnsiTheme="majorHAnsi" w:cstheme="majorBidi"/>
      <w:i/>
      <w:iCs/>
      <w:color w:val="073662" w:themeColor="accent1" w:themeShade="7F"/>
      <w:kern w:val="3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0B5B1B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0B5B1B"/>
    <w:rPr>
      <w:rFonts w:asciiTheme="majorHAnsi" w:eastAsiaTheme="majorEastAsia" w:hAnsiTheme="majorHAnsi" w:cstheme="majorBidi"/>
      <w:color w:val="404040" w:themeColor="text1" w:themeTint="BF"/>
      <w:kern w:val="3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0B5B1B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0B5B1B"/>
    <w:rPr>
      <w:rFonts w:ascii="Times New Roman" w:hAnsi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0B5B1B"/>
    <w:rPr>
      <w:rFonts w:ascii="Times New Roman" w:eastAsia="DejaVu Sans" w:hAnsi="Times New Roman" w:cs="DejaVu Sans"/>
      <w:kern w:val="3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0B5B1B"/>
    <w:rPr>
      <w:vertAlign w:val="superscript"/>
    </w:rPr>
  </w:style>
  <w:style w:type="paragraph" w:styleId="Citation">
    <w:name w:val="Quote"/>
    <w:basedOn w:val="Normal"/>
    <w:next w:val="Normal"/>
    <w:link w:val="CitationCar"/>
    <w:uiPriority w:val="29"/>
    <w:qFormat/>
    <w:rsid w:val="000B5B1B"/>
    <w:rPr>
      <w:rFonts w:ascii="Times New Roman" w:hAnsi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B5B1B"/>
    <w:rPr>
      <w:rFonts w:ascii="Times New Roman" w:eastAsia="DejaVu Sans" w:hAnsi="Times New Roman" w:cs="DejaVu Sans"/>
      <w:i/>
      <w:iCs/>
      <w:color w:val="000000" w:themeColor="text1"/>
      <w:kern w:val="3"/>
      <w:sz w:val="24"/>
      <w:szCs w:val="24"/>
      <w:lang w:eastAsia="fr-FR"/>
    </w:rPr>
  </w:style>
  <w:style w:type="paragraph" w:styleId="Lgende">
    <w:name w:val="caption"/>
    <w:basedOn w:val="Normal"/>
    <w:next w:val="Normal"/>
    <w:autoRedefine/>
    <w:uiPriority w:val="35"/>
    <w:unhideWhenUsed/>
    <w:qFormat/>
    <w:rsid w:val="000B5B1B"/>
    <w:pPr>
      <w:spacing w:before="120" w:after="120"/>
      <w:jc w:val="center"/>
    </w:pPr>
    <w:rPr>
      <w:b/>
      <w:bCs/>
      <w:color w:val="0F6FC6" w:themeColor="accent1"/>
      <w:sz w:val="18"/>
      <w:szCs w:val="18"/>
    </w:rPr>
  </w:style>
  <w:style w:type="paragraph" w:customStyle="1" w:styleId="3372873BB58A4DED866D2BE34882C06C">
    <w:name w:val="3372873BB58A4DED866D2BE34882C06C"/>
    <w:rsid w:val="000B5B1B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0B5B1B"/>
    <w:rPr>
      <w:color w:val="009DD9" w:themeColor="hyperlink"/>
      <w:u w:val="single"/>
    </w:rPr>
  </w:style>
  <w:style w:type="paragraph" w:styleId="Citationintense">
    <w:name w:val="Intense Quote"/>
    <w:basedOn w:val="Normal"/>
    <w:next w:val="Normal"/>
    <w:link w:val="CitationintenseCar"/>
    <w:autoRedefine/>
    <w:uiPriority w:val="30"/>
    <w:qFormat/>
    <w:rsid w:val="000B5B1B"/>
    <w:pPr>
      <w:pBdr>
        <w:bottom w:val="single" w:sz="4" w:space="4" w:color="0F6FC6" w:themeColor="accent1"/>
      </w:pBdr>
      <w:spacing w:before="200" w:after="280"/>
      <w:ind w:left="936" w:right="936"/>
      <w:contextualSpacing/>
    </w:pPr>
    <w:rPr>
      <w:b/>
      <w:bCs/>
      <w:i/>
      <w:iCs/>
      <w:color w:val="0F6FC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5B1B"/>
    <w:rPr>
      <w:rFonts w:ascii="Nimbus Roman No9 L" w:eastAsia="DejaVu Sans" w:hAnsi="Nimbus Roman No9 L" w:cs="DejaVu Sans"/>
      <w:b/>
      <w:bCs/>
      <w:i/>
      <w:iCs/>
      <w:color w:val="0F6FC6" w:themeColor="accent1"/>
      <w:kern w:val="3"/>
      <w:sz w:val="24"/>
      <w:szCs w:val="24"/>
      <w:lang w:eastAsia="fr-FR"/>
    </w:rPr>
  </w:style>
  <w:style w:type="paragraph" w:customStyle="1" w:styleId="URL">
    <w:name w:val="URL"/>
    <w:basedOn w:val="Sansinterligne"/>
    <w:link w:val="URLCar"/>
    <w:rsid w:val="000B5B1B"/>
    <w:rPr>
      <w:rFonts w:ascii="FreeMono" w:hAnsi="FreeMono" w:cs="Courier New"/>
      <w:szCs w:val="20"/>
    </w:rPr>
  </w:style>
  <w:style w:type="character" w:customStyle="1" w:styleId="URLCar">
    <w:name w:val="URL Car"/>
    <w:basedOn w:val="Policepardfaut"/>
    <w:link w:val="URL"/>
    <w:rsid w:val="000B5B1B"/>
    <w:rPr>
      <w:rFonts w:ascii="FreeMono" w:eastAsia="DejaVu Sans" w:hAnsi="FreeMono" w:cs="Courier New"/>
      <w:kern w:val="3"/>
      <w:sz w:val="24"/>
      <w:szCs w:val="20"/>
      <w:lang w:eastAsia="fr-FR"/>
    </w:rPr>
  </w:style>
  <w:style w:type="paragraph" w:customStyle="1" w:styleId="Relecteurs">
    <w:name w:val="Relecteurs"/>
    <w:basedOn w:val="Pieddepage"/>
    <w:link w:val="RelecteursCar"/>
    <w:autoRedefine/>
    <w:qFormat/>
    <w:rsid w:val="000B5B1B"/>
    <w:pPr>
      <w:tabs>
        <w:tab w:val="clear" w:pos="4536"/>
        <w:tab w:val="clear" w:pos="9072"/>
        <w:tab w:val="center" w:pos="4820"/>
        <w:tab w:val="right" w:pos="9639"/>
      </w:tabs>
    </w:pPr>
    <w:rPr>
      <w:rFonts w:asciiTheme="majorHAnsi" w:hAnsiTheme="majorHAnsi" w:cstheme="majorHAnsi"/>
      <w:bCs/>
      <w:sz w:val="16"/>
      <w:szCs w:val="16"/>
    </w:rPr>
  </w:style>
  <w:style w:type="character" w:customStyle="1" w:styleId="RelecteursCar">
    <w:name w:val="Relecteurs Car"/>
    <w:basedOn w:val="PieddepageCar"/>
    <w:link w:val="Relecteurs"/>
    <w:rsid w:val="000B5B1B"/>
    <w:rPr>
      <w:rFonts w:asciiTheme="majorHAnsi" w:eastAsia="DejaVu Sans" w:hAnsiTheme="majorHAnsi" w:cstheme="majorHAnsi"/>
      <w:bCs/>
      <w:kern w:val="3"/>
      <w:sz w:val="16"/>
      <w:szCs w:val="16"/>
      <w:lang w:eastAsia="fr-FR"/>
    </w:rPr>
  </w:style>
  <w:style w:type="paragraph" w:styleId="Paragraphedeliste">
    <w:name w:val="List Paragraph"/>
    <w:basedOn w:val="Normal"/>
    <w:autoRedefine/>
    <w:uiPriority w:val="34"/>
    <w:qFormat/>
    <w:rsid w:val="000B5B1B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Cs w:val="22"/>
      <w:lang w:eastAsia="en-US"/>
    </w:rPr>
  </w:style>
  <w:style w:type="table" w:styleId="Grilleclaire-Accent1">
    <w:name w:val="Light Grid Accent 1"/>
    <w:basedOn w:val="TableauNormal"/>
    <w:uiPriority w:val="62"/>
    <w:rsid w:val="00221CBD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7448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44894"/>
    <w:pPr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7"/>
      <w:szCs w:val="27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44894"/>
    <w:rPr>
      <w:rFonts w:ascii="Times New Roman" w:eastAsia="Times New Roman" w:hAnsi="Times New Roman" w:cs="Times New Roman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744894"/>
    <w:pPr>
      <w:suppressAutoHyphens w:val="0"/>
      <w:autoSpaceDE w:val="0"/>
      <w:spacing w:line="243" w:lineRule="exact"/>
      <w:ind w:left="85"/>
      <w:jc w:val="center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FF7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">
    <w:name w:val="Grid Table 3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paragraph" w:customStyle="1" w:styleId="Question">
    <w:name w:val="Question"/>
    <w:basedOn w:val="Listenumros"/>
    <w:qFormat/>
    <w:rsid w:val="001C5EA7"/>
    <w:pPr>
      <w:numPr>
        <w:numId w:val="41"/>
      </w:numPr>
      <w:spacing w:after="480"/>
      <w:ind w:left="680" w:hanging="680"/>
      <w:contextualSpacing w:val="0"/>
      <w:jc w:val="both"/>
    </w:pPr>
    <w:rPr>
      <w:rFonts w:asciiTheme="minorHAnsi" w:hAnsiTheme="minorHAnsi"/>
    </w:rPr>
  </w:style>
  <w:style w:type="paragraph" w:styleId="Listenumros">
    <w:name w:val="List Number"/>
    <w:basedOn w:val="Normal"/>
    <w:uiPriority w:val="99"/>
    <w:semiHidden/>
    <w:unhideWhenUsed/>
    <w:rsid w:val="007A5EEF"/>
    <w:pPr>
      <w:numPr>
        <w:numId w:val="4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file:///D:\Personnel\Dropbox\Travail\Enseignements\Aix-Marseille%20Universit&#233;\DUT%20G&#233;nie%20Informatique\Conception%20De%20Documents%20Et%20D'Interfaces%20Num&#233;riques\TD\www.mickael-martin-nevot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ersonnel\Dropbox\Travail\Enseignements\_identit&#233;-graphique\mod&#232;les\mod&#232;le-wor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D15CBE8B15432FACD0433944067C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7F6F42-522F-4C6C-9188-712934A2F3BA}"/>
      </w:docPartPr>
      <w:docPartBody>
        <w:p w:rsidR="00EB2E88" w:rsidRDefault="00424794">
          <w:pPr>
            <w:pStyle w:val="60D15CBE8B15432FACD0433944067C86"/>
          </w:pPr>
          <w:r w:rsidRPr="00BF6E27">
            <w:rPr>
              <w:rStyle w:val="Textedelespacerserv"/>
            </w:rPr>
            <w:t>[Titre ]</w:t>
          </w:r>
        </w:p>
      </w:docPartBody>
    </w:docPart>
    <w:docPart>
      <w:docPartPr>
        <w:name w:val="1618D17128A44FA39F8D42D27D9868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1BC32C4-29D9-4871-A8B7-EE1A378A2D44}"/>
      </w:docPartPr>
      <w:docPartBody>
        <w:p w:rsidR="00EB2E88" w:rsidRDefault="00424794">
          <w:pPr>
            <w:pStyle w:val="1618D17128A44FA39F8D42D27D986844"/>
          </w:pPr>
          <w:r w:rsidRPr="00BF6E27">
            <w:rPr>
              <w:rStyle w:val="Textedelespacerserv"/>
            </w:rPr>
            <w:t>[État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7596"/>
    <w:rsid w:val="00004B39"/>
    <w:rsid w:val="00056D48"/>
    <w:rsid w:val="000762F6"/>
    <w:rsid w:val="0009413E"/>
    <w:rsid w:val="00180128"/>
    <w:rsid w:val="001A7596"/>
    <w:rsid w:val="001C24B8"/>
    <w:rsid w:val="00295788"/>
    <w:rsid w:val="002C5512"/>
    <w:rsid w:val="00300F84"/>
    <w:rsid w:val="00375BAA"/>
    <w:rsid w:val="003D6087"/>
    <w:rsid w:val="003E0AFA"/>
    <w:rsid w:val="00424794"/>
    <w:rsid w:val="00463384"/>
    <w:rsid w:val="004937C8"/>
    <w:rsid w:val="005366C5"/>
    <w:rsid w:val="005556D1"/>
    <w:rsid w:val="005958E4"/>
    <w:rsid w:val="005968E9"/>
    <w:rsid w:val="005E1FE3"/>
    <w:rsid w:val="00633C4E"/>
    <w:rsid w:val="00641D89"/>
    <w:rsid w:val="00670B96"/>
    <w:rsid w:val="00687F2E"/>
    <w:rsid w:val="006C66FE"/>
    <w:rsid w:val="00743236"/>
    <w:rsid w:val="007A1F1D"/>
    <w:rsid w:val="007C2124"/>
    <w:rsid w:val="007C4FDB"/>
    <w:rsid w:val="007E1B01"/>
    <w:rsid w:val="00804BBA"/>
    <w:rsid w:val="00842773"/>
    <w:rsid w:val="00844FFE"/>
    <w:rsid w:val="00857604"/>
    <w:rsid w:val="008779E0"/>
    <w:rsid w:val="009269EE"/>
    <w:rsid w:val="00952F1A"/>
    <w:rsid w:val="00983DC1"/>
    <w:rsid w:val="009A5BD8"/>
    <w:rsid w:val="00A069FF"/>
    <w:rsid w:val="00A15645"/>
    <w:rsid w:val="00A168D7"/>
    <w:rsid w:val="00A71CDB"/>
    <w:rsid w:val="00AC26D2"/>
    <w:rsid w:val="00AD6298"/>
    <w:rsid w:val="00B14913"/>
    <w:rsid w:val="00B72222"/>
    <w:rsid w:val="00BA044C"/>
    <w:rsid w:val="00BA1249"/>
    <w:rsid w:val="00BD1DF7"/>
    <w:rsid w:val="00C05270"/>
    <w:rsid w:val="00C153DA"/>
    <w:rsid w:val="00C264DF"/>
    <w:rsid w:val="00C6074A"/>
    <w:rsid w:val="00C72B55"/>
    <w:rsid w:val="00C95FA3"/>
    <w:rsid w:val="00CB32D1"/>
    <w:rsid w:val="00CE6435"/>
    <w:rsid w:val="00DB7CF1"/>
    <w:rsid w:val="00DC41E9"/>
    <w:rsid w:val="00E078C2"/>
    <w:rsid w:val="00E43D89"/>
    <w:rsid w:val="00E459AD"/>
    <w:rsid w:val="00EB26F9"/>
    <w:rsid w:val="00EB2E88"/>
    <w:rsid w:val="00ED0817"/>
    <w:rsid w:val="00EE05E8"/>
    <w:rsid w:val="00FB1B8B"/>
    <w:rsid w:val="00F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9413E"/>
    <w:rPr>
      <w:color w:val="808080"/>
    </w:rPr>
  </w:style>
  <w:style w:type="paragraph" w:customStyle="1" w:styleId="60D15CBE8B15432FACD0433944067C86">
    <w:name w:val="60D15CBE8B15432FACD0433944067C86"/>
  </w:style>
  <w:style w:type="paragraph" w:customStyle="1" w:styleId="1618D17128A44FA39F8D42D27D986844">
    <w:name w:val="1618D17128A44FA39F8D42D27D9868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Sypher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9DD9"/>
      </a:hlink>
      <a:folHlink>
        <a:srgbClr val="85DFD0"/>
      </a:folHlink>
    </a:clrScheme>
    <a:fontScheme name="Sypher Wo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Mic</b:Tag>
    <b:SourceType>InternetSite</b:SourceType>
    <b:Guid>{1F8C2FA3-F03B-4052-BDA6-57C83049B17B}</b:Guid>
    <b:Author>
      <b:Author>
        <b:NameList>
          <b:Person>
            <b:Last>Nevot</b:Last>
            <b:First>Mickaël</b:First>
            <b:Middle>Martin</b:Middle>
          </b:Person>
        </b:NameList>
      </b:Author>
    </b:Author>
    <b:InternetSiteTitle>www.mickael-martin-nevot.com</b:InternetSiteTitle>
    <b:RefOrder>1</b:RefOrder>
  </b:Source>
</b:Sources>
</file>

<file path=customXml/itemProps1.xml><?xml version="1.0" encoding="utf-8"?>
<ds:datastoreItem xmlns:ds="http://schemas.openxmlformats.org/officeDocument/2006/customXml" ds:itemID="{029BA00E-7E37-4375-9D5A-987F679C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modèle-word.dotm</Template>
  <TotalTime>5148</TotalTime>
  <Pages>5</Pages>
  <Words>993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TD1 : L’algèbre relationnelle</vt:lpstr>
    </vt:vector>
  </TitlesOfParts>
  <Company>Gargul Studio</Company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TD6 : Interrogation en SQL</dc:title>
  <dc:creator>Rosine Cicchetti - Lotfi Lakhal - Mickaël Martin Nevot</dc:creator>
  <cp:lastModifiedBy>MARTIN NEVOT Mickael</cp:lastModifiedBy>
  <cp:revision>604</cp:revision>
  <cp:lastPrinted>2026-02-02T14:14:00Z</cp:lastPrinted>
  <dcterms:created xsi:type="dcterms:W3CDTF">2012-09-22T13:55:00Z</dcterms:created>
  <dcterms:modified xsi:type="dcterms:W3CDTF">2026-02-02T14:15:00Z</dcterms:modified>
  <cp:category>Introduction aux bases de données et SQL</cp:category>
  <cp:contentStatus>V2.0.1</cp:contentStatus>
</cp:coreProperties>
</file>